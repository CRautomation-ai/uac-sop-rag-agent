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AF5B9B" w14:textId="25ED14DF" w:rsidR="00C67746" w:rsidRPr="00F97336" w:rsidRDefault="00C67746" w:rsidP="00AB10CE">
      <w:pPr>
        <w:spacing w:before="240"/>
        <w:rPr>
          <w:b/>
          <w:sz w:val="36"/>
          <w:szCs w:val="36"/>
        </w:rPr>
      </w:pPr>
      <w:bookmarkStart w:id="0" w:name="_Hlk23257351"/>
      <w:r w:rsidRPr="00F97336">
        <w:rPr>
          <w:b/>
          <w:sz w:val="36"/>
          <w:szCs w:val="36"/>
        </w:rPr>
        <w:t>Fitness Industry Award 20</w:t>
      </w:r>
      <w:r w:rsidR="000019A6" w:rsidRPr="00F97336">
        <w:rPr>
          <w:b/>
          <w:sz w:val="36"/>
          <w:szCs w:val="36"/>
        </w:rPr>
        <w:t>20</w:t>
      </w:r>
    </w:p>
    <w:p w14:paraId="060275AC" w14:textId="77777777" w:rsidR="005F5E66" w:rsidRPr="00F97336" w:rsidRDefault="005F5E66" w:rsidP="005F5E66">
      <w:pPr>
        <w:rPr>
          <w:color w:val="000000"/>
          <w:lang w:val="en-GB"/>
        </w:rPr>
      </w:pPr>
      <w:bookmarkStart w:id="1" w:name="_Hlk61976390"/>
    </w:p>
    <w:p w14:paraId="6F44D389" w14:textId="51FDB88F" w:rsidR="00154565" w:rsidRDefault="005F5E66" w:rsidP="00154565">
      <w:r w:rsidRPr="00F97336">
        <w:rPr>
          <w:color w:val="000000"/>
          <w:lang w:val="en-GB"/>
        </w:rPr>
        <w:t xml:space="preserve">This Fair Work Commission consolidated modern award incorporates all amendments up to and including </w:t>
      </w:r>
      <w:bookmarkStart w:id="2" w:name="_Hlk174551675"/>
      <w:bookmarkStart w:id="3" w:name="_Hlk116909102"/>
      <w:r w:rsidR="00F44EF6">
        <w:rPr>
          <w:color w:val="000000"/>
          <w:lang w:val="en-GB"/>
        </w:rPr>
        <w:t>1 January 2025</w:t>
      </w:r>
      <w:bookmarkEnd w:id="2"/>
      <w:r w:rsidR="00F44EF6">
        <w:rPr>
          <w:color w:val="000000"/>
          <w:lang w:val="en-GB"/>
        </w:rPr>
        <w:t xml:space="preserve"> </w:t>
      </w:r>
      <w:r w:rsidR="005E47CE" w:rsidRPr="00671662">
        <w:t>(</w:t>
      </w:r>
      <w:bookmarkEnd w:id="3"/>
      <w:r w:rsidR="002365ED">
        <w:fldChar w:fldCharType="begin"/>
      </w:r>
      <w:r w:rsidR="002365ED">
        <w:instrText>HYPERLINK "https://www.fwc.gov.au/documents/awardsandorders/pdf/pr780227.pdf"</w:instrText>
      </w:r>
      <w:r w:rsidR="002365ED">
        <w:fldChar w:fldCharType="separate"/>
      </w:r>
      <w:r w:rsidR="000A6DB4" w:rsidRPr="002365ED">
        <w:rPr>
          <w:rStyle w:val="Hyperlink"/>
        </w:rPr>
        <w:t>PR780227</w:t>
      </w:r>
      <w:r w:rsidR="002365ED">
        <w:fldChar w:fldCharType="end"/>
      </w:r>
      <w:r w:rsidR="00BE7167">
        <w:t>)</w:t>
      </w:r>
      <w:r w:rsidR="005E47CE">
        <w:t>.</w:t>
      </w:r>
    </w:p>
    <w:p w14:paraId="7EF25DBF" w14:textId="77777777" w:rsidR="005F5E66" w:rsidRDefault="005F5E66" w:rsidP="005F5E66">
      <w:pPr>
        <w:rPr>
          <w:color w:val="000000"/>
          <w:lang w:val="en-GB"/>
        </w:rPr>
      </w:pPr>
      <w:r w:rsidRPr="00F97336">
        <w:rPr>
          <w:color w:val="000000"/>
          <w:lang w:val="en-GB"/>
        </w:rPr>
        <w:t>Clause(s) affected by the most recent variation(s):</w:t>
      </w:r>
    </w:p>
    <w:p w14:paraId="3CFAEC31" w14:textId="014676E0" w:rsidR="005E47CE" w:rsidRDefault="00BF4AAD" w:rsidP="00984B38">
      <w:pPr>
        <w:ind w:left="720"/>
        <w:rPr>
          <w:color w:val="000000"/>
          <w:lang w:val="en-GB"/>
        </w:rPr>
      </w:pPr>
      <w:r>
        <w:rPr>
          <w:color w:val="000000"/>
          <w:lang w:val="en-GB"/>
        </w:rPr>
        <w:fldChar w:fldCharType="begin"/>
      </w:r>
      <w:r>
        <w:instrText xml:space="preserve"> REF _Ref411928026 \w \h </w:instrText>
      </w:r>
      <w:r>
        <w:rPr>
          <w:color w:val="000000"/>
          <w:lang w:val="en-GB"/>
        </w:rPr>
      </w:r>
      <w:r>
        <w:rPr>
          <w:color w:val="000000"/>
          <w:lang w:val="en-GB"/>
        </w:rPr>
        <w:fldChar w:fldCharType="separate"/>
      </w:r>
      <w:r w:rsidR="000B0153">
        <w:t>Schedule A</w:t>
      </w:r>
      <w:r>
        <w:rPr>
          <w:color w:val="000000"/>
          <w:lang w:val="en-GB"/>
        </w:rPr>
        <w:fldChar w:fldCharType="end"/>
      </w:r>
      <w:r>
        <w:rPr>
          <w:color w:val="000000"/>
          <w:lang w:val="en-GB"/>
        </w:rPr>
        <w:fldChar w:fldCharType="begin"/>
      </w:r>
      <w:r>
        <w:rPr>
          <w:color w:val="000000"/>
          <w:lang w:val="en-GB"/>
        </w:rPr>
        <w:instrText xml:space="preserve"> REF _Ref411928026 \h </w:instrText>
      </w:r>
      <w:r>
        <w:rPr>
          <w:color w:val="000000"/>
          <w:lang w:val="en-GB"/>
        </w:rPr>
      </w:r>
      <w:r>
        <w:rPr>
          <w:color w:val="000000"/>
          <w:lang w:val="en-GB"/>
        </w:rPr>
        <w:fldChar w:fldCharType="separate"/>
      </w:r>
      <w:r w:rsidR="000B0153" w:rsidRPr="00F97336">
        <w:t>—Classification Definitions</w:t>
      </w:r>
      <w:r>
        <w:rPr>
          <w:color w:val="000000"/>
          <w:lang w:val="en-GB"/>
        </w:rPr>
        <w:fldChar w:fldCharType="end"/>
      </w:r>
    </w:p>
    <w:p w14:paraId="3FF3A367" w14:textId="77777777" w:rsidR="00984B38" w:rsidRPr="00F97336" w:rsidRDefault="00984B38" w:rsidP="005E47CE"/>
    <w:bookmarkEnd w:id="1"/>
    <w:p w14:paraId="69D92208" w14:textId="4BAE6B4C" w:rsidR="00952249" w:rsidRPr="00F97336" w:rsidRDefault="00A204D3" w:rsidP="00F51943">
      <w:pPr>
        <w:rPr>
          <w:b/>
          <w:sz w:val="28"/>
        </w:rPr>
      </w:pPr>
      <w:r w:rsidRPr="00F97336">
        <w:rPr>
          <w:b/>
          <w:sz w:val="28"/>
        </w:rPr>
        <w:t xml:space="preserve">Table of </w:t>
      </w:r>
      <w:r w:rsidR="001C0D5D" w:rsidRPr="00F97336">
        <w:rPr>
          <w:b/>
          <w:sz w:val="28"/>
        </w:rPr>
        <w:t>Contents</w:t>
      </w:r>
    </w:p>
    <w:p w14:paraId="7D571CBF" w14:textId="58780BDD" w:rsidR="003C23AD" w:rsidRPr="00F97336" w:rsidRDefault="003C23AD" w:rsidP="003C23AD">
      <w:pPr>
        <w:pStyle w:val="History"/>
        <w:rPr>
          <w:szCs w:val="20"/>
        </w:rPr>
      </w:pPr>
      <w:bookmarkStart w:id="4" w:name="_Hlk116908878"/>
      <w:r w:rsidRPr="00F97336">
        <w:rPr>
          <w:szCs w:val="20"/>
        </w:rPr>
        <w:t xml:space="preserve">[Varied by </w:t>
      </w:r>
      <w:bookmarkStart w:id="5" w:name="_Hlk116910064"/>
      <w:bookmarkStart w:id="6" w:name="_Hlk116909858"/>
      <w:bookmarkStart w:id="7" w:name="_Hlk116913526"/>
      <w:r w:rsidRPr="00F97336">
        <w:rPr>
          <w:szCs w:val="22"/>
        </w:rPr>
        <w:fldChar w:fldCharType="begin"/>
      </w:r>
      <w:r w:rsidRPr="00F97336">
        <w:rPr>
          <w:szCs w:val="20"/>
        </w:rPr>
        <w:instrText xml:space="preserve"> HYPERLINK "https://www.fwc.gov.au/documents/awardsandorders/html/PR746868.htm" </w:instrText>
      </w:r>
      <w:r w:rsidRPr="00F97336">
        <w:rPr>
          <w:szCs w:val="22"/>
        </w:rPr>
      </w:r>
      <w:r w:rsidRPr="00F97336">
        <w:rPr>
          <w:szCs w:val="22"/>
        </w:rPr>
        <w:fldChar w:fldCharType="separate"/>
      </w:r>
      <w:r w:rsidRPr="00F97336">
        <w:rPr>
          <w:rStyle w:val="Hyperlink"/>
          <w:bCs/>
          <w:szCs w:val="20"/>
        </w:rPr>
        <w:t>PR746868</w:t>
      </w:r>
      <w:r w:rsidRPr="00F97336">
        <w:rPr>
          <w:rStyle w:val="Hyperlink"/>
          <w:bCs/>
          <w:szCs w:val="20"/>
        </w:rPr>
        <w:fldChar w:fldCharType="end"/>
      </w:r>
      <w:bookmarkEnd w:id="4"/>
      <w:bookmarkEnd w:id="5"/>
      <w:bookmarkEnd w:id="6"/>
      <w:bookmarkEnd w:id="7"/>
      <w:r w:rsidR="008B0E3E" w:rsidRPr="00F97336">
        <w:rPr>
          <w:szCs w:val="20"/>
        </w:rPr>
        <w:t xml:space="preserve">, </w:t>
      </w:r>
      <w:hyperlink r:id="rId11" w:history="1">
        <w:r w:rsidR="008B0E3E" w:rsidRPr="00F97336">
          <w:rPr>
            <w:rStyle w:val="Hyperlink"/>
            <w:szCs w:val="20"/>
          </w:rPr>
          <w:t>PR747414</w:t>
        </w:r>
      </w:hyperlink>
      <w:r w:rsidR="005904B4">
        <w:rPr>
          <w:szCs w:val="20"/>
        </w:rPr>
        <w:t xml:space="preserve">, </w:t>
      </w:r>
      <w:hyperlink r:id="rId12" w:history="1">
        <w:r w:rsidR="00B47BBC" w:rsidRPr="005904B4">
          <w:rPr>
            <w:rStyle w:val="Hyperlink"/>
          </w:rPr>
          <w:t>PR75046</w:t>
        </w:r>
        <w:r w:rsidR="00B47BBC">
          <w:rPr>
            <w:rStyle w:val="Hyperlink"/>
          </w:rPr>
          <w:t>8</w:t>
        </w:r>
      </w:hyperlink>
      <w:r w:rsidR="00AC5055">
        <w:rPr>
          <w:szCs w:val="20"/>
        </w:rPr>
        <w:t xml:space="preserve">, </w:t>
      </w:r>
      <w:hyperlink r:id="rId13" w:history="1">
        <w:r w:rsidR="00AC5055">
          <w:rPr>
            <w:rStyle w:val="Hyperlink"/>
          </w:rPr>
          <w:t>PR763300</w:t>
        </w:r>
      </w:hyperlink>
      <w:r w:rsidR="00F542B9" w:rsidRPr="00F542B9">
        <w:rPr>
          <w:rStyle w:val="Hyperlink"/>
          <w:color w:val="auto"/>
          <w:u w:val="none"/>
        </w:rPr>
        <w:t xml:space="preserve">, </w:t>
      </w:r>
      <w:hyperlink r:id="rId14" w:history="1">
        <w:r w:rsidR="00F542B9" w:rsidRPr="00E03EAA">
          <w:rPr>
            <w:rStyle w:val="Hyperlink"/>
            <w:noProof/>
          </w:rPr>
          <w:t>PR774818</w:t>
        </w:r>
      </w:hyperlink>
      <w:r w:rsidR="007B4EB2" w:rsidRPr="007B4EB2">
        <w:rPr>
          <w:rStyle w:val="Hyperlink"/>
          <w:color w:val="auto"/>
          <w:u w:val="none"/>
        </w:rPr>
        <w:t xml:space="preserve">, </w:t>
      </w:r>
      <w:hyperlink r:id="rId15" w:history="1">
        <w:r w:rsidR="007B4EB2" w:rsidRPr="00BC7A44">
          <w:rPr>
            <w:rStyle w:val="Hyperlink"/>
          </w:rPr>
          <w:t>PR</w:t>
        </w:r>
        <w:r w:rsidR="007B4EB2" w:rsidRPr="00BC7A44">
          <w:rPr>
            <w:rStyle w:val="Hyperlink"/>
            <w:noProof/>
          </w:rPr>
          <w:t>778067</w:t>
        </w:r>
      </w:hyperlink>
      <w:r w:rsidR="00AC5055">
        <w:rPr>
          <w:szCs w:val="20"/>
        </w:rPr>
        <w:t>]</w:t>
      </w:r>
    </w:p>
    <w:p w14:paraId="6E306732" w14:textId="7C51D500" w:rsidR="000B0153" w:rsidRDefault="00682110">
      <w:pPr>
        <w:pStyle w:val="TOC1"/>
        <w:rPr>
          <w:rFonts w:asciiTheme="minorHAnsi" w:eastAsiaTheme="minorEastAsia" w:hAnsiTheme="minorHAnsi" w:cstheme="minorBidi"/>
          <w:b w:val="0"/>
          <w:bCs w:val="0"/>
          <w:noProof/>
          <w:kern w:val="2"/>
          <w14:ligatures w14:val="standardContextual"/>
        </w:rPr>
      </w:pPr>
      <w:r w:rsidRPr="00F97336">
        <w:rPr>
          <w:rFonts w:cs="Times New Roman"/>
        </w:rPr>
        <w:fldChar w:fldCharType="begin"/>
      </w:r>
      <w:r w:rsidR="00BA20DE" w:rsidRPr="00F97336">
        <w:rPr>
          <w:rFonts w:cs="Times New Roman"/>
        </w:rPr>
        <w:instrText xml:space="preserve"> TOC \h</w:instrText>
      </w:r>
      <w:r w:rsidR="0085673D" w:rsidRPr="00F97336">
        <w:rPr>
          <w:rFonts w:cs="Times New Roman"/>
        </w:rPr>
        <w:instrText xml:space="preserve"> \t "Part heading,1,Level 1,2,Sub document,1" </w:instrText>
      </w:r>
      <w:r w:rsidRPr="00F97336">
        <w:rPr>
          <w:rFonts w:cs="Times New Roman"/>
        </w:rPr>
        <w:fldChar w:fldCharType="separate"/>
      </w:r>
      <w:hyperlink w:anchor="_Toc184810721" w:history="1">
        <w:r w:rsidR="000B0153" w:rsidRPr="00B96CE6">
          <w:rPr>
            <w:rStyle w:val="Hyperlink"/>
            <w:noProof/>
          </w:rPr>
          <w:t>Part 1— Application and Operation of this Award</w:t>
        </w:r>
        <w:r w:rsidR="000B0153">
          <w:rPr>
            <w:noProof/>
          </w:rPr>
          <w:tab/>
        </w:r>
        <w:r w:rsidR="000B0153">
          <w:rPr>
            <w:noProof/>
          </w:rPr>
          <w:fldChar w:fldCharType="begin"/>
        </w:r>
        <w:r w:rsidR="000B0153">
          <w:rPr>
            <w:noProof/>
          </w:rPr>
          <w:instrText xml:space="preserve"> PAGEREF _Toc184810721 \h </w:instrText>
        </w:r>
        <w:r w:rsidR="000B0153">
          <w:rPr>
            <w:noProof/>
          </w:rPr>
        </w:r>
        <w:r w:rsidR="000B0153">
          <w:rPr>
            <w:noProof/>
          </w:rPr>
          <w:fldChar w:fldCharType="separate"/>
        </w:r>
        <w:r w:rsidR="000B0153">
          <w:rPr>
            <w:noProof/>
          </w:rPr>
          <w:t>3</w:t>
        </w:r>
        <w:r w:rsidR="000B0153">
          <w:rPr>
            <w:noProof/>
          </w:rPr>
          <w:fldChar w:fldCharType="end"/>
        </w:r>
      </w:hyperlink>
    </w:p>
    <w:p w14:paraId="51F3D2E3" w14:textId="073DD12A" w:rsidR="000B0153" w:rsidRDefault="000B0153">
      <w:pPr>
        <w:pStyle w:val="TOC2"/>
        <w:rPr>
          <w:rFonts w:asciiTheme="minorHAnsi" w:eastAsiaTheme="minorEastAsia" w:hAnsiTheme="minorHAnsi" w:cstheme="minorBidi"/>
          <w:noProof/>
          <w:kern w:val="2"/>
          <w14:ligatures w14:val="standardContextual"/>
        </w:rPr>
      </w:pPr>
      <w:hyperlink w:anchor="_Toc184810722" w:history="1">
        <w:r w:rsidRPr="00B96CE6">
          <w:rPr>
            <w:rStyle w:val="Hyperlink"/>
            <w:noProof/>
          </w:rPr>
          <w:t>1.</w:t>
        </w:r>
        <w:r>
          <w:rPr>
            <w:rFonts w:asciiTheme="minorHAnsi" w:eastAsiaTheme="minorEastAsia" w:hAnsiTheme="minorHAnsi" w:cstheme="minorBidi"/>
            <w:noProof/>
            <w:kern w:val="2"/>
            <w14:ligatures w14:val="standardContextual"/>
          </w:rPr>
          <w:tab/>
        </w:r>
        <w:r w:rsidRPr="00B96CE6">
          <w:rPr>
            <w:rStyle w:val="Hyperlink"/>
            <w:noProof/>
          </w:rPr>
          <w:t>Title and commencement</w:t>
        </w:r>
        <w:r>
          <w:rPr>
            <w:noProof/>
          </w:rPr>
          <w:tab/>
        </w:r>
        <w:r>
          <w:rPr>
            <w:noProof/>
          </w:rPr>
          <w:fldChar w:fldCharType="begin"/>
        </w:r>
        <w:r>
          <w:rPr>
            <w:noProof/>
          </w:rPr>
          <w:instrText xml:space="preserve"> PAGEREF _Toc184810722 \h </w:instrText>
        </w:r>
        <w:r>
          <w:rPr>
            <w:noProof/>
          </w:rPr>
        </w:r>
        <w:r>
          <w:rPr>
            <w:noProof/>
          </w:rPr>
          <w:fldChar w:fldCharType="separate"/>
        </w:r>
        <w:r>
          <w:rPr>
            <w:noProof/>
          </w:rPr>
          <w:t>3</w:t>
        </w:r>
        <w:r>
          <w:rPr>
            <w:noProof/>
          </w:rPr>
          <w:fldChar w:fldCharType="end"/>
        </w:r>
      </w:hyperlink>
    </w:p>
    <w:p w14:paraId="11EE33B2" w14:textId="08A98B6C" w:rsidR="000B0153" w:rsidRDefault="000B0153">
      <w:pPr>
        <w:pStyle w:val="TOC2"/>
        <w:rPr>
          <w:rFonts w:asciiTheme="minorHAnsi" w:eastAsiaTheme="minorEastAsia" w:hAnsiTheme="minorHAnsi" w:cstheme="minorBidi"/>
          <w:noProof/>
          <w:kern w:val="2"/>
          <w14:ligatures w14:val="standardContextual"/>
        </w:rPr>
      </w:pPr>
      <w:hyperlink w:anchor="_Toc184810723" w:history="1">
        <w:r w:rsidRPr="00B96CE6">
          <w:rPr>
            <w:rStyle w:val="Hyperlink"/>
            <w:noProof/>
          </w:rPr>
          <w:t>2.</w:t>
        </w:r>
        <w:r>
          <w:rPr>
            <w:rFonts w:asciiTheme="minorHAnsi" w:eastAsiaTheme="minorEastAsia" w:hAnsiTheme="minorHAnsi" w:cstheme="minorBidi"/>
            <w:noProof/>
            <w:kern w:val="2"/>
            <w14:ligatures w14:val="standardContextual"/>
          </w:rPr>
          <w:tab/>
        </w:r>
        <w:r w:rsidRPr="00B96CE6">
          <w:rPr>
            <w:rStyle w:val="Hyperlink"/>
            <w:noProof/>
          </w:rPr>
          <w:t>Definitions</w:t>
        </w:r>
        <w:r>
          <w:rPr>
            <w:noProof/>
          </w:rPr>
          <w:tab/>
        </w:r>
        <w:r>
          <w:rPr>
            <w:noProof/>
          </w:rPr>
          <w:fldChar w:fldCharType="begin"/>
        </w:r>
        <w:r>
          <w:rPr>
            <w:noProof/>
          </w:rPr>
          <w:instrText xml:space="preserve"> PAGEREF _Toc184810723 \h </w:instrText>
        </w:r>
        <w:r>
          <w:rPr>
            <w:noProof/>
          </w:rPr>
        </w:r>
        <w:r>
          <w:rPr>
            <w:noProof/>
          </w:rPr>
          <w:fldChar w:fldCharType="separate"/>
        </w:r>
        <w:r>
          <w:rPr>
            <w:noProof/>
          </w:rPr>
          <w:t>3</w:t>
        </w:r>
        <w:r>
          <w:rPr>
            <w:noProof/>
          </w:rPr>
          <w:fldChar w:fldCharType="end"/>
        </w:r>
      </w:hyperlink>
    </w:p>
    <w:p w14:paraId="7A41F659" w14:textId="1643D97F" w:rsidR="000B0153" w:rsidRDefault="000B0153">
      <w:pPr>
        <w:pStyle w:val="TOC2"/>
        <w:rPr>
          <w:rFonts w:asciiTheme="minorHAnsi" w:eastAsiaTheme="minorEastAsia" w:hAnsiTheme="minorHAnsi" w:cstheme="minorBidi"/>
          <w:noProof/>
          <w:kern w:val="2"/>
          <w14:ligatures w14:val="standardContextual"/>
        </w:rPr>
      </w:pPr>
      <w:hyperlink w:anchor="_Toc184810724" w:history="1">
        <w:r w:rsidRPr="00B96CE6">
          <w:rPr>
            <w:rStyle w:val="Hyperlink"/>
            <w:noProof/>
          </w:rPr>
          <w:t>3.</w:t>
        </w:r>
        <w:r>
          <w:rPr>
            <w:rFonts w:asciiTheme="minorHAnsi" w:eastAsiaTheme="minorEastAsia" w:hAnsiTheme="minorHAnsi" w:cstheme="minorBidi"/>
            <w:noProof/>
            <w:kern w:val="2"/>
            <w14:ligatures w14:val="standardContextual"/>
          </w:rPr>
          <w:tab/>
        </w:r>
        <w:r w:rsidRPr="00B96CE6">
          <w:rPr>
            <w:rStyle w:val="Hyperlink"/>
            <w:noProof/>
          </w:rPr>
          <w:t>The National Employment Standards and this award</w:t>
        </w:r>
        <w:r>
          <w:rPr>
            <w:noProof/>
          </w:rPr>
          <w:tab/>
        </w:r>
        <w:r>
          <w:rPr>
            <w:noProof/>
          </w:rPr>
          <w:fldChar w:fldCharType="begin"/>
        </w:r>
        <w:r>
          <w:rPr>
            <w:noProof/>
          </w:rPr>
          <w:instrText xml:space="preserve"> PAGEREF _Toc184810724 \h </w:instrText>
        </w:r>
        <w:r>
          <w:rPr>
            <w:noProof/>
          </w:rPr>
        </w:r>
        <w:r>
          <w:rPr>
            <w:noProof/>
          </w:rPr>
          <w:fldChar w:fldCharType="separate"/>
        </w:r>
        <w:r>
          <w:rPr>
            <w:noProof/>
          </w:rPr>
          <w:t>4</w:t>
        </w:r>
        <w:r>
          <w:rPr>
            <w:noProof/>
          </w:rPr>
          <w:fldChar w:fldCharType="end"/>
        </w:r>
      </w:hyperlink>
    </w:p>
    <w:p w14:paraId="4F94A77F" w14:textId="4C110F08" w:rsidR="000B0153" w:rsidRDefault="000B0153">
      <w:pPr>
        <w:pStyle w:val="TOC2"/>
        <w:rPr>
          <w:rFonts w:asciiTheme="minorHAnsi" w:eastAsiaTheme="minorEastAsia" w:hAnsiTheme="minorHAnsi" w:cstheme="minorBidi"/>
          <w:noProof/>
          <w:kern w:val="2"/>
          <w14:ligatures w14:val="standardContextual"/>
        </w:rPr>
      </w:pPr>
      <w:hyperlink w:anchor="_Toc184810725" w:history="1">
        <w:r w:rsidRPr="00B96CE6">
          <w:rPr>
            <w:rStyle w:val="Hyperlink"/>
            <w:noProof/>
          </w:rPr>
          <w:t>4.</w:t>
        </w:r>
        <w:r>
          <w:rPr>
            <w:rFonts w:asciiTheme="minorHAnsi" w:eastAsiaTheme="minorEastAsia" w:hAnsiTheme="minorHAnsi" w:cstheme="minorBidi"/>
            <w:noProof/>
            <w:kern w:val="2"/>
            <w14:ligatures w14:val="standardContextual"/>
          </w:rPr>
          <w:tab/>
        </w:r>
        <w:r w:rsidRPr="00B96CE6">
          <w:rPr>
            <w:rStyle w:val="Hyperlink"/>
            <w:noProof/>
          </w:rPr>
          <w:t>Coverage</w:t>
        </w:r>
        <w:r>
          <w:rPr>
            <w:noProof/>
          </w:rPr>
          <w:tab/>
        </w:r>
        <w:r>
          <w:rPr>
            <w:noProof/>
          </w:rPr>
          <w:fldChar w:fldCharType="begin"/>
        </w:r>
        <w:r>
          <w:rPr>
            <w:noProof/>
          </w:rPr>
          <w:instrText xml:space="preserve"> PAGEREF _Toc184810725 \h </w:instrText>
        </w:r>
        <w:r>
          <w:rPr>
            <w:noProof/>
          </w:rPr>
        </w:r>
        <w:r>
          <w:rPr>
            <w:noProof/>
          </w:rPr>
          <w:fldChar w:fldCharType="separate"/>
        </w:r>
        <w:r>
          <w:rPr>
            <w:noProof/>
          </w:rPr>
          <w:t>4</w:t>
        </w:r>
        <w:r>
          <w:rPr>
            <w:noProof/>
          </w:rPr>
          <w:fldChar w:fldCharType="end"/>
        </w:r>
      </w:hyperlink>
    </w:p>
    <w:p w14:paraId="14EA9406" w14:textId="6FCBAD29" w:rsidR="000B0153" w:rsidRDefault="000B0153">
      <w:pPr>
        <w:pStyle w:val="TOC2"/>
        <w:rPr>
          <w:rFonts w:asciiTheme="minorHAnsi" w:eastAsiaTheme="minorEastAsia" w:hAnsiTheme="minorHAnsi" w:cstheme="minorBidi"/>
          <w:noProof/>
          <w:kern w:val="2"/>
          <w14:ligatures w14:val="standardContextual"/>
        </w:rPr>
      </w:pPr>
      <w:hyperlink w:anchor="_Toc184810726" w:history="1">
        <w:r w:rsidRPr="00B96CE6">
          <w:rPr>
            <w:rStyle w:val="Hyperlink"/>
            <w:noProof/>
          </w:rPr>
          <w:t>5.</w:t>
        </w:r>
        <w:r>
          <w:rPr>
            <w:rFonts w:asciiTheme="minorHAnsi" w:eastAsiaTheme="minorEastAsia" w:hAnsiTheme="minorHAnsi" w:cstheme="minorBidi"/>
            <w:noProof/>
            <w:kern w:val="2"/>
            <w14:ligatures w14:val="standardContextual"/>
          </w:rPr>
          <w:tab/>
        </w:r>
        <w:r w:rsidRPr="00B96CE6">
          <w:rPr>
            <w:rStyle w:val="Hyperlink"/>
            <w:noProof/>
          </w:rPr>
          <w:t>Individual flexibility arrangements</w:t>
        </w:r>
        <w:r>
          <w:rPr>
            <w:noProof/>
          </w:rPr>
          <w:tab/>
        </w:r>
        <w:r>
          <w:rPr>
            <w:noProof/>
          </w:rPr>
          <w:fldChar w:fldCharType="begin"/>
        </w:r>
        <w:r>
          <w:rPr>
            <w:noProof/>
          </w:rPr>
          <w:instrText xml:space="preserve"> PAGEREF _Toc184810726 \h </w:instrText>
        </w:r>
        <w:r>
          <w:rPr>
            <w:noProof/>
          </w:rPr>
        </w:r>
        <w:r>
          <w:rPr>
            <w:noProof/>
          </w:rPr>
          <w:fldChar w:fldCharType="separate"/>
        </w:r>
        <w:r>
          <w:rPr>
            <w:noProof/>
          </w:rPr>
          <w:t>6</w:t>
        </w:r>
        <w:r>
          <w:rPr>
            <w:noProof/>
          </w:rPr>
          <w:fldChar w:fldCharType="end"/>
        </w:r>
      </w:hyperlink>
    </w:p>
    <w:p w14:paraId="063D5857" w14:textId="6C152007" w:rsidR="000B0153" w:rsidRDefault="000B0153">
      <w:pPr>
        <w:pStyle w:val="TOC2"/>
        <w:rPr>
          <w:rFonts w:asciiTheme="minorHAnsi" w:eastAsiaTheme="minorEastAsia" w:hAnsiTheme="minorHAnsi" w:cstheme="minorBidi"/>
          <w:noProof/>
          <w:kern w:val="2"/>
          <w14:ligatures w14:val="standardContextual"/>
        </w:rPr>
      </w:pPr>
      <w:hyperlink w:anchor="_Toc184810727" w:history="1">
        <w:r w:rsidRPr="00B96CE6">
          <w:rPr>
            <w:rStyle w:val="Hyperlink"/>
            <w:noProof/>
          </w:rPr>
          <w:t>6.</w:t>
        </w:r>
        <w:r>
          <w:rPr>
            <w:rFonts w:asciiTheme="minorHAnsi" w:eastAsiaTheme="minorEastAsia" w:hAnsiTheme="minorHAnsi" w:cstheme="minorBidi"/>
            <w:noProof/>
            <w:kern w:val="2"/>
            <w14:ligatures w14:val="standardContextual"/>
          </w:rPr>
          <w:tab/>
        </w:r>
        <w:r w:rsidRPr="00B96CE6">
          <w:rPr>
            <w:rStyle w:val="Hyperlink"/>
            <w:noProof/>
          </w:rPr>
          <w:t>Requests for flexible working arrangements</w:t>
        </w:r>
        <w:r>
          <w:rPr>
            <w:noProof/>
          </w:rPr>
          <w:tab/>
        </w:r>
        <w:r>
          <w:rPr>
            <w:noProof/>
          </w:rPr>
          <w:fldChar w:fldCharType="begin"/>
        </w:r>
        <w:r>
          <w:rPr>
            <w:noProof/>
          </w:rPr>
          <w:instrText xml:space="preserve"> PAGEREF _Toc184810727 \h </w:instrText>
        </w:r>
        <w:r>
          <w:rPr>
            <w:noProof/>
          </w:rPr>
        </w:r>
        <w:r>
          <w:rPr>
            <w:noProof/>
          </w:rPr>
          <w:fldChar w:fldCharType="separate"/>
        </w:r>
        <w:r>
          <w:rPr>
            <w:noProof/>
          </w:rPr>
          <w:t>8</w:t>
        </w:r>
        <w:r>
          <w:rPr>
            <w:noProof/>
          </w:rPr>
          <w:fldChar w:fldCharType="end"/>
        </w:r>
      </w:hyperlink>
    </w:p>
    <w:p w14:paraId="7A72B0E2" w14:textId="06F21D5E" w:rsidR="000B0153" w:rsidRDefault="000B0153">
      <w:pPr>
        <w:pStyle w:val="TOC2"/>
        <w:rPr>
          <w:rFonts w:asciiTheme="minorHAnsi" w:eastAsiaTheme="minorEastAsia" w:hAnsiTheme="minorHAnsi" w:cstheme="minorBidi"/>
          <w:noProof/>
          <w:kern w:val="2"/>
          <w14:ligatures w14:val="standardContextual"/>
        </w:rPr>
      </w:pPr>
      <w:hyperlink w:anchor="_Toc184810728" w:history="1">
        <w:r w:rsidRPr="00B96CE6">
          <w:rPr>
            <w:rStyle w:val="Hyperlink"/>
            <w:noProof/>
          </w:rPr>
          <w:t>7.</w:t>
        </w:r>
        <w:r>
          <w:rPr>
            <w:rFonts w:asciiTheme="minorHAnsi" w:eastAsiaTheme="minorEastAsia" w:hAnsiTheme="minorHAnsi" w:cstheme="minorBidi"/>
            <w:noProof/>
            <w:kern w:val="2"/>
            <w14:ligatures w14:val="standardContextual"/>
          </w:rPr>
          <w:tab/>
        </w:r>
        <w:r w:rsidRPr="00B96CE6">
          <w:rPr>
            <w:rStyle w:val="Hyperlink"/>
            <w:noProof/>
          </w:rPr>
          <w:t>Facilitative provisions</w:t>
        </w:r>
        <w:r>
          <w:rPr>
            <w:noProof/>
          </w:rPr>
          <w:tab/>
        </w:r>
        <w:r>
          <w:rPr>
            <w:noProof/>
          </w:rPr>
          <w:fldChar w:fldCharType="begin"/>
        </w:r>
        <w:r>
          <w:rPr>
            <w:noProof/>
          </w:rPr>
          <w:instrText xml:space="preserve"> PAGEREF _Toc184810728 \h </w:instrText>
        </w:r>
        <w:r>
          <w:rPr>
            <w:noProof/>
          </w:rPr>
        </w:r>
        <w:r>
          <w:rPr>
            <w:noProof/>
          </w:rPr>
          <w:fldChar w:fldCharType="separate"/>
        </w:r>
        <w:r>
          <w:rPr>
            <w:noProof/>
          </w:rPr>
          <w:t>8</w:t>
        </w:r>
        <w:r>
          <w:rPr>
            <w:noProof/>
          </w:rPr>
          <w:fldChar w:fldCharType="end"/>
        </w:r>
      </w:hyperlink>
    </w:p>
    <w:p w14:paraId="1CF8BF8C" w14:textId="5E5BFB04"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29" w:history="1">
        <w:r w:rsidRPr="00B96CE6">
          <w:rPr>
            <w:rStyle w:val="Hyperlink"/>
            <w:noProof/>
          </w:rPr>
          <w:t>Part 2— Types of Employment and Classifications</w:t>
        </w:r>
        <w:r>
          <w:rPr>
            <w:noProof/>
          </w:rPr>
          <w:tab/>
        </w:r>
        <w:r>
          <w:rPr>
            <w:noProof/>
          </w:rPr>
          <w:fldChar w:fldCharType="begin"/>
        </w:r>
        <w:r>
          <w:rPr>
            <w:noProof/>
          </w:rPr>
          <w:instrText xml:space="preserve"> PAGEREF _Toc184810729 \h </w:instrText>
        </w:r>
        <w:r>
          <w:rPr>
            <w:noProof/>
          </w:rPr>
        </w:r>
        <w:r>
          <w:rPr>
            <w:noProof/>
          </w:rPr>
          <w:fldChar w:fldCharType="separate"/>
        </w:r>
        <w:r>
          <w:rPr>
            <w:noProof/>
          </w:rPr>
          <w:t>8</w:t>
        </w:r>
        <w:r>
          <w:rPr>
            <w:noProof/>
          </w:rPr>
          <w:fldChar w:fldCharType="end"/>
        </w:r>
      </w:hyperlink>
    </w:p>
    <w:p w14:paraId="0DD911A3" w14:textId="7420644E" w:rsidR="000B0153" w:rsidRDefault="000B0153">
      <w:pPr>
        <w:pStyle w:val="TOC2"/>
        <w:rPr>
          <w:rFonts w:asciiTheme="minorHAnsi" w:eastAsiaTheme="minorEastAsia" w:hAnsiTheme="minorHAnsi" w:cstheme="minorBidi"/>
          <w:noProof/>
          <w:kern w:val="2"/>
          <w14:ligatures w14:val="standardContextual"/>
        </w:rPr>
      </w:pPr>
      <w:hyperlink w:anchor="_Toc184810730" w:history="1">
        <w:r w:rsidRPr="00B96CE6">
          <w:rPr>
            <w:rStyle w:val="Hyperlink"/>
            <w:noProof/>
          </w:rPr>
          <w:t>8.</w:t>
        </w:r>
        <w:r>
          <w:rPr>
            <w:rFonts w:asciiTheme="minorHAnsi" w:eastAsiaTheme="minorEastAsia" w:hAnsiTheme="minorHAnsi" w:cstheme="minorBidi"/>
            <w:noProof/>
            <w:kern w:val="2"/>
            <w14:ligatures w14:val="standardContextual"/>
          </w:rPr>
          <w:tab/>
        </w:r>
        <w:r w:rsidRPr="00B96CE6">
          <w:rPr>
            <w:rStyle w:val="Hyperlink"/>
            <w:noProof/>
          </w:rPr>
          <w:t>Classifications</w:t>
        </w:r>
        <w:r>
          <w:rPr>
            <w:noProof/>
          </w:rPr>
          <w:tab/>
        </w:r>
        <w:r>
          <w:rPr>
            <w:noProof/>
          </w:rPr>
          <w:fldChar w:fldCharType="begin"/>
        </w:r>
        <w:r>
          <w:rPr>
            <w:noProof/>
          </w:rPr>
          <w:instrText xml:space="preserve"> PAGEREF _Toc184810730 \h </w:instrText>
        </w:r>
        <w:r>
          <w:rPr>
            <w:noProof/>
          </w:rPr>
        </w:r>
        <w:r>
          <w:rPr>
            <w:noProof/>
          </w:rPr>
          <w:fldChar w:fldCharType="separate"/>
        </w:r>
        <w:r>
          <w:rPr>
            <w:noProof/>
          </w:rPr>
          <w:t>8</w:t>
        </w:r>
        <w:r>
          <w:rPr>
            <w:noProof/>
          </w:rPr>
          <w:fldChar w:fldCharType="end"/>
        </w:r>
      </w:hyperlink>
    </w:p>
    <w:p w14:paraId="5B866165" w14:textId="2F32BB90" w:rsidR="000B0153" w:rsidRDefault="000B0153">
      <w:pPr>
        <w:pStyle w:val="TOC2"/>
        <w:rPr>
          <w:rFonts w:asciiTheme="minorHAnsi" w:eastAsiaTheme="minorEastAsia" w:hAnsiTheme="minorHAnsi" w:cstheme="minorBidi"/>
          <w:noProof/>
          <w:kern w:val="2"/>
          <w14:ligatures w14:val="standardContextual"/>
        </w:rPr>
      </w:pPr>
      <w:hyperlink w:anchor="_Toc184810731" w:history="1">
        <w:r w:rsidRPr="00B96CE6">
          <w:rPr>
            <w:rStyle w:val="Hyperlink"/>
            <w:noProof/>
          </w:rPr>
          <w:t>9.</w:t>
        </w:r>
        <w:r>
          <w:rPr>
            <w:rFonts w:asciiTheme="minorHAnsi" w:eastAsiaTheme="minorEastAsia" w:hAnsiTheme="minorHAnsi" w:cstheme="minorBidi"/>
            <w:noProof/>
            <w:kern w:val="2"/>
            <w14:ligatures w14:val="standardContextual"/>
          </w:rPr>
          <w:tab/>
        </w:r>
        <w:r w:rsidRPr="00B96CE6">
          <w:rPr>
            <w:rStyle w:val="Hyperlink"/>
            <w:noProof/>
          </w:rPr>
          <w:t>Types of employment</w:t>
        </w:r>
        <w:r>
          <w:rPr>
            <w:noProof/>
          </w:rPr>
          <w:tab/>
        </w:r>
        <w:r>
          <w:rPr>
            <w:noProof/>
          </w:rPr>
          <w:fldChar w:fldCharType="begin"/>
        </w:r>
        <w:r>
          <w:rPr>
            <w:noProof/>
          </w:rPr>
          <w:instrText xml:space="preserve"> PAGEREF _Toc184810731 \h </w:instrText>
        </w:r>
        <w:r>
          <w:rPr>
            <w:noProof/>
          </w:rPr>
        </w:r>
        <w:r>
          <w:rPr>
            <w:noProof/>
          </w:rPr>
          <w:fldChar w:fldCharType="separate"/>
        </w:r>
        <w:r>
          <w:rPr>
            <w:noProof/>
          </w:rPr>
          <w:t>9</w:t>
        </w:r>
        <w:r>
          <w:rPr>
            <w:noProof/>
          </w:rPr>
          <w:fldChar w:fldCharType="end"/>
        </w:r>
      </w:hyperlink>
    </w:p>
    <w:p w14:paraId="4D534EF6" w14:textId="7151ED86" w:rsidR="000B0153" w:rsidRDefault="000B0153">
      <w:pPr>
        <w:pStyle w:val="TOC2"/>
        <w:rPr>
          <w:rFonts w:asciiTheme="minorHAnsi" w:eastAsiaTheme="minorEastAsia" w:hAnsiTheme="minorHAnsi" w:cstheme="minorBidi"/>
          <w:noProof/>
          <w:kern w:val="2"/>
          <w14:ligatures w14:val="standardContextual"/>
        </w:rPr>
      </w:pPr>
      <w:hyperlink w:anchor="_Toc184810732" w:history="1">
        <w:r w:rsidRPr="00B96CE6">
          <w:rPr>
            <w:rStyle w:val="Hyperlink"/>
            <w:noProof/>
          </w:rPr>
          <w:t>10.</w:t>
        </w:r>
        <w:r>
          <w:rPr>
            <w:rFonts w:asciiTheme="minorHAnsi" w:eastAsiaTheme="minorEastAsia" w:hAnsiTheme="minorHAnsi" w:cstheme="minorBidi"/>
            <w:noProof/>
            <w:kern w:val="2"/>
            <w14:ligatures w14:val="standardContextual"/>
          </w:rPr>
          <w:tab/>
        </w:r>
        <w:r w:rsidRPr="00B96CE6">
          <w:rPr>
            <w:rStyle w:val="Hyperlink"/>
            <w:noProof/>
          </w:rPr>
          <w:t>Full-time employees</w:t>
        </w:r>
        <w:r>
          <w:rPr>
            <w:noProof/>
          </w:rPr>
          <w:tab/>
        </w:r>
        <w:r>
          <w:rPr>
            <w:noProof/>
          </w:rPr>
          <w:fldChar w:fldCharType="begin"/>
        </w:r>
        <w:r>
          <w:rPr>
            <w:noProof/>
          </w:rPr>
          <w:instrText xml:space="preserve"> PAGEREF _Toc184810732 \h </w:instrText>
        </w:r>
        <w:r>
          <w:rPr>
            <w:noProof/>
          </w:rPr>
        </w:r>
        <w:r>
          <w:rPr>
            <w:noProof/>
          </w:rPr>
          <w:fldChar w:fldCharType="separate"/>
        </w:r>
        <w:r>
          <w:rPr>
            <w:noProof/>
          </w:rPr>
          <w:t>9</w:t>
        </w:r>
        <w:r>
          <w:rPr>
            <w:noProof/>
          </w:rPr>
          <w:fldChar w:fldCharType="end"/>
        </w:r>
      </w:hyperlink>
    </w:p>
    <w:p w14:paraId="10090318" w14:textId="1CBD4A3F" w:rsidR="000B0153" w:rsidRDefault="000B0153">
      <w:pPr>
        <w:pStyle w:val="TOC2"/>
        <w:rPr>
          <w:rFonts w:asciiTheme="minorHAnsi" w:eastAsiaTheme="minorEastAsia" w:hAnsiTheme="minorHAnsi" w:cstheme="minorBidi"/>
          <w:noProof/>
          <w:kern w:val="2"/>
          <w14:ligatures w14:val="standardContextual"/>
        </w:rPr>
      </w:pPr>
      <w:hyperlink w:anchor="_Toc184810733" w:history="1">
        <w:r w:rsidRPr="00B96CE6">
          <w:rPr>
            <w:rStyle w:val="Hyperlink"/>
            <w:noProof/>
          </w:rPr>
          <w:t>11.</w:t>
        </w:r>
        <w:r>
          <w:rPr>
            <w:rFonts w:asciiTheme="minorHAnsi" w:eastAsiaTheme="minorEastAsia" w:hAnsiTheme="minorHAnsi" w:cstheme="minorBidi"/>
            <w:noProof/>
            <w:kern w:val="2"/>
            <w14:ligatures w14:val="standardContextual"/>
          </w:rPr>
          <w:tab/>
        </w:r>
        <w:r w:rsidRPr="00B96CE6">
          <w:rPr>
            <w:rStyle w:val="Hyperlink"/>
            <w:noProof/>
          </w:rPr>
          <w:t>Part-time employees</w:t>
        </w:r>
        <w:r>
          <w:rPr>
            <w:noProof/>
          </w:rPr>
          <w:tab/>
        </w:r>
        <w:r>
          <w:rPr>
            <w:noProof/>
          </w:rPr>
          <w:fldChar w:fldCharType="begin"/>
        </w:r>
        <w:r>
          <w:rPr>
            <w:noProof/>
          </w:rPr>
          <w:instrText xml:space="preserve"> PAGEREF _Toc184810733 \h </w:instrText>
        </w:r>
        <w:r>
          <w:rPr>
            <w:noProof/>
          </w:rPr>
        </w:r>
        <w:r>
          <w:rPr>
            <w:noProof/>
          </w:rPr>
          <w:fldChar w:fldCharType="separate"/>
        </w:r>
        <w:r>
          <w:rPr>
            <w:noProof/>
          </w:rPr>
          <w:t>9</w:t>
        </w:r>
        <w:r>
          <w:rPr>
            <w:noProof/>
          </w:rPr>
          <w:fldChar w:fldCharType="end"/>
        </w:r>
      </w:hyperlink>
    </w:p>
    <w:p w14:paraId="44C86D63" w14:textId="4B156941" w:rsidR="000B0153" w:rsidRDefault="000B0153">
      <w:pPr>
        <w:pStyle w:val="TOC2"/>
        <w:rPr>
          <w:rFonts w:asciiTheme="minorHAnsi" w:eastAsiaTheme="minorEastAsia" w:hAnsiTheme="minorHAnsi" w:cstheme="minorBidi"/>
          <w:noProof/>
          <w:kern w:val="2"/>
          <w14:ligatures w14:val="standardContextual"/>
        </w:rPr>
      </w:pPr>
      <w:hyperlink w:anchor="_Toc184810734" w:history="1">
        <w:r w:rsidRPr="00B96CE6">
          <w:rPr>
            <w:rStyle w:val="Hyperlink"/>
            <w:noProof/>
          </w:rPr>
          <w:t>12.</w:t>
        </w:r>
        <w:r>
          <w:rPr>
            <w:rFonts w:asciiTheme="minorHAnsi" w:eastAsiaTheme="minorEastAsia" w:hAnsiTheme="minorHAnsi" w:cstheme="minorBidi"/>
            <w:noProof/>
            <w:kern w:val="2"/>
            <w14:ligatures w14:val="standardContextual"/>
          </w:rPr>
          <w:tab/>
        </w:r>
        <w:r w:rsidRPr="00B96CE6">
          <w:rPr>
            <w:rStyle w:val="Hyperlink"/>
            <w:noProof/>
          </w:rPr>
          <w:t>Casual employees</w:t>
        </w:r>
        <w:r>
          <w:rPr>
            <w:noProof/>
          </w:rPr>
          <w:tab/>
        </w:r>
        <w:r>
          <w:rPr>
            <w:noProof/>
          </w:rPr>
          <w:fldChar w:fldCharType="begin"/>
        </w:r>
        <w:r>
          <w:rPr>
            <w:noProof/>
          </w:rPr>
          <w:instrText xml:space="preserve"> PAGEREF _Toc184810734 \h </w:instrText>
        </w:r>
        <w:r>
          <w:rPr>
            <w:noProof/>
          </w:rPr>
        </w:r>
        <w:r>
          <w:rPr>
            <w:noProof/>
          </w:rPr>
          <w:fldChar w:fldCharType="separate"/>
        </w:r>
        <w:r>
          <w:rPr>
            <w:noProof/>
          </w:rPr>
          <w:t>10</w:t>
        </w:r>
        <w:r>
          <w:rPr>
            <w:noProof/>
          </w:rPr>
          <w:fldChar w:fldCharType="end"/>
        </w:r>
      </w:hyperlink>
    </w:p>
    <w:p w14:paraId="5819353F" w14:textId="526010B3"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35" w:history="1">
        <w:r w:rsidRPr="00B96CE6">
          <w:rPr>
            <w:rStyle w:val="Hyperlink"/>
            <w:noProof/>
          </w:rPr>
          <w:t>Part 3— Hours of Work</w:t>
        </w:r>
        <w:r>
          <w:rPr>
            <w:noProof/>
          </w:rPr>
          <w:tab/>
        </w:r>
        <w:r>
          <w:rPr>
            <w:noProof/>
          </w:rPr>
          <w:fldChar w:fldCharType="begin"/>
        </w:r>
        <w:r>
          <w:rPr>
            <w:noProof/>
          </w:rPr>
          <w:instrText xml:space="preserve"> PAGEREF _Toc184810735 \h </w:instrText>
        </w:r>
        <w:r>
          <w:rPr>
            <w:noProof/>
          </w:rPr>
        </w:r>
        <w:r>
          <w:rPr>
            <w:noProof/>
          </w:rPr>
          <w:fldChar w:fldCharType="separate"/>
        </w:r>
        <w:r>
          <w:rPr>
            <w:noProof/>
          </w:rPr>
          <w:t>11</w:t>
        </w:r>
        <w:r>
          <w:rPr>
            <w:noProof/>
          </w:rPr>
          <w:fldChar w:fldCharType="end"/>
        </w:r>
      </w:hyperlink>
    </w:p>
    <w:p w14:paraId="5A1C9A43" w14:textId="14C9B3E2" w:rsidR="000B0153" w:rsidRDefault="000B0153">
      <w:pPr>
        <w:pStyle w:val="TOC2"/>
        <w:rPr>
          <w:rFonts w:asciiTheme="minorHAnsi" w:eastAsiaTheme="minorEastAsia" w:hAnsiTheme="minorHAnsi" w:cstheme="minorBidi"/>
          <w:noProof/>
          <w:kern w:val="2"/>
          <w14:ligatures w14:val="standardContextual"/>
        </w:rPr>
      </w:pPr>
      <w:hyperlink w:anchor="_Toc184810736" w:history="1">
        <w:r w:rsidRPr="00B96CE6">
          <w:rPr>
            <w:rStyle w:val="Hyperlink"/>
            <w:noProof/>
          </w:rPr>
          <w:t>13.</w:t>
        </w:r>
        <w:r>
          <w:rPr>
            <w:rFonts w:asciiTheme="minorHAnsi" w:eastAsiaTheme="minorEastAsia" w:hAnsiTheme="minorHAnsi" w:cstheme="minorBidi"/>
            <w:noProof/>
            <w:kern w:val="2"/>
            <w14:ligatures w14:val="standardContextual"/>
          </w:rPr>
          <w:tab/>
        </w:r>
        <w:r w:rsidRPr="00B96CE6">
          <w:rPr>
            <w:rStyle w:val="Hyperlink"/>
            <w:noProof/>
          </w:rPr>
          <w:t>Ordinary hours of work and rostering arrangements</w:t>
        </w:r>
        <w:r>
          <w:rPr>
            <w:noProof/>
          </w:rPr>
          <w:tab/>
        </w:r>
        <w:r>
          <w:rPr>
            <w:noProof/>
          </w:rPr>
          <w:fldChar w:fldCharType="begin"/>
        </w:r>
        <w:r>
          <w:rPr>
            <w:noProof/>
          </w:rPr>
          <w:instrText xml:space="preserve"> PAGEREF _Toc184810736 \h </w:instrText>
        </w:r>
        <w:r>
          <w:rPr>
            <w:noProof/>
          </w:rPr>
        </w:r>
        <w:r>
          <w:rPr>
            <w:noProof/>
          </w:rPr>
          <w:fldChar w:fldCharType="separate"/>
        </w:r>
        <w:r>
          <w:rPr>
            <w:noProof/>
          </w:rPr>
          <w:t>11</w:t>
        </w:r>
        <w:r>
          <w:rPr>
            <w:noProof/>
          </w:rPr>
          <w:fldChar w:fldCharType="end"/>
        </w:r>
      </w:hyperlink>
    </w:p>
    <w:p w14:paraId="1656D728" w14:textId="4022598D" w:rsidR="000B0153" w:rsidRDefault="000B0153">
      <w:pPr>
        <w:pStyle w:val="TOC2"/>
        <w:rPr>
          <w:rFonts w:asciiTheme="minorHAnsi" w:eastAsiaTheme="minorEastAsia" w:hAnsiTheme="minorHAnsi" w:cstheme="minorBidi"/>
          <w:noProof/>
          <w:kern w:val="2"/>
          <w14:ligatures w14:val="standardContextual"/>
        </w:rPr>
      </w:pPr>
      <w:hyperlink w:anchor="_Toc184810737" w:history="1">
        <w:r w:rsidRPr="00B96CE6">
          <w:rPr>
            <w:rStyle w:val="Hyperlink"/>
            <w:noProof/>
          </w:rPr>
          <w:t>13A.</w:t>
        </w:r>
        <w:r>
          <w:rPr>
            <w:rFonts w:asciiTheme="minorHAnsi" w:eastAsiaTheme="minorEastAsia" w:hAnsiTheme="minorHAnsi" w:cstheme="minorBidi"/>
            <w:noProof/>
            <w:kern w:val="2"/>
            <w14:ligatures w14:val="standardContextual"/>
          </w:rPr>
          <w:tab/>
        </w:r>
        <w:r w:rsidRPr="00B96CE6">
          <w:rPr>
            <w:rStyle w:val="Hyperlink"/>
            <w:noProof/>
          </w:rPr>
          <w:t>Employee right to disconnect</w:t>
        </w:r>
        <w:r>
          <w:rPr>
            <w:noProof/>
          </w:rPr>
          <w:tab/>
        </w:r>
        <w:r>
          <w:rPr>
            <w:noProof/>
          </w:rPr>
          <w:fldChar w:fldCharType="begin"/>
        </w:r>
        <w:r>
          <w:rPr>
            <w:noProof/>
          </w:rPr>
          <w:instrText xml:space="preserve"> PAGEREF _Toc184810737 \h </w:instrText>
        </w:r>
        <w:r>
          <w:rPr>
            <w:noProof/>
          </w:rPr>
        </w:r>
        <w:r>
          <w:rPr>
            <w:noProof/>
          </w:rPr>
          <w:fldChar w:fldCharType="separate"/>
        </w:r>
        <w:r>
          <w:rPr>
            <w:noProof/>
          </w:rPr>
          <w:t>12</w:t>
        </w:r>
        <w:r>
          <w:rPr>
            <w:noProof/>
          </w:rPr>
          <w:fldChar w:fldCharType="end"/>
        </w:r>
      </w:hyperlink>
    </w:p>
    <w:p w14:paraId="1C88D2B4" w14:textId="51D502BC" w:rsidR="000B0153" w:rsidRDefault="000B0153">
      <w:pPr>
        <w:pStyle w:val="TOC2"/>
        <w:rPr>
          <w:rFonts w:asciiTheme="minorHAnsi" w:eastAsiaTheme="minorEastAsia" w:hAnsiTheme="minorHAnsi" w:cstheme="minorBidi"/>
          <w:noProof/>
          <w:kern w:val="2"/>
          <w14:ligatures w14:val="standardContextual"/>
        </w:rPr>
      </w:pPr>
      <w:hyperlink w:anchor="_Toc184810738" w:history="1">
        <w:r w:rsidRPr="00B96CE6">
          <w:rPr>
            <w:rStyle w:val="Hyperlink"/>
            <w:noProof/>
          </w:rPr>
          <w:t>14.</w:t>
        </w:r>
        <w:r>
          <w:rPr>
            <w:rFonts w:asciiTheme="minorHAnsi" w:eastAsiaTheme="minorEastAsia" w:hAnsiTheme="minorHAnsi" w:cstheme="minorBidi"/>
            <w:noProof/>
            <w:kern w:val="2"/>
            <w14:ligatures w14:val="standardContextual"/>
          </w:rPr>
          <w:tab/>
        </w:r>
        <w:r w:rsidRPr="00B96CE6">
          <w:rPr>
            <w:rStyle w:val="Hyperlink"/>
            <w:noProof/>
          </w:rPr>
          <w:t>Breaks</w:t>
        </w:r>
        <w:r>
          <w:rPr>
            <w:noProof/>
          </w:rPr>
          <w:tab/>
        </w:r>
        <w:r>
          <w:rPr>
            <w:noProof/>
          </w:rPr>
          <w:fldChar w:fldCharType="begin"/>
        </w:r>
        <w:r>
          <w:rPr>
            <w:noProof/>
          </w:rPr>
          <w:instrText xml:space="preserve"> PAGEREF _Toc184810738 \h </w:instrText>
        </w:r>
        <w:r>
          <w:rPr>
            <w:noProof/>
          </w:rPr>
        </w:r>
        <w:r>
          <w:rPr>
            <w:noProof/>
          </w:rPr>
          <w:fldChar w:fldCharType="separate"/>
        </w:r>
        <w:r>
          <w:rPr>
            <w:noProof/>
          </w:rPr>
          <w:t>13</w:t>
        </w:r>
        <w:r>
          <w:rPr>
            <w:noProof/>
          </w:rPr>
          <w:fldChar w:fldCharType="end"/>
        </w:r>
      </w:hyperlink>
    </w:p>
    <w:p w14:paraId="48080D92" w14:textId="5622FF18"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39" w:history="1">
        <w:r w:rsidRPr="00B96CE6">
          <w:rPr>
            <w:rStyle w:val="Hyperlink"/>
            <w:noProof/>
          </w:rPr>
          <w:t>Part 4— Wages and Allowances</w:t>
        </w:r>
        <w:r>
          <w:rPr>
            <w:noProof/>
          </w:rPr>
          <w:tab/>
        </w:r>
        <w:r>
          <w:rPr>
            <w:noProof/>
          </w:rPr>
          <w:fldChar w:fldCharType="begin"/>
        </w:r>
        <w:r>
          <w:rPr>
            <w:noProof/>
          </w:rPr>
          <w:instrText xml:space="preserve"> PAGEREF _Toc184810739 \h </w:instrText>
        </w:r>
        <w:r>
          <w:rPr>
            <w:noProof/>
          </w:rPr>
        </w:r>
        <w:r>
          <w:rPr>
            <w:noProof/>
          </w:rPr>
          <w:fldChar w:fldCharType="separate"/>
        </w:r>
        <w:r>
          <w:rPr>
            <w:noProof/>
          </w:rPr>
          <w:t>13</w:t>
        </w:r>
        <w:r>
          <w:rPr>
            <w:noProof/>
          </w:rPr>
          <w:fldChar w:fldCharType="end"/>
        </w:r>
      </w:hyperlink>
    </w:p>
    <w:p w14:paraId="77FD6D22" w14:textId="36416206" w:rsidR="000B0153" w:rsidRDefault="000B0153">
      <w:pPr>
        <w:pStyle w:val="TOC2"/>
        <w:rPr>
          <w:rFonts w:asciiTheme="minorHAnsi" w:eastAsiaTheme="minorEastAsia" w:hAnsiTheme="minorHAnsi" w:cstheme="minorBidi"/>
          <w:noProof/>
          <w:kern w:val="2"/>
          <w14:ligatures w14:val="standardContextual"/>
        </w:rPr>
      </w:pPr>
      <w:hyperlink w:anchor="_Toc184810740" w:history="1">
        <w:r w:rsidRPr="00B96CE6">
          <w:rPr>
            <w:rStyle w:val="Hyperlink"/>
            <w:noProof/>
          </w:rPr>
          <w:t>15.</w:t>
        </w:r>
        <w:r>
          <w:rPr>
            <w:rFonts w:asciiTheme="minorHAnsi" w:eastAsiaTheme="minorEastAsia" w:hAnsiTheme="minorHAnsi" w:cstheme="minorBidi"/>
            <w:noProof/>
            <w:kern w:val="2"/>
            <w14:ligatures w14:val="standardContextual"/>
          </w:rPr>
          <w:tab/>
        </w:r>
        <w:r w:rsidRPr="00B96CE6">
          <w:rPr>
            <w:rStyle w:val="Hyperlink"/>
            <w:noProof/>
          </w:rPr>
          <w:t>Minimum rates</w:t>
        </w:r>
        <w:r>
          <w:rPr>
            <w:noProof/>
          </w:rPr>
          <w:tab/>
        </w:r>
        <w:r>
          <w:rPr>
            <w:noProof/>
          </w:rPr>
          <w:fldChar w:fldCharType="begin"/>
        </w:r>
        <w:r>
          <w:rPr>
            <w:noProof/>
          </w:rPr>
          <w:instrText xml:space="preserve"> PAGEREF _Toc184810740 \h </w:instrText>
        </w:r>
        <w:r>
          <w:rPr>
            <w:noProof/>
          </w:rPr>
        </w:r>
        <w:r>
          <w:rPr>
            <w:noProof/>
          </w:rPr>
          <w:fldChar w:fldCharType="separate"/>
        </w:r>
        <w:r>
          <w:rPr>
            <w:noProof/>
          </w:rPr>
          <w:t>13</w:t>
        </w:r>
        <w:r>
          <w:rPr>
            <w:noProof/>
          </w:rPr>
          <w:fldChar w:fldCharType="end"/>
        </w:r>
      </w:hyperlink>
    </w:p>
    <w:p w14:paraId="50509C0C" w14:textId="308D1F0B" w:rsidR="000B0153" w:rsidRDefault="000B0153">
      <w:pPr>
        <w:pStyle w:val="TOC2"/>
        <w:rPr>
          <w:rFonts w:asciiTheme="minorHAnsi" w:eastAsiaTheme="minorEastAsia" w:hAnsiTheme="minorHAnsi" w:cstheme="minorBidi"/>
          <w:noProof/>
          <w:kern w:val="2"/>
          <w14:ligatures w14:val="standardContextual"/>
        </w:rPr>
      </w:pPr>
      <w:hyperlink w:anchor="_Toc184810741" w:history="1">
        <w:r w:rsidRPr="00B96CE6">
          <w:rPr>
            <w:rStyle w:val="Hyperlink"/>
            <w:noProof/>
          </w:rPr>
          <w:t>16.</w:t>
        </w:r>
        <w:r>
          <w:rPr>
            <w:rFonts w:asciiTheme="minorHAnsi" w:eastAsiaTheme="minorEastAsia" w:hAnsiTheme="minorHAnsi" w:cstheme="minorBidi"/>
            <w:noProof/>
            <w:kern w:val="2"/>
            <w14:ligatures w14:val="standardContextual"/>
          </w:rPr>
          <w:tab/>
        </w:r>
        <w:r w:rsidRPr="00B96CE6">
          <w:rPr>
            <w:rStyle w:val="Hyperlink"/>
            <w:noProof/>
          </w:rPr>
          <w:t>Payment of wages</w:t>
        </w:r>
        <w:r>
          <w:rPr>
            <w:noProof/>
          </w:rPr>
          <w:tab/>
        </w:r>
        <w:r>
          <w:rPr>
            <w:noProof/>
          </w:rPr>
          <w:fldChar w:fldCharType="begin"/>
        </w:r>
        <w:r>
          <w:rPr>
            <w:noProof/>
          </w:rPr>
          <w:instrText xml:space="preserve"> PAGEREF _Toc184810741 \h </w:instrText>
        </w:r>
        <w:r>
          <w:rPr>
            <w:noProof/>
          </w:rPr>
        </w:r>
        <w:r>
          <w:rPr>
            <w:noProof/>
          </w:rPr>
          <w:fldChar w:fldCharType="separate"/>
        </w:r>
        <w:r>
          <w:rPr>
            <w:noProof/>
          </w:rPr>
          <w:t>15</w:t>
        </w:r>
        <w:r>
          <w:rPr>
            <w:noProof/>
          </w:rPr>
          <w:fldChar w:fldCharType="end"/>
        </w:r>
      </w:hyperlink>
    </w:p>
    <w:p w14:paraId="3F7F6B60" w14:textId="487B61FE" w:rsidR="000B0153" w:rsidRDefault="000B0153">
      <w:pPr>
        <w:pStyle w:val="TOC2"/>
        <w:rPr>
          <w:rFonts w:asciiTheme="minorHAnsi" w:eastAsiaTheme="minorEastAsia" w:hAnsiTheme="minorHAnsi" w:cstheme="minorBidi"/>
          <w:noProof/>
          <w:kern w:val="2"/>
          <w14:ligatures w14:val="standardContextual"/>
        </w:rPr>
      </w:pPr>
      <w:hyperlink w:anchor="_Toc184810742" w:history="1">
        <w:r w:rsidRPr="00B96CE6">
          <w:rPr>
            <w:rStyle w:val="Hyperlink"/>
            <w:noProof/>
          </w:rPr>
          <w:t>17.</w:t>
        </w:r>
        <w:r>
          <w:rPr>
            <w:rFonts w:asciiTheme="minorHAnsi" w:eastAsiaTheme="minorEastAsia" w:hAnsiTheme="minorHAnsi" w:cstheme="minorBidi"/>
            <w:noProof/>
            <w:kern w:val="2"/>
            <w14:ligatures w14:val="standardContextual"/>
          </w:rPr>
          <w:tab/>
        </w:r>
        <w:r w:rsidRPr="00B96CE6">
          <w:rPr>
            <w:rStyle w:val="Hyperlink"/>
            <w:noProof/>
          </w:rPr>
          <w:t>Allowances</w:t>
        </w:r>
        <w:r>
          <w:rPr>
            <w:noProof/>
          </w:rPr>
          <w:tab/>
        </w:r>
        <w:r>
          <w:rPr>
            <w:noProof/>
          </w:rPr>
          <w:fldChar w:fldCharType="begin"/>
        </w:r>
        <w:r>
          <w:rPr>
            <w:noProof/>
          </w:rPr>
          <w:instrText xml:space="preserve"> PAGEREF _Toc184810742 \h </w:instrText>
        </w:r>
        <w:r>
          <w:rPr>
            <w:noProof/>
          </w:rPr>
        </w:r>
        <w:r>
          <w:rPr>
            <w:noProof/>
          </w:rPr>
          <w:fldChar w:fldCharType="separate"/>
        </w:r>
        <w:r>
          <w:rPr>
            <w:noProof/>
          </w:rPr>
          <w:t>16</w:t>
        </w:r>
        <w:r>
          <w:rPr>
            <w:noProof/>
          </w:rPr>
          <w:fldChar w:fldCharType="end"/>
        </w:r>
      </w:hyperlink>
    </w:p>
    <w:p w14:paraId="164714C0" w14:textId="7716E00E" w:rsidR="000B0153" w:rsidRDefault="000B0153">
      <w:pPr>
        <w:pStyle w:val="TOC2"/>
        <w:rPr>
          <w:rFonts w:asciiTheme="minorHAnsi" w:eastAsiaTheme="minorEastAsia" w:hAnsiTheme="minorHAnsi" w:cstheme="minorBidi"/>
          <w:noProof/>
          <w:kern w:val="2"/>
          <w14:ligatures w14:val="standardContextual"/>
        </w:rPr>
      </w:pPr>
      <w:hyperlink w:anchor="_Toc184810743" w:history="1">
        <w:r w:rsidRPr="00B96CE6">
          <w:rPr>
            <w:rStyle w:val="Hyperlink"/>
            <w:noProof/>
          </w:rPr>
          <w:t>18.</w:t>
        </w:r>
        <w:r>
          <w:rPr>
            <w:rFonts w:asciiTheme="minorHAnsi" w:eastAsiaTheme="minorEastAsia" w:hAnsiTheme="minorHAnsi" w:cstheme="minorBidi"/>
            <w:noProof/>
            <w:kern w:val="2"/>
            <w14:ligatures w14:val="standardContextual"/>
          </w:rPr>
          <w:tab/>
        </w:r>
        <w:r w:rsidRPr="00B96CE6">
          <w:rPr>
            <w:rStyle w:val="Hyperlink"/>
            <w:noProof/>
          </w:rPr>
          <w:t>Superannuation</w:t>
        </w:r>
        <w:r>
          <w:rPr>
            <w:noProof/>
          </w:rPr>
          <w:tab/>
        </w:r>
        <w:r>
          <w:rPr>
            <w:noProof/>
          </w:rPr>
          <w:fldChar w:fldCharType="begin"/>
        </w:r>
        <w:r>
          <w:rPr>
            <w:noProof/>
          </w:rPr>
          <w:instrText xml:space="preserve"> PAGEREF _Toc184810743 \h </w:instrText>
        </w:r>
        <w:r>
          <w:rPr>
            <w:noProof/>
          </w:rPr>
        </w:r>
        <w:r>
          <w:rPr>
            <w:noProof/>
          </w:rPr>
          <w:fldChar w:fldCharType="separate"/>
        </w:r>
        <w:r>
          <w:rPr>
            <w:noProof/>
          </w:rPr>
          <w:t>19</w:t>
        </w:r>
        <w:r>
          <w:rPr>
            <w:noProof/>
          </w:rPr>
          <w:fldChar w:fldCharType="end"/>
        </w:r>
      </w:hyperlink>
    </w:p>
    <w:p w14:paraId="3FF3B92E" w14:textId="2A1DC2E7"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44" w:history="1">
        <w:r w:rsidRPr="00B96CE6">
          <w:rPr>
            <w:rStyle w:val="Hyperlink"/>
            <w:noProof/>
          </w:rPr>
          <w:t>Part 5— Overtime and Penalty Rates</w:t>
        </w:r>
        <w:r>
          <w:rPr>
            <w:noProof/>
          </w:rPr>
          <w:tab/>
        </w:r>
        <w:r>
          <w:rPr>
            <w:noProof/>
          </w:rPr>
          <w:fldChar w:fldCharType="begin"/>
        </w:r>
        <w:r>
          <w:rPr>
            <w:noProof/>
          </w:rPr>
          <w:instrText xml:space="preserve"> PAGEREF _Toc184810744 \h </w:instrText>
        </w:r>
        <w:r>
          <w:rPr>
            <w:noProof/>
          </w:rPr>
        </w:r>
        <w:r>
          <w:rPr>
            <w:noProof/>
          </w:rPr>
          <w:fldChar w:fldCharType="separate"/>
        </w:r>
        <w:r>
          <w:rPr>
            <w:noProof/>
          </w:rPr>
          <w:t>21</w:t>
        </w:r>
        <w:r>
          <w:rPr>
            <w:noProof/>
          </w:rPr>
          <w:fldChar w:fldCharType="end"/>
        </w:r>
      </w:hyperlink>
    </w:p>
    <w:p w14:paraId="0413F2BB" w14:textId="7AC0A879" w:rsidR="000B0153" w:rsidRDefault="000B0153">
      <w:pPr>
        <w:pStyle w:val="TOC2"/>
        <w:rPr>
          <w:rFonts w:asciiTheme="minorHAnsi" w:eastAsiaTheme="minorEastAsia" w:hAnsiTheme="minorHAnsi" w:cstheme="minorBidi"/>
          <w:noProof/>
          <w:kern w:val="2"/>
          <w14:ligatures w14:val="standardContextual"/>
        </w:rPr>
      </w:pPr>
      <w:hyperlink w:anchor="_Toc184810745" w:history="1">
        <w:r w:rsidRPr="00B96CE6">
          <w:rPr>
            <w:rStyle w:val="Hyperlink"/>
            <w:noProof/>
          </w:rPr>
          <w:t>19.</w:t>
        </w:r>
        <w:r>
          <w:rPr>
            <w:rFonts w:asciiTheme="minorHAnsi" w:eastAsiaTheme="minorEastAsia" w:hAnsiTheme="minorHAnsi" w:cstheme="minorBidi"/>
            <w:noProof/>
            <w:kern w:val="2"/>
            <w14:ligatures w14:val="standardContextual"/>
          </w:rPr>
          <w:tab/>
        </w:r>
        <w:r w:rsidRPr="00B96CE6">
          <w:rPr>
            <w:rStyle w:val="Hyperlink"/>
            <w:noProof/>
          </w:rPr>
          <w:t>Overtime</w:t>
        </w:r>
        <w:r>
          <w:rPr>
            <w:noProof/>
          </w:rPr>
          <w:tab/>
        </w:r>
        <w:r>
          <w:rPr>
            <w:noProof/>
          </w:rPr>
          <w:fldChar w:fldCharType="begin"/>
        </w:r>
        <w:r>
          <w:rPr>
            <w:noProof/>
          </w:rPr>
          <w:instrText xml:space="preserve"> PAGEREF _Toc184810745 \h </w:instrText>
        </w:r>
        <w:r>
          <w:rPr>
            <w:noProof/>
          </w:rPr>
        </w:r>
        <w:r>
          <w:rPr>
            <w:noProof/>
          </w:rPr>
          <w:fldChar w:fldCharType="separate"/>
        </w:r>
        <w:r>
          <w:rPr>
            <w:noProof/>
          </w:rPr>
          <w:t>21</w:t>
        </w:r>
        <w:r>
          <w:rPr>
            <w:noProof/>
          </w:rPr>
          <w:fldChar w:fldCharType="end"/>
        </w:r>
      </w:hyperlink>
    </w:p>
    <w:p w14:paraId="0C539B52" w14:textId="3E3EE02B" w:rsidR="000B0153" w:rsidRDefault="000B0153">
      <w:pPr>
        <w:pStyle w:val="TOC2"/>
        <w:rPr>
          <w:rFonts w:asciiTheme="minorHAnsi" w:eastAsiaTheme="minorEastAsia" w:hAnsiTheme="minorHAnsi" w:cstheme="minorBidi"/>
          <w:noProof/>
          <w:kern w:val="2"/>
          <w14:ligatures w14:val="standardContextual"/>
        </w:rPr>
      </w:pPr>
      <w:hyperlink w:anchor="_Toc184810746" w:history="1">
        <w:r w:rsidRPr="00B96CE6">
          <w:rPr>
            <w:rStyle w:val="Hyperlink"/>
            <w:noProof/>
          </w:rPr>
          <w:t>20.</w:t>
        </w:r>
        <w:r>
          <w:rPr>
            <w:rFonts w:asciiTheme="minorHAnsi" w:eastAsiaTheme="minorEastAsia" w:hAnsiTheme="minorHAnsi" w:cstheme="minorBidi"/>
            <w:noProof/>
            <w:kern w:val="2"/>
            <w14:ligatures w14:val="standardContextual"/>
          </w:rPr>
          <w:tab/>
        </w:r>
        <w:r w:rsidRPr="00B96CE6">
          <w:rPr>
            <w:rStyle w:val="Hyperlink"/>
            <w:noProof/>
          </w:rPr>
          <w:t>Penalty rates</w:t>
        </w:r>
        <w:r>
          <w:rPr>
            <w:noProof/>
          </w:rPr>
          <w:tab/>
        </w:r>
        <w:r>
          <w:rPr>
            <w:noProof/>
          </w:rPr>
          <w:fldChar w:fldCharType="begin"/>
        </w:r>
        <w:r>
          <w:rPr>
            <w:noProof/>
          </w:rPr>
          <w:instrText xml:space="preserve"> PAGEREF _Toc184810746 \h </w:instrText>
        </w:r>
        <w:r>
          <w:rPr>
            <w:noProof/>
          </w:rPr>
        </w:r>
        <w:r>
          <w:rPr>
            <w:noProof/>
          </w:rPr>
          <w:fldChar w:fldCharType="separate"/>
        </w:r>
        <w:r>
          <w:rPr>
            <w:noProof/>
          </w:rPr>
          <w:t>24</w:t>
        </w:r>
        <w:r>
          <w:rPr>
            <w:noProof/>
          </w:rPr>
          <w:fldChar w:fldCharType="end"/>
        </w:r>
      </w:hyperlink>
    </w:p>
    <w:p w14:paraId="7E7A52C8" w14:textId="0FB2B34D"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47" w:history="1">
        <w:r w:rsidRPr="00B96CE6">
          <w:rPr>
            <w:rStyle w:val="Hyperlink"/>
            <w:noProof/>
          </w:rPr>
          <w:t>Part 6— Leave and Public Holidays</w:t>
        </w:r>
        <w:r>
          <w:rPr>
            <w:noProof/>
          </w:rPr>
          <w:tab/>
        </w:r>
        <w:r>
          <w:rPr>
            <w:noProof/>
          </w:rPr>
          <w:fldChar w:fldCharType="begin"/>
        </w:r>
        <w:r>
          <w:rPr>
            <w:noProof/>
          </w:rPr>
          <w:instrText xml:space="preserve"> PAGEREF _Toc184810747 \h </w:instrText>
        </w:r>
        <w:r>
          <w:rPr>
            <w:noProof/>
          </w:rPr>
        </w:r>
        <w:r>
          <w:rPr>
            <w:noProof/>
          </w:rPr>
          <w:fldChar w:fldCharType="separate"/>
        </w:r>
        <w:r>
          <w:rPr>
            <w:noProof/>
          </w:rPr>
          <w:t>24</w:t>
        </w:r>
        <w:r>
          <w:rPr>
            <w:noProof/>
          </w:rPr>
          <w:fldChar w:fldCharType="end"/>
        </w:r>
      </w:hyperlink>
    </w:p>
    <w:p w14:paraId="35C6B320" w14:textId="2815B106" w:rsidR="000B0153" w:rsidRDefault="000B0153">
      <w:pPr>
        <w:pStyle w:val="TOC2"/>
        <w:rPr>
          <w:rFonts w:asciiTheme="minorHAnsi" w:eastAsiaTheme="minorEastAsia" w:hAnsiTheme="minorHAnsi" w:cstheme="minorBidi"/>
          <w:noProof/>
          <w:kern w:val="2"/>
          <w14:ligatures w14:val="standardContextual"/>
        </w:rPr>
      </w:pPr>
      <w:hyperlink w:anchor="_Toc184810748" w:history="1">
        <w:r w:rsidRPr="00B96CE6">
          <w:rPr>
            <w:rStyle w:val="Hyperlink"/>
            <w:noProof/>
          </w:rPr>
          <w:t>21.</w:t>
        </w:r>
        <w:r>
          <w:rPr>
            <w:rFonts w:asciiTheme="minorHAnsi" w:eastAsiaTheme="minorEastAsia" w:hAnsiTheme="minorHAnsi" w:cstheme="minorBidi"/>
            <w:noProof/>
            <w:kern w:val="2"/>
            <w14:ligatures w14:val="standardContextual"/>
          </w:rPr>
          <w:tab/>
        </w:r>
        <w:r w:rsidRPr="00B96CE6">
          <w:rPr>
            <w:rStyle w:val="Hyperlink"/>
            <w:noProof/>
          </w:rPr>
          <w:t>Annual leave</w:t>
        </w:r>
        <w:r>
          <w:rPr>
            <w:noProof/>
          </w:rPr>
          <w:tab/>
        </w:r>
        <w:r>
          <w:rPr>
            <w:noProof/>
          </w:rPr>
          <w:fldChar w:fldCharType="begin"/>
        </w:r>
        <w:r>
          <w:rPr>
            <w:noProof/>
          </w:rPr>
          <w:instrText xml:space="preserve"> PAGEREF _Toc184810748 \h </w:instrText>
        </w:r>
        <w:r>
          <w:rPr>
            <w:noProof/>
          </w:rPr>
        </w:r>
        <w:r>
          <w:rPr>
            <w:noProof/>
          </w:rPr>
          <w:fldChar w:fldCharType="separate"/>
        </w:r>
        <w:r>
          <w:rPr>
            <w:noProof/>
          </w:rPr>
          <w:t>24</w:t>
        </w:r>
        <w:r>
          <w:rPr>
            <w:noProof/>
          </w:rPr>
          <w:fldChar w:fldCharType="end"/>
        </w:r>
      </w:hyperlink>
    </w:p>
    <w:p w14:paraId="22D29ED4" w14:textId="079F9C0D" w:rsidR="000B0153" w:rsidRDefault="000B0153">
      <w:pPr>
        <w:pStyle w:val="TOC2"/>
        <w:rPr>
          <w:rFonts w:asciiTheme="minorHAnsi" w:eastAsiaTheme="minorEastAsia" w:hAnsiTheme="minorHAnsi" w:cstheme="minorBidi"/>
          <w:noProof/>
          <w:kern w:val="2"/>
          <w14:ligatures w14:val="standardContextual"/>
        </w:rPr>
      </w:pPr>
      <w:hyperlink w:anchor="_Toc184810749" w:history="1">
        <w:r w:rsidRPr="00B96CE6">
          <w:rPr>
            <w:rStyle w:val="Hyperlink"/>
            <w:noProof/>
          </w:rPr>
          <w:t>22.</w:t>
        </w:r>
        <w:r>
          <w:rPr>
            <w:rFonts w:asciiTheme="minorHAnsi" w:eastAsiaTheme="minorEastAsia" w:hAnsiTheme="minorHAnsi" w:cstheme="minorBidi"/>
            <w:noProof/>
            <w:kern w:val="2"/>
            <w14:ligatures w14:val="standardContextual"/>
          </w:rPr>
          <w:tab/>
        </w:r>
        <w:r w:rsidRPr="00B96CE6">
          <w:rPr>
            <w:rStyle w:val="Hyperlink"/>
            <w:noProof/>
          </w:rPr>
          <w:t>Personal/carer’s leave and compassionate leave</w:t>
        </w:r>
        <w:r>
          <w:rPr>
            <w:noProof/>
          </w:rPr>
          <w:tab/>
        </w:r>
        <w:r>
          <w:rPr>
            <w:noProof/>
          </w:rPr>
          <w:fldChar w:fldCharType="begin"/>
        </w:r>
        <w:r>
          <w:rPr>
            <w:noProof/>
          </w:rPr>
          <w:instrText xml:space="preserve"> PAGEREF _Toc184810749 \h </w:instrText>
        </w:r>
        <w:r>
          <w:rPr>
            <w:noProof/>
          </w:rPr>
        </w:r>
        <w:r>
          <w:rPr>
            <w:noProof/>
          </w:rPr>
          <w:fldChar w:fldCharType="separate"/>
        </w:r>
        <w:r>
          <w:rPr>
            <w:noProof/>
          </w:rPr>
          <w:t>28</w:t>
        </w:r>
        <w:r>
          <w:rPr>
            <w:noProof/>
          </w:rPr>
          <w:fldChar w:fldCharType="end"/>
        </w:r>
      </w:hyperlink>
    </w:p>
    <w:p w14:paraId="0523FA72" w14:textId="36422320" w:rsidR="000B0153" w:rsidRDefault="000B0153">
      <w:pPr>
        <w:pStyle w:val="TOC2"/>
        <w:rPr>
          <w:rFonts w:asciiTheme="minorHAnsi" w:eastAsiaTheme="minorEastAsia" w:hAnsiTheme="minorHAnsi" w:cstheme="minorBidi"/>
          <w:noProof/>
          <w:kern w:val="2"/>
          <w14:ligatures w14:val="standardContextual"/>
        </w:rPr>
      </w:pPr>
      <w:hyperlink w:anchor="_Toc184810750" w:history="1">
        <w:r w:rsidRPr="00B96CE6">
          <w:rPr>
            <w:rStyle w:val="Hyperlink"/>
            <w:noProof/>
          </w:rPr>
          <w:t>23.</w:t>
        </w:r>
        <w:r>
          <w:rPr>
            <w:rFonts w:asciiTheme="minorHAnsi" w:eastAsiaTheme="minorEastAsia" w:hAnsiTheme="minorHAnsi" w:cstheme="minorBidi"/>
            <w:noProof/>
            <w:kern w:val="2"/>
            <w14:ligatures w14:val="standardContextual"/>
          </w:rPr>
          <w:tab/>
        </w:r>
        <w:r w:rsidRPr="00B96CE6">
          <w:rPr>
            <w:rStyle w:val="Hyperlink"/>
            <w:noProof/>
          </w:rPr>
          <w:t>Parental leave and related entitlements</w:t>
        </w:r>
        <w:r>
          <w:rPr>
            <w:noProof/>
          </w:rPr>
          <w:tab/>
        </w:r>
        <w:r>
          <w:rPr>
            <w:noProof/>
          </w:rPr>
          <w:fldChar w:fldCharType="begin"/>
        </w:r>
        <w:r>
          <w:rPr>
            <w:noProof/>
          </w:rPr>
          <w:instrText xml:space="preserve"> PAGEREF _Toc184810750 \h </w:instrText>
        </w:r>
        <w:r>
          <w:rPr>
            <w:noProof/>
          </w:rPr>
        </w:r>
        <w:r>
          <w:rPr>
            <w:noProof/>
          </w:rPr>
          <w:fldChar w:fldCharType="separate"/>
        </w:r>
        <w:r>
          <w:rPr>
            <w:noProof/>
          </w:rPr>
          <w:t>28</w:t>
        </w:r>
        <w:r>
          <w:rPr>
            <w:noProof/>
          </w:rPr>
          <w:fldChar w:fldCharType="end"/>
        </w:r>
      </w:hyperlink>
    </w:p>
    <w:p w14:paraId="504B8935" w14:textId="25B61646" w:rsidR="000B0153" w:rsidRDefault="000B0153">
      <w:pPr>
        <w:pStyle w:val="TOC2"/>
        <w:rPr>
          <w:rFonts w:asciiTheme="minorHAnsi" w:eastAsiaTheme="minorEastAsia" w:hAnsiTheme="minorHAnsi" w:cstheme="minorBidi"/>
          <w:noProof/>
          <w:kern w:val="2"/>
          <w14:ligatures w14:val="standardContextual"/>
        </w:rPr>
      </w:pPr>
      <w:hyperlink w:anchor="_Toc184810751" w:history="1">
        <w:r w:rsidRPr="00B96CE6">
          <w:rPr>
            <w:rStyle w:val="Hyperlink"/>
            <w:noProof/>
          </w:rPr>
          <w:t>24.</w:t>
        </w:r>
        <w:r>
          <w:rPr>
            <w:rFonts w:asciiTheme="minorHAnsi" w:eastAsiaTheme="minorEastAsia" w:hAnsiTheme="minorHAnsi" w:cstheme="minorBidi"/>
            <w:noProof/>
            <w:kern w:val="2"/>
            <w14:ligatures w14:val="standardContextual"/>
          </w:rPr>
          <w:tab/>
        </w:r>
        <w:r w:rsidRPr="00B96CE6">
          <w:rPr>
            <w:rStyle w:val="Hyperlink"/>
            <w:noProof/>
          </w:rPr>
          <w:t>Community service leave</w:t>
        </w:r>
        <w:r>
          <w:rPr>
            <w:noProof/>
          </w:rPr>
          <w:tab/>
        </w:r>
        <w:r>
          <w:rPr>
            <w:noProof/>
          </w:rPr>
          <w:fldChar w:fldCharType="begin"/>
        </w:r>
        <w:r>
          <w:rPr>
            <w:noProof/>
          </w:rPr>
          <w:instrText xml:space="preserve"> PAGEREF _Toc184810751 \h </w:instrText>
        </w:r>
        <w:r>
          <w:rPr>
            <w:noProof/>
          </w:rPr>
        </w:r>
        <w:r>
          <w:rPr>
            <w:noProof/>
          </w:rPr>
          <w:fldChar w:fldCharType="separate"/>
        </w:r>
        <w:r>
          <w:rPr>
            <w:noProof/>
          </w:rPr>
          <w:t>29</w:t>
        </w:r>
        <w:r>
          <w:rPr>
            <w:noProof/>
          </w:rPr>
          <w:fldChar w:fldCharType="end"/>
        </w:r>
      </w:hyperlink>
    </w:p>
    <w:p w14:paraId="7CDB8D04" w14:textId="173B84D9" w:rsidR="000B0153" w:rsidRDefault="000B0153">
      <w:pPr>
        <w:pStyle w:val="TOC2"/>
        <w:rPr>
          <w:rFonts w:asciiTheme="minorHAnsi" w:eastAsiaTheme="minorEastAsia" w:hAnsiTheme="minorHAnsi" w:cstheme="minorBidi"/>
          <w:noProof/>
          <w:kern w:val="2"/>
          <w14:ligatures w14:val="standardContextual"/>
        </w:rPr>
      </w:pPr>
      <w:hyperlink w:anchor="_Toc184810752" w:history="1">
        <w:r w:rsidRPr="00B96CE6">
          <w:rPr>
            <w:rStyle w:val="Hyperlink"/>
            <w:noProof/>
          </w:rPr>
          <w:t>25.</w:t>
        </w:r>
        <w:r>
          <w:rPr>
            <w:rFonts w:asciiTheme="minorHAnsi" w:eastAsiaTheme="minorEastAsia" w:hAnsiTheme="minorHAnsi" w:cstheme="minorBidi"/>
            <w:noProof/>
            <w:kern w:val="2"/>
            <w14:ligatures w14:val="standardContextual"/>
          </w:rPr>
          <w:tab/>
        </w:r>
        <w:r w:rsidRPr="00B96CE6">
          <w:rPr>
            <w:rStyle w:val="Hyperlink"/>
            <w:noProof/>
          </w:rPr>
          <w:t>Family and domestic violence leave</w:t>
        </w:r>
        <w:r>
          <w:rPr>
            <w:noProof/>
          </w:rPr>
          <w:tab/>
        </w:r>
        <w:r>
          <w:rPr>
            <w:noProof/>
          </w:rPr>
          <w:fldChar w:fldCharType="begin"/>
        </w:r>
        <w:r>
          <w:rPr>
            <w:noProof/>
          </w:rPr>
          <w:instrText xml:space="preserve"> PAGEREF _Toc184810752 \h </w:instrText>
        </w:r>
        <w:r>
          <w:rPr>
            <w:noProof/>
          </w:rPr>
        </w:r>
        <w:r>
          <w:rPr>
            <w:noProof/>
          </w:rPr>
          <w:fldChar w:fldCharType="separate"/>
        </w:r>
        <w:r>
          <w:rPr>
            <w:noProof/>
          </w:rPr>
          <w:t>29</w:t>
        </w:r>
        <w:r>
          <w:rPr>
            <w:noProof/>
          </w:rPr>
          <w:fldChar w:fldCharType="end"/>
        </w:r>
      </w:hyperlink>
    </w:p>
    <w:p w14:paraId="0DBDDFB2" w14:textId="7D70B7D7" w:rsidR="000B0153" w:rsidRDefault="000B0153">
      <w:pPr>
        <w:pStyle w:val="TOC2"/>
        <w:rPr>
          <w:rFonts w:asciiTheme="minorHAnsi" w:eastAsiaTheme="minorEastAsia" w:hAnsiTheme="minorHAnsi" w:cstheme="minorBidi"/>
          <w:noProof/>
          <w:kern w:val="2"/>
          <w14:ligatures w14:val="standardContextual"/>
        </w:rPr>
      </w:pPr>
      <w:hyperlink w:anchor="_Toc184810753" w:history="1">
        <w:r w:rsidRPr="00B96CE6">
          <w:rPr>
            <w:rStyle w:val="Hyperlink"/>
            <w:noProof/>
          </w:rPr>
          <w:t>26.</w:t>
        </w:r>
        <w:r>
          <w:rPr>
            <w:rFonts w:asciiTheme="minorHAnsi" w:eastAsiaTheme="minorEastAsia" w:hAnsiTheme="minorHAnsi" w:cstheme="minorBidi"/>
            <w:noProof/>
            <w:kern w:val="2"/>
            <w14:ligatures w14:val="standardContextual"/>
          </w:rPr>
          <w:tab/>
        </w:r>
        <w:r w:rsidRPr="00B96CE6">
          <w:rPr>
            <w:rStyle w:val="Hyperlink"/>
            <w:noProof/>
          </w:rPr>
          <w:t>Public holidays</w:t>
        </w:r>
        <w:r>
          <w:rPr>
            <w:noProof/>
          </w:rPr>
          <w:tab/>
        </w:r>
        <w:r>
          <w:rPr>
            <w:noProof/>
          </w:rPr>
          <w:fldChar w:fldCharType="begin"/>
        </w:r>
        <w:r>
          <w:rPr>
            <w:noProof/>
          </w:rPr>
          <w:instrText xml:space="preserve"> PAGEREF _Toc184810753 \h </w:instrText>
        </w:r>
        <w:r>
          <w:rPr>
            <w:noProof/>
          </w:rPr>
        </w:r>
        <w:r>
          <w:rPr>
            <w:noProof/>
          </w:rPr>
          <w:fldChar w:fldCharType="separate"/>
        </w:r>
        <w:r>
          <w:rPr>
            <w:noProof/>
          </w:rPr>
          <w:t>29</w:t>
        </w:r>
        <w:r>
          <w:rPr>
            <w:noProof/>
          </w:rPr>
          <w:fldChar w:fldCharType="end"/>
        </w:r>
      </w:hyperlink>
    </w:p>
    <w:p w14:paraId="483B7246" w14:textId="49150989"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54" w:history="1">
        <w:r w:rsidRPr="00B96CE6">
          <w:rPr>
            <w:rStyle w:val="Hyperlink"/>
            <w:noProof/>
          </w:rPr>
          <w:t>Part 7— Workplace Delegates, Consultation and Dispute Resolution</w:t>
        </w:r>
        <w:r>
          <w:rPr>
            <w:noProof/>
          </w:rPr>
          <w:tab/>
        </w:r>
        <w:r>
          <w:rPr>
            <w:noProof/>
          </w:rPr>
          <w:fldChar w:fldCharType="begin"/>
        </w:r>
        <w:r>
          <w:rPr>
            <w:noProof/>
          </w:rPr>
          <w:instrText xml:space="preserve"> PAGEREF _Toc184810754 \h </w:instrText>
        </w:r>
        <w:r>
          <w:rPr>
            <w:noProof/>
          </w:rPr>
        </w:r>
        <w:r>
          <w:rPr>
            <w:noProof/>
          </w:rPr>
          <w:fldChar w:fldCharType="separate"/>
        </w:r>
        <w:r>
          <w:rPr>
            <w:noProof/>
          </w:rPr>
          <w:t>30</w:t>
        </w:r>
        <w:r>
          <w:rPr>
            <w:noProof/>
          </w:rPr>
          <w:fldChar w:fldCharType="end"/>
        </w:r>
      </w:hyperlink>
    </w:p>
    <w:p w14:paraId="2B9BD3A1" w14:textId="49D3B34A" w:rsidR="000B0153" w:rsidRDefault="000B0153">
      <w:pPr>
        <w:pStyle w:val="TOC2"/>
        <w:rPr>
          <w:rFonts w:asciiTheme="minorHAnsi" w:eastAsiaTheme="minorEastAsia" w:hAnsiTheme="minorHAnsi" w:cstheme="minorBidi"/>
          <w:noProof/>
          <w:kern w:val="2"/>
          <w14:ligatures w14:val="standardContextual"/>
        </w:rPr>
      </w:pPr>
      <w:hyperlink w:anchor="_Toc184810755" w:history="1">
        <w:r w:rsidRPr="00B96CE6">
          <w:rPr>
            <w:rStyle w:val="Hyperlink"/>
            <w:noProof/>
          </w:rPr>
          <w:t>26A.</w:t>
        </w:r>
        <w:r>
          <w:rPr>
            <w:rFonts w:asciiTheme="minorHAnsi" w:eastAsiaTheme="minorEastAsia" w:hAnsiTheme="minorHAnsi" w:cstheme="minorBidi"/>
            <w:noProof/>
            <w:kern w:val="2"/>
            <w14:ligatures w14:val="standardContextual"/>
          </w:rPr>
          <w:tab/>
        </w:r>
        <w:r w:rsidRPr="00B96CE6">
          <w:rPr>
            <w:rStyle w:val="Hyperlink"/>
            <w:noProof/>
          </w:rPr>
          <w:t>Workplace delegates’ rights</w:t>
        </w:r>
        <w:r>
          <w:rPr>
            <w:noProof/>
          </w:rPr>
          <w:tab/>
        </w:r>
        <w:r>
          <w:rPr>
            <w:noProof/>
          </w:rPr>
          <w:fldChar w:fldCharType="begin"/>
        </w:r>
        <w:r>
          <w:rPr>
            <w:noProof/>
          </w:rPr>
          <w:instrText xml:space="preserve"> PAGEREF _Toc184810755 \h </w:instrText>
        </w:r>
        <w:r>
          <w:rPr>
            <w:noProof/>
          </w:rPr>
        </w:r>
        <w:r>
          <w:rPr>
            <w:noProof/>
          </w:rPr>
          <w:fldChar w:fldCharType="separate"/>
        </w:r>
        <w:r>
          <w:rPr>
            <w:noProof/>
          </w:rPr>
          <w:t>30</w:t>
        </w:r>
        <w:r>
          <w:rPr>
            <w:noProof/>
          </w:rPr>
          <w:fldChar w:fldCharType="end"/>
        </w:r>
      </w:hyperlink>
    </w:p>
    <w:p w14:paraId="1412860E" w14:textId="78D4E6C4" w:rsidR="000B0153" w:rsidRDefault="000B0153">
      <w:pPr>
        <w:pStyle w:val="TOC2"/>
        <w:rPr>
          <w:rFonts w:asciiTheme="minorHAnsi" w:eastAsiaTheme="minorEastAsia" w:hAnsiTheme="minorHAnsi" w:cstheme="minorBidi"/>
          <w:noProof/>
          <w:kern w:val="2"/>
          <w14:ligatures w14:val="standardContextual"/>
        </w:rPr>
      </w:pPr>
      <w:hyperlink w:anchor="_Toc184810756" w:history="1">
        <w:r w:rsidRPr="00B96CE6">
          <w:rPr>
            <w:rStyle w:val="Hyperlink"/>
            <w:noProof/>
          </w:rPr>
          <w:t>27.</w:t>
        </w:r>
        <w:r>
          <w:rPr>
            <w:rFonts w:asciiTheme="minorHAnsi" w:eastAsiaTheme="minorEastAsia" w:hAnsiTheme="minorHAnsi" w:cstheme="minorBidi"/>
            <w:noProof/>
            <w:kern w:val="2"/>
            <w14:ligatures w14:val="standardContextual"/>
          </w:rPr>
          <w:tab/>
        </w:r>
        <w:r w:rsidRPr="00B96CE6">
          <w:rPr>
            <w:rStyle w:val="Hyperlink"/>
            <w:noProof/>
          </w:rPr>
          <w:t>Consultation about major workplace change</w:t>
        </w:r>
        <w:r>
          <w:rPr>
            <w:noProof/>
          </w:rPr>
          <w:tab/>
        </w:r>
        <w:r>
          <w:rPr>
            <w:noProof/>
          </w:rPr>
          <w:fldChar w:fldCharType="begin"/>
        </w:r>
        <w:r>
          <w:rPr>
            <w:noProof/>
          </w:rPr>
          <w:instrText xml:space="preserve"> PAGEREF _Toc184810756 \h </w:instrText>
        </w:r>
        <w:r>
          <w:rPr>
            <w:noProof/>
          </w:rPr>
        </w:r>
        <w:r>
          <w:rPr>
            <w:noProof/>
          </w:rPr>
          <w:fldChar w:fldCharType="separate"/>
        </w:r>
        <w:r>
          <w:rPr>
            <w:noProof/>
          </w:rPr>
          <w:t>33</w:t>
        </w:r>
        <w:r>
          <w:rPr>
            <w:noProof/>
          </w:rPr>
          <w:fldChar w:fldCharType="end"/>
        </w:r>
      </w:hyperlink>
    </w:p>
    <w:p w14:paraId="25AD9444" w14:textId="2FBDD590" w:rsidR="000B0153" w:rsidRDefault="000B0153">
      <w:pPr>
        <w:pStyle w:val="TOC2"/>
        <w:rPr>
          <w:rFonts w:asciiTheme="minorHAnsi" w:eastAsiaTheme="minorEastAsia" w:hAnsiTheme="minorHAnsi" w:cstheme="minorBidi"/>
          <w:noProof/>
          <w:kern w:val="2"/>
          <w14:ligatures w14:val="standardContextual"/>
        </w:rPr>
      </w:pPr>
      <w:hyperlink w:anchor="_Toc184810757" w:history="1">
        <w:r w:rsidRPr="00B96CE6">
          <w:rPr>
            <w:rStyle w:val="Hyperlink"/>
            <w:noProof/>
          </w:rPr>
          <w:t>28.</w:t>
        </w:r>
        <w:r>
          <w:rPr>
            <w:rFonts w:asciiTheme="minorHAnsi" w:eastAsiaTheme="minorEastAsia" w:hAnsiTheme="minorHAnsi" w:cstheme="minorBidi"/>
            <w:noProof/>
            <w:kern w:val="2"/>
            <w14:ligatures w14:val="standardContextual"/>
          </w:rPr>
          <w:tab/>
        </w:r>
        <w:r w:rsidRPr="00B96CE6">
          <w:rPr>
            <w:rStyle w:val="Hyperlink"/>
            <w:noProof/>
          </w:rPr>
          <w:t>Consultation about changes to rosters or hours of work</w:t>
        </w:r>
        <w:r>
          <w:rPr>
            <w:noProof/>
          </w:rPr>
          <w:tab/>
        </w:r>
        <w:r>
          <w:rPr>
            <w:noProof/>
          </w:rPr>
          <w:fldChar w:fldCharType="begin"/>
        </w:r>
        <w:r>
          <w:rPr>
            <w:noProof/>
          </w:rPr>
          <w:instrText xml:space="preserve"> PAGEREF _Toc184810757 \h </w:instrText>
        </w:r>
        <w:r>
          <w:rPr>
            <w:noProof/>
          </w:rPr>
        </w:r>
        <w:r>
          <w:rPr>
            <w:noProof/>
          </w:rPr>
          <w:fldChar w:fldCharType="separate"/>
        </w:r>
        <w:r>
          <w:rPr>
            <w:noProof/>
          </w:rPr>
          <w:t>34</w:t>
        </w:r>
        <w:r>
          <w:rPr>
            <w:noProof/>
          </w:rPr>
          <w:fldChar w:fldCharType="end"/>
        </w:r>
      </w:hyperlink>
    </w:p>
    <w:p w14:paraId="0F1DABA1" w14:textId="22957B3D" w:rsidR="000B0153" w:rsidRDefault="000B0153">
      <w:pPr>
        <w:pStyle w:val="TOC2"/>
        <w:rPr>
          <w:rFonts w:asciiTheme="minorHAnsi" w:eastAsiaTheme="minorEastAsia" w:hAnsiTheme="minorHAnsi" w:cstheme="minorBidi"/>
          <w:noProof/>
          <w:kern w:val="2"/>
          <w14:ligatures w14:val="standardContextual"/>
        </w:rPr>
      </w:pPr>
      <w:hyperlink w:anchor="_Toc184810758" w:history="1">
        <w:r w:rsidRPr="00B96CE6">
          <w:rPr>
            <w:rStyle w:val="Hyperlink"/>
            <w:noProof/>
          </w:rPr>
          <w:t>29.</w:t>
        </w:r>
        <w:r>
          <w:rPr>
            <w:rFonts w:asciiTheme="minorHAnsi" w:eastAsiaTheme="minorEastAsia" w:hAnsiTheme="minorHAnsi" w:cstheme="minorBidi"/>
            <w:noProof/>
            <w:kern w:val="2"/>
            <w14:ligatures w14:val="standardContextual"/>
          </w:rPr>
          <w:tab/>
        </w:r>
        <w:r w:rsidRPr="00B96CE6">
          <w:rPr>
            <w:rStyle w:val="Hyperlink"/>
            <w:noProof/>
          </w:rPr>
          <w:t>Dispute resolution</w:t>
        </w:r>
        <w:r>
          <w:rPr>
            <w:noProof/>
          </w:rPr>
          <w:tab/>
        </w:r>
        <w:r>
          <w:rPr>
            <w:noProof/>
          </w:rPr>
          <w:fldChar w:fldCharType="begin"/>
        </w:r>
        <w:r>
          <w:rPr>
            <w:noProof/>
          </w:rPr>
          <w:instrText xml:space="preserve"> PAGEREF _Toc184810758 \h </w:instrText>
        </w:r>
        <w:r>
          <w:rPr>
            <w:noProof/>
          </w:rPr>
        </w:r>
        <w:r>
          <w:rPr>
            <w:noProof/>
          </w:rPr>
          <w:fldChar w:fldCharType="separate"/>
        </w:r>
        <w:r>
          <w:rPr>
            <w:noProof/>
          </w:rPr>
          <w:t>34</w:t>
        </w:r>
        <w:r>
          <w:rPr>
            <w:noProof/>
          </w:rPr>
          <w:fldChar w:fldCharType="end"/>
        </w:r>
      </w:hyperlink>
    </w:p>
    <w:p w14:paraId="004DF870" w14:textId="2D95498F"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59" w:history="1">
        <w:r w:rsidRPr="00B96CE6">
          <w:rPr>
            <w:rStyle w:val="Hyperlink"/>
            <w:noProof/>
          </w:rPr>
          <w:t>Part 8— Termination of Employment and Redundancy</w:t>
        </w:r>
        <w:r>
          <w:rPr>
            <w:noProof/>
          </w:rPr>
          <w:tab/>
        </w:r>
        <w:r>
          <w:rPr>
            <w:noProof/>
          </w:rPr>
          <w:fldChar w:fldCharType="begin"/>
        </w:r>
        <w:r>
          <w:rPr>
            <w:noProof/>
          </w:rPr>
          <w:instrText xml:space="preserve"> PAGEREF _Toc184810759 \h </w:instrText>
        </w:r>
        <w:r>
          <w:rPr>
            <w:noProof/>
          </w:rPr>
        </w:r>
        <w:r>
          <w:rPr>
            <w:noProof/>
          </w:rPr>
          <w:fldChar w:fldCharType="separate"/>
        </w:r>
        <w:r>
          <w:rPr>
            <w:noProof/>
          </w:rPr>
          <w:t>35</w:t>
        </w:r>
        <w:r>
          <w:rPr>
            <w:noProof/>
          </w:rPr>
          <w:fldChar w:fldCharType="end"/>
        </w:r>
      </w:hyperlink>
    </w:p>
    <w:p w14:paraId="4A4095F6" w14:textId="77339EB8" w:rsidR="000B0153" w:rsidRDefault="000B0153">
      <w:pPr>
        <w:pStyle w:val="TOC2"/>
        <w:rPr>
          <w:rFonts w:asciiTheme="minorHAnsi" w:eastAsiaTheme="minorEastAsia" w:hAnsiTheme="minorHAnsi" w:cstheme="minorBidi"/>
          <w:noProof/>
          <w:kern w:val="2"/>
          <w14:ligatures w14:val="standardContextual"/>
        </w:rPr>
      </w:pPr>
      <w:hyperlink w:anchor="_Toc184810760" w:history="1">
        <w:r w:rsidRPr="00B96CE6">
          <w:rPr>
            <w:rStyle w:val="Hyperlink"/>
            <w:noProof/>
          </w:rPr>
          <w:t>30.</w:t>
        </w:r>
        <w:r>
          <w:rPr>
            <w:rFonts w:asciiTheme="minorHAnsi" w:eastAsiaTheme="minorEastAsia" w:hAnsiTheme="minorHAnsi" w:cstheme="minorBidi"/>
            <w:noProof/>
            <w:kern w:val="2"/>
            <w14:ligatures w14:val="standardContextual"/>
          </w:rPr>
          <w:tab/>
        </w:r>
        <w:r w:rsidRPr="00B96CE6">
          <w:rPr>
            <w:rStyle w:val="Hyperlink"/>
            <w:noProof/>
          </w:rPr>
          <w:t>Termination of employment</w:t>
        </w:r>
        <w:r>
          <w:rPr>
            <w:noProof/>
          </w:rPr>
          <w:tab/>
        </w:r>
        <w:r>
          <w:rPr>
            <w:noProof/>
          </w:rPr>
          <w:fldChar w:fldCharType="begin"/>
        </w:r>
        <w:r>
          <w:rPr>
            <w:noProof/>
          </w:rPr>
          <w:instrText xml:space="preserve"> PAGEREF _Toc184810760 \h </w:instrText>
        </w:r>
        <w:r>
          <w:rPr>
            <w:noProof/>
          </w:rPr>
        </w:r>
        <w:r>
          <w:rPr>
            <w:noProof/>
          </w:rPr>
          <w:fldChar w:fldCharType="separate"/>
        </w:r>
        <w:r>
          <w:rPr>
            <w:noProof/>
          </w:rPr>
          <w:t>35</w:t>
        </w:r>
        <w:r>
          <w:rPr>
            <w:noProof/>
          </w:rPr>
          <w:fldChar w:fldCharType="end"/>
        </w:r>
      </w:hyperlink>
    </w:p>
    <w:p w14:paraId="2AC5DDD4" w14:textId="56D45881" w:rsidR="000B0153" w:rsidRDefault="000B0153">
      <w:pPr>
        <w:pStyle w:val="TOC2"/>
        <w:rPr>
          <w:rFonts w:asciiTheme="minorHAnsi" w:eastAsiaTheme="minorEastAsia" w:hAnsiTheme="minorHAnsi" w:cstheme="minorBidi"/>
          <w:noProof/>
          <w:kern w:val="2"/>
          <w14:ligatures w14:val="standardContextual"/>
        </w:rPr>
      </w:pPr>
      <w:hyperlink w:anchor="_Toc184810761" w:history="1">
        <w:r w:rsidRPr="00B96CE6">
          <w:rPr>
            <w:rStyle w:val="Hyperlink"/>
            <w:noProof/>
          </w:rPr>
          <w:t>31.</w:t>
        </w:r>
        <w:r>
          <w:rPr>
            <w:rFonts w:asciiTheme="minorHAnsi" w:eastAsiaTheme="minorEastAsia" w:hAnsiTheme="minorHAnsi" w:cstheme="minorBidi"/>
            <w:noProof/>
            <w:kern w:val="2"/>
            <w14:ligatures w14:val="standardContextual"/>
          </w:rPr>
          <w:tab/>
        </w:r>
        <w:r w:rsidRPr="00B96CE6">
          <w:rPr>
            <w:rStyle w:val="Hyperlink"/>
            <w:noProof/>
          </w:rPr>
          <w:t>Redundancy</w:t>
        </w:r>
        <w:r>
          <w:rPr>
            <w:noProof/>
          </w:rPr>
          <w:tab/>
        </w:r>
        <w:r>
          <w:rPr>
            <w:noProof/>
          </w:rPr>
          <w:fldChar w:fldCharType="begin"/>
        </w:r>
        <w:r>
          <w:rPr>
            <w:noProof/>
          </w:rPr>
          <w:instrText xml:space="preserve"> PAGEREF _Toc184810761 \h </w:instrText>
        </w:r>
        <w:r>
          <w:rPr>
            <w:noProof/>
          </w:rPr>
        </w:r>
        <w:r>
          <w:rPr>
            <w:noProof/>
          </w:rPr>
          <w:fldChar w:fldCharType="separate"/>
        </w:r>
        <w:r>
          <w:rPr>
            <w:noProof/>
          </w:rPr>
          <w:t>36</w:t>
        </w:r>
        <w:r>
          <w:rPr>
            <w:noProof/>
          </w:rPr>
          <w:fldChar w:fldCharType="end"/>
        </w:r>
      </w:hyperlink>
    </w:p>
    <w:p w14:paraId="03DBDF9E" w14:textId="0D37E92C"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62" w:history="1">
        <w:r w:rsidRPr="00B96CE6">
          <w:rPr>
            <w:rStyle w:val="Hyperlink"/>
            <w:rFonts w:cs="Times New Roman"/>
            <w:noProof/>
          </w:rPr>
          <w:t>Schedule A —Classification Definitions</w:t>
        </w:r>
        <w:r>
          <w:rPr>
            <w:noProof/>
          </w:rPr>
          <w:tab/>
        </w:r>
        <w:r>
          <w:rPr>
            <w:noProof/>
          </w:rPr>
          <w:fldChar w:fldCharType="begin"/>
        </w:r>
        <w:r>
          <w:rPr>
            <w:noProof/>
          </w:rPr>
          <w:instrText xml:space="preserve"> PAGEREF _Toc184810762 \h </w:instrText>
        </w:r>
        <w:r>
          <w:rPr>
            <w:noProof/>
          </w:rPr>
        </w:r>
        <w:r>
          <w:rPr>
            <w:noProof/>
          </w:rPr>
          <w:fldChar w:fldCharType="separate"/>
        </w:r>
        <w:r>
          <w:rPr>
            <w:noProof/>
          </w:rPr>
          <w:t>38</w:t>
        </w:r>
        <w:r>
          <w:rPr>
            <w:noProof/>
          </w:rPr>
          <w:fldChar w:fldCharType="end"/>
        </w:r>
      </w:hyperlink>
    </w:p>
    <w:p w14:paraId="251E5C75" w14:textId="18468B52"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63" w:history="1">
        <w:r w:rsidRPr="00B96CE6">
          <w:rPr>
            <w:rStyle w:val="Hyperlink"/>
            <w:rFonts w:cs="Times New Roman"/>
            <w:noProof/>
          </w:rPr>
          <w:t>Schedule B —Summary of Hourly Rates of Pay</w:t>
        </w:r>
        <w:r>
          <w:rPr>
            <w:noProof/>
          </w:rPr>
          <w:tab/>
        </w:r>
        <w:r>
          <w:rPr>
            <w:noProof/>
          </w:rPr>
          <w:fldChar w:fldCharType="begin"/>
        </w:r>
        <w:r>
          <w:rPr>
            <w:noProof/>
          </w:rPr>
          <w:instrText xml:space="preserve"> PAGEREF _Toc184810763 \h </w:instrText>
        </w:r>
        <w:r>
          <w:rPr>
            <w:noProof/>
          </w:rPr>
        </w:r>
        <w:r>
          <w:rPr>
            <w:noProof/>
          </w:rPr>
          <w:fldChar w:fldCharType="separate"/>
        </w:r>
        <w:r>
          <w:rPr>
            <w:noProof/>
          </w:rPr>
          <w:t>45</w:t>
        </w:r>
        <w:r>
          <w:rPr>
            <w:noProof/>
          </w:rPr>
          <w:fldChar w:fldCharType="end"/>
        </w:r>
      </w:hyperlink>
    </w:p>
    <w:p w14:paraId="18CDC6DA" w14:textId="21716035"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64" w:history="1">
        <w:r w:rsidRPr="00B96CE6">
          <w:rPr>
            <w:rStyle w:val="Hyperlink"/>
            <w:rFonts w:cs="Times New Roman"/>
            <w:noProof/>
          </w:rPr>
          <w:t>Schedule C —Summary of Monetary Allowances</w:t>
        </w:r>
        <w:r>
          <w:rPr>
            <w:noProof/>
          </w:rPr>
          <w:tab/>
        </w:r>
        <w:r>
          <w:rPr>
            <w:noProof/>
          </w:rPr>
          <w:fldChar w:fldCharType="begin"/>
        </w:r>
        <w:r>
          <w:rPr>
            <w:noProof/>
          </w:rPr>
          <w:instrText xml:space="preserve"> PAGEREF _Toc184810764 \h </w:instrText>
        </w:r>
        <w:r>
          <w:rPr>
            <w:noProof/>
          </w:rPr>
        </w:r>
        <w:r>
          <w:rPr>
            <w:noProof/>
          </w:rPr>
          <w:fldChar w:fldCharType="separate"/>
        </w:r>
        <w:r>
          <w:rPr>
            <w:noProof/>
          </w:rPr>
          <w:t>47</w:t>
        </w:r>
        <w:r>
          <w:rPr>
            <w:noProof/>
          </w:rPr>
          <w:fldChar w:fldCharType="end"/>
        </w:r>
      </w:hyperlink>
    </w:p>
    <w:p w14:paraId="29526493" w14:textId="24BA73A6"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65" w:history="1">
        <w:r w:rsidRPr="00B96CE6">
          <w:rPr>
            <w:rStyle w:val="Hyperlink"/>
            <w:rFonts w:cs="Times New Roman"/>
            <w:noProof/>
          </w:rPr>
          <w:t>Schedule D —Supported Wage System</w:t>
        </w:r>
        <w:r>
          <w:rPr>
            <w:noProof/>
          </w:rPr>
          <w:tab/>
        </w:r>
        <w:r>
          <w:rPr>
            <w:noProof/>
          </w:rPr>
          <w:fldChar w:fldCharType="begin"/>
        </w:r>
        <w:r>
          <w:rPr>
            <w:noProof/>
          </w:rPr>
          <w:instrText xml:space="preserve"> PAGEREF _Toc184810765 \h </w:instrText>
        </w:r>
        <w:r>
          <w:rPr>
            <w:noProof/>
          </w:rPr>
        </w:r>
        <w:r>
          <w:rPr>
            <w:noProof/>
          </w:rPr>
          <w:fldChar w:fldCharType="separate"/>
        </w:r>
        <w:r>
          <w:rPr>
            <w:noProof/>
          </w:rPr>
          <w:t>49</w:t>
        </w:r>
        <w:r>
          <w:rPr>
            <w:noProof/>
          </w:rPr>
          <w:fldChar w:fldCharType="end"/>
        </w:r>
      </w:hyperlink>
    </w:p>
    <w:p w14:paraId="58E92AE6" w14:textId="015626E0"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66" w:history="1">
        <w:r w:rsidRPr="00B96CE6">
          <w:rPr>
            <w:rStyle w:val="Hyperlink"/>
            <w:rFonts w:cs="Times New Roman"/>
            <w:noProof/>
          </w:rPr>
          <w:t>Schedule E —</w:t>
        </w:r>
        <w:r w:rsidRPr="00B96CE6">
          <w:rPr>
            <w:rStyle w:val="Hyperlink"/>
            <w:rFonts w:cs="Times New Roman"/>
            <w:noProof/>
            <w:lang w:val="en-GB"/>
          </w:rPr>
          <w:t>Agreement for Time Off Instead of Payment for Overtime</w:t>
        </w:r>
        <w:r>
          <w:rPr>
            <w:noProof/>
          </w:rPr>
          <w:tab/>
        </w:r>
        <w:r>
          <w:rPr>
            <w:noProof/>
          </w:rPr>
          <w:fldChar w:fldCharType="begin"/>
        </w:r>
        <w:r>
          <w:rPr>
            <w:noProof/>
          </w:rPr>
          <w:instrText xml:space="preserve"> PAGEREF _Toc184810766 \h </w:instrText>
        </w:r>
        <w:r>
          <w:rPr>
            <w:noProof/>
          </w:rPr>
        </w:r>
        <w:r>
          <w:rPr>
            <w:noProof/>
          </w:rPr>
          <w:fldChar w:fldCharType="separate"/>
        </w:r>
        <w:r>
          <w:rPr>
            <w:noProof/>
          </w:rPr>
          <w:t>52</w:t>
        </w:r>
        <w:r>
          <w:rPr>
            <w:noProof/>
          </w:rPr>
          <w:fldChar w:fldCharType="end"/>
        </w:r>
      </w:hyperlink>
    </w:p>
    <w:p w14:paraId="041FAF0C" w14:textId="1ADD393A"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67" w:history="1">
        <w:r w:rsidRPr="00B96CE6">
          <w:rPr>
            <w:rStyle w:val="Hyperlink"/>
            <w:rFonts w:cs="Times New Roman"/>
            <w:noProof/>
          </w:rPr>
          <w:t>Schedule F —Agreement to Take Annual Leave in Advance</w:t>
        </w:r>
        <w:r>
          <w:rPr>
            <w:noProof/>
          </w:rPr>
          <w:tab/>
        </w:r>
        <w:r>
          <w:rPr>
            <w:noProof/>
          </w:rPr>
          <w:fldChar w:fldCharType="begin"/>
        </w:r>
        <w:r>
          <w:rPr>
            <w:noProof/>
          </w:rPr>
          <w:instrText xml:space="preserve"> PAGEREF _Toc184810767 \h </w:instrText>
        </w:r>
        <w:r>
          <w:rPr>
            <w:noProof/>
          </w:rPr>
        </w:r>
        <w:r>
          <w:rPr>
            <w:noProof/>
          </w:rPr>
          <w:fldChar w:fldCharType="separate"/>
        </w:r>
        <w:r>
          <w:rPr>
            <w:noProof/>
          </w:rPr>
          <w:t>53</w:t>
        </w:r>
        <w:r>
          <w:rPr>
            <w:noProof/>
          </w:rPr>
          <w:fldChar w:fldCharType="end"/>
        </w:r>
      </w:hyperlink>
    </w:p>
    <w:p w14:paraId="4E8B0BA4" w14:textId="1460010E" w:rsidR="000B0153" w:rsidRDefault="000B0153">
      <w:pPr>
        <w:pStyle w:val="TOC1"/>
        <w:rPr>
          <w:rFonts w:asciiTheme="minorHAnsi" w:eastAsiaTheme="minorEastAsia" w:hAnsiTheme="minorHAnsi" w:cstheme="minorBidi"/>
          <w:b w:val="0"/>
          <w:bCs w:val="0"/>
          <w:noProof/>
          <w:kern w:val="2"/>
          <w14:ligatures w14:val="standardContextual"/>
        </w:rPr>
      </w:pPr>
      <w:hyperlink w:anchor="_Toc184810768" w:history="1">
        <w:r w:rsidRPr="00B96CE6">
          <w:rPr>
            <w:rStyle w:val="Hyperlink"/>
            <w:rFonts w:cs="Times New Roman"/>
            <w:noProof/>
          </w:rPr>
          <w:t>Schedule G —Agreement to Cash Out Annual Leave</w:t>
        </w:r>
        <w:r>
          <w:rPr>
            <w:noProof/>
          </w:rPr>
          <w:tab/>
        </w:r>
        <w:r>
          <w:rPr>
            <w:noProof/>
          </w:rPr>
          <w:fldChar w:fldCharType="begin"/>
        </w:r>
        <w:r>
          <w:rPr>
            <w:noProof/>
          </w:rPr>
          <w:instrText xml:space="preserve"> PAGEREF _Toc184810768 \h </w:instrText>
        </w:r>
        <w:r>
          <w:rPr>
            <w:noProof/>
          </w:rPr>
        </w:r>
        <w:r>
          <w:rPr>
            <w:noProof/>
          </w:rPr>
          <w:fldChar w:fldCharType="separate"/>
        </w:r>
        <w:r>
          <w:rPr>
            <w:noProof/>
          </w:rPr>
          <w:t>54</w:t>
        </w:r>
        <w:r>
          <w:rPr>
            <w:noProof/>
          </w:rPr>
          <w:fldChar w:fldCharType="end"/>
        </w:r>
      </w:hyperlink>
    </w:p>
    <w:p w14:paraId="3D0F0380" w14:textId="474A79D4" w:rsidR="002F5A8E" w:rsidRPr="00F97336" w:rsidRDefault="00682110" w:rsidP="00161102">
      <w:pPr>
        <w:sectPr w:rsidR="002F5A8E" w:rsidRPr="00F97336" w:rsidSect="00370834">
          <w:headerReference w:type="even" r:id="rId16"/>
          <w:headerReference w:type="default" r:id="rId17"/>
          <w:footerReference w:type="even" r:id="rId18"/>
          <w:footerReference w:type="default" r:id="rId19"/>
          <w:footerReference w:type="first" r:id="rId20"/>
          <w:type w:val="oddPage"/>
          <w:pgSz w:w="11906" w:h="16838" w:code="9"/>
          <w:pgMar w:top="992" w:right="1134" w:bottom="992" w:left="1134" w:header="709" w:footer="709" w:gutter="567"/>
          <w:cols w:space="708"/>
          <w:titlePg/>
          <w:docGrid w:linePitch="360"/>
        </w:sectPr>
      </w:pPr>
      <w:r w:rsidRPr="00F97336">
        <w:fldChar w:fldCharType="end"/>
      </w:r>
    </w:p>
    <w:p w14:paraId="04061707" w14:textId="77777777" w:rsidR="008B264F" w:rsidRPr="00F97336" w:rsidRDefault="00702EB1" w:rsidP="00161102">
      <w:pPr>
        <w:pStyle w:val="Partheading"/>
        <w:keepNext w:val="0"/>
      </w:pPr>
      <w:bookmarkStart w:id="10" w:name="_Ref12980533"/>
      <w:bookmarkStart w:id="11" w:name="_Toc184810721"/>
      <w:bookmarkStart w:id="12" w:name="Part1"/>
      <w:r w:rsidRPr="00F97336">
        <w:lastRenderedPageBreak/>
        <w:t>Application and Operation</w:t>
      </w:r>
      <w:r w:rsidR="00386283" w:rsidRPr="00F97336">
        <w:t xml:space="preserve"> of this Award</w:t>
      </w:r>
      <w:bookmarkEnd w:id="10"/>
      <w:bookmarkEnd w:id="11"/>
    </w:p>
    <w:p w14:paraId="78AE0CA1" w14:textId="3189E14C" w:rsidR="00B07F7A" w:rsidRPr="00F97336" w:rsidRDefault="00702EB1" w:rsidP="00AD2397">
      <w:pPr>
        <w:pStyle w:val="Level1"/>
        <w:rPr>
          <w:rFonts w:cs="Times New Roman"/>
        </w:rPr>
      </w:pPr>
      <w:bookmarkStart w:id="13" w:name="_Ref488326878"/>
      <w:bookmarkStart w:id="14" w:name="_Toc184810722"/>
      <w:r w:rsidRPr="00F97336">
        <w:rPr>
          <w:rFonts w:cs="Times New Roman"/>
        </w:rPr>
        <w:t>Title</w:t>
      </w:r>
      <w:r w:rsidR="0017738D" w:rsidRPr="00F97336">
        <w:rPr>
          <w:rFonts w:cs="Times New Roman"/>
        </w:rPr>
        <w:t xml:space="preserve"> and commencement</w:t>
      </w:r>
      <w:bookmarkEnd w:id="13"/>
      <w:bookmarkEnd w:id="14"/>
    </w:p>
    <w:p w14:paraId="48277952" w14:textId="46078781" w:rsidR="00406498" w:rsidRPr="00F97336" w:rsidRDefault="0080547C" w:rsidP="00161102">
      <w:pPr>
        <w:pStyle w:val="Level2"/>
      </w:pPr>
      <w:bookmarkStart w:id="15" w:name="_Ref38970061"/>
      <w:r w:rsidRPr="00F97336">
        <w:t>This award is the</w:t>
      </w:r>
      <w:r w:rsidR="00702EB1" w:rsidRPr="00F97336">
        <w:t xml:space="preserve"> </w:t>
      </w:r>
      <w:r w:rsidR="00A37D27" w:rsidRPr="00F97336">
        <w:rPr>
          <w:i/>
        </w:rPr>
        <w:t xml:space="preserve">Fitness Industry </w:t>
      </w:r>
      <w:r w:rsidR="00702EB1" w:rsidRPr="00F97336">
        <w:rPr>
          <w:i/>
        </w:rPr>
        <w:t>Award 20</w:t>
      </w:r>
      <w:r w:rsidR="009B7D0A" w:rsidRPr="00F97336">
        <w:rPr>
          <w:i/>
        </w:rPr>
        <w:t>20</w:t>
      </w:r>
      <w:r w:rsidR="00987C32" w:rsidRPr="00F97336">
        <w:t>.</w:t>
      </w:r>
      <w:bookmarkEnd w:id="15"/>
    </w:p>
    <w:p w14:paraId="2D6609F2" w14:textId="77777777" w:rsidR="001A2817" w:rsidRPr="00F97336" w:rsidRDefault="00CB5B63" w:rsidP="00161102">
      <w:pPr>
        <w:pStyle w:val="Level2"/>
      </w:pPr>
      <w:r w:rsidRPr="00F97336">
        <w:rPr>
          <w:lang w:val="en-GB"/>
        </w:rPr>
        <w:t>This modern award commenced operation on 1 January 2010. The terms of the award have been varied since that date</w:t>
      </w:r>
      <w:r w:rsidRPr="00F97336">
        <w:t>.</w:t>
      </w:r>
    </w:p>
    <w:p w14:paraId="3E984382" w14:textId="77777777" w:rsidR="00D640A9" w:rsidRPr="00F97336" w:rsidRDefault="00D640A9" w:rsidP="00161102">
      <w:pPr>
        <w:pStyle w:val="Level2"/>
      </w:pPr>
      <w:r w:rsidRPr="00F97336">
        <w:t>A variation to this award does not affect any right, privilege, obligation or liability that a person acquired, accrued or incurred under the award as it existed prior to that variation.</w:t>
      </w:r>
    </w:p>
    <w:p w14:paraId="2E124CD1" w14:textId="04203CEC" w:rsidR="00386283" w:rsidRPr="00F97336" w:rsidRDefault="00386283" w:rsidP="00386283">
      <w:pPr>
        <w:pStyle w:val="Level1"/>
        <w:rPr>
          <w:rFonts w:cs="Times New Roman"/>
        </w:rPr>
      </w:pPr>
      <w:bookmarkStart w:id="16" w:name="_Ref12976650"/>
      <w:bookmarkStart w:id="17" w:name="_Toc184810723"/>
      <w:r w:rsidRPr="00F97336">
        <w:rPr>
          <w:rFonts w:cs="Times New Roman"/>
        </w:rPr>
        <w:t>Definitions</w:t>
      </w:r>
      <w:bookmarkEnd w:id="16"/>
      <w:bookmarkEnd w:id="17"/>
    </w:p>
    <w:p w14:paraId="63CDE29A" w14:textId="6258AB6B" w:rsidR="0010168C" w:rsidRPr="00F97336" w:rsidRDefault="0010168C" w:rsidP="0010168C">
      <w:pPr>
        <w:pStyle w:val="History"/>
      </w:pPr>
      <w:bookmarkStart w:id="18" w:name="_Hlk82534603"/>
      <w:r w:rsidRPr="00F97336">
        <w:rPr>
          <w:szCs w:val="20"/>
          <w:lang w:val="en-GB"/>
        </w:rPr>
        <w:t xml:space="preserve">[Varied by </w:t>
      </w:r>
      <w:hyperlink r:id="rId21" w:history="1">
        <w:r w:rsidR="00DF6CAD" w:rsidRPr="00F97336">
          <w:rPr>
            <w:color w:val="0000FF"/>
            <w:szCs w:val="20"/>
            <w:u w:val="single"/>
          </w:rPr>
          <w:t>PR733922</w:t>
        </w:r>
      </w:hyperlink>
      <w:r w:rsidR="00300221" w:rsidRPr="00300221">
        <w:t xml:space="preserve">, </w:t>
      </w:r>
      <w:hyperlink r:id="rId22" w:history="1">
        <w:r w:rsidR="00300221" w:rsidRPr="00E03EAA">
          <w:rPr>
            <w:rStyle w:val="Hyperlink"/>
            <w:noProof/>
          </w:rPr>
          <w:t>PR774818</w:t>
        </w:r>
      </w:hyperlink>
      <w:bookmarkEnd w:id="18"/>
      <w:r w:rsidR="005C166D">
        <w:rPr>
          <w:szCs w:val="20"/>
          <w:lang w:val="en-GB"/>
        </w:rPr>
        <w:t xml:space="preserve">, </w:t>
      </w:r>
      <w:hyperlink r:id="rId23" w:history="1">
        <w:r w:rsidR="005C166D">
          <w:rPr>
            <w:rStyle w:val="Hyperlink"/>
          </w:rPr>
          <w:t>PR777328</w:t>
        </w:r>
      </w:hyperlink>
      <w:r w:rsidR="005C166D">
        <w:rPr>
          <w:szCs w:val="20"/>
          <w:lang w:val="en-GB"/>
        </w:rPr>
        <w:t>]</w:t>
      </w:r>
    </w:p>
    <w:p w14:paraId="0F19C465" w14:textId="77777777" w:rsidR="00386283" w:rsidRPr="00F97336" w:rsidRDefault="00386283" w:rsidP="00447A10">
      <w:r w:rsidRPr="00F97336">
        <w:t>In this award, unless the contrary intention appears:</w:t>
      </w:r>
    </w:p>
    <w:p w14:paraId="6A9021B1" w14:textId="20CE14A9" w:rsidR="00386283" w:rsidRPr="00F97336" w:rsidRDefault="00386283" w:rsidP="00386283">
      <w:pPr>
        <w:pStyle w:val="Block1"/>
      </w:pPr>
      <w:r w:rsidRPr="00F97336">
        <w:rPr>
          <w:b/>
        </w:rPr>
        <w:t>Act</w:t>
      </w:r>
      <w:r w:rsidRPr="00F97336">
        <w:t xml:space="preserve"> means the </w:t>
      </w:r>
      <w:r w:rsidRPr="00F97336">
        <w:rPr>
          <w:i/>
          <w:lang w:val="en-GB"/>
        </w:rPr>
        <w:t>Fair Work Act 2009</w:t>
      </w:r>
      <w:r w:rsidRPr="00F97336">
        <w:rPr>
          <w:i/>
        </w:rPr>
        <w:t xml:space="preserve"> </w:t>
      </w:r>
      <w:r w:rsidRPr="00F97336">
        <w:t>(Cth)</w:t>
      </w:r>
      <w:r w:rsidR="008716FD" w:rsidRPr="00F97336">
        <w:t>.</w:t>
      </w:r>
    </w:p>
    <w:p w14:paraId="1CFB56DC" w14:textId="4794ED30" w:rsidR="0010168C" w:rsidRPr="00F97336" w:rsidRDefault="0010168C" w:rsidP="0010168C">
      <w:pPr>
        <w:pStyle w:val="History"/>
        <w:rPr>
          <w:rFonts w:eastAsia="Calibri"/>
          <w:szCs w:val="20"/>
        </w:rPr>
      </w:pPr>
      <w:bookmarkStart w:id="19" w:name="_Hlk81501696"/>
      <w:r w:rsidRPr="00F97336">
        <w:rPr>
          <w:rFonts w:eastAsia="Calibri"/>
          <w:szCs w:val="20"/>
        </w:rPr>
        <w:t xml:space="preserve">[Definition of </w:t>
      </w:r>
      <w:r w:rsidRPr="00F97336">
        <w:rPr>
          <w:rFonts w:eastAsia="Calibri"/>
          <w:b/>
          <w:bCs/>
          <w:szCs w:val="20"/>
        </w:rPr>
        <w:t>casual employee</w:t>
      </w:r>
      <w:r w:rsidRPr="00F97336">
        <w:rPr>
          <w:rFonts w:eastAsia="Calibri"/>
          <w:szCs w:val="20"/>
        </w:rPr>
        <w:t xml:space="preserve"> inserted by </w:t>
      </w:r>
      <w:hyperlink r:id="rId24" w:history="1">
        <w:r w:rsidR="00DF6CAD" w:rsidRPr="00F97336">
          <w:rPr>
            <w:rStyle w:val="Hyperlink"/>
            <w:rFonts w:eastAsia="Calibri"/>
            <w:szCs w:val="20"/>
          </w:rPr>
          <w:t>PR733922</w:t>
        </w:r>
      </w:hyperlink>
      <w:r w:rsidRPr="00F97336">
        <w:rPr>
          <w:rFonts w:eastAsia="Calibri"/>
          <w:szCs w:val="20"/>
        </w:rPr>
        <w:t xml:space="preserve"> </w:t>
      </w:r>
      <w:r w:rsidR="00DF6CAD" w:rsidRPr="00F97336">
        <w:rPr>
          <w:rFonts w:eastAsia="Calibri"/>
          <w:szCs w:val="20"/>
        </w:rPr>
        <w:t>from 27Sep21</w:t>
      </w:r>
      <w:r w:rsidR="006A0354">
        <w:rPr>
          <w:rFonts w:eastAsia="Calibri"/>
          <w:szCs w:val="20"/>
        </w:rPr>
        <w:t xml:space="preserve">; </w:t>
      </w:r>
      <w:bookmarkStart w:id="20" w:name="_Hlk174544309"/>
      <w:r w:rsidR="006A0354" w:rsidRPr="00DC43DF">
        <w:rPr>
          <w:szCs w:val="20"/>
        </w:rPr>
        <w:t xml:space="preserve">varied by </w:t>
      </w:r>
      <w:hyperlink r:id="rId25" w:history="1">
        <w:r w:rsidR="006A0354">
          <w:rPr>
            <w:rStyle w:val="Hyperlink"/>
          </w:rPr>
          <w:t>PR777328</w:t>
        </w:r>
      </w:hyperlink>
      <w:r w:rsidR="006A0354" w:rsidRPr="00DC43DF">
        <w:rPr>
          <w:szCs w:val="20"/>
        </w:rPr>
        <w:t xml:space="preserve"> </w:t>
      </w:r>
      <w:bookmarkStart w:id="21" w:name="_Hlk174634278"/>
      <w:r w:rsidR="006A0354" w:rsidRPr="00DC43DF">
        <w:rPr>
          <w:szCs w:val="20"/>
        </w:rPr>
        <w:t>from 27Aug24</w:t>
      </w:r>
      <w:bookmarkEnd w:id="20"/>
      <w:bookmarkEnd w:id="21"/>
      <w:r w:rsidRPr="00F97336">
        <w:rPr>
          <w:rFonts w:eastAsia="Calibri"/>
          <w:szCs w:val="20"/>
        </w:rPr>
        <w:t>]</w:t>
      </w:r>
      <w:bookmarkEnd w:id="19"/>
    </w:p>
    <w:p w14:paraId="5D950DEA" w14:textId="644790B5" w:rsidR="0010168C" w:rsidRDefault="0010168C" w:rsidP="0010168C">
      <w:pPr>
        <w:pStyle w:val="Block1"/>
      </w:pPr>
      <w:r w:rsidRPr="00F97336">
        <w:rPr>
          <w:b/>
          <w:bCs/>
        </w:rPr>
        <w:t>casual employee</w:t>
      </w:r>
      <w:r w:rsidRPr="00F97336">
        <w:t xml:space="preserve"> has the meaning given by section 15A of the </w:t>
      </w:r>
      <w:bookmarkStart w:id="22" w:name="_Hlk80888125"/>
      <w:r w:rsidRPr="00F97336">
        <w:fldChar w:fldCharType="begin"/>
      </w:r>
      <w:r w:rsidRPr="00F97336">
        <w:instrText xml:space="preserve"> HYPERLINK "http://www.legislation.gov.au/Series/C2009A00028" </w:instrText>
      </w:r>
      <w:r w:rsidRPr="00F97336">
        <w:fldChar w:fldCharType="separate"/>
      </w:r>
      <w:r w:rsidRPr="00F97336">
        <w:rPr>
          <w:rStyle w:val="Hyperlink"/>
        </w:rPr>
        <w:t>Act</w:t>
      </w:r>
      <w:r w:rsidRPr="00F97336">
        <w:rPr>
          <w:rStyle w:val="Hyperlink"/>
        </w:rPr>
        <w:fldChar w:fldCharType="end"/>
      </w:r>
      <w:bookmarkEnd w:id="22"/>
      <w:r w:rsidRPr="00F97336">
        <w:t>.</w:t>
      </w:r>
    </w:p>
    <w:p w14:paraId="19D64E04" w14:textId="21310BFA" w:rsidR="006A0354" w:rsidRPr="006A0354" w:rsidRDefault="006A0354" w:rsidP="006A0354">
      <w:pPr>
        <w:pStyle w:val="Block1"/>
      </w:pPr>
      <w:r>
        <w:t xml:space="preserve">NOTE: Section 15A of the </w:t>
      </w:r>
      <w:bookmarkStart w:id="23" w:name="_Hlk174552045"/>
      <w:r>
        <w:fldChar w:fldCharType="begin"/>
      </w:r>
      <w:r>
        <w:instrText>HYPERLINK "http://www.legislation.gov.au/Series/C2009A00028"</w:instrText>
      </w:r>
      <w:r>
        <w:fldChar w:fldCharType="separate"/>
      </w:r>
      <w:r w:rsidRPr="00A86057">
        <w:rPr>
          <w:rStyle w:val="Hyperlink"/>
        </w:rPr>
        <w:t>Act</w:t>
      </w:r>
      <w:r>
        <w:rPr>
          <w:rStyle w:val="Hyperlink"/>
        </w:rPr>
        <w:fldChar w:fldCharType="end"/>
      </w:r>
      <w:bookmarkEnd w:id="23"/>
      <w:r>
        <w:t xml:space="preserve"> was amended with effect from 26 August 2024. Under clause 102(3) of Schedule 1 to the </w:t>
      </w:r>
      <w:hyperlink r:id="rId26" w:history="1">
        <w:r w:rsidRPr="00A86057">
          <w:rPr>
            <w:rStyle w:val="Hyperlink"/>
          </w:rPr>
          <w:t>Act</w:t>
        </w:r>
      </w:hyperlink>
      <w:r>
        <w:t>, an existing employee who was a casual employee of an employer under section 15A as it was immediately before that date is taken to be a casual employee of the employer for the purposes of section 15A after that date.</w:t>
      </w:r>
    </w:p>
    <w:p w14:paraId="36697CAF" w14:textId="6DE7713C" w:rsidR="00386283" w:rsidRPr="00F97336" w:rsidRDefault="00386283" w:rsidP="00386283">
      <w:pPr>
        <w:pStyle w:val="Block1"/>
      </w:pPr>
      <w:r w:rsidRPr="00F97336">
        <w:rPr>
          <w:b/>
        </w:rPr>
        <w:t xml:space="preserve">centre </w:t>
      </w:r>
      <w:r w:rsidRPr="00F97336">
        <w:t>means a venue or location at which operations in the fitness industry are conducted</w:t>
      </w:r>
      <w:r w:rsidR="008716FD" w:rsidRPr="00F97336">
        <w:t>.</w:t>
      </w:r>
    </w:p>
    <w:p w14:paraId="07E1294F" w14:textId="62EFFC16" w:rsidR="00386283" w:rsidRPr="00F97336" w:rsidRDefault="00386283" w:rsidP="00386283">
      <w:pPr>
        <w:pStyle w:val="Block1"/>
      </w:pPr>
      <w:r w:rsidRPr="00F97336">
        <w:rPr>
          <w:b/>
        </w:rPr>
        <w:t>defined benefit member</w:t>
      </w:r>
      <w:r w:rsidRPr="00F97336">
        <w:t xml:space="preserve"> has the meaning given by the </w:t>
      </w:r>
      <w:r w:rsidRPr="00F97336">
        <w:rPr>
          <w:i/>
        </w:rPr>
        <w:t>Superannuation Guarantee (Administration) Act 1992</w:t>
      </w:r>
      <w:r w:rsidRPr="00F97336">
        <w:t xml:space="preserve"> (Cth)</w:t>
      </w:r>
      <w:r w:rsidR="008716FD" w:rsidRPr="00F97336">
        <w:t>.</w:t>
      </w:r>
    </w:p>
    <w:p w14:paraId="63FA661B" w14:textId="6AC33C89" w:rsidR="00386283" w:rsidRDefault="00386283" w:rsidP="00386283">
      <w:pPr>
        <w:pStyle w:val="Block1"/>
        <w:rPr>
          <w:lang w:val="en-GB"/>
        </w:rPr>
      </w:pPr>
      <w:r w:rsidRPr="00F97336">
        <w:rPr>
          <w:b/>
        </w:rPr>
        <w:t>employee</w:t>
      </w:r>
      <w:r w:rsidRPr="00F97336">
        <w:t xml:space="preserve"> </w:t>
      </w:r>
      <w:r w:rsidRPr="00F97336">
        <w:rPr>
          <w:lang w:val="en-GB"/>
        </w:rPr>
        <w:t xml:space="preserve">means national system employee within the meaning of the </w:t>
      </w:r>
      <w:hyperlink r:id="rId27" w:history="1">
        <w:r w:rsidRPr="00F97336">
          <w:rPr>
            <w:rStyle w:val="Hyperlink"/>
          </w:rPr>
          <w:t>Act</w:t>
        </w:r>
      </w:hyperlink>
      <w:r w:rsidR="008716FD" w:rsidRPr="00F97336">
        <w:rPr>
          <w:lang w:val="en-GB"/>
        </w:rPr>
        <w:t>.</w:t>
      </w:r>
    </w:p>
    <w:p w14:paraId="38A8270F" w14:textId="26DE78B9" w:rsidR="00312C48" w:rsidRPr="00130FA0" w:rsidRDefault="00312C48" w:rsidP="00312C48">
      <w:pPr>
        <w:pStyle w:val="History"/>
      </w:pPr>
      <w:r w:rsidRPr="00130FA0">
        <w:t xml:space="preserve">[Definition of </w:t>
      </w:r>
      <w:r w:rsidRPr="00130FA0">
        <w:rPr>
          <w:b/>
          <w:bCs/>
        </w:rPr>
        <w:t>employee</w:t>
      </w:r>
      <w:r w:rsidRPr="000B05E0">
        <w:rPr>
          <w:b/>
          <w:bCs/>
        </w:rPr>
        <w:t xml:space="preserve"> organisation</w:t>
      </w:r>
      <w:r>
        <w:t xml:space="preserve"> </w:t>
      </w:r>
      <w:r w:rsidRPr="00130FA0">
        <w:t xml:space="preserve">inserted by </w:t>
      </w:r>
      <w:hyperlink r:id="rId28" w:history="1">
        <w:r w:rsidR="00B771FF" w:rsidRPr="00E03EAA">
          <w:rPr>
            <w:rStyle w:val="Hyperlink"/>
            <w:noProof/>
          </w:rPr>
          <w:t>PR774818</w:t>
        </w:r>
      </w:hyperlink>
      <w:r w:rsidR="00B771FF">
        <w:rPr>
          <w:noProof/>
        </w:rPr>
        <w:t xml:space="preserve"> </w:t>
      </w:r>
      <w:r w:rsidR="006731A3">
        <w:t>from</w:t>
      </w:r>
      <w:r w:rsidRPr="00130FA0">
        <w:t xml:space="preserve"> 01Jul24]</w:t>
      </w:r>
    </w:p>
    <w:p w14:paraId="3A9D1E82" w14:textId="471F1CD8" w:rsidR="00312C48" w:rsidRPr="00312C48" w:rsidRDefault="00312C48" w:rsidP="00312C48">
      <w:pPr>
        <w:pStyle w:val="Block1"/>
      </w:pPr>
      <w:r w:rsidRPr="00A413DD">
        <w:rPr>
          <w:b/>
          <w:bCs/>
        </w:rPr>
        <w:t>employee organisation</w:t>
      </w:r>
      <w:r w:rsidRPr="00A413DD">
        <w:t xml:space="preserve"> has the meaning given by section 12 of </w:t>
      </w:r>
      <w:hyperlink r:id="rId29" w:history="1">
        <w:r w:rsidRPr="00A413DD">
          <w:rPr>
            <w:color w:val="0000FF"/>
            <w:u w:val="single"/>
          </w:rPr>
          <w:t>Act</w:t>
        </w:r>
      </w:hyperlink>
      <w:r w:rsidRPr="00A413DD">
        <w:t>.</w:t>
      </w:r>
    </w:p>
    <w:p w14:paraId="182C12AC" w14:textId="665060F4" w:rsidR="00386283" w:rsidRDefault="00386283" w:rsidP="00386283">
      <w:pPr>
        <w:pStyle w:val="Block1"/>
        <w:rPr>
          <w:lang w:val="en-GB"/>
        </w:rPr>
      </w:pPr>
      <w:r w:rsidRPr="00F97336">
        <w:rPr>
          <w:b/>
        </w:rPr>
        <w:t>employer</w:t>
      </w:r>
      <w:r w:rsidRPr="00F97336">
        <w:t xml:space="preserve"> </w:t>
      </w:r>
      <w:r w:rsidRPr="00F97336">
        <w:rPr>
          <w:lang w:val="en-GB"/>
        </w:rPr>
        <w:t xml:space="preserve">means national system employer within the meaning of the </w:t>
      </w:r>
      <w:hyperlink r:id="rId30" w:history="1">
        <w:r w:rsidRPr="00F97336">
          <w:rPr>
            <w:rStyle w:val="Hyperlink"/>
          </w:rPr>
          <w:t>Act</w:t>
        </w:r>
      </w:hyperlink>
      <w:r w:rsidR="008716FD" w:rsidRPr="00F97336">
        <w:rPr>
          <w:lang w:val="en-GB"/>
        </w:rPr>
        <w:t>.</w:t>
      </w:r>
    </w:p>
    <w:p w14:paraId="63EFE092" w14:textId="1F065422" w:rsidR="00E70390" w:rsidRPr="00A413DD" w:rsidRDefault="00E70390" w:rsidP="00E70390">
      <w:pPr>
        <w:pStyle w:val="History"/>
      </w:pPr>
      <w:r w:rsidRPr="00A413DD">
        <w:t xml:space="preserve">[Definition of </w:t>
      </w:r>
      <w:r w:rsidRPr="00130FA0">
        <w:rPr>
          <w:b/>
          <w:bCs/>
        </w:rPr>
        <w:t>enterprise</w:t>
      </w:r>
      <w:r w:rsidRPr="00130FA0">
        <w:t xml:space="preserve"> </w:t>
      </w:r>
      <w:r w:rsidRPr="00A413DD">
        <w:t xml:space="preserve">inserted by </w:t>
      </w:r>
      <w:hyperlink r:id="rId31" w:history="1">
        <w:r w:rsidR="00B771FF" w:rsidRPr="00E03EAA">
          <w:rPr>
            <w:rStyle w:val="Hyperlink"/>
            <w:noProof/>
          </w:rPr>
          <w:t>PR774818</w:t>
        </w:r>
      </w:hyperlink>
      <w:r w:rsidR="00B771FF">
        <w:rPr>
          <w:noProof/>
        </w:rPr>
        <w:t xml:space="preserve"> </w:t>
      </w:r>
      <w:r w:rsidR="006731A3">
        <w:t>from</w:t>
      </w:r>
      <w:r w:rsidRPr="00A413DD">
        <w:t xml:space="preserve"> 01Jul24]</w:t>
      </w:r>
    </w:p>
    <w:p w14:paraId="1940BF19" w14:textId="49BE3E4E" w:rsidR="00E70390" w:rsidRPr="00E70390" w:rsidRDefault="00E70390" w:rsidP="00E70390">
      <w:pPr>
        <w:pStyle w:val="Block1"/>
      </w:pPr>
      <w:r w:rsidRPr="00130FA0">
        <w:rPr>
          <w:b/>
          <w:bCs/>
        </w:rPr>
        <w:t>enterprise</w:t>
      </w:r>
      <w:r w:rsidRPr="00130FA0">
        <w:t xml:space="preserve"> has the meaning given by section 12 of the </w:t>
      </w:r>
      <w:hyperlink r:id="rId32" w:history="1">
        <w:r w:rsidRPr="00A413DD">
          <w:rPr>
            <w:color w:val="0000FF"/>
            <w:u w:val="single"/>
          </w:rPr>
          <w:t>Act</w:t>
        </w:r>
      </w:hyperlink>
      <w:r w:rsidRPr="00130FA0">
        <w:t xml:space="preserve">. </w:t>
      </w:r>
    </w:p>
    <w:p w14:paraId="6DD5036F" w14:textId="31D6A8DC" w:rsidR="00386283" w:rsidRPr="00F97336" w:rsidRDefault="00386283" w:rsidP="00386283">
      <w:pPr>
        <w:pStyle w:val="Block1"/>
      </w:pPr>
      <w:r w:rsidRPr="00F97336">
        <w:rPr>
          <w:b/>
        </w:rPr>
        <w:t>exempt public sector superannuation scheme</w:t>
      </w:r>
      <w:r w:rsidRPr="00F97336">
        <w:t xml:space="preserve"> has the meaning given by the </w:t>
      </w:r>
      <w:r w:rsidRPr="00F97336">
        <w:rPr>
          <w:i/>
        </w:rPr>
        <w:t>Superannuation Industry (Supervision) Act 1993</w:t>
      </w:r>
      <w:r w:rsidRPr="00F97336">
        <w:t xml:space="preserve"> (Cth)</w:t>
      </w:r>
      <w:r w:rsidR="008716FD" w:rsidRPr="00F97336">
        <w:t>.</w:t>
      </w:r>
    </w:p>
    <w:p w14:paraId="1FF1A6F2" w14:textId="36B1FC96" w:rsidR="00386283" w:rsidRPr="00F97336" w:rsidRDefault="00386283" w:rsidP="00386283">
      <w:pPr>
        <w:pStyle w:val="Block1"/>
        <w:rPr>
          <w:color w:val="000000" w:themeColor="text1"/>
        </w:rPr>
      </w:pPr>
      <w:r w:rsidRPr="00F97336">
        <w:rPr>
          <w:b/>
          <w:color w:val="000000" w:themeColor="text1"/>
        </w:rPr>
        <w:lastRenderedPageBreak/>
        <w:t>fitness industry</w:t>
      </w:r>
      <w:r w:rsidRPr="00F97336">
        <w:rPr>
          <w:color w:val="000000" w:themeColor="text1"/>
        </w:rPr>
        <w:t xml:space="preserve"> has the meaning given in</w:t>
      </w:r>
      <w:r w:rsidR="009E4923" w:rsidRPr="00F97336">
        <w:rPr>
          <w:color w:val="000000" w:themeColor="text1"/>
        </w:rPr>
        <w:t xml:space="preserve"> clause</w:t>
      </w:r>
      <w:r w:rsidRPr="00F97336">
        <w:rPr>
          <w:color w:val="000000" w:themeColor="text1"/>
        </w:rPr>
        <w:t xml:space="preserve"> </w:t>
      </w:r>
      <w:r w:rsidRPr="00F97336">
        <w:rPr>
          <w:color w:val="000000" w:themeColor="text1"/>
        </w:rPr>
        <w:fldChar w:fldCharType="begin"/>
      </w:r>
      <w:r w:rsidRPr="00F97336">
        <w:rPr>
          <w:color w:val="000000" w:themeColor="text1"/>
        </w:rPr>
        <w:instrText xml:space="preserve"> REF _Ref457486926 \r \h  \* MERGEFORMAT </w:instrText>
      </w:r>
      <w:r w:rsidRPr="00F97336">
        <w:rPr>
          <w:color w:val="000000" w:themeColor="text1"/>
        </w:rPr>
      </w:r>
      <w:r w:rsidRPr="00F97336">
        <w:rPr>
          <w:color w:val="000000" w:themeColor="text1"/>
        </w:rPr>
        <w:fldChar w:fldCharType="separate"/>
      </w:r>
      <w:r w:rsidR="000B0153">
        <w:rPr>
          <w:color w:val="000000" w:themeColor="text1"/>
        </w:rPr>
        <w:t>4.2</w:t>
      </w:r>
      <w:r w:rsidRPr="00F97336">
        <w:rPr>
          <w:color w:val="000000" w:themeColor="text1"/>
        </w:rPr>
        <w:fldChar w:fldCharType="end"/>
      </w:r>
      <w:r w:rsidRPr="00F97336">
        <w:rPr>
          <w:color w:val="000000" w:themeColor="text1"/>
        </w:rPr>
        <w:t>.</w:t>
      </w:r>
    </w:p>
    <w:p w14:paraId="149E61DE" w14:textId="64D0D6F6" w:rsidR="00386283" w:rsidRPr="00F97336" w:rsidRDefault="00386283" w:rsidP="00386283">
      <w:pPr>
        <w:pStyle w:val="Block1"/>
        <w:rPr>
          <w:color w:val="000000" w:themeColor="text1"/>
        </w:rPr>
      </w:pPr>
      <w:r w:rsidRPr="00F97336">
        <w:rPr>
          <w:b/>
          <w:color w:val="000000" w:themeColor="text1"/>
        </w:rPr>
        <w:t xml:space="preserve">minimum hourly rate </w:t>
      </w:r>
      <w:r w:rsidRPr="00F97336">
        <w:rPr>
          <w:color w:val="000000" w:themeColor="text1"/>
        </w:rPr>
        <w:t xml:space="preserve">means the minimum hourly rate prescribed in clause </w:t>
      </w:r>
      <w:r w:rsidRPr="00F97336">
        <w:rPr>
          <w:color w:val="000000" w:themeColor="text1"/>
        </w:rPr>
        <w:fldChar w:fldCharType="begin"/>
      </w:r>
      <w:r w:rsidRPr="00F97336">
        <w:rPr>
          <w:color w:val="000000" w:themeColor="text1"/>
        </w:rPr>
        <w:instrText xml:space="preserve"> REF _Ref208655928 \w \h  \* MERGEFORMAT </w:instrText>
      </w:r>
      <w:r w:rsidRPr="00F97336">
        <w:rPr>
          <w:color w:val="000000" w:themeColor="text1"/>
        </w:rPr>
      </w:r>
      <w:r w:rsidRPr="00F97336">
        <w:rPr>
          <w:color w:val="000000" w:themeColor="text1"/>
        </w:rPr>
        <w:fldChar w:fldCharType="separate"/>
      </w:r>
      <w:r w:rsidR="000B0153">
        <w:rPr>
          <w:color w:val="000000" w:themeColor="text1"/>
        </w:rPr>
        <w:t>15</w:t>
      </w:r>
      <w:r w:rsidRPr="00F97336">
        <w:rPr>
          <w:color w:val="000000" w:themeColor="text1"/>
        </w:rPr>
        <w:fldChar w:fldCharType="end"/>
      </w:r>
      <w:r w:rsidRPr="00F97336">
        <w:rPr>
          <w:color w:val="000000" w:themeColor="text1"/>
        </w:rPr>
        <w:t>—</w:t>
      </w:r>
      <w:r w:rsidRPr="00F97336">
        <w:rPr>
          <w:color w:val="000000" w:themeColor="text1"/>
        </w:rPr>
        <w:fldChar w:fldCharType="begin"/>
      </w:r>
      <w:r w:rsidRPr="00F97336">
        <w:rPr>
          <w:color w:val="000000" w:themeColor="text1"/>
        </w:rPr>
        <w:instrText xml:space="preserve"> REF _Ref208655928 \h  \* MERGEFORMAT </w:instrText>
      </w:r>
      <w:r w:rsidRPr="00F97336">
        <w:rPr>
          <w:color w:val="000000" w:themeColor="text1"/>
        </w:rPr>
      </w:r>
      <w:r w:rsidRPr="00F97336">
        <w:rPr>
          <w:color w:val="000000" w:themeColor="text1"/>
        </w:rPr>
        <w:fldChar w:fldCharType="separate"/>
      </w:r>
      <w:r w:rsidR="000B0153" w:rsidRPr="000B0153">
        <w:rPr>
          <w:color w:val="000000" w:themeColor="text1"/>
        </w:rPr>
        <w:t>Minimum rates</w:t>
      </w:r>
      <w:r w:rsidRPr="00F97336">
        <w:rPr>
          <w:color w:val="000000" w:themeColor="text1"/>
        </w:rPr>
        <w:fldChar w:fldCharType="end"/>
      </w:r>
      <w:r w:rsidR="008716FD" w:rsidRPr="00F97336">
        <w:rPr>
          <w:color w:val="000000" w:themeColor="text1"/>
        </w:rPr>
        <w:t>.</w:t>
      </w:r>
    </w:p>
    <w:p w14:paraId="1B1D2DDC" w14:textId="398C94DA" w:rsidR="00386283" w:rsidRPr="00F97336" w:rsidRDefault="00386283" w:rsidP="00386283">
      <w:pPr>
        <w:pStyle w:val="Block1"/>
      </w:pPr>
      <w:r w:rsidRPr="00F97336">
        <w:rPr>
          <w:b/>
        </w:rPr>
        <w:t>MySuper product</w:t>
      </w:r>
      <w:r w:rsidRPr="00F97336">
        <w:t xml:space="preserve"> has the meaning given by the</w:t>
      </w:r>
      <w:r w:rsidRPr="00F97336">
        <w:rPr>
          <w:i/>
        </w:rPr>
        <w:t xml:space="preserve"> Superannuation Industry (Supervision) Act 1993 </w:t>
      </w:r>
      <w:r w:rsidRPr="00F97336">
        <w:t>(Cth)</w:t>
      </w:r>
      <w:r w:rsidR="008716FD" w:rsidRPr="00F97336">
        <w:t>.</w:t>
      </w:r>
    </w:p>
    <w:p w14:paraId="49750AD7" w14:textId="2897B773" w:rsidR="00386283" w:rsidRPr="00F97336" w:rsidRDefault="00386283" w:rsidP="00386283">
      <w:pPr>
        <w:pStyle w:val="Block1"/>
        <w:rPr>
          <w:strike/>
          <w:color w:val="000000" w:themeColor="text1"/>
          <w:lang w:val="en-GB"/>
        </w:rPr>
      </w:pPr>
      <w:r w:rsidRPr="00956DB0">
        <w:rPr>
          <w:b/>
          <w:bCs/>
        </w:rPr>
        <w:t>NES</w:t>
      </w:r>
      <w:r w:rsidRPr="00F97336">
        <w:rPr>
          <w:color w:val="000000" w:themeColor="text1"/>
        </w:rPr>
        <w:t xml:space="preserve"> </w:t>
      </w:r>
      <w:r w:rsidRPr="00F97336">
        <w:rPr>
          <w:color w:val="000000" w:themeColor="text1"/>
          <w:lang w:val="en-GB"/>
        </w:rPr>
        <w:t xml:space="preserve">means the </w:t>
      </w:r>
      <w:hyperlink r:id="rId33" w:history="1">
        <w:r w:rsidRPr="00956DB0">
          <w:rPr>
            <w:rStyle w:val="Hyperlink"/>
            <w:lang w:val="en-GB"/>
          </w:rPr>
          <w:t>National Employment Standards</w:t>
        </w:r>
      </w:hyperlink>
      <w:r w:rsidRPr="00F97336">
        <w:rPr>
          <w:color w:val="000000" w:themeColor="text1"/>
          <w:lang w:val="en-GB"/>
        </w:rPr>
        <w:t xml:space="preserve"> as contained in </w:t>
      </w:r>
      <w:hyperlink r:id="rId34" w:history="1">
        <w:r w:rsidRPr="00956DB0">
          <w:rPr>
            <w:rStyle w:val="Hyperlink"/>
            <w:lang w:val="en-GB"/>
          </w:rPr>
          <w:t>sections 59 to 131</w:t>
        </w:r>
      </w:hyperlink>
      <w:r w:rsidRPr="00F97336">
        <w:rPr>
          <w:color w:val="000000" w:themeColor="text1"/>
          <w:lang w:val="en-GB"/>
        </w:rPr>
        <w:t xml:space="preserve"> of the </w:t>
      </w:r>
      <w:hyperlink r:id="rId35" w:history="1">
        <w:r w:rsidRPr="00F97336">
          <w:rPr>
            <w:rStyle w:val="Hyperlink"/>
          </w:rPr>
          <w:t>Act</w:t>
        </w:r>
      </w:hyperlink>
      <w:r w:rsidR="008716FD" w:rsidRPr="00F97336">
        <w:rPr>
          <w:color w:val="000000" w:themeColor="text1"/>
          <w:lang w:val="en-GB"/>
        </w:rPr>
        <w:t>.</w:t>
      </w:r>
    </w:p>
    <w:p w14:paraId="2A2DC39B" w14:textId="1F5322F4" w:rsidR="00386283" w:rsidRPr="00F97336" w:rsidRDefault="00386283" w:rsidP="00386283">
      <w:pPr>
        <w:pStyle w:val="Block1"/>
        <w:rPr>
          <w:lang w:val="en-GB"/>
        </w:rPr>
      </w:pPr>
      <w:r w:rsidRPr="00F97336">
        <w:rPr>
          <w:b/>
          <w:bCs/>
          <w:color w:val="000000" w:themeColor="text1"/>
          <w:lang w:val="en-GB"/>
        </w:rPr>
        <w:t xml:space="preserve">on-hire </w:t>
      </w:r>
      <w:r w:rsidRPr="00F97336">
        <w:rPr>
          <w:color w:val="000000" w:themeColor="text1"/>
          <w:lang w:val="en-GB"/>
        </w:rPr>
        <w:t>means</w:t>
      </w:r>
      <w:r w:rsidRPr="00F97336">
        <w:rPr>
          <w:lang w:val="en-GB"/>
        </w:rPr>
        <w:t xml:space="preserve"> the on-hire of an employee by their employer to a client, where such employee works under the general guidance and instruction of the client or a representative of the client</w:t>
      </w:r>
      <w:r w:rsidR="008716FD" w:rsidRPr="00F97336">
        <w:rPr>
          <w:lang w:val="en-GB"/>
        </w:rPr>
        <w:t>.</w:t>
      </w:r>
    </w:p>
    <w:p w14:paraId="38B5E18F" w14:textId="5370BC03" w:rsidR="00386283" w:rsidRDefault="00386283" w:rsidP="00386283">
      <w:pPr>
        <w:pStyle w:val="Block1"/>
      </w:pPr>
      <w:r w:rsidRPr="00F97336">
        <w:rPr>
          <w:b/>
        </w:rPr>
        <w:t>pool</w:t>
      </w:r>
      <w:r w:rsidRPr="00F97336">
        <w:t xml:space="preserve"> means swimming pool</w:t>
      </w:r>
      <w:r w:rsidR="008716FD" w:rsidRPr="00F97336">
        <w:t>.</w:t>
      </w:r>
    </w:p>
    <w:p w14:paraId="612FFA98" w14:textId="56A06C9D" w:rsidR="00EC0D36" w:rsidRPr="00A413DD" w:rsidRDefault="00EC0D36" w:rsidP="00EC0D36">
      <w:pPr>
        <w:pStyle w:val="History"/>
      </w:pPr>
      <w:r w:rsidRPr="00A413DD">
        <w:t xml:space="preserve">[Definition of </w:t>
      </w:r>
      <w:r w:rsidRPr="00130FA0">
        <w:rPr>
          <w:b/>
          <w:bCs/>
        </w:rPr>
        <w:t>small business employer</w:t>
      </w:r>
      <w:r w:rsidRPr="00130FA0">
        <w:t xml:space="preserve"> </w:t>
      </w:r>
      <w:r w:rsidRPr="00A413DD">
        <w:t xml:space="preserve">inserted by </w:t>
      </w:r>
      <w:hyperlink r:id="rId36" w:history="1">
        <w:r w:rsidR="00B771FF" w:rsidRPr="00E03EAA">
          <w:rPr>
            <w:rStyle w:val="Hyperlink"/>
            <w:noProof/>
          </w:rPr>
          <w:t>PR774818</w:t>
        </w:r>
      </w:hyperlink>
      <w:r w:rsidR="00B771FF">
        <w:rPr>
          <w:noProof/>
        </w:rPr>
        <w:t xml:space="preserve"> </w:t>
      </w:r>
      <w:r w:rsidR="006731A3">
        <w:t>from</w:t>
      </w:r>
      <w:r w:rsidRPr="00A413DD">
        <w:t xml:space="preserve"> 01Jul24]</w:t>
      </w:r>
    </w:p>
    <w:p w14:paraId="3E586BE5" w14:textId="65087289" w:rsidR="00EC0D36" w:rsidRPr="00EC0D36" w:rsidRDefault="00EC0D36" w:rsidP="00EC0D36">
      <w:pPr>
        <w:pStyle w:val="Block1"/>
      </w:pPr>
      <w:r w:rsidRPr="00130FA0">
        <w:rPr>
          <w:b/>
          <w:bCs/>
        </w:rPr>
        <w:t>small business employer</w:t>
      </w:r>
      <w:r w:rsidRPr="00130FA0">
        <w:t xml:space="preserve"> has the meaning given by section 23 of the </w:t>
      </w:r>
      <w:hyperlink r:id="rId37" w:history="1">
        <w:r w:rsidRPr="00A413DD">
          <w:rPr>
            <w:color w:val="0000FF"/>
            <w:u w:val="single"/>
          </w:rPr>
          <w:t>Act</w:t>
        </w:r>
      </w:hyperlink>
      <w:r w:rsidRPr="00130FA0">
        <w:t>.</w:t>
      </w:r>
    </w:p>
    <w:p w14:paraId="349AF308" w14:textId="152DEEDC" w:rsidR="00386283" w:rsidRDefault="00386283" w:rsidP="00386283">
      <w:pPr>
        <w:pStyle w:val="Block1"/>
      </w:pPr>
      <w:bookmarkStart w:id="24" w:name="standard_rate"/>
      <w:r w:rsidRPr="00F97336">
        <w:rPr>
          <w:b/>
        </w:rPr>
        <w:t>standard rate</w:t>
      </w:r>
      <w:r w:rsidRPr="00F97336">
        <w:t xml:space="preserve"> </w:t>
      </w:r>
      <w:bookmarkEnd w:id="24"/>
      <w:r w:rsidRPr="00F97336">
        <w:t xml:space="preserve">means the minimum weekly rate for a Level 3 in clause </w:t>
      </w:r>
      <w:r w:rsidRPr="00F97336">
        <w:fldChar w:fldCharType="begin"/>
      </w:r>
      <w:r w:rsidRPr="00F97336">
        <w:instrText xml:space="preserve"> REF _Ref414281020 \w \h </w:instrText>
      </w:r>
      <w:r w:rsidR="00C43476" w:rsidRPr="00F97336">
        <w:instrText xml:space="preserve"> \* MERGEFORMAT </w:instrText>
      </w:r>
      <w:r w:rsidRPr="00F97336">
        <w:fldChar w:fldCharType="separate"/>
      </w:r>
      <w:r w:rsidR="000B0153">
        <w:t>15.1</w:t>
      </w:r>
      <w:r w:rsidRPr="00F97336">
        <w:fldChar w:fldCharType="end"/>
      </w:r>
      <w:r w:rsidRPr="00F97336">
        <w:t>—</w:t>
      </w:r>
      <w:r w:rsidRPr="00F97336">
        <w:fldChar w:fldCharType="begin"/>
      </w:r>
      <w:r w:rsidRPr="00F97336">
        <w:instrText xml:space="preserve"> REF _Ref208655928 \h  \* MERGEFORMAT </w:instrText>
      </w:r>
      <w:r w:rsidRPr="00F97336">
        <w:fldChar w:fldCharType="separate"/>
      </w:r>
      <w:r w:rsidR="000B0153" w:rsidRPr="00F97336">
        <w:t>Minimum rates</w:t>
      </w:r>
      <w:r w:rsidRPr="00F97336">
        <w:fldChar w:fldCharType="end"/>
      </w:r>
      <w:r w:rsidR="008716FD" w:rsidRPr="00F97336">
        <w:t>.</w:t>
      </w:r>
    </w:p>
    <w:p w14:paraId="445996F4" w14:textId="60285D37" w:rsidR="00B771FF" w:rsidRPr="00A413DD" w:rsidRDefault="00B771FF" w:rsidP="00B771FF">
      <w:pPr>
        <w:pStyle w:val="History"/>
      </w:pPr>
      <w:r w:rsidRPr="00A413DD">
        <w:t xml:space="preserve">[Definition of </w:t>
      </w:r>
      <w:r w:rsidRPr="00130FA0">
        <w:rPr>
          <w:b/>
          <w:bCs/>
        </w:rPr>
        <w:t xml:space="preserve">workplace delegate </w:t>
      </w:r>
      <w:r w:rsidRPr="00A413DD">
        <w:t xml:space="preserve">inserted by </w:t>
      </w:r>
      <w:hyperlink r:id="rId38" w:history="1">
        <w:r w:rsidRPr="00E03EAA">
          <w:rPr>
            <w:rStyle w:val="Hyperlink"/>
            <w:noProof/>
          </w:rPr>
          <w:t>PR774818</w:t>
        </w:r>
      </w:hyperlink>
      <w:r>
        <w:rPr>
          <w:noProof/>
        </w:rPr>
        <w:t xml:space="preserve"> </w:t>
      </w:r>
      <w:r w:rsidR="006731A3">
        <w:t>from</w:t>
      </w:r>
      <w:r w:rsidRPr="00A413DD">
        <w:t xml:space="preserve"> 01Jul24]</w:t>
      </w:r>
    </w:p>
    <w:p w14:paraId="15B7B9A4" w14:textId="4268CC29" w:rsidR="00B771FF" w:rsidRPr="00B771FF" w:rsidRDefault="00B771FF" w:rsidP="00B771FF">
      <w:pPr>
        <w:pStyle w:val="Block1"/>
      </w:pPr>
      <w:r w:rsidRPr="00130FA0">
        <w:rPr>
          <w:b/>
          <w:bCs/>
        </w:rPr>
        <w:t>workplace delegate</w:t>
      </w:r>
      <w:r w:rsidRPr="00130FA0">
        <w:t xml:space="preserve"> has the meaning given by section 350C(1) of the </w:t>
      </w:r>
      <w:hyperlink r:id="rId39" w:history="1">
        <w:r w:rsidRPr="00A413DD">
          <w:rPr>
            <w:color w:val="0000FF"/>
            <w:u w:val="single"/>
          </w:rPr>
          <w:t>Act</w:t>
        </w:r>
      </w:hyperlink>
      <w:r w:rsidRPr="00130FA0">
        <w:t>.</w:t>
      </w:r>
    </w:p>
    <w:p w14:paraId="376A49B5" w14:textId="77777777" w:rsidR="00406498" w:rsidRPr="00F97336" w:rsidRDefault="00406498" w:rsidP="00AD2397">
      <w:pPr>
        <w:pStyle w:val="Level1"/>
        <w:rPr>
          <w:rFonts w:cs="Times New Roman"/>
        </w:rPr>
      </w:pPr>
      <w:bookmarkStart w:id="25" w:name="_Toc408819366"/>
      <w:bookmarkStart w:id="26" w:name="_Toc184810724"/>
      <w:r w:rsidRPr="00F97336">
        <w:rPr>
          <w:rFonts w:cs="Times New Roman"/>
        </w:rPr>
        <w:t>The National Employment Standards and this award</w:t>
      </w:r>
      <w:bookmarkEnd w:id="25"/>
      <w:bookmarkEnd w:id="26"/>
    </w:p>
    <w:p w14:paraId="039A6964" w14:textId="78965C40" w:rsidR="00406498" w:rsidRPr="00F97336" w:rsidRDefault="00406498" w:rsidP="00161102">
      <w:pPr>
        <w:pStyle w:val="Level2"/>
      </w:pPr>
      <w:r w:rsidRPr="00F97336">
        <w:rPr>
          <w:szCs w:val="20"/>
          <w:lang w:val="en-GB"/>
        </w:rPr>
        <w:t xml:space="preserve">The </w:t>
      </w:r>
      <w:hyperlink r:id="rId40" w:history="1">
        <w:r w:rsidR="00D571E4" w:rsidRPr="00F97336">
          <w:rPr>
            <w:rStyle w:val="Hyperlink"/>
          </w:rPr>
          <w:t>National Employment Standards</w:t>
        </w:r>
      </w:hyperlink>
      <w:r w:rsidRPr="00F97336">
        <w:t xml:space="preserve"> (NES) </w:t>
      </w:r>
      <w:r w:rsidRPr="00F97336">
        <w:rPr>
          <w:szCs w:val="20"/>
          <w:lang w:val="en-GB"/>
        </w:rPr>
        <w:t>and this award contain the minimum conditions of employment for employees covered by this award.</w:t>
      </w:r>
    </w:p>
    <w:p w14:paraId="55C9E37D" w14:textId="5D61C4B8" w:rsidR="00406498" w:rsidRPr="00F97336" w:rsidRDefault="00406498" w:rsidP="00161102">
      <w:pPr>
        <w:pStyle w:val="Level2"/>
      </w:pPr>
      <w:r w:rsidRPr="00F97336">
        <w:t xml:space="preserve">Where this award refers to a condition of employment provided for in the </w:t>
      </w:r>
      <w:hyperlink r:id="rId41" w:history="1">
        <w:r w:rsidR="0076794F" w:rsidRPr="00F97336">
          <w:rPr>
            <w:rStyle w:val="Hyperlink"/>
          </w:rPr>
          <w:t>NES</w:t>
        </w:r>
      </w:hyperlink>
      <w:r w:rsidRPr="00F97336">
        <w:t xml:space="preserve">, the </w:t>
      </w:r>
      <w:hyperlink r:id="rId42" w:history="1">
        <w:r w:rsidR="0076794F" w:rsidRPr="00F97336">
          <w:rPr>
            <w:rStyle w:val="Hyperlink"/>
          </w:rPr>
          <w:t>NES</w:t>
        </w:r>
      </w:hyperlink>
      <w:r w:rsidRPr="00F97336">
        <w:t xml:space="preserve"> definition applies.</w:t>
      </w:r>
    </w:p>
    <w:p w14:paraId="3D291B29" w14:textId="3793E5DF" w:rsidR="00406498" w:rsidRPr="00F97336" w:rsidRDefault="00406498" w:rsidP="00161102">
      <w:pPr>
        <w:pStyle w:val="Level2"/>
      </w:pPr>
      <w:r w:rsidRPr="00F97336">
        <w:rPr>
          <w:szCs w:val="20"/>
          <w:lang w:val="en-GB"/>
        </w:rPr>
        <w:t xml:space="preserve">The employer must ensure that copies of the award and the </w:t>
      </w:r>
      <w:hyperlink r:id="rId43" w:history="1">
        <w:r w:rsidR="0076794F" w:rsidRPr="00F97336">
          <w:rPr>
            <w:rStyle w:val="Hyperlink"/>
          </w:rPr>
          <w:t>NES</w:t>
        </w:r>
      </w:hyperlink>
      <w:r w:rsidRPr="00F97336">
        <w:rPr>
          <w:szCs w:val="20"/>
          <w:lang w:val="en-GB"/>
        </w:rPr>
        <w:t xml:space="preserve"> are available to all employees to whom they apply, either on a notice board which is conveniently located at or near the workplace or through accessible electronic means.</w:t>
      </w:r>
    </w:p>
    <w:p w14:paraId="6D03CB2F" w14:textId="6701E8EC" w:rsidR="004E749E" w:rsidRPr="00F97336" w:rsidRDefault="00D26F0D" w:rsidP="00AD2397">
      <w:pPr>
        <w:pStyle w:val="Level1"/>
        <w:rPr>
          <w:rFonts w:cs="Times New Roman"/>
        </w:rPr>
      </w:pPr>
      <w:bookmarkStart w:id="27" w:name="_Ref488326887"/>
      <w:bookmarkStart w:id="28" w:name="_Toc184810725"/>
      <w:r w:rsidRPr="00F97336">
        <w:rPr>
          <w:rFonts w:cs="Times New Roman"/>
        </w:rPr>
        <w:t>Coverage</w:t>
      </w:r>
      <w:bookmarkEnd w:id="27"/>
      <w:bookmarkEnd w:id="28"/>
    </w:p>
    <w:p w14:paraId="4596BB5E" w14:textId="77777777" w:rsidR="00C16694" w:rsidRPr="00F97336" w:rsidRDefault="00C16694" w:rsidP="00161102">
      <w:pPr>
        <w:pStyle w:val="Level2"/>
      </w:pPr>
      <w:bookmarkStart w:id="29" w:name="_Ref247600906"/>
      <w:r w:rsidRPr="00F97336">
        <w:t xml:space="preserve">This industry award covers employers throughout Australia engaged in the fitness industry </w:t>
      </w:r>
      <w:r w:rsidR="000B7F80" w:rsidRPr="00F97336">
        <w:t xml:space="preserve">and </w:t>
      </w:r>
      <w:r w:rsidRPr="00F97336">
        <w:t xml:space="preserve">their employees in the classifications in </w:t>
      </w:r>
      <w:r w:rsidR="000B7F80" w:rsidRPr="00F97336">
        <w:t xml:space="preserve">this </w:t>
      </w:r>
      <w:r w:rsidRPr="00F97336">
        <w:t>award to the exclusion of any other modern award.</w:t>
      </w:r>
      <w:bookmarkEnd w:id="29"/>
    </w:p>
    <w:p w14:paraId="429ED133" w14:textId="77777777" w:rsidR="002A3669" w:rsidRPr="00F97336" w:rsidRDefault="002A3669" w:rsidP="00161102">
      <w:pPr>
        <w:pStyle w:val="Level2"/>
      </w:pPr>
      <w:bookmarkStart w:id="30" w:name="_Ref457486926"/>
      <w:r w:rsidRPr="00F97336">
        <w:t xml:space="preserve">The </w:t>
      </w:r>
      <w:r w:rsidRPr="00F97336">
        <w:rPr>
          <w:b/>
        </w:rPr>
        <w:t>fitness industry</w:t>
      </w:r>
      <w:r w:rsidRPr="00F97336">
        <w:t xml:space="preserve"> means the operation or provision of:</w:t>
      </w:r>
      <w:bookmarkEnd w:id="30"/>
    </w:p>
    <w:p w14:paraId="61CC7960" w14:textId="77777777" w:rsidR="002A3669" w:rsidRPr="00F97336" w:rsidRDefault="002A3669" w:rsidP="00161102">
      <w:pPr>
        <w:pStyle w:val="Level3"/>
      </w:pPr>
      <w:r w:rsidRPr="00F97336">
        <w:t>fitness centres;</w:t>
      </w:r>
    </w:p>
    <w:p w14:paraId="7C594EA2" w14:textId="77777777" w:rsidR="002A3669" w:rsidRPr="00F97336" w:rsidRDefault="002A3669" w:rsidP="00161102">
      <w:pPr>
        <w:pStyle w:val="Level3"/>
      </w:pPr>
      <w:r w:rsidRPr="00F97336">
        <w:t>fitness services or classes;</w:t>
      </w:r>
    </w:p>
    <w:p w14:paraId="092A993C" w14:textId="77777777" w:rsidR="002A3669" w:rsidRPr="00F97336" w:rsidRDefault="002A3669" w:rsidP="00161102">
      <w:pPr>
        <w:pStyle w:val="Level3"/>
      </w:pPr>
      <w:r w:rsidRPr="00F97336">
        <w:t>group fitness organisations;</w:t>
      </w:r>
    </w:p>
    <w:p w14:paraId="42455A5B" w14:textId="77777777" w:rsidR="002A3669" w:rsidRPr="00F97336" w:rsidRDefault="002A3669" w:rsidP="00161102">
      <w:pPr>
        <w:pStyle w:val="Level3"/>
      </w:pPr>
      <w:r w:rsidRPr="00F97336">
        <w:lastRenderedPageBreak/>
        <w:t>weight loss/control centres;</w:t>
      </w:r>
    </w:p>
    <w:p w14:paraId="79A81A70" w14:textId="77777777" w:rsidR="002A3669" w:rsidRPr="00F97336" w:rsidRDefault="002A3669" w:rsidP="00161102">
      <w:pPr>
        <w:pStyle w:val="Level3"/>
      </w:pPr>
      <w:r w:rsidRPr="00F97336">
        <w:t>aquatic centres;</w:t>
      </w:r>
    </w:p>
    <w:p w14:paraId="410B4288" w14:textId="77777777" w:rsidR="002A3669" w:rsidRPr="00F97336" w:rsidRDefault="002A3669" w:rsidP="00161102">
      <w:pPr>
        <w:pStyle w:val="Level3"/>
      </w:pPr>
      <w:r w:rsidRPr="00F97336">
        <w:t>aquatic services or classes;</w:t>
      </w:r>
    </w:p>
    <w:p w14:paraId="68044162" w14:textId="77777777" w:rsidR="002A3669" w:rsidRPr="00F97336" w:rsidRDefault="002A3669" w:rsidP="00161102">
      <w:pPr>
        <w:pStyle w:val="Level3"/>
      </w:pPr>
      <w:r w:rsidRPr="00F97336">
        <w:t>indoor sports centres;</w:t>
      </w:r>
    </w:p>
    <w:p w14:paraId="064D2E9D" w14:textId="77777777" w:rsidR="002A3669" w:rsidRPr="00F97336" w:rsidRDefault="002A3669" w:rsidP="00161102">
      <w:pPr>
        <w:pStyle w:val="Level3"/>
      </w:pPr>
      <w:r w:rsidRPr="00F97336">
        <w:t>golf driving ranges;</w:t>
      </w:r>
    </w:p>
    <w:p w14:paraId="5A01E0A0" w14:textId="77777777" w:rsidR="002A3669" w:rsidRPr="00F97336" w:rsidRDefault="002A3669" w:rsidP="00161102">
      <w:pPr>
        <w:pStyle w:val="Level3"/>
      </w:pPr>
      <w:r w:rsidRPr="00F97336">
        <w:t>dance centres;</w:t>
      </w:r>
    </w:p>
    <w:p w14:paraId="15133EAF" w14:textId="77777777" w:rsidR="00142EE8" w:rsidRPr="00F97336" w:rsidRDefault="002A3669" w:rsidP="00161102">
      <w:pPr>
        <w:pStyle w:val="Level3"/>
      </w:pPr>
      <w:r w:rsidRPr="00F97336">
        <w:t>martial arts centres;</w:t>
      </w:r>
    </w:p>
    <w:p w14:paraId="1E5869E9" w14:textId="77777777" w:rsidR="002A3669" w:rsidRPr="00F97336" w:rsidRDefault="002A665F" w:rsidP="00161102">
      <w:pPr>
        <w:pStyle w:val="Level3"/>
      </w:pPr>
      <w:r w:rsidRPr="00F97336">
        <w:t>recreational camps;</w:t>
      </w:r>
    </w:p>
    <w:p w14:paraId="40E3DB2C" w14:textId="77777777" w:rsidR="002A665F" w:rsidRPr="00F97336" w:rsidRDefault="002A665F" w:rsidP="00161102">
      <w:pPr>
        <w:pStyle w:val="Level3"/>
      </w:pPr>
      <w:r w:rsidRPr="00F97336">
        <w:t>tennis clubs and centres;</w:t>
      </w:r>
    </w:p>
    <w:p w14:paraId="005C046D" w14:textId="77777777" w:rsidR="002A665F" w:rsidRPr="00F97336" w:rsidRDefault="002A665F" w:rsidP="00161102">
      <w:pPr>
        <w:pStyle w:val="Level3"/>
      </w:pPr>
      <w:r w:rsidRPr="00F97336">
        <w:t>tennis coaching or classes; and</w:t>
      </w:r>
    </w:p>
    <w:p w14:paraId="65226A1D" w14:textId="77777777" w:rsidR="004076F9" w:rsidRPr="00F97336" w:rsidRDefault="002A665F" w:rsidP="00161102">
      <w:pPr>
        <w:pStyle w:val="Level3"/>
      </w:pPr>
      <w:bookmarkStart w:id="31" w:name="_Ref457486728"/>
      <w:r w:rsidRPr="00F97336">
        <w:t>gymnastic services, activities or classes.</w:t>
      </w:r>
      <w:bookmarkEnd w:id="31"/>
    </w:p>
    <w:p w14:paraId="744DD44B" w14:textId="77777777" w:rsidR="004F4748" w:rsidRPr="00F97336" w:rsidRDefault="004F4748" w:rsidP="00161102">
      <w:pPr>
        <w:pStyle w:val="Level2"/>
      </w:pPr>
      <w:bookmarkStart w:id="32" w:name="_Ref497229161"/>
      <w:r w:rsidRPr="00F97336">
        <w:t xml:space="preserve">This award does not cover employers or employees </w:t>
      </w:r>
      <w:r w:rsidR="00C64CF1" w:rsidRPr="00F97336">
        <w:t>covered by the following awards</w:t>
      </w:r>
      <w:r w:rsidRPr="00F97336">
        <w:t>:</w:t>
      </w:r>
      <w:bookmarkEnd w:id="32"/>
    </w:p>
    <w:p w14:paraId="68D62FD7" w14:textId="2338375A" w:rsidR="004F4748" w:rsidRPr="00F97336" w:rsidRDefault="004F4748" w:rsidP="00161102">
      <w:pPr>
        <w:pStyle w:val="Level3"/>
      </w:pPr>
      <w:r w:rsidRPr="00F97336">
        <w:t xml:space="preserve">the </w:t>
      </w:r>
      <w:r w:rsidRPr="00F97336">
        <w:rPr>
          <w:i/>
        </w:rPr>
        <w:t>Amusement, Events and Recreation Award 20</w:t>
      </w:r>
      <w:r w:rsidR="009B7D0A" w:rsidRPr="00F97336">
        <w:rPr>
          <w:i/>
        </w:rPr>
        <w:t>20</w:t>
      </w:r>
      <w:r w:rsidRPr="00F97336">
        <w:t>;</w:t>
      </w:r>
    </w:p>
    <w:p w14:paraId="7BF628D6" w14:textId="3EB034C3" w:rsidR="004F4748" w:rsidRPr="00F97336" w:rsidRDefault="004F4748" w:rsidP="00161102">
      <w:pPr>
        <w:pStyle w:val="Level3"/>
      </w:pPr>
      <w:r w:rsidRPr="00F97336">
        <w:t xml:space="preserve">the </w:t>
      </w:r>
      <w:r w:rsidR="00546E1C" w:rsidRPr="00F97336">
        <w:rPr>
          <w:i/>
        </w:rPr>
        <w:t>Children</w:t>
      </w:r>
      <w:r w:rsidR="002030C8" w:rsidRPr="00F97336">
        <w:rPr>
          <w:i/>
        </w:rPr>
        <w:t>’</w:t>
      </w:r>
      <w:r w:rsidR="007A3C5F" w:rsidRPr="00F97336">
        <w:rPr>
          <w:i/>
        </w:rPr>
        <w:t xml:space="preserve">s Services </w:t>
      </w:r>
      <w:r w:rsidR="002C5477" w:rsidRPr="00F97336">
        <w:rPr>
          <w:i/>
        </w:rPr>
        <w:t>Award 20</w:t>
      </w:r>
      <w:r w:rsidR="009B7D0A" w:rsidRPr="00F97336">
        <w:rPr>
          <w:i/>
        </w:rPr>
        <w:t>10</w:t>
      </w:r>
      <w:r w:rsidR="00546E1C" w:rsidRPr="00F97336">
        <w:t>;</w:t>
      </w:r>
    </w:p>
    <w:p w14:paraId="2D89A2DD" w14:textId="08E4F81B" w:rsidR="004F4748" w:rsidRPr="00F97336" w:rsidRDefault="004F4748" w:rsidP="00161102">
      <w:pPr>
        <w:pStyle w:val="Level3"/>
      </w:pPr>
      <w:bookmarkStart w:id="33" w:name="_Ref496798041"/>
      <w:r w:rsidRPr="00F97336">
        <w:t xml:space="preserve">the </w:t>
      </w:r>
      <w:r w:rsidR="00546E1C" w:rsidRPr="00F97336">
        <w:rPr>
          <w:i/>
        </w:rPr>
        <w:t xml:space="preserve">Cleaning Services </w:t>
      </w:r>
      <w:r w:rsidR="002C5477" w:rsidRPr="00F97336">
        <w:rPr>
          <w:i/>
        </w:rPr>
        <w:t>Award 20</w:t>
      </w:r>
      <w:r w:rsidR="009B7D0A" w:rsidRPr="00F97336">
        <w:rPr>
          <w:i/>
        </w:rPr>
        <w:t>20</w:t>
      </w:r>
      <w:r w:rsidR="00546E1C" w:rsidRPr="00F97336">
        <w:t>;</w:t>
      </w:r>
      <w:bookmarkEnd w:id="33"/>
    </w:p>
    <w:p w14:paraId="1439BB59" w14:textId="7659F32E" w:rsidR="004F4748" w:rsidRPr="00F97336" w:rsidRDefault="004F4748" w:rsidP="00161102">
      <w:pPr>
        <w:pStyle w:val="Level3"/>
      </w:pPr>
      <w:r w:rsidRPr="00F97336">
        <w:t xml:space="preserve">the </w:t>
      </w:r>
      <w:r w:rsidRPr="00F97336">
        <w:rPr>
          <w:i/>
        </w:rPr>
        <w:t xml:space="preserve">Hospitality Industry (General) </w:t>
      </w:r>
      <w:r w:rsidR="002C5477" w:rsidRPr="00F97336">
        <w:rPr>
          <w:i/>
        </w:rPr>
        <w:t>Award 20</w:t>
      </w:r>
      <w:r w:rsidR="009B7D0A" w:rsidRPr="00F97336">
        <w:rPr>
          <w:i/>
        </w:rPr>
        <w:t>20</w:t>
      </w:r>
      <w:r w:rsidR="001902FA" w:rsidRPr="00F97336">
        <w:t>;</w:t>
      </w:r>
    </w:p>
    <w:p w14:paraId="05D50E9E" w14:textId="73D32C36" w:rsidR="001B43D6" w:rsidRPr="00F97336" w:rsidRDefault="001B43D6" w:rsidP="00161102">
      <w:pPr>
        <w:pStyle w:val="Level3"/>
      </w:pPr>
      <w:r w:rsidRPr="00F97336">
        <w:t xml:space="preserve">the </w:t>
      </w:r>
      <w:r w:rsidRPr="00F97336">
        <w:rPr>
          <w:i/>
        </w:rPr>
        <w:t xml:space="preserve">Local Government Industry </w:t>
      </w:r>
      <w:r w:rsidR="002C5477" w:rsidRPr="00F97336">
        <w:rPr>
          <w:i/>
        </w:rPr>
        <w:t>Award 20</w:t>
      </w:r>
      <w:r w:rsidR="009B7D0A" w:rsidRPr="00F97336">
        <w:rPr>
          <w:i/>
        </w:rPr>
        <w:t>20</w:t>
      </w:r>
      <w:r w:rsidRPr="00F97336">
        <w:t>;</w:t>
      </w:r>
    </w:p>
    <w:p w14:paraId="599E693C" w14:textId="1233C4B1" w:rsidR="004F4748" w:rsidRPr="00F97336" w:rsidRDefault="004F4748" w:rsidP="00161102">
      <w:pPr>
        <w:pStyle w:val="Level3"/>
      </w:pPr>
      <w:r w:rsidRPr="00F97336">
        <w:t xml:space="preserve">the </w:t>
      </w:r>
      <w:r w:rsidRPr="00F97336">
        <w:rPr>
          <w:i/>
        </w:rPr>
        <w:t>Registered and Licensed Clubs</w:t>
      </w:r>
      <w:r w:rsidRPr="00F97336">
        <w:t xml:space="preserve"> </w:t>
      </w:r>
      <w:r w:rsidR="002C5477" w:rsidRPr="00F97336">
        <w:rPr>
          <w:i/>
        </w:rPr>
        <w:t>Award 20</w:t>
      </w:r>
      <w:r w:rsidR="009B7D0A" w:rsidRPr="00F97336">
        <w:rPr>
          <w:i/>
        </w:rPr>
        <w:t>20</w:t>
      </w:r>
      <w:r w:rsidR="007A3C5F" w:rsidRPr="00F97336">
        <w:t>; or</w:t>
      </w:r>
    </w:p>
    <w:p w14:paraId="2D381896" w14:textId="3CC0511C" w:rsidR="007A3C5F" w:rsidRPr="00F97336" w:rsidRDefault="007A3C5F" w:rsidP="00161102">
      <w:pPr>
        <w:pStyle w:val="Level3"/>
      </w:pPr>
      <w:r w:rsidRPr="00F97336">
        <w:t xml:space="preserve">the </w:t>
      </w:r>
      <w:r w:rsidRPr="00F97336">
        <w:rPr>
          <w:i/>
        </w:rPr>
        <w:t xml:space="preserve">Security Services Industry </w:t>
      </w:r>
      <w:r w:rsidR="002C5477" w:rsidRPr="00F97336">
        <w:rPr>
          <w:i/>
        </w:rPr>
        <w:t>Award 20</w:t>
      </w:r>
      <w:r w:rsidR="009B7D0A" w:rsidRPr="00F97336">
        <w:rPr>
          <w:i/>
        </w:rPr>
        <w:t>20</w:t>
      </w:r>
      <w:r w:rsidRPr="00F97336">
        <w:t>.</w:t>
      </w:r>
    </w:p>
    <w:p w14:paraId="5C13FAA6" w14:textId="77777777" w:rsidR="00392644" w:rsidRPr="00F97336" w:rsidRDefault="00247D21" w:rsidP="00161102">
      <w:pPr>
        <w:pStyle w:val="Level2"/>
      </w:pPr>
      <w:bookmarkStart w:id="34" w:name="_Ref497229369"/>
      <w:r w:rsidRPr="00F97336">
        <w:t xml:space="preserve">This award does not cover an employee who is employed by the employer to provide administrative and other operational support outside of </w:t>
      </w:r>
      <w:r w:rsidR="001F71E3" w:rsidRPr="00F97336">
        <w:t xml:space="preserve">fitness </w:t>
      </w:r>
      <w:r w:rsidRPr="00F97336">
        <w:t>centres, group fitness organisations, weight loss/control centres, aquatic centres, indoor sports centres, golf driving ranges, dance centres, martial arts centres, recreational camps, tennis clubs and centres</w:t>
      </w:r>
      <w:r w:rsidR="003A2CBF" w:rsidRPr="00F97336">
        <w:t>.</w:t>
      </w:r>
      <w:bookmarkEnd w:id="34"/>
    </w:p>
    <w:p w14:paraId="05838913" w14:textId="06F0A19F" w:rsidR="00392644" w:rsidRPr="00F97336" w:rsidRDefault="00392644" w:rsidP="00161102">
      <w:pPr>
        <w:pStyle w:val="Level2"/>
      </w:pPr>
      <w:bookmarkStart w:id="35" w:name="_Ref13650761"/>
      <w:r w:rsidRPr="00F97336">
        <w:t xml:space="preserve">This award covers any employer which supplies labour on an on-hire basis in the </w:t>
      </w:r>
      <w:r w:rsidR="00FE3003" w:rsidRPr="00F97336">
        <w:t xml:space="preserve">fitness </w:t>
      </w:r>
      <w:r w:rsidRPr="00F97336">
        <w:t xml:space="preserve">industry in respect of on-hire employees in classifications covered by this award, and those on-hire employees, while engaged in the performance of work for a business in that industry. </w:t>
      </w:r>
      <w:r w:rsidR="003529DA" w:rsidRPr="00F97336">
        <w:t xml:space="preserve">Clause </w:t>
      </w:r>
      <w:r w:rsidR="003529DA" w:rsidRPr="00F97336">
        <w:fldChar w:fldCharType="begin"/>
      </w:r>
      <w:r w:rsidR="003529DA" w:rsidRPr="00F97336">
        <w:instrText xml:space="preserve"> REF _Ref13650761 \r \h </w:instrText>
      </w:r>
      <w:r w:rsidR="00C43476" w:rsidRPr="00F97336">
        <w:instrText xml:space="preserve"> \* MERGEFORMAT </w:instrText>
      </w:r>
      <w:r w:rsidR="003529DA" w:rsidRPr="00F97336">
        <w:fldChar w:fldCharType="separate"/>
      </w:r>
      <w:r w:rsidR="000B0153">
        <w:t>4.5</w:t>
      </w:r>
      <w:r w:rsidR="003529DA" w:rsidRPr="00F97336">
        <w:fldChar w:fldCharType="end"/>
      </w:r>
      <w:r w:rsidR="003529DA" w:rsidRPr="00F97336">
        <w:t xml:space="preserve"> </w:t>
      </w:r>
      <w:r w:rsidRPr="00F97336">
        <w:t>operates subject to the exclusions from coverage in this award.</w:t>
      </w:r>
      <w:bookmarkEnd w:id="35"/>
    </w:p>
    <w:p w14:paraId="222E5E6B" w14:textId="1CC8C2FB" w:rsidR="00392644" w:rsidRPr="00F97336" w:rsidRDefault="00392644" w:rsidP="00161102">
      <w:pPr>
        <w:pStyle w:val="Level2"/>
      </w:pPr>
      <w:bookmarkStart w:id="36" w:name="_Ref13650793"/>
      <w:r w:rsidRPr="00F97336">
        <w:t xml:space="preserve">This award covers employers which provide group training services for trainees engaged in the </w:t>
      </w:r>
      <w:r w:rsidR="00FE3003" w:rsidRPr="00F97336">
        <w:t xml:space="preserve">fitness </w:t>
      </w:r>
      <w:r w:rsidRPr="00F97336">
        <w:t>industry and/or parts of</w:t>
      </w:r>
      <w:r w:rsidR="00FE3003" w:rsidRPr="00F97336">
        <w:t xml:space="preserve"> that</w:t>
      </w:r>
      <w:r w:rsidRPr="00F97336">
        <w:t xml:space="preserve"> industry and those trainees engaged by a group training service hosted by a company to perform work at a location where the activities described herein are being performed. </w:t>
      </w:r>
      <w:r w:rsidR="003529DA" w:rsidRPr="00F97336">
        <w:t xml:space="preserve">Clause </w:t>
      </w:r>
      <w:r w:rsidR="003529DA" w:rsidRPr="00F97336">
        <w:fldChar w:fldCharType="begin"/>
      </w:r>
      <w:r w:rsidR="003529DA" w:rsidRPr="00F97336">
        <w:instrText xml:space="preserve"> REF _Ref13650793 \r \h </w:instrText>
      </w:r>
      <w:r w:rsidR="00C43476" w:rsidRPr="00F97336">
        <w:instrText xml:space="preserve"> \* MERGEFORMAT </w:instrText>
      </w:r>
      <w:r w:rsidR="003529DA" w:rsidRPr="00F97336">
        <w:fldChar w:fldCharType="separate"/>
      </w:r>
      <w:r w:rsidR="000B0153">
        <w:t>4.6</w:t>
      </w:r>
      <w:r w:rsidR="003529DA" w:rsidRPr="00F97336">
        <w:fldChar w:fldCharType="end"/>
      </w:r>
      <w:r w:rsidR="003529DA" w:rsidRPr="00F97336">
        <w:t xml:space="preserve"> </w:t>
      </w:r>
      <w:r w:rsidRPr="00F97336">
        <w:t>operates subject to the exclusions from coverage in this award.</w:t>
      </w:r>
      <w:bookmarkEnd w:id="36"/>
    </w:p>
    <w:p w14:paraId="67E8F168" w14:textId="77777777" w:rsidR="00392644" w:rsidRPr="00F97336" w:rsidRDefault="00392644" w:rsidP="00DB28FC">
      <w:pPr>
        <w:pStyle w:val="Level2"/>
      </w:pPr>
      <w:r w:rsidRPr="00F97336">
        <w:lastRenderedPageBreak/>
        <w:t>This award does not cover:</w:t>
      </w:r>
    </w:p>
    <w:p w14:paraId="6E820802" w14:textId="04D9938B" w:rsidR="00142EE8" w:rsidRPr="00F97336" w:rsidRDefault="00392644" w:rsidP="00161102">
      <w:pPr>
        <w:pStyle w:val="Level3"/>
      </w:pPr>
      <w:bookmarkStart w:id="37" w:name="_Ref38971296"/>
      <w:r w:rsidRPr="00F97336">
        <w:t xml:space="preserve">employees excluded from award coverage by the </w:t>
      </w:r>
      <w:hyperlink r:id="rId44" w:history="1">
        <w:r w:rsidR="00BF5045" w:rsidRPr="00F97336">
          <w:rPr>
            <w:rStyle w:val="Hyperlink"/>
          </w:rPr>
          <w:t>Act</w:t>
        </w:r>
      </w:hyperlink>
      <w:r w:rsidRPr="00F97336">
        <w:t>;</w:t>
      </w:r>
      <w:bookmarkEnd w:id="37"/>
    </w:p>
    <w:p w14:paraId="0D7A1DC8" w14:textId="77777777" w:rsidR="00392644" w:rsidRPr="00F97336" w:rsidRDefault="00392644" w:rsidP="00161102">
      <w:pPr>
        <w:pStyle w:val="Level3"/>
      </w:pPr>
      <w:r w:rsidRPr="00F97336">
        <w:t xml:space="preserve">employees who are covered by a modern enterprise award or an enterprise instrument (within the meaning of the </w:t>
      </w:r>
      <w:r w:rsidRPr="00F97336">
        <w:rPr>
          <w:i/>
        </w:rPr>
        <w:t xml:space="preserve">Fair Work (Transitional Provisions and Consequential Amendments) Act 2009 </w:t>
      </w:r>
      <w:r w:rsidRPr="00F97336">
        <w:t>(Cth)), or employers in relation to those employees; or</w:t>
      </w:r>
    </w:p>
    <w:p w14:paraId="20D5283F" w14:textId="77777777" w:rsidR="00392644" w:rsidRPr="00F97336" w:rsidRDefault="00392644" w:rsidP="00161102">
      <w:pPr>
        <w:pStyle w:val="Level3"/>
      </w:pPr>
      <w:r w:rsidRPr="00F97336">
        <w:t xml:space="preserve">employees who are covered by a State reference public sector modern award or a State reference public sector transitional award (within the meaning of the </w:t>
      </w:r>
      <w:r w:rsidRPr="00F97336">
        <w:rPr>
          <w:i/>
        </w:rPr>
        <w:t xml:space="preserve">Fair Work (Transitional Provisions and Consequential Amendments) Act 2009 </w:t>
      </w:r>
      <w:r w:rsidRPr="00F97336">
        <w:t>(Cth)), or employers in relation to those employees.</w:t>
      </w:r>
    </w:p>
    <w:p w14:paraId="2C75C145" w14:textId="77777777" w:rsidR="00662953" w:rsidRPr="00F97336" w:rsidRDefault="00662953" w:rsidP="00161102">
      <w:pPr>
        <w:pStyle w:val="Level2"/>
      </w:pPr>
      <w:r w:rsidRPr="00F97336">
        <w:t xml:space="preserve">Where an employer is covered by more than one award, an employee of that employer is covered by the award classification which is most appropriate to the work </w:t>
      </w:r>
      <w:r w:rsidR="00FB32C6" w:rsidRPr="00F97336">
        <w:t xml:space="preserve">normally </w:t>
      </w:r>
      <w:r w:rsidRPr="00F97336">
        <w:t>performed by the employee and to the environment in which the employee normally performs the work.</w:t>
      </w:r>
    </w:p>
    <w:p w14:paraId="3C843960" w14:textId="77777777" w:rsidR="004811C3" w:rsidRPr="00F97336" w:rsidRDefault="00142EE8" w:rsidP="00161102">
      <w:pPr>
        <w:pStyle w:val="Block1"/>
      </w:pPr>
      <w:r w:rsidRPr="00F97336">
        <w:t>NOTE: </w:t>
      </w:r>
      <w:r w:rsidR="004811C3" w:rsidRPr="00F97336">
        <w:t>Where there is no classification for a particular employee in this award it is possible that the employer and that employee are covered by an award with occupational coverage.</w:t>
      </w:r>
    </w:p>
    <w:p w14:paraId="3799F264" w14:textId="77777777" w:rsidR="000860AC" w:rsidRPr="00F97336" w:rsidRDefault="000860AC" w:rsidP="00AD2397">
      <w:pPr>
        <w:pStyle w:val="Level1"/>
        <w:rPr>
          <w:rFonts w:cs="Times New Roman"/>
        </w:rPr>
      </w:pPr>
      <w:bookmarkStart w:id="38" w:name="_Ref527718838"/>
      <w:bookmarkStart w:id="39" w:name="_Toc184810726"/>
      <w:r w:rsidRPr="00F97336">
        <w:rPr>
          <w:rFonts w:cs="Times New Roman"/>
        </w:rPr>
        <w:t>Individual flexibility arrangements</w:t>
      </w:r>
      <w:bookmarkEnd w:id="38"/>
      <w:bookmarkEnd w:id="39"/>
    </w:p>
    <w:p w14:paraId="27F4A9FD" w14:textId="77777777" w:rsidR="000860AC" w:rsidRPr="00F97336" w:rsidRDefault="000860AC" w:rsidP="000860AC">
      <w:pPr>
        <w:pStyle w:val="Level2"/>
      </w:pPr>
      <w:r w:rsidRPr="00F97336">
        <w:t>Despite anything else in this award, an employer and an individual employee may agree to vary the application of the terms of this award relating to any of the following in order to meet the genuine needs of both the employee and the employer:</w:t>
      </w:r>
    </w:p>
    <w:p w14:paraId="702A2992" w14:textId="77777777" w:rsidR="000860AC" w:rsidRPr="00F97336" w:rsidRDefault="000860AC" w:rsidP="000860AC">
      <w:pPr>
        <w:pStyle w:val="Level3"/>
      </w:pPr>
      <w:r w:rsidRPr="00F97336">
        <w:t>arrangements for when work is performed; or</w:t>
      </w:r>
    </w:p>
    <w:p w14:paraId="1C89BE00" w14:textId="77777777" w:rsidR="000860AC" w:rsidRPr="00F97336" w:rsidRDefault="000860AC" w:rsidP="000860AC">
      <w:pPr>
        <w:pStyle w:val="Level3"/>
      </w:pPr>
      <w:r w:rsidRPr="00F97336">
        <w:t>overtime rates; or</w:t>
      </w:r>
    </w:p>
    <w:p w14:paraId="6B4AD87E" w14:textId="77777777" w:rsidR="000860AC" w:rsidRPr="00F97336" w:rsidRDefault="000860AC" w:rsidP="000860AC">
      <w:pPr>
        <w:pStyle w:val="Level3"/>
      </w:pPr>
      <w:r w:rsidRPr="00F97336">
        <w:t>penalty rates; or</w:t>
      </w:r>
    </w:p>
    <w:p w14:paraId="31605974" w14:textId="77777777" w:rsidR="000860AC" w:rsidRPr="00F97336" w:rsidRDefault="000860AC" w:rsidP="000860AC">
      <w:pPr>
        <w:pStyle w:val="Level3"/>
      </w:pPr>
      <w:r w:rsidRPr="00F97336">
        <w:t>allowances; or</w:t>
      </w:r>
    </w:p>
    <w:p w14:paraId="58547E65" w14:textId="77777777" w:rsidR="000860AC" w:rsidRPr="00F97336" w:rsidRDefault="000860AC" w:rsidP="000860AC">
      <w:pPr>
        <w:pStyle w:val="Level3"/>
      </w:pPr>
      <w:r w:rsidRPr="00F97336">
        <w:t>annual leave loading.</w:t>
      </w:r>
    </w:p>
    <w:p w14:paraId="3C81DEEE" w14:textId="77777777" w:rsidR="000860AC" w:rsidRPr="00F97336" w:rsidRDefault="000860AC" w:rsidP="000860AC">
      <w:pPr>
        <w:pStyle w:val="Level2"/>
      </w:pPr>
      <w:r w:rsidRPr="00F97336">
        <w:t>An agreement must be one that is genuinely made by the employer and the individual employee without coercion or duress.</w:t>
      </w:r>
    </w:p>
    <w:p w14:paraId="5D521C10" w14:textId="77777777" w:rsidR="000860AC" w:rsidRPr="00F97336" w:rsidRDefault="000860AC" w:rsidP="000860AC">
      <w:pPr>
        <w:pStyle w:val="Level2"/>
      </w:pPr>
      <w:r w:rsidRPr="00F97336">
        <w:t>An agreement may only be made after the individual employee has commenced employment with the employer.</w:t>
      </w:r>
    </w:p>
    <w:p w14:paraId="320B7638" w14:textId="77777777" w:rsidR="000860AC" w:rsidRPr="00F97336" w:rsidRDefault="000860AC" w:rsidP="000860AC">
      <w:pPr>
        <w:pStyle w:val="Level2"/>
      </w:pPr>
      <w:r w:rsidRPr="00F97336">
        <w:t>An employer who wishes to initiate the making of an agreement must:</w:t>
      </w:r>
    </w:p>
    <w:p w14:paraId="7CC3051A" w14:textId="77777777" w:rsidR="000860AC" w:rsidRPr="00F97336" w:rsidRDefault="000860AC" w:rsidP="000860AC">
      <w:pPr>
        <w:pStyle w:val="Level3"/>
      </w:pPr>
      <w:r w:rsidRPr="00F97336">
        <w:t>give the employee a written proposal; and</w:t>
      </w:r>
    </w:p>
    <w:p w14:paraId="60A7B094" w14:textId="77777777" w:rsidR="000860AC" w:rsidRPr="00F97336" w:rsidRDefault="000860AC" w:rsidP="000860AC">
      <w:pPr>
        <w:pStyle w:val="Level3"/>
      </w:pPr>
      <w:r w:rsidRPr="00F97336">
        <w:t>if the employer is aware that the employee has, or reasonably should be aware that the employee may have, limited understanding of written English, take reasonable steps (including providing a translation in an appropriate language) to ensure that the employee understands the proposal.</w:t>
      </w:r>
    </w:p>
    <w:p w14:paraId="1C2DFA9B" w14:textId="77777777" w:rsidR="000860AC" w:rsidRPr="00F97336" w:rsidRDefault="000860AC" w:rsidP="000860AC">
      <w:pPr>
        <w:pStyle w:val="Level2"/>
      </w:pPr>
      <w:r w:rsidRPr="00F97336">
        <w:lastRenderedPageBreak/>
        <w:t>An agreement must result in the employee being better off overall at the time the agreement is made than if the agreement had not been made.</w:t>
      </w:r>
    </w:p>
    <w:p w14:paraId="2AF3C1CF" w14:textId="77777777" w:rsidR="000860AC" w:rsidRPr="00F97336" w:rsidRDefault="000860AC" w:rsidP="000860AC">
      <w:pPr>
        <w:pStyle w:val="Level2"/>
      </w:pPr>
      <w:r w:rsidRPr="00F97336">
        <w:t>An agreement must do all of the following:</w:t>
      </w:r>
    </w:p>
    <w:p w14:paraId="645EF033" w14:textId="77777777" w:rsidR="000860AC" w:rsidRPr="00F97336" w:rsidRDefault="000860AC" w:rsidP="000860AC">
      <w:pPr>
        <w:pStyle w:val="Level3"/>
      </w:pPr>
      <w:r w:rsidRPr="00F97336">
        <w:t>state the names of the employer and the employee; and</w:t>
      </w:r>
    </w:p>
    <w:p w14:paraId="2931B1BD" w14:textId="77777777" w:rsidR="000860AC" w:rsidRPr="00F97336" w:rsidRDefault="000860AC" w:rsidP="000860AC">
      <w:pPr>
        <w:pStyle w:val="Level3"/>
      </w:pPr>
      <w:r w:rsidRPr="00F97336">
        <w:t>identify the award term, or award terms, the application of which is to be varied; and</w:t>
      </w:r>
    </w:p>
    <w:p w14:paraId="727C77FF" w14:textId="77777777" w:rsidR="000860AC" w:rsidRPr="00F97336" w:rsidRDefault="000860AC" w:rsidP="000860AC">
      <w:pPr>
        <w:pStyle w:val="Level3"/>
      </w:pPr>
      <w:r w:rsidRPr="00F97336">
        <w:t>set out how the application of the award term, or each award term, is varied; and</w:t>
      </w:r>
    </w:p>
    <w:p w14:paraId="2C1477C3" w14:textId="77777777" w:rsidR="000860AC" w:rsidRPr="00F97336" w:rsidRDefault="000860AC" w:rsidP="000860AC">
      <w:pPr>
        <w:pStyle w:val="Level3"/>
      </w:pPr>
      <w:r w:rsidRPr="00F97336">
        <w:t>set out how the agreement results in the employee being better off overall at the time the agreement is made than if the agreement had not been made; and</w:t>
      </w:r>
    </w:p>
    <w:p w14:paraId="28432CB6" w14:textId="77777777" w:rsidR="000860AC" w:rsidRPr="00F97336" w:rsidRDefault="000860AC" w:rsidP="000860AC">
      <w:pPr>
        <w:pStyle w:val="Level3"/>
      </w:pPr>
      <w:r w:rsidRPr="00F97336">
        <w:t>state the date the agreement is to start.</w:t>
      </w:r>
    </w:p>
    <w:p w14:paraId="341716CA" w14:textId="77777777" w:rsidR="000860AC" w:rsidRPr="00F97336" w:rsidRDefault="000860AC" w:rsidP="000860AC">
      <w:pPr>
        <w:pStyle w:val="Level2"/>
      </w:pPr>
      <w:r w:rsidRPr="00F97336">
        <w:t>An agreement must be:</w:t>
      </w:r>
    </w:p>
    <w:p w14:paraId="74D20099" w14:textId="77777777" w:rsidR="000860AC" w:rsidRPr="00F97336" w:rsidRDefault="000860AC" w:rsidP="000860AC">
      <w:pPr>
        <w:pStyle w:val="Level3"/>
      </w:pPr>
      <w:r w:rsidRPr="00F97336">
        <w:t>in writing; and</w:t>
      </w:r>
    </w:p>
    <w:p w14:paraId="376DD6C8" w14:textId="77777777" w:rsidR="000860AC" w:rsidRPr="00F97336" w:rsidRDefault="000860AC" w:rsidP="000860AC">
      <w:pPr>
        <w:pStyle w:val="Level3"/>
      </w:pPr>
      <w:bookmarkStart w:id="40" w:name="_Ref527718808"/>
      <w:r w:rsidRPr="00F97336">
        <w:t>signed by the employer and the employee and, if the employee is under 18 years of age, by the employee’s parent or guardian.</w:t>
      </w:r>
      <w:bookmarkEnd w:id="40"/>
    </w:p>
    <w:p w14:paraId="0BD59166" w14:textId="0C6F8786" w:rsidR="000860AC" w:rsidRPr="00F97336" w:rsidRDefault="000860AC" w:rsidP="000860AC">
      <w:pPr>
        <w:pStyle w:val="Level2"/>
      </w:pPr>
      <w:r w:rsidRPr="00F97336">
        <w:t xml:space="preserve">Except as provided in clause </w:t>
      </w:r>
      <w:r w:rsidRPr="00F97336">
        <w:rPr>
          <w:noProof/>
          <w:highlight w:val="cyan"/>
        </w:rPr>
        <w:fldChar w:fldCharType="begin"/>
      </w:r>
      <w:r w:rsidRPr="00F97336">
        <w:instrText xml:space="preserve"> REF _Ref527718808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5.7(b)</w:t>
      </w:r>
      <w:r w:rsidRPr="00F97336">
        <w:rPr>
          <w:noProof/>
          <w:highlight w:val="cyan"/>
        </w:rPr>
        <w:fldChar w:fldCharType="end"/>
      </w:r>
      <w:r w:rsidRPr="00F97336">
        <w:t>, an agreement must not require the approval or consent of a person other than the employer and the employee.</w:t>
      </w:r>
    </w:p>
    <w:p w14:paraId="1B37A842" w14:textId="77777777" w:rsidR="000860AC" w:rsidRPr="00F97336" w:rsidRDefault="000860AC" w:rsidP="000860AC">
      <w:pPr>
        <w:pStyle w:val="Level2"/>
      </w:pPr>
      <w:r w:rsidRPr="00F97336">
        <w:t>The employer must keep the agreement as a time and wages record and give a copy to the employee.</w:t>
      </w:r>
    </w:p>
    <w:p w14:paraId="413EBA47" w14:textId="77777777" w:rsidR="000860AC" w:rsidRPr="00F97336" w:rsidRDefault="000860AC" w:rsidP="000860AC">
      <w:pPr>
        <w:pStyle w:val="Level2"/>
      </w:pPr>
      <w:r w:rsidRPr="00F97336">
        <w:t>The employer and the employee must genuinely agree, without duress or coercion to any variation of an award provided for by an agreement.</w:t>
      </w:r>
    </w:p>
    <w:p w14:paraId="1E7D0884" w14:textId="77777777" w:rsidR="000860AC" w:rsidRPr="00F97336" w:rsidRDefault="000860AC" w:rsidP="000860AC">
      <w:pPr>
        <w:pStyle w:val="Level2"/>
      </w:pPr>
      <w:r w:rsidRPr="00F97336">
        <w:t>An agreement may be terminated:</w:t>
      </w:r>
    </w:p>
    <w:p w14:paraId="3DBC77CF" w14:textId="77777777" w:rsidR="000860AC" w:rsidRPr="00F97336" w:rsidRDefault="000860AC" w:rsidP="000860AC">
      <w:pPr>
        <w:pStyle w:val="Level3"/>
      </w:pPr>
      <w:r w:rsidRPr="00F97336">
        <w:t>at any time, by written agreement between the employer and the employee; or</w:t>
      </w:r>
    </w:p>
    <w:p w14:paraId="024D2176" w14:textId="77777777" w:rsidR="000860AC" w:rsidRPr="00F97336" w:rsidRDefault="000860AC" w:rsidP="000860AC">
      <w:pPr>
        <w:pStyle w:val="Level3"/>
      </w:pPr>
      <w:bookmarkStart w:id="41" w:name="_Ref527718825"/>
      <w:r w:rsidRPr="00F97336">
        <w:t>by the employer or employee giving 13 weeks’ written notice to the other party (reduced to 4 weeks if the agreement was entered into before the first full pay period starting on or after 4 December 2013).</w:t>
      </w:r>
      <w:bookmarkEnd w:id="41"/>
    </w:p>
    <w:p w14:paraId="64095680" w14:textId="25972656" w:rsidR="000860AC" w:rsidRPr="00F97336" w:rsidRDefault="00142EE8" w:rsidP="000860AC">
      <w:pPr>
        <w:pStyle w:val="Block1"/>
      </w:pPr>
      <w:r w:rsidRPr="00F97336">
        <w:t>NOTE: </w:t>
      </w:r>
      <w:r w:rsidR="000860AC" w:rsidRPr="00F97336">
        <w:t xml:space="preserve">If an employer and employee agree to an arrangement that purports to be an individual flexibility arrangement under this award term and the arrangement does not meet a requirement set out in </w:t>
      </w:r>
      <w:r w:rsidRPr="00F97336">
        <w:t>section </w:t>
      </w:r>
      <w:r w:rsidR="000860AC" w:rsidRPr="00F97336">
        <w:t xml:space="preserve">144 then the employee or the employer may terminate the arrangement by giving written notice of not more than 28 days (see </w:t>
      </w:r>
      <w:r w:rsidRPr="00F97336">
        <w:t>section </w:t>
      </w:r>
      <w:r w:rsidR="000860AC" w:rsidRPr="00F97336">
        <w:t xml:space="preserve">145 of the </w:t>
      </w:r>
      <w:hyperlink r:id="rId45" w:history="1">
        <w:r w:rsidR="00BF5045" w:rsidRPr="00F97336">
          <w:rPr>
            <w:rStyle w:val="Hyperlink"/>
          </w:rPr>
          <w:t>Act</w:t>
        </w:r>
      </w:hyperlink>
      <w:r w:rsidR="000860AC" w:rsidRPr="00F97336">
        <w:t>).</w:t>
      </w:r>
    </w:p>
    <w:p w14:paraId="554853E7" w14:textId="37A5F3A9" w:rsidR="000860AC" w:rsidRPr="00F97336" w:rsidRDefault="000860AC" w:rsidP="000860AC">
      <w:pPr>
        <w:pStyle w:val="Level2"/>
      </w:pPr>
      <w:r w:rsidRPr="00F97336">
        <w:t xml:space="preserve">An agreement terminated as mentioned in clause </w:t>
      </w:r>
      <w:r w:rsidRPr="00F97336">
        <w:rPr>
          <w:noProof/>
          <w:highlight w:val="cyan"/>
        </w:rPr>
        <w:fldChar w:fldCharType="begin"/>
      </w:r>
      <w:r w:rsidRPr="00F97336">
        <w:instrText xml:space="preserve"> REF _Ref527718825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5.11(b)</w:t>
      </w:r>
      <w:r w:rsidRPr="00F97336">
        <w:rPr>
          <w:noProof/>
          <w:highlight w:val="cyan"/>
        </w:rPr>
        <w:fldChar w:fldCharType="end"/>
      </w:r>
      <w:r w:rsidRPr="00F97336">
        <w:t xml:space="preserve"> ceases to have effect at the end of the period of notice required under that clause.</w:t>
      </w:r>
    </w:p>
    <w:p w14:paraId="52C7A8DF" w14:textId="21BA3CFC" w:rsidR="00C23025" w:rsidRPr="00F97336" w:rsidRDefault="000860AC" w:rsidP="00C23025">
      <w:pPr>
        <w:pStyle w:val="Level2"/>
      </w:pPr>
      <w:r w:rsidRPr="00F97336">
        <w:t xml:space="preserve">The right to make an agreement under clause </w:t>
      </w:r>
      <w:r w:rsidRPr="00F97336">
        <w:rPr>
          <w:noProof/>
          <w:highlight w:val="cyan"/>
        </w:rPr>
        <w:fldChar w:fldCharType="begin"/>
      </w:r>
      <w:r w:rsidRPr="00F97336">
        <w:instrText xml:space="preserve"> REF _Ref527718838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5</w:t>
      </w:r>
      <w:r w:rsidRPr="00F97336">
        <w:rPr>
          <w:noProof/>
          <w:highlight w:val="cyan"/>
        </w:rPr>
        <w:fldChar w:fldCharType="end"/>
      </w:r>
      <w:r w:rsidRPr="00F97336">
        <w:t xml:space="preserve"> is additional to, and does not affect, any other term of this award that provides for an agreement between an employer and an individual employee.</w:t>
      </w:r>
      <w:bookmarkStart w:id="42" w:name="_Ref532210990"/>
    </w:p>
    <w:p w14:paraId="50A658B0" w14:textId="77777777" w:rsidR="00C23025" w:rsidRDefault="00C23025" w:rsidP="00C23025">
      <w:pPr>
        <w:pStyle w:val="Level1"/>
        <w:rPr>
          <w:rFonts w:cs="Times New Roman"/>
        </w:rPr>
      </w:pPr>
      <w:bookmarkStart w:id="43" w:name="_Ref6305011"/>
      <w:bookmarkStart w:id="44" w:name="_Ref6305022"/>
      <w:bookmarkStart w:id="45" w:name="_Ref6305032"/>
      <w:bookmarkStart w:id="46" w:name="_Ref6305073"/>
      <w:bookmarkStart w:id="47" w:name="_Toc6479571"/>
      <w:bookmarkStart w:id="48" w:name="_Toc184810727"/>
      <w:r w:rsidRPr="00F97336">
        <w:rPr>
          <w:rFonts w:cs="Times New Roman"/>
        </w:rPr>
        <w:lastRenderedPageBreak/>
        <w:t>Requests for flexible working arrangements</w:t>
      </w:r>
      <w:bookmarkEnd w:id="43"/>
      <w:bookmarkEnd w:id="44"/>
      <w:bookmarkEnd w:id="45"/>
      <w:bookmarkEnd w:id="46"/>
      <w:bookmarkEnd w:id="47"/>
      <w:bookmarkEnd w:id="48"/>
    </w:p>
    <w:p w14:paraId="11535C34" w14:textId="3A49AF8E" w:rsidR="00A7096E" w:rsidRPr="00A7096E" w:rsidRDefault="00A7096E" w:rsidP="00A7096E">
      <w:pPr>
        <w:pStyle w:val="History"/>
      </w:pPr>
      <w:r w:rsidRPr="00A7096E">
        <w:t>[</w:t>
      </w:r>
      <w:r>
        <w:t>6</w:t>
      </w:r>
      <w:r w:rsidRPr="00A7096E">
        <w:t xml:space="preserve"> substituted by </w:t>
      </w:r>
      <w:hyperlink r:id="rId46" w:history="1">
        <w:r>
          <w:rPr>
            <w:rStyle w:val="Hyperlink"/>
          </w:rPr>
          <w:t>PR763300</w:t>
        </w:r>
      </w:hyperlink>
      <w:r w:rsidRPr="00A7096E">
        <w:t xml:space="preserve"> ppc 01Aug23]</w:t>
      </w:r>
    </w:p>
    <w:p w14:paraId="7D04DF84" w14:textId="426B1740" w:rsidR="00A7096E" w:rsidRPr="00A7096E" w:rsidRDefault="00A7096E" w:rsidP="00A7096E">
      <w:r w:rsidRPr="00A7096E">
        <w:t xml:space="preserve">Requests for flexible working arrangements are provided for in the </w:t>
      </w:r>
      <w:hyperlink r:id="rId47" w:history="1">
        <w:r w:rsidRPr="00A7096E">
          <w:rPr>
            <w:rStyle w:val="Hyperlink"/>
          </w:rPr>
          <w:t>NES</w:t>
        </w:r>
      </w:hyperlink>
      <w:r w:rsidRPr="00A7096E">
        <w:t>.</w:t>
      </w:r>
    </w:p>
    <w:p w14:paraId="46017F58" w14:textId="21919457" w:rsidR="005E47CE" w:rsidRPr="005E47CE" w:rsidRDefault="00A7096E" w:rsidP="00A7096E">
      <w:r w:rsidRPr="00A7096E">
        <w:t>NOTE: Disputes about requests for flexible working arrangements may be dealt with under clause </w:t>
      </w:r>
      <w:r>
        <w:fldChar w:fldCharType="begin"/>
      </w:r>
      <w:r>
        <w:instrText xml:space="preserve"> REF _Ref527719027 \w \h </w:instrText>
      </w:r>
      <w:r>
        <w:fldChar w:fldCharType="separate"/>
      </w:r>
      <w:r w:rsidR="000B0153">
        <w:t>29</w:t>
      </w:r>
      <w:r>
        <w:fldChar w:fldCharType="end"/>
      </w:r>
      <w:r>
        <w:rPr>
          <w:color w:val="000000"/>
          <w:lang w:val="en-GB"/>
        </w:rPr>
        <w:t>—</w:t>
      </w:r>
      <w:r>
        <w:fldChar w:fldCharType="begin"/>
      </w:r>
      <w:r>
        <w:instrText xml:space="preserve"> REF _Ref527719027 \h </w:instrText>
      </w:r>
      <w:r>
        <w:fldChar w:fldCharType="separate"/>
      </w:r>
      <w:r w:rsidR="000B0153" w:rsidRPr="00F97336">
        <w:t>Dispute resolution</w:t>
      </w:r>
      <w:r>
        <w:fldChar w:fldCharType="end"/>
      </w:r>
      <w:r w:rsidRPr="00A7096E">
        <w:t xml:space="preserve"> and/or under section 65B of the </w:t>
      </w:r>
      <w:hyperlink r:id="rId48" w:history="1">
        <w:r w:rsidRPr="00A7096E">
          <w:rPr>
            <w:rStyle w:val="Hyperlink"/>
          </w:rPr>
          <w:t>Act</w:t>
        </w:r>
      </w:hyperlink>
      <w:r w:rsidRPr="00A7096E">
        <w:t>.</w:t>
      </w:r>
    </w:p>
    <w:p w14:paraId="399F83FB" w14:textId="6A5AAFAA" w:rsidR="00C213CE" w:rsidRPr="00F97336" w:rsidRDefault="00C213CE" w:rsidP="00AD2397">
      <w:pPr>
        <w:pStyle w:val="Level1"/>
        <w:rPr>
          <w:rFonts w:cs="Times New Roman"/>
        </w:rPr>
      </w:pPr>
      <w:bookmarkStart w:id="49" w:name="_Toc226292511"/>
      <w:bookmarkStart w:id="50" w:name="_Toc391376219"/>
      <w:bookmarkStart w:id="51" w:name="_Toc397168918"/>
      <w:bookmarkStart w:id="52" w:name="_Toc408819369"/>
      <w:bookmarkStart w:id="53" w:name="_Toc184810728"/>
      <w:bookmarkEnd w:id="42"/>
      <w:r w:rsidRPr="00F97336">
        <w:rPr>
          <w:rFonts w:cs="Times New Roman"/>
        </w:rPr>
        <w:t>Facilitative provisions</w:t>
      </w:r>
      <w:bookmarkEnd w:id="49"/>
      <w:bookmarkEnd w:id="50"/>
      <w:bookmarkEnd w:id="51"/>
      <w:bookmarkEnd w:id="52"/>
      <w:bookmarkEnd w:id="53"/>
    </w:p>
    <w:p w14:paraId="379701CF" w14:textId="77777777" w:rsidR="00142EE8" w:rsidRPr="00F97336" w:rsidRDefault="00C213CE" w:rsidP="00161102">
      <w:pPr>
        <w:pStyle w:val="Level2"/>
      </w:pPr>
      <w:r w:rsidRPr="00F97336">
        <w:t>A facilitative provision provides that the standard approach in an award provision may be departed from by agreement between an employer and an individual employee, or</w:t>
      </w:r>
      <w:r w:rsidR="00A4288D" w:rsidRPr="00F97336">
        <w:t xml:space="preserve"> an employer and</w:t>
      </w:r>
      <w:r w:rsidRPr="00F97336">
        <w:t xml:space="preserve"> the majority of employees in the enterprise or part of the enterprise concerned.</w:t>
      </w:r>
    </w:p>
    <w:p w14:paraId="372D42EF" w14:textId="77777777" w:rsidR="00C213CE" w:rsidRPr="00F97336" w:rsidRDefault="00C213CE" w:rsidP="00161102">
      <w:pPr>
        <w:pStyle w:val="Level2"/>
      </w:pPr>
      <w:bookmarkStart w:id="54" w:name="_Ref536627790"/>
      <w:r w:rsidRPr="00F97336">
        <w:t>Facilitative provisions in this award are contained in the following clauses:</w:t>
      </w:r>
      <w:bookmarkEnd w:id="54"/>
    </w:p>
    <w:tbl>
      <w:tblPr>
        <w:tblW w:w="0" w:type="auto"/>
        <w:tblInd w:w="85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0" w:type="dxa"/>
          <w:right w:w="170" w:type="dxa"/>
        </w:tblCellMar>
        <w:tblLook w:val="04A0" w:firstRow="1" w:lastRow="0" w:firstColumn="1" w:lastColumn="0" w:noHBand="0" w:noVBand="1"/>
      </w:tblPr>
      <w:tblGrid>
        <w:gridCol w:w="1276"/>
        <w:gridCol w:w="3880"/>
        <w:gridCol w:w="3054"/>
      </w:tblGrid>
      <w:tr w:rsidR="006E205F" w:rsidRPr="00F97336" w14:paraId="3777BECF" w14:textId="77777777" w:rsidTr="00132A17">
        <w:trPr>
          <w:tblHeader/>
        </w:trPr>
        <w:tc>
          <w:tcPr>
            <w:tcW w:w="1276" w:type="dxa"/>
            <w:tcBorders>
              <w:top w:val="single" w:sz="4" w:space="0" w:color="BFBFBF"/>
              <w:left w:val="single" w:sz="4" w:space="0" w:color="BFBFBF"/>
              <w:bottom w:val="single" w:sz="4" w:space="0" w:color="BFBFBF"/>
              <w:right w:val="single" w:sz="4" w:space="0" w:color="BFBFBF"/>
            </w:tcBorders>
            <w:hideMark/>
          </w:tcPr>
          <w:p w14:paraId="5E6D9168" w14:textId="77777777" w:rsidR="006E205F" w:rsidRPr="00F97336" w:rsidRDefault="006E205F" w:rsidP="00444E6E">
            <w:pPr>
              <w:pStyle w:val="AMODTable"/>
              <w:rPr>
                <w:b/>
                <w:kern w:val="32"/>
              </w:rPr>
            </w:pPr>
            <w:r w:rsidRPr="00F97336">
              <w:rPr>
                <w:b/>
                <w:kern w:val="32"/>
              </w:rPr>
              <w:t>Clause</w:t>
            </w:r>
          </w:p>
        </w:tc>
        <w:tc>
          <w:tcPr>
            <w:tcW w:w="3880" w:type="dxa"/>
            <w:tcBorders>
              <w:top w:val="single" w:sz="4" w:space="0" w:color="BFBFBF"/>
              <w:left w:val="single" w:sz="4" w:space="0" w:color="BFBFBF"/>
              <w:bottom w:val="single" w:sz="4" w:space="0" w:color="BFBFBF"/>
              <w:right w:val="single" w:sz="4" w:space="0" w:color="BFBFBF"/>
            </w:tcBorders>
            <w:hideMark/>
          </w:tcPr>
          <w:p w14:paraId="2C7020AB" w14:textId="77777777" w:rsidR="006E205F" w:rsidRPr="00F97336" w:rsidRDefault="006E205F" w:rsidP="00161102">
            <w:pPr>
              <w:pStyle w:val="AMODTable"/>
              <w:rPr>
                <w:b/>
                <w:kern w:val="32"/>
              </w:rPr>
            </w:pPr>
            <w:r w:rsidRPr="00F97336">
              <w:rPr>
                <w:b/>
                <w:kern w:val="32"/>
              </w:rPr>
              <w:t>Provision</w:t>
            </w:r>
          </w:p>
        </w:tc>
        <w:tc>
          <w:tcPr>
            <w:tcW w:w="3054" w:type="dxa"/>
            <w:tcBorders>
              <w:top w:val="single" w:sz="4" w:space="0" w:color="BFBFBF"/>
              <w:left w:val="single" w:sz="4" w:space="0" w:color="BFBFBF"/>
              <w:bottom w:val="single" w:sz="4" w:space="0" w:color="BFBFBF"/>
              <w:right w:val="single" w:sz="4" w:space="0" w:color="BFBFBF"/>
            </w:tcBorders>
            <w:hideMark/>
          </w:tcPr>
          <w:p w14:paraId="64A20A73" w14:textId="77777777" w:rsidR="006E205F" w:rsidRPr="00F97336" w:rsidRDefault="006E205F" w:rsidP="00161102">
            <w:pPr>
              <w:pStyle w:val="AMODTable"/>
              <w:rPr>
                <w:b/>
                <w:kern w:val="32"/>
              </w:rPr>
            </w:pPr>
            <w:r w:rsidRPr="00F97336">
              <w:rPr>
                <w:b/>
                <w:kern w:val="32"/>
              </w:rPr>
              <w:t>Agreement between an employer and:</w:t>
            </w:r>
          </w:p>
        </w:tc>
      </w:tr>
      <w:tr w:rsidR="006E205F" w:rsidRPr="00F97336" w14:paraId="23028C1E" w14:textId="77777777" w:rsidTr="00132A17">
        <w:tc>
          <w:tcPr>
            <w:tcW w:w="1276" w:type="dxa"/>
            <w:tcBorders>
              <w:top w:val="single" w:sz="4" w:space="0" w:color="BFBFBF"/>
              <w:left w:val="single" w:sz="4" w:space="0" w:color="BFBFBF"/>
              <w:bottom w:val="single" w:sz="4" w:space="0" w:color="BFBFBF"/>
              <w:right w:val="single" w:sz="4" w:space="0" w:color="BFBFBF"/>
            </w:tcBorders>
          </w:tcPr>
          <w:p w14:paraId="07DFEDA9" w14:textId="0736D23C" w:rsidR="006E205F" w:rsidRPr="00F97336" w:rsidRDefault="00385D9B" w:rsidP="00161102">
            <w:pPr>
              <w:pStyle w:val="AMODTable"/>
              <w:rPr>
                <w:kern w:val="32"/>
              </w:rPr>
            </w:pPr>
            <w:r w:rsidRPr="00F97336">
              <w:fldChar w:fldCharType="begin"/>
            </w:r>
            <w:r w:rsidRPr="00F97336">
              <w:instrText xml:space="preserve"> REF _Ref414447242 \w \h  \* MERGEFORMAT </w:instrText>
            </w:r>
            <w:r w:rsidRPr="00F97336">
              <w:fldChar w:fldCharType="separate"/>
            </w:r>
            <w:r w:rsidR="000B0153" w:rsidRPr="000B0153">
              <w:rPr>
                <w:kern w:val="32"/>
              </w:rPr>
              <w:t>13.6(a)</w:t>
            </w:r>
            <w:r w:rsidRPr="00F97336">
              <w:fldChar w:fldCharType="end"/>
            </w:r>
          </w:p>
        </w:tc>
        <w:tc>
          <w:tcPr>
            <w:tcW w:w="3880" w:type="dxa"/>
            <w:tcBorders>
              <w:top w:val="single" w:sz="4" w:space="0" w:color="BFBFBF"/>
              <w:left w:val="single" w:sz="4" w:space="0" w:color="BFBFBF"/>
              <w:bottom w:val="single" w:sz="4" w:space="0" w:color="BFBFBF"/>
              <w:right w:val="single" w:sz="4" w:space="0" w:color="BFBFBF"/>
            </w:tcBorders>
          </w:tcPr>
          <w:p w14:paraId="34AD136F" w14:textId="77777777" w:rsidR="006E205F" w:rsidRPr="00F97336" w:rsidRDefault="00E826F2" w:rsidP="00161102">
            <w:pPr>
              <w:pStyle w:val="AMODTable"/>
              <w:rPr>
                <w:kern w:val="32"/>
              </w:rPr>
            </w:pPr>
            <w:r w:rsidRPr="00F97336">
              <w:rPr>
                <w:kern w:val="32"/>
              </w:rPr>
              <w:t>Rostered days off</w:t>
            </w:r>
          </w:p>
        </w:tc>
        <w:tc>
          <w:tcPr>
            <w:tcW w:w="3054" w:type="dxa"/>
            <w:tcBorders>
              <w:top w:val="single" w:sz="4" w:space="0" w:color="BFBFBF"/>
              <w:left w:val="single" w:sz="4" w:space="0" w:color="BFBFBF"/>
              <w:bottom w:val="single" w:sz="4" w:space="0" w:color="BFBFBF"/>
              <w:right w:val="single" w:sz="4" w:space="0" w:color="BFBFBF"/>
            </w:tcBorders>
            <w:hideMark/>
          </w:tcPr>
          <w:p w14:paraId="6ECF5526" w14:textId="77777777" w:rsidR="006E205F" w:rsidRPr="00F97336" w:rsidRDefault="00E826F2" w:rsidP="00161102">
            <w:pPr>
              <w:pStyle w:val="AMODTable"/>
              <w:rPr>
                <w:kern w:val="32"/>
              </w:rPr>
            </w:pPr>
            <w:r w:rsidRPr="00F97336">
              <w:rPr>
                <w:kern w:val="32"/>
              </w:rPr>
              <w:t>The majority of employees</w:t>
            </w:r>
          </w:p>
        </w:tc>
      </w:tr>
      <w:tr w:rsidR="00D90E1A" w:rsidRPr="00F97336" w14:paraId="71530B95" w14:textId="77777777" w:rsidTr="00132A17">
        <w:tc>
          <w:tcPr>
            <w:tcW w:w="1276" w:type="dxa"/>
            <w:tcBorders>
              <w:top w:val="single" w:sz="4" w:space="0" w:color="BFBFBF"/>
              <w:left w:val="single" w:sz="4" w:space="0" w:color="BFBFBF"/>
              <w:bottom w:val="single" w:sz="4" w:space="0" w:color="BFBFBF"/>
              <w:right w:val="single" w:sz="4" w:space="0" w:color="BFBFBF"/>
            </w:tcBorders>
          </w:tcPr>
          <w:p w14:paraId="33C6115F" w14:textId="7CE02C40" w:rsidR="00D90E1A" w:rsidRPr="00F97336" w:rsidRDefault="00682110" w:rsidP="00161102">
            <w:pPr>
              <w:pStyle w:val="AMODTable"/>
              <w:rPr>
                <w:kern w:val="32"/>
              </w:rPr>
            </w:pPr>
            <w:r w:rsidRPr="00F97336">
              <w:rPr>
                <w:kern w:val="32"/>
              </w:rPr>
              <w:fldChar w:fldCharType="begin"/>
            </w:r>
            <w:r w:rsidR="00D90E1A" w:rsidRPr="00F97336">
              <w:rPr>
                <w:kern w:val="32"/>
              </w:rPr>
              <w:instrText xml:space="preserve"> REF _Ref414447543 \w \h </w:instrText>
            </w:r>
            <w:r w:rsidR="009041AE" w:rsidRPr="00F97336">
              <w:rPr>
                <w:kern w:val="32"/>
              </w:rPr>
              <w:instrText xml:space="preserve"> \* MERGEFORMAT </w:instrText>
            </w:r>
            <w:r w:rsidRPr="00F97336">
              <w:rPr>
                <w:kern w:val="32"/>
              </w:rPr>
            </w:r>
            <w:r w:rsidRPr="00F97336">
              <w:rPr>
                <w:kern w:val="32"/>
              </w:rPr>
              <w:fldChar w:fldCharType="separate"/>
            </w:r>
            <w:r w:rsidR="000B0153">
              <w:rPr>
                <w:kern w:val="32"/>
              </w:rPr>
              <w:t>13.7</w:t>
            </w:r>
            <w:r w:rsidRPr="00F97336">
              <w:rPr>
                <w:kern w:val="32"/>
              </w:rPr>
              <w:fldChar w:fldCharType="end"/>
            </w:r>
          </w:p>
        </w:tc>
        <w:tc>
          <w:tcPr>
            <w:tcW w:w="3880" w:type="dxa"/>
            <w:tcBorders>
              <w:top w:val="single" w:sz="4" w:space="0" w:color="BFBFBF"/>
              <w:left w:val="single" w:sz="4" w:space="0" w:color="BFBFBF"/>
              <w:bottom w:val="single" w:sz="4" w:space="0" w:color="BFBFBF"/>
              <w:right w:val="single" w:sz="4" w:space="0" w:color="BFBFBF"/>
            </w:tcBorders>
          </w:tcPr>
          <w:p w14:paraId="50954560" w14:textId="77777777" w:rsidR="00D90E1A" w:rsidRPr="00F97336" w:rsidRDefault="00D90E1A" w:rsidP="00161102">
            <w:pPr>
              <w:pStyle w:val="AMODTable"/>
              <w:rPr>
                <w:kern w:val="32"/>
              </w:rPr>
            </w:pPr>
            <w:r w:rsidRPr="00F97336">
              <w:rPr>
                <w:kern w:val="32"/>
              </w:rPr>
              <w:t>Make-up time</w:t>
            </w:r>
          </w:p>
        </w:tc>
        <w:tc>
          <w:tcPr>
            <w:tcW w:w="3054" w:type="dxa"/>
            <w:tcBorders>
              <w:top w:val="single" w:sz="4" w:space="0" w:color="BFBFBF"/>
              <w:left w:val="single" w:sz="4" w:space="0" w:color="BFBFBF"/>
              <w:bottom w:val="single" w:sz="4" w:space="0" w:color="BFBFBF"/>
              <w:right w:val="single" w:sz="4" w:space="0" w:color="BFBFBF"/>
            </w:tcBorders>
            <w:hideMark/>
          </w:tcPr>
          <w:p w14:paraId="099341E1" w14:textId="77777777" w:rsidR="00D90E1A" w:rsidRPr="00F97336" w:rsidRDefault="00D90E1A" w:rsidP="00161102">
            <w:pPr>
              <w:pStyle w:val="AMODTable"/>
              <w:rPr>
                <w:kern w:val="32"/>
                <w:highlight w:val="yellow"/>
              </w:rPr>
            </w:pPr>
            <w:r w:rsidRPr="00F97336">
              <w:rPr>
                <w:kern w:val="32"/>
              </w:rPr>
              <w:t>An individual</w:t>
            </w:r>
          </w:p>
        </w:tc>
      </w:tr>
      <w:tr w:rsidR="006E205F" w:rsidRPr="00F97336" w14:paraId="70586A18" w14:textId="77777777" w:rsidTr="00132A17">
        <w:tc>
          <w:tcPr>
            <w:tcW w:w="1276" w:type="dxa"/>
            <w:tcBorders>
              <w:top w:val="single" w:sz="4" w:space="0" w:color="BFBFBF"/>
              <w:left w:val="single" w:sz="4" w:space="0" w:color="BFBFBF"/>
              <w:bottom w:val="single" w:sz="4" w:space="0" w:color="BFBFBF"/>
              <w:right w:val="single" w:sz="4" w:space="0" w:color="BFBFBF"/>
            </w:tcBorders>
          </w:tcPr>
          <w:p w14:paraId="19F051D6" w14:textId="2E2D1007" w:rsidR="006E205F" w:rsidRPr="00F97336" w:rsidRDefault="009041AE" w:rsidP="00161102">
            <w:pPr>
              <w:pStyle w:val="AMODTable"/>
              <w:rPr>
                <w:kern w:val="32"/>
              </w:rPr>
            </w:pPr>
            <w:r w:rsidRPr="00F97336">
              <w:rPr>
                <w:kern w:val="32"/>
              </w:rPr>
              <w:fldChar w:fldCharType="begin"/>
            </w:r>
            <w:r w:rsidRPr="00F97336">
              <w:rPr>
                <w:kern w:val="32"/>
              </w:rPr>
              <w:instrText xml:space="preserve"> REF _Ref30605387 \w \h </w:instrText>
            </w:r>
            <w:r w:rsidR="00C43476" w:rsidRPr="00F97336">
              <w:rPr>
                <w:kern w:val="32"/>
              </w:rPr>
              <w:instrText xml:space="preserve"> \* MERGEFORMAT </w:instrText>
            </w:r>
            <w:r w:rsidRPr="00F97336">
              <w:rPr>
                <w:kern w:val="32"/>
              </w:rPr>
            </w:r>
            <w:r w:rsidRPr="00F97336">
              <w:rPr>
                <w:kern w:val="32"/>
              </w:rPr>
              <w:fldChar w:fldCharType="separate"/>
            </w:r>
            <w:r w:rsidR="000B0153">
              <w:rPr>
                <w:kern w:val="32"/>
              </w:rPr>
              <w:t>16.1</w:t>
            </w:r>
            <w:r w:rsidRPr="00F97336">
              <w:rPr>
                <w:kern w:val="32"/>
              </w:rPr>
              <w:fldChar w:fldCharType="end"/>
            </w:r>
          </w:p>
        </w:tc>
        <w:tc>
          <w:tcPr>
            <w:tcW w:w="3880" w:type="dxa"/>
            <w:tcBorders>
              <w:top w:val="single" w:sz="4" w:space="0" w:color="BFBFBF"/>
              <w:left w:val="single" w:sz="4" w:space="0" w:color="BFBFBF"/>
              <w:bottom w:val="single" w:sz="4" w:space="0" w:color="BFBFBF"/>
              <w:right w:val="single" w:sz="4" w:space="0" w:color="BFBFBF"/>
            </w:tcBorders>
          </w:tcPr>
          <w:p w14:paraId="33803837" w14:textId="77777777" w:rsidR="006E205F" w:rsidRPr="00F97336" w:rsidRDefault="00F83F69" w:rsidP="00161102">
            <w:pPr>
              <w:pStyle w:val="AMODTable"/>
              <w:rPr>
                <w:kern w:val="32"/>
              </w:rPr>
            </w:pPr>
            <w:r w:rsidRPr="00F97336">
              <w:rPr>
                <w:kern w:val="32"/>
              </w:rPr>
              <w:t>Payment of wages</w:t>
            </w:r>
          </w:p>
        </w:tc>
        <w:tc>
          <w:tcPr>
            <w:tcW w:w="3054" w:type="dxa"/>
            <w:tcBorders>
              <w:top w:val="single" w:sz="4" w:space="0" w:color="BFBFBF"/>
              <w:left w:val="single" w:sz="4" w:space="0" w:color="BFBFBF"/>
              <w:bottom w:val="single" w:sz="4" w:space="0" w:color="BFBFBF"/>
              <w:right w:val="single" w:sz="4" w:space="0" w:color="BFBFBF"/>
            </w:tcBorders>
          </w:tcPr>
          <w:p w14:paraId="58F955AB" w14:textId="77777777" w:rsidR="006E205F" w:rsidRPr="00F97336" w:rsidRDefault="00F83F69" w:rsidP="00161102">
            <w:pPr>
              <w:pStyle w:val="AMODTable"/>
              <w:rPr>
                <w:kern w:val="32"/>
              </w:rPr>
            </w:pPr>
            <w:r w:rsidRPr="00F97336">
              <w:rPr>
                <w:kern w:val="32"/>
              </w:rPr>
              <w:t>The majority of employees</w:t>
            </w:r>
          </w:p>
        </w:tc>
      </w:tr>
      <w:tr w:rsidR="006E205F" w:rsidRPr="00F97336" w14:paraId="09B97C39" w14:textId="77777777" w:rsidTr="00132A17">
        <w:tc>
          <w:tcPr>
            <w:tcW w:w="1276" w:type="dxa"/>
            <w:tcBorders>
              <w:top w:val="single" w:sz="4" w:space="0" w:color="BFBFBF"/>
              <w:left w:val="single" w:sz="4" w:space="0" w:color="BFBFBF"/>
              <w:bottom w:val="single" w:sz="4" w:space="0" w:color="BFBFBF"/>
              <w:right w:val="single" w:sz="4" w:space="0" w:color="BFBFBF"/>
            </w:tcBorders>
          </w:tcPr>
          <w:p w14:paraId="0AEB06EB" w14:textId="709577C9" w:rsidR="006E205F" w:rsidRPr="00F97336" w:rsidRDefault="00385D9B" w:rsidP="00161102">
            <w:pPr>
              <w:pStyle w:val="AMODTable"/>
              <w:rPr>
                <w:kern w:val="32"/>
              </w:rPr>
            </w:pPr>
            <w:r w:rsidRPr="00F97336">
              <w:fldChar w:fldCharType="begin"/>
            </w:r>
            <w:r w:rsidRPr="00F97336">
              <w:instrText xml:space="preserve"> REF _Ref414447368 \w \h  \* MERGEFORMAT </w:instrText>
            </w:r>
            <w:r w:rsidRPr="00F97336">
              <w:fldChar w:fldCharType="separate"/>
            </w:r>
            <w:r w:rsidR="000B0153" w:rsidRPr="000B0153">
              <w:rPr>
                <w:kern w:val="32"/>
              </w:rPr>
              <w:t>17.3(e)(v)</w:t>
            </w:r>
            <w:r w:rsidRPr="00F97336">
              <w:fldChar w:fldCharType="end"/>
            </w:r>
          </w:p>
        </w:tc>
        <w:tc>
          <w:tcPr>
            <w:tcW w:w="3880" w:type="dxa"/>
            <w:tcBorders>
              <w:top w:val="single" w:sz="4" w:space="0" w:color="BFBFBF"/>
              <w:left w:val="single" w:sz="4" w:space="0" w:color="BFBFBF"/>
              <w:bottom w:val="single" w:sz="4" w:space="0" w:color="BFBFBF"/>
              <w:right w:val="single" w:sz="4" w:space="0" w:color="BFBFBF"/>
            </w:tcBorders>
          </w:tcPr>
          <w:p w14:paraId="757523EF" w14:textId="77777777" w:rsidR="006E205F" w:rsidRPr="00F97336" w:rsidRDefault="00F83F69" w:rsidP="00161102">
            <w:pPr>
              <w:pStyle w:val="AMODTable"/>
              <w:rPr>
                <w:kern w:val="32"/>
              </w:rPr>
            </w:pPr>
            <w:r w:rsidRPr="00F97336">
              <w:rPr>
                <w:kern w:val="32"/>
              </w:rPr>
              <w:t>Sleepover allowance—duration</w:t>
            </w:r>
          </w:p>
        </w:tc>
        <w:tc>
          <w:tcPr>
            <w:tcW w:w="3054" w:type="dxa"/>
            <w:tcBorders>
              <w:top w:val="single" w:sz="4" w:space="0" w:color="BFBFBF"/>
              <w:left w:val="single" w:sz="4" w:space="0" w:color="BFBFBF"/>
              <w:bottom w:val="single" w:sz="4" w:space="0" w:color="BFBFBF"/>
              <w:right w:val="single" w:sz="4" w:space="0" w:color="BFBFBF"/>
            </w:tcBorders>
          </w:tcPr>
          <w:p w14:paraId="29F07B5E" w14:textId="77777777" w:rsidR="006E205F" w:rsidRPr="00F97336" w:rsidRDefault="00892C5D" w:rsidP="00161102">
            <w:pPr>
              <w:pStyle w:val="AMODTable"/>
              <w:rPr>
                <w:kern w:val="32"/>
              </w:rPr>
            </w:pPr>
            <w:r w:rsidRPr="00F97336">
              <w:rPr>
                <w:kern w:val="32"/>
              </w:rPr>
              <w:t>An individual</w:t>
            </w:r>
          </w:p>
        </w:tc>
      </w:tr>
      <w:tr w:rsidR="003373A4" w:rsidRPr="00F97336" w14:paraId="52708B09" w14:textId="77777777" w:rsidTr="00132A17">
        <w:tc>
          <w:tcPr>
            <w:tcW w:w="1276" w:type="dxa"/>
            <w:tcBorders>
              <w:top w:val="single" w:sz="4" w:space="0" w:color="BFBFBF"/>
              <w:left w:val="single" w:sz="4" w:space="0" w:color="BFBFBF"/>
              <w:bottom w:val="single" w:sz="4" w:space="0" w:color="BFBFBF"/>
              <w:right w:val="single" w:sz="4" w:space="0" w:color="BFBFBF"/>
            </w:tcBorders>
          </w:tcPr>
          <w:p w14:paraId="2BDF5D97" w14:textId="672A72E7" w:rsidR="003373A4" w:rsidRPr="00F97336" w:rsidRDefault="00D11FA4" w:rsidP="00161102">
            <w:pPr>
              <w:pStyle w:val="AMODTable"/>
              <w:rPr>
                <w:kern w:val="32"/>
              </w:rPr>
            </w:pPr>
            <w:r w:rsidRPr="00F97336">
              <w:rPr>
                <w:kern w:val="32"/>
              </w:rPr>
              <w:fldChar w:fldCharType="begin"/>
            </w:r>
            <w:r w:rsidRPr="00F97336">
              <w:rPr>
                <w:kern w:val="32"/>
              </w:rPr>
              <w:instrText xml:space="preserve"> REF _Ref13228132 \w \h </w:instrText>
            </w:r>
            <w:r w:rsidR="00C43476" w:rsidRPr="00F97336">
              <w:rPr>
                <w:kern w:val="32"/>
              </w:rPr>
              <w:instrText xml:space="preserve"> \* MERGEFORMAT </w:instrText>
            </w:r>
            <w:r w:rsidRPr="00F97336">
              <w:rPr>
                <w:kern w:val="32"/>
              </w:rPr>
            </w:r>
            <w:r w:rsidRPr="00F97336">
              <w:rPr>
                <w:kern w:val="32"/>
              </w:rPr>
              <w:fldChar w:fldCharType="separate"/>
            </w:r>
            <w:r w:rsidR="000B0153">
              <w:rPr>
                <w:kern w:val="32"/>
              </w:rPr>
              <w:t>19.4</w:t>
            </w:r>
            <w:r w:rsidRPr="00F97336">
              <w:rPr>
                <w:kern w:val="32"/>
              </w:rPr>
              <w:fldChar w:fldCharType="end"/>
            </w:r>
          </w:p>
        </w:tc>
        <w:tc>
          <w:tcPr>
            <w:tcW w:w="3880" w:type="dxa"/>
            <w:tcBorders>
              <w:top w:val="single" w:sz="4" w:space="0" w:color="BFBFBF"/>
              <w:left w:val="single" w:sz="4" w:space="0" w:color="BFBFBF"/>
              <w:bottom w:val="single" w:sz="4" w:space="0" w:color="BFBFBF"/>
              <w:right w:val="single" w:sz="4" w:space="0" w:color="BFBFBF"/>
            </w:tcBorders>
          </w:tcPr>
          <w:p w14:paraId="33163D40" w14:textId="5CB78431" w:rsidR="003373A4" w:rsidRPr="00F97336" w:rsidRDefault="003373A4" w:rsidP="00161102">
            <w:pPr>
              <w:pStyle w:val="AMODTable"/>
              <w:rPr>
                <w:kern w:val="32"/>
              </w:rPr>
            </w:pPr>
            <w:r w:rsidRPr="00F97336">
              <w:rPr>
                <w:kern w:val="32"/>
              </w:rPr>
              <w:t xml:space="preserve">Time off instead of </w:t>
            </w:r>
            <w:r w:rsidR="00B07F96" w:rsidRPr="00F97336">
              <w:rPr>
                <w:kern w:val="32"/>
              </w:rPr>
              <w:t xml:space="preserve">payment for </w:t>
            </w:r>
            <w:r w:rsidRPr="00F97336">
              <w:rPr>
                <w:kern w:val="32"/>
              </w:rPr>
              <w:t>overtime</w:t>
            </w:r>
          </w:p>
        </w:tc>
        <w:tc>
          <w:tcPr>
            <w:tcW w:w="3054" w:type="dxa"/>
            <w:tcBorders>
              <w:top w:val="single" w:sz="4" w:space="0" w:color="BFBFBF"/>
              <w:left w:val="single" w:sz="4" w:space="0" w:color="BFBFBF"/>
              <w:bottom w:val="single" w:sz="4" w:space="0" w:color="BFBFBF"/>
              <w:right w:val="single" w:sz="4" w:space="0" w:color="BFBFBF"/>
            </w:tcBorders>
          </w:tcPr>
          <w:p w14:paraId="7738A074" w14:textId="77777777" w:rsidR="003373A4" w:rsidRPr="00F97336" w:rsidRDefault="003373A4" w:rsidP="00161102">
            <w:pPr>
              <w:pStyle w:val="AMODTable"/>
              <w:rPr>
                <w:kern w:val="32"/>
                <w:highlight w:val="yellow"/>
              </w:rPr>
            </w:pPr>
            <w:r w:rsidRPr="00F97336">
              <w:rPr>
                <w:kern w:val="32"/>
              </w:rPr>
              <w:t>An individual</w:t>
            </w:r>
          </w:p>
        </w:tc>
      </w:tr>
      <w:tr w:rsidR="00850BDC" w:rsidRPr="00F97336" w14:paraId="6DCE078C" w14:textId="77777777" w:rsidTr="00132A17">
        <w:tc>
          <w:tcPr>
            <w:tcW w:w="1276" w:type="dxa"/>
            <w:tcBorders>
              <w:top w:val="single" w:sz="4" w:space="0" w:color="BFBFBF"/>
              <w:left w:val="single" w:sz="4" w:space="0" w:color="BFBFBF"/>
              <w:bottom w:val="single" w:sz="4" w:space="0" w:color="BFBFBF"/>
              <w:right w:val="single" w:sz="4" w:space="0" w:color="BFBFBF"/>
            </w:tcBorders>
          </w:tcPr>
          <w:p w14:paraId="4292ACB7" w14:textId="6FDC8F9D" w:rsidR="00850BDC" w:rsidRPr="00F97336" w:rsidRDefault="00850BDC" w:rsidP="00161102">
            <w:pPr>
              <w:pStyle w:val="AMODTable"/>
              <w:rPr>
                <w:kern w:val="32"/>
              </w:rPr>
            </w:pPr>
            <w:r w:rsidRPr="00F97336">
              <w:rPr>
                <w:kern w:val="32"/>
              </w:rPr>
              <w:fldChar w:fldCharType="begin"/>
            </w:r>
            <w:r w:rsidRPr="00F97336">
              <w:rPr>
                <w:kern w:val="32"/>
              </w:rPr>
              <w:instrText xml:space="preserve"> REF _Ref457376400 \r \h </w:instrText>
            </w:r>
            <w:r w:rsidR="00C3789D" w:rsidRPr="00F97336">
              <w:rPr>
                <w:kern w:val="32"/>
              </w:rPr>
              <w:instrText xml:space="preserve"> \* MERGEFORMAT </w:instrText>
            </w:r>
            <w:r w:rsidRPr="00F97336">
              <w:rPr>
                <w:kern w:val="32"/>
              </w:rPr>
            </w:r>
            <w:r w:rsidRPr="00F97336">
              <w:rPr>
                <w:kern w:val="32"/>
              </w:rPr>
              <w:fldChar w:fldCharType="separate"/>
            </w:r>
            <w:r w:rsidR="000B0153">
              <w:rPr>
                <w:kern w:val="32"/>
              </w:rPr>
              <w:t>21.4</w:t>
            </w:r>
            <w:r w:rsidRPr="00F97336">
              <w:rPr>
                <w:kern w:val="32"/>
              </w:rPr>
              <w:fldChar w:fldCharType="end"/>
            </w:r>
          </w:p>
        </w:tc>
        <w:tc>
          <w:tcPr>
            <w:tcW w:w="3880" w:type="dxa"/>
            <w:tcBorders>
              <w:top w:val="single" w:sz="4" w:space="0" w:color="BFBFBF"/>
              <w:left w:val="single" w:sz="4" w:space="0" w:color="BFBFBF"/>
              <w:bottom w:val="single" w:sz="4" w:space="0" w:color="BFBFBF"/>
              <w:right w:val="single" w:sz="4" w:space="0" w:color="BFBFBF"/>
            </w:tcBorders>
          </w:tcPr>
          <w:p w14:paraId="0FF8B729" w14:textId="77777777" w:rsidR="00850BDC" w:rsidRPr="00F97336" w:rsidRDefault="00850BDC" w:rsidP="00161102">
            <w:pPr>
              <w:pStyle w:val="AMODTable"/>
              <w:rPr>
                <w:kern w:val="32"/>
              </w:rPr>
            </w:pPr>
            <w:r w:rsidRPr="00F97336">
              <w:rPr>
                <w:kern w:val="32"/>
              </w:rPr>
              <w:t>Annual leave in advance</w:t>
            </w:r>
          </w:p>
        </w:tc>
        <w:tc>
          <w:tcPr>
            <w:tcW w:w="3054" w:type="dxa"/>
            <w:tcBorders>
              <w:top w:val="single" w:sz="4" w:space="0" w:color="BFBFBF"/>
              <w:left w:val="single" w:sz="4" w:space="0" w:color="BFBFBF"/>
              <w:bottom w:val="single" w:sz="4" w:space="0" w:color="BFBFBF"/>
              <w:right w:val="single" w:sz="4" w:space="0" w:color="BFBFBF"/>
            </w:tcBorders>
          </w:tcPr>
          <w:p w14:paraId="539748BB" w14:textId="77777777" w:rsidR="00850BDC" w:rsidRPr="00F97336" w:rsidRDefault="00850BDC" w:rsidP="00161102">
            <w:pPr>
              <w:pStyle w:val="AMODTable"/>
              <w:rPr>
                <w:kern w:val="32"/>
              </w:rPr>
            </w:pPr>
            <w:r w:rsidRPr="00F97336">
              <w:rPr>
                <w:kern w:val="32"/>
              </w:rPr>
              <w:t>An individual</w:t>
            </w:r>
          </w:p>
        </w:tc>
      </w:tr>
      <w:tr w:rsidR="00850BDC" w:rsidRPr="00F97336" w14:paraId="70CD3521" w14:textId="77777777" w:rsidTr="00132A17">
        <w:tc>
          <w:tcPr>
            <w:tcW w:w="1276" w:type="dxa"/>
            <w:tcBorders>
              <w:top w:val="single" w:sz="4" w:space="0" w:color="BFBFBF"/>
              <w:left w:val="single" w:sz="4" w:space="0" w:color="BFBFBF"/>
              <w:bottom w:val="single" w:sz="4" w:space="0" w:color="BFBFBF"/>
              <w:right w:val="single" w:sz="4" w:space="0" w:color="BFBFBF"/>
            </w:tcBorders>
          </w:tcPr>
          <w:p w14:paraId="140468FE" w14:textId="3D41320D" w:rsidR="00850BDC" w:rsidRPr="00F97336" w:rsidRDefault="00850BDC" w:rsidP="00161102">
            <w:pPr>
              <w:pStyle w:val="AMODTable"/>
              <w:rPr>
                <w:kern w:val="32"/>
              </w:rPr>
            </w:pPr>
            <w:r w:rsidRPr="00F97336">
              <w:rPr>
                <w:kern w:val="32"/>
              </w:rPr>
              <w:fldChar w:fldCharType="begin"/>
            </w:r>
            <w:r w:rsidRPr="00F97336">
              <w:rPr>
                <w:kern w:val="32"/>
              </w:rPr>
              <w:instrText xml:space="preserve"> REF _Ref457376541 \r \h </w:instrText>
            </w:r>
            <w:r w:rsidR="00C3789D" w:rsidRPr="00F97336">
              <w:rPr>
                <w:kern w:val="32"/>
              </w:rPr>
              <w:instrText xml:space="preserve"> \* MERGEFORMAT </w:instrText>
            </w:r>
            <w:r w:rsidRPr="00F97336">
              <w:rPr>
                <w:kern w:val="32"/>
              </w:rPr>
            </w:r>
            <w:r w:rsidRPr="00F97336">
              <w:rPr>
                <w:kern w:val="32"/>
              </w:rPr>
              <w:fldChar w:fldCharType="separate"/>
            </w:r>
            <w:r w:rsidR="000B0153">
              <w:rPr>
                <w:kern w:val="32"/>
              </w:rPr>
              <w:t>21.5</w:t>
            </w:r>
            <w:r w:rsidRPr="00F97336">
              <w:rPr>
                <w:kern w:val="32"/>
              </w:rPr>
              <w:fldChar w:fldCharType="end"/>
            </w:r>
          </w:p>
        </w:tc>
        <w:tc>
          <w:tcPr>
            <w:tcW w:w="3880" w:type="dxa"/>
            <w:tcBorders>
              <w:top w:val="single" w:sz="4" w:space="0" w:color="BFBFBF"/>
              <w:left w:val="single" w:sz="4" w:space="0" w:color="BFBFBF"/>
              <w:bottom w:val="single" w:sz="4" w:space="0" w:color="BFBFBF"/>
              <w:right w:val="single" w:sz="4" w:space="0" w:color="BFBFBF"/>
            </w:tcBorders>
          </w:tcPr>
          <w:p w14:paraId="083C97BE" w14:textId="77777777" w:rsidR="00850BDC" w:rsidRPr="00F97336" w:rsidRDefault="00850BDC" w:rsidP="00161102">
            <w:pPr>
              <w:pStyle w:val="AMODTable"/>
              <w:rPr>
                <w:kern w:val="32"/>
              </w:rPr>
            </w:pPr>
            <w:r w:rsidRPr="00F97336">
              <w:rPr>
                <w:kern w:val="32"/>
              </w:rPr>
              <w:t>Cashing out of annual leave</w:t>
            </w:r>
          </w:p>
        </w:tc>
        <w:tc>
          <w:tcPr>
            <w:tcW w:w="3054" w:type="dxa"/>
            <w:tcBorders>
              <w:top w:val="single" w:sz="4" w:space="0" w:color="BFBFBF"/>
              <w:left w:val="single" w:sz="4" w:space="0" w:color="BFBFBF"/>
              <w:bottom w:val="single" w:sz="4" w:space="0" w:color="BFBFBF"/>
              <w:right w:val="single" w:sz="4" w:space="0" w:color="BFBFBF"/>
            </w:tcBorders>
          </w:tcPr>
          <w:p w14:paraId="179601BC" w14:textId="77777777" w:rsidR="00850BDC" w:rsidRPr="00F97336" w:rsidRDefault="00850BDC" w:rsidP="00161102">
            <w:pPr>
              <w:pStyle w:val="AMODTable"/>
              <w:rPr>
                <w:kern w:val="32"/>
              </w:rPr>
            </w:pPr>
            <w:r w:rsidRPr="00F97336">
              <w:rPr>
                <w:kern w:val="32"/>
              </w:rPr>
              <w:t>An individual</w:t>
            </w:r>
          </w:p>
        </w:tc>
      </w:tr>
      <w:tr w:rsidR="006E205F" w:rsidRPr="00F97336" w14:paraId="3300C6B6" w14:textId="77777777" w:rsidTr="00132A17">
        <w:tc>
          <w:tcPr>
            <w:tcW w:w="1276" w:type="dxa"/>
            <w:tcBorders>
              <w:top w:val="single" w:sz="4" w:space="0" w:color="BFBFBF"/>
              <w:left w:val="single" w:sz="4" w:space="0" w:color="BFBFBF"/>
              <w:bottom w:val="single" w:sz="4" w:space="0" w:color="BFBFBF"/>
              <w:right w:val="single" w:sz="4" w:space="0" w:color="BFBFBF"/>
            </w:tcBorders>
          </w:tcPr>
          <w:p w14:paraId="0B7C16CC" w14:textId="26E266A5" w:rsidR="006E205F" w:rsidRPr="00F97336" w:rsidRDefault="00682110" w:rsidP="00161102">
            <w:pPr>
              <w:pStyle w:val="AMODTable"/>
              <w:rPr>
                <w:kern w:val="32"/>
              </w:rPr>
            </w:pPr>
            <w:r w:rsidRPr="00F97336">
              <w:rPr>
                <w:kern w:val="32"/>
              </w:rPr>
              <w:fldChar w:fldCharType="begin"/>
            </w:r>
            <w:r w:rsidR="00F83F69" w:rsidRPr="00F97336">
              <w:rPr>
                <w:kern w:val="32"/>
              </w:rPr>
              <w:instrText xml:space="preserve"> REF _Ref414447450 \w \h </w:instrText>
            </w:r>
            <w:r w:rsidR="00C43476" w:rsidRPr="00F97336">
              <w:rPr>
                <w:kern w:val="32"/>
              </w:rPr>
              <w:instrText xml:space="preserve"> \* MERGEFORMAT </w:instrText>
            </w:r>
            <w:r w:rsidRPr="00F97336">
              <w:rPr>
                <w:kern w:val="32"/>
              </w:rPr>
            </w:r>
            <w:r w:rsidRPr="00F97336">
              <w:rPr>
                <w:kern w:val="32"/>
              </w:rPr>
              <w:fldChar w:fldCharType="separate"/>
            </w:r>
            <w:r w:rsidR="000B0153">
              <w:rPr>
                <w:kern w:val="32"/>
              </w:rPr>
              <w:t>26.2</w:t>
            </w:r>
            <w:r w:rsidRPr="00F97336">
              <w:rPr>
                <w:kern w:val="32"/>
              </w:rPr>
              <w:fldChar w:fldCharType="end"/>
            </w:r>
          </w:p>
        </w:tc>
        <w:tc>
          <w:tcPr>
            <w:tcW w:w="3880" w:type="dxa"/>
            <w:tcBorders>
              <w:top w:val="single" w:sz="4" w:space="0" w:color="BFBFBF"/>
              <w:left w:val="single" w:sz="4" w:space="0" w:color="BFBFBF"/>
              <w:bottom w:val="single" w:sz="4" w:space="0" w:color="BFBFBF"/>
              <w:right w:val="single" w:sz="4" w:space="0" w:color="BFBFBF"/>
            </w:tcBorders>
          </w:tcPr>
          <w:p w14:paraId="3283417D" w14:textId="77777777" w:rsidR="006E205F" w:rsidRPr="00F97336" w:rsidRDefault="00F83F69" w:rsidP="00161102">
            <w:pPr>
              <w:pStyle w:val="AMODTable"/>
              <w:rPr>
                <w:kern w:val="32"/>
              </w:rPr>
            </w:pPr>
            <w:r w:rsidRPr="00F97336">
              <w:rPr>
                <w:kern w:val="32"/>
              </w:rPr>
              <w:t>Substitution of public holidays</w:t>
            </w:r>
          </w:p>
        </w:tc>
        <w:tc>
          <w:tcPr>
            <w:tcW w:w="3054" w:type="dxa"/>
            <w:tcBorders>
              <w:top w:val="single" w:sz="4" w:space="0" w:color="BFBFBF"/>
              <w:left w:val="single" w:sz="4" w:space="0" w:color="BFBFBF"/>
              <w:bottom w:val="single" w:sz="4" w:space="0" w:color="BFBFBF"/>
              <w:right w:val="single" w:sz="4" w:space="0" w:color="BFBFBF"/>
            </w:tcBorders>
          </w:tcPr>
          <w:p w14:paraId="707426C8" w14:textId="77777777" w:rsidR="006E205F" w:rsidRPr="00F97336" w:rsidRDefault="00F83F69" w:rsidP="00161102">
            <w:pPr>
              <w:pStyle w:val="AMODTable"/>
              <w:rPr>
                <w:kern w:val="32"/>
              </w:rPr>
            </w:pPr>
            <w:r w:rsidRPr="00F97336">
              <w:rPr>
                <w:kern w:val="32"/>
              </w:rPr>
              <w:t>An individual</w:t>
            </w:r>
          </w:p>
        </w:tc>
      </w:tr>
    </w:tbl>
    <w:bookmarkEnd w:id="12"/>
    <w:p w14:paraId="6B934CFA" w14:textId="0462452D" w:rsidR="00132A17" w:rsidRPr="00F97336" w:rsidRDefault="00132A17">
      <w:r w:rsidRPr="00F97336">
        <w:t>   </w:t>
      </w:r>
    </w:p>
    <w:p w14:paraId="3FD3F7ED" w14:textId="77777777" w:rsidR="00747C67" w:rsidRPr="00F97336" w:rsidRDefault="00747C67" w:rsidP="00210B87">
      <w:pPr>
        <w:pStyle w:val="Partheading"/>
      </w:pPr>
      <w:bookmarkStart w:id="55" w:name="_Toc184810729"/>
      <w:bookmarkStart w:id="56" w:name="Part2"/>
      <w:r w:rsidRPr="00F97336">
        <w:t xml:space="preserve">Types of Employment and </w:t>
      </w:r>
      <w:r w:rsidR="0017738D" w:rsidRPr="00F97336">
        <w:t>Classifications</w:t>
      </w:r>
      <w:bookmarkEnd w:id="55"/>
    </w:p>
    <w:p w14:paraId="41DB27B3" w14:textId="77777777" w:rsidR="0017738D" w:rsidRPr="00F97336" w:rsidRDefault="0017738D" w:rsidP="00210B87">
      <w:pPr>
        <w:pStyle w:val="Level1"/>
        <w:rPr>
          <w:rFonts w:cs="Times New Roman"/>
        </w:rPr>
      </w:pPr>
      <w:bookmarkStart w:id="57" w:name="_Ref208802445"/>
      <w:bookmarkStart w:id="58" w:name="_Toc208885993"/>
      <w:bookmarkStart w:id="59" w:name="_Toc208886081"/>
      <w:bookmarkStart w:id="60" w:name="_Toc208902571"/>
      <w:bookmarkStart w:id="61" w:name="_Toc208932476"/>
      <w:bookmarkStart w:id="62" w:name="_Toc208932561"/>
      <w:bookmarkStart w:id="63" w:name="_Toc208979916"/>
      <w:bookmarkStart w:id="64" w:name="_Toc184810730"/>
      <w:bookmarkStart w:id="65" w:name="_Toc208885989"/>
      <w:bookmarkStart w:id="66" w:name="_Toc208886077"/>
      <w:bookmarkStart w:id="67" w:name="_Toc208902567"/>
      <w:bookmarkStart w:id="68" w:name="_Toc208932472"/>
      <w:bookmarkStart w:id="69" w:name="_Toc208932557"/>
      <w:bookmarkStart w:id="70" w:name="_Toc208979912"/>
      <w:r w:rsidRPr="00F97336">
        <w:rPr>
          <w:rFonts w:cs="Times New Roman"/>
        </w:rPr>
        <w:t>Classifications</w:t>
      </w:r>
      <w:bookmarkEnd w:id="57"/>
      <w:bookmarkEnd w:id="58"/>
      <w:bookmarkEnd w:id="59"/>
      <w:bookmarkEnd w:id="60"/>
      <w:bookmarkEnd w:id="61"/>
      <w:bookmarkEnd w:id="62"/>
      <w:bookmarkEnd w:id="63"/>
      <w:bookmarkEnd w:id="64"/>
    </w:p>
    <w:p w14:paraId="0F8EC763" w14:textId="510ECFD3" w:rsidR="00142EE8" w:rsidRPr="00F97336" w:rsidRDefault="0017738D" w:rsidP="00DB28FC">
      <w:pPr>
        <w:pStyle w:val="Level2"/>
      </w:pPr>
      <w:r w:rsidRPr="00F97336">
        <w:t xml:space="preserve">The classification structure and definitions for this award are set out in </w:t>
      </w:r>
      <w:r w:rsidR="00682110" w:rsidRPr="00F97336">
        <w:fldChar w:fldCharType="begin"/>
      </w:r>
      <w:r w:rsidRPr="00F97336">
        <w:instrText xml:space="preserve"> REF _Ref241313618 \w \h </w:instrText>
      </w:r>
      <w:r w:rsidR="00C43476" w:rsidRPr="00F97336">
        <w:instrText xml:space="preserve"> \* MERGEFORMAT </w:instrText>
      </w:r>
      <w:r w:rsidR="00682110" w:rsidRPr="00F97336">
        <w:fldChar w:fldCharType="separate"/>
      </w:r>
      <w:r w:rsidR="000B0153">
        <w:t>Schedule A</w:t>
      </w:r>
      <w:r w:rsidR="00682110" w:rsidRPr="00F97336">
        <w:fldChar w:fldCharType="end"/>
      </w:r>
      <w:r w:rsidR="00682110" w:rsidRPr="00F97336">
        <w:fldChar w:fldCharType="begin"/>
      </w:r>
      <w:r w:rsidR="005E6844" w:rsidRPr="00F97336">
        <w:instrText xml:space="preserve"> REF _Ref411928026 \h </w:instrText>
      </w:r>
      <w:r w:rsidR="00C43476" w:rsidRPr="00F97336">
        <w:instrText xml:space="preserve"> \* MERGEFORMAT </w:instrText>
      </w:r>
      <w:r w:rsidR="00682110" w:rsidRPr="00F97336">
        <w:fldChar w:fldCharType="separate"/>
      </w:r>
      <w:r w:rsidR="000B0153" w:rsidRPr="00F97336">
        <w:t>—Classification Definitions</w:t>
      </w:r>
      <w:r w:rsidR="00682110" w:rsidRPr="00F97336">
        <w:fldChar w:fldCharType="end"/>
      </w:r>
      <w:r w:rsidRPr="00F97336">
        <w:t>.</w:t>
      </w:r>
    </w:p>
    <w:p w14:paraId="7383CDC5" w14:textId="77777777" w:rsidR="005C2BFD" w:rsidRPr="00F97336" w:rsidRDefault="0017738D" w:rsidP="00161102">
      <w:pPr>
        <w:pStyle w:val="Level2"/>
      </w:pPr>
      <w:bookmarkStart w:id="71" w:name="_Ref497229385"/>
      <w:r w:rsidRPr="00F97336">
        <w:t>An employer must advise an employee in writing of their classification</w:t>
      </w:r>
      <w:r w:rsidR="005C2BFD" w:rsidRPr="00F97336">
        <w:t>:</w:t>
      </w:r>
      <w:bookmarkEnd w:id="71"/>
    </w:p>
    <w:p w14:paraId="2279F03C" w14:textId="77777777" w:rsidR="00F3562B" w:rsidRPr="00F97336" w:rsidRDefault="0017738D" w:rsidP="00161102">
      <w:pPr>
        <w:pStyle w:val="Level3"/>
      </w:pPr>
      <w:r w:rsidRPr="00F97336">
        <w:t>on commencement</w:t>
      </w:r>
      <w:r w:rsidR="00F3562B" w:rsidRPr="00F97336">
        <w:t xml:space="preserve"> of employment;</w:t>
      </w:r>
      <w:r w:rsidRPr="00F97336">
        <w:t xml:space="preserve"> </w:t>
      </w:r>
      <w:r w:rsidR="00F3562B" w:rsidRPr="00F97336">
        <w:t>and</w:t>
      </w:r>
    </w:p>
    <w:p w14:paraId="3B01F667" w14:textId="77777777" w:rsidR="00EA48CD" w:rsidRPr="00F97336" w:rsidRDefault="00F3562B" w:rsidP="00161102">
      <w:pPr>
        <w:pStyle w:val="Level3"/>
      </w:pPr>
      <w:r w:rsidRPr="00F97336">
        <w:t xml:space="preserve">on </w:t>
      </w:r>
      <w:r w:rsidR="0017738D" w:rsidRPr="00F97336">
        <w:t>any</w:t>
      </w:r>
      <w:r w:rsidRPr="00F97336">
        <w:t xml:space="preserve"> subsequent</w:t>
      </w:r>
      <w:r w:rsidR="0017738D" w:rsidRPr="00F97336">
        <w:t xml:space="preserve"> changes to their classification.</w:t>
      </w:r>
    </w:p>
    <w:p w14:paraId="5556A7A1" w14:textId="77777777" w:rsidR="00747C67" w:rsidRPr="00F97336" w:rsidRDefault="00055435" w:rsidP="00AD2397">
      <w:pPr>
        <w:pStyle w:val="Level1"/>
        <w:rPr>
          <w:rFonts w:cs="Times New Roman"/>
        </w:rPr>
      </w:pPr>
      <w:bookmarkStart w:id="72" w:name="_Ref488326859"/>
      <w:bookmarkStart w:id="73" w:name="_Toc184810731"/>
      <w:r w:rsidRPr="00F97336">
        <w:rPr>
          <w:rFonts w:cs="Times New Roman"/>
        </w:rPr>
        <w:lastRenderedPageBreak/>
        <w:t>Types of e</w:t>
      </w:r>
      <w:r w:rsidR="00747C67" w:rsidRPr="00F97336">
        <w:rPr>
          <w:rFonts w:cs="Times New Roman"/>
        </w:rPr>
        <w:t>mployment</w:t>
      </w:r>
      <w:bookmarkEnd w:id="65"/>
      <w:bookmarkEnd w:id="66"/>
      <w:bookmarkEnd w:id="67"/>
      <w:bookmarkEnd w:id="68"/>
      <w:bookmarkEnd w:id="69"/>
      <w:bookmarkEnd w:id="70"/>
      <w:bookmarkEnd w:id="72"/>
      <w:bookmarkEnd w:id="73"/>
    </w:p>
    <w:p w14:paraId="7869C000" w14:textId="77777777" w:rsidR="00667F23" w:rsidRPr="00F97336" w:rsidRDefault="00667F23" w:rsidP="00161102">
      <w:pPr>
        <w:pStyle w:val="Level2"/>
      </w:pPr>
      <w:r w:rsidRPr="00F97336">
        <w:t>An employee may be employed in one of the following categories:</w:t>
      </w:r>
    </w:p>
    <w:p w14:paraId="0BF7AB27" w14:textId="77777777" w:rsidR="00667F23" w:rsidRPr="00F97336" w:rsidRDefault="00155A98" w:rsidP="00161102">
      <w:pPr>
        <w:pStyle w:val="Level3"/>
      </w:pPr>
      <w:r w:rsidRPr="00F97336">
        <w:t>f</w:t>
      </w:r>
      <w:r w:rsidR="00667F23" w:rsidRPr="00F97336">
        <w:t>ull-time;</w:t>
      </w:r>
    </w:p>
    <w:p w14:paraId="376DA10E" w14:textId="77777777" w:rsidR="00667F23" w:rsidRPr="00F97336" w:rsidRDefault="00155A98" w:rsidP="00161102">
      <w:pPr>
        <w:pStyle w:val="Level3"/>
      </w:pPr>
      <w:r w:rsidRPr="00F97336">
        <w:t>p</w:t>
      </w:r>
      <w:r w:rsidR="00667F23" w:rsidRPr="00F97336">
        <w:t>art-time;</w:t>
      </w:r>
      <w:r w:rsidR="001620A6" w:rsidRPr="00F97336">
        <w:t xml:space="preserve"> or</w:t>
      </w:r>
    </w:p>
    <w:p w14:paraId="03C85E2C" w14:textId="77777777" w:rsidR="00667F23" w:rsidRPr="00F97336" w:rsidRDefault="00155A98" w:rsidP="00161102">
      <w:pPr>
        <w:pStyle w:val="Level3"/>
      </w:pPr>
      <w:r w:rsidRPr="00F97336">
        <w:t>c</w:t>
      </w:r>
      <w:r w:rsidR="00667F23" w:rsidRPr="00F97336">
        <w:t>asual.</w:t>
      </w:r>
    </w:p>
    <w:p w14:paraId="38D1676C" w14:textId="77777777" w:rsidR="00C31F1F" w:rsidRPr="00F97336" w:rsidRDefault="00C31F1F" w:rsidP="007759A6">
      <w:pPr>
        <w:pStyle w:val="Level1"/>
        <w:rPr>
          <w:rFonts w:cs="Times New Roman"/>
        </w:rPr>
      </w:pPr>
      <w:bookmarkStart w:id="74" w:name="_Ref496281016"/>
      <w:bookmarkStart w:id="75" w:name="_Toc184810732"/>
      <w:r w:rsidRPr="00F97336">
        <w:rPr>
          <w:rFonts w:cs="Times New Roman"/>
        </w:rPr>
        <w:t xml:space="preserve">Full-time </w:t>
      </w:r>
      <w:r w:rsidR="00BE2369" w:rsidRPr="00F97336">
        <w:rPr>
          <w:rFonts w:cs="Times New Roman"/>
        </w:rPr>
        <w:t>employees</w:t>
      </w:r>
      <w:bookmarkEnd w:id="74"/>
      <w:bookmarkEnd w:id="75"/>
    </w:p>
    <w:p w14:paraId="54795EDE" w14:textId="77777777" w:rsidR="00645528" w:rsidRPr="00F97336" w:rsidRDefault="007968C3" w:rsidP="007759A6">
      <w:r w:rsidRPr="00F97336">
        <w:t xml:space="preserve">A full-time employee is an employee who is engaged to work </w:t>
      </w:r>
      <w:r w:rsidR="00864CCA" w:rsidRPr="00F97336">
        <w:t xml:space="preserve">an average of </w:t>
      </w:r>
      <w:r w:rsidRPr="00F97336">
        <w:t>38</w:t>
      </w:r>
      <w:r w:rsidR="00864CCA" w:rsidRPr="00F97336">
        <w:t xml:space="preserve"> hours</w:t>
      </w:r>
      <w:r w:rsidRPr="00F97336">
        <w:t xml:space="preserve"> per week.</w:t>
      </w:r>
    </w:p>
    <w:p w14:paraId="4F39532C" w14:textId="789DFD6C" w:rsidR="00142EE8" w:rsidRPr="00F97336" w:rsidRDefault="00D02194" w:rsidP="00045061">
      <w:pPr>
        <w:pStyle w:val="Level1"/>
        <w:rPr>
          <w:rFonts w:cs="Times New Roman"/>
        </w:rPr>
      </w:pPr>
      <w:bookmarkStart w:id="76" w:name="_Ref497144731"/>
      <w:bookmarkStart w:id="77" w:name="_Toc184810733"/>
      <w:r w:rsidRPr="00F97336">
        <w:rPr>
          <w:rFonts w:cs="Times New Roman"/>
        </w:rPr>
        <w:t xml:space="preserve">Part-time </w:t>
      </w:r>
      <w:r w:rsidR="00BE2369" w:rsidRPr="00F97336">
        <w:rPr>
          <w:rFonts w:cs="Times New Roman"/>
        </w:rPr>
        <w:t>employees</w:t>
      </w:r>
      <w:bookmarkEnd w:id="76"/>
      <w:bookmarkEnd w:id="77"/>
    </w:p>
    <w:p w14:paraId="601012AA" w14:textId="1C172995" w:rsidR="0010168C" w:rsidRPr="00F97336" w:rsidRDefault="0010168C" w:rsidP="0010168C">
      <w:pPr>
        <w:pStyle w:val="History"/>
      </w:pPr>
      <w:r w:rsidRPr="00F97336">
        <w:rPr>
          <w:szCs w:val="20"/>
          <w:lang w:val="en-GB"/>
        </w:rPr>
        <w:t xml:space="preserve">[Varied by </w:t>
      </w:r>
      <w:hyperlink r:id="rId49" w:history="1">
        <w:r w:rsidR="00DF6CAD" w:rsidRPr="00F97336">
          <w:rPr>
            <w:color w:val="0000FF"/>
            <w:szCs w:val="20"/>
            <w:u w:val="single"/>
          </w:rPr>
          <w:t>PR733922</w:t>
        </w:r>
      </w:hyperlink>
      <w:r w:rsidRPr="00F97336">
        <w:rPr>
          <w:szCs w:val="20"/>
          <w:lang w:val="en-GB"/>
        </w:rPr>
        <w:t>]</w:t>
      </w:r>
    </w:p>
    <w:p w14:paraId="6538A7BB" w14:textId="77777777" w:rsidR="003A4919" w:rsidRPr="00F97336" w:rsidRDefault="003A4919" w:rsidP="00045061">
      <w:pPr>
        <w:pStyle w:val="Level2"/>
      </w:pPr>
      <w:r w:rsidRPr="00F97336">
        <w:t>A part-time employee is an employee who:</w:t>
      </w:r>
    </w:p>
    <w:p w14:paraId="4987AE97" w14:textId="77777777" w:rsidR="003A4919" w:rsidRPr="00F97336" w:rsidRDefault="003A4919" w:rsidP="00045061">
      <w:pPr>
        <w:pStyle w:val="Level3"/>
      </w:pPr>
      <w:r w:rsidRPr="00F97336">
        <w:t>works less than</w:t>
      </w:r>
      <w:r w:rsidR="00F81F15" w:rsidRPr="00F97336">
        <w:t xml:space="preserve"> the </w:t>
      </w:r>
      <w:r w:rsidRPr="00F97336">
        <w:t>full-time hours of 38 hours per week;</w:t>
      </w:r>
    </w:p>
    <w:p w14:paraId="7541A1C8" w14:textId="77777777" w:rsidR="003A4919" w:rsidRPr="00F97336" w:rsidRDefault="003A4919" w:rsidP="00045061">
      <w:pPr>
        <w:pStyle w:val="Level3"/>
      </w:pPr>
      <w:r w:rsidRPr="00F97336">
        <w:t>has reasonably predictable hours of work; and</w:t>
      </w:r>
    </w:p>
    <w:p w14:paraId="71E86812" w14:textId="77777777" w:rsidR="003A4919" w:rsidRPr="00F97336" w:rsidRDefault="00D62D18" w:rsidP="00045061">
      <w:pPr>
        <w:pStyle w:val="Level3"/>
      </w:pPr>
      <w:r w:rsidRPr="00F97336">
        <w:t xml:space="preserve">receives, on a pro </w:t>
      </w:r>
      <w:r w:rsidR="003A4919" w:rsidRPr="00F97336">
        <w:t>rata basis, equivalent pay and conditions to those of full-time employees who do the same kind of work.</w:t>
      </w:r>
    </w:p>
    <w:p w14:paraId="7BED6276" w14:textId="77777777" w:rsidR="00372941" w:rsidRPr="00F97336" w:rsidRDefault="00CF6458" w:rsidP="00045061">
      <w:pPr>
        <w:pStyle w:val="Level2"/>
      </w:pPr>
      <w:bookmarkStart w:id="78" w:name="_Ref528311578"/>
      <w:bookmarkStart w:id="79" w:name="_Ref241316741"/>
      <w:r w:rsidRPr="00F97336">
        <w:t>At the time of engagement the employer and the part-time employee will agree in writing on</w:t>
      </w:r>
      <w:r w:rsidR="00372941" w:rsidRPr="00F97336">
        <w:t xml:space="preserve"> </w:t>
      </w:r>
      <w:r w:rsidRPr="00F97336">
        <w:t>a regular pattern of work, specifying at least</w:t>
      </w:r>
      <w:r w:rsidR="00372941" w:rsidRPr="00F97336">
        <w:t>:</w:t>
      </w:r>
      <w:bookmarkEnd w:id="78"/>
    </w:p>
    <w:p w14:paraId="5CE746AC" w14:textId="77777777" w:rsidR="00372941" w:rsidRPr="00F97336" w:rsidRDefault="00372941" w:rsidP="00045061">
      <w:pPr>
        <w:pStyle w:val="Level3"/>
      </w:pPr>
      <w:r w:rsidRPr="00F97336">
        <w:t>the hours worked each day;</w:t>
      </w:r>
    </w:p>
    <w:p w14:paraId="2F8F0D6D" w14:textId="77777777" w:rsidR="00372941" w:rsidRPr="00F97336" w:rsidRDefault="00CF6458" w:rsidP="00045061">
      <w:pPr>
        <w:pStyle w:val="Level3"/>
      </w:pPr>
      <w:r w:rsidRPr="00F97336">
        <w:t xml:space="preserve">which days of </w:t>
      </w:r>
      <w:r w:rsidR="00372941" w:rsidRPr="00F97336">
        <w:t>the week the employee will work; and</w:t>
      </w:r>
    </w:p>
    <w:p w14:paraId="1E02D961" w14:textId="77777777" w:rsidR="00CF6458" w:rsidRPr="00F97336" w:rsidRDefault="00CF6458" w:rsidP="00045061">
      <w:pPr>
        <w:pStyle w:val="Level3"/>
      </w:pPr>
      <w:r w:rsidRPr="00F97336">
        <w:t>the actual starting and finishing times each day.</w:t>
      </w:r>
      <w:bookmarkEnd w:id="79"/>
    </w:p>
    <w:p w14:paraId="6E5A1C5A" w14:textId="77777777" w:rsidR="00040E85" w:rsidRPr="00F97336" w:rsidRDefault="00040E85" w:rsidP="00045061">
      <w:pPr>
        <w:pStyle w:val="Level2"/>
      </w:pPr>
      <w:bookmarkStart w:id="80" w:name="_Ref241316753"/>
      <w:r w:rsidRPr="00F97336">
        <w:t xml:space="preserve">Any agreed variation to the </w:t>
      </w:r>
      <w:r w:rsidR="00CB16C1" w:rsidRPr="00F97336">
        <w:t>hours</w:t>
      </w:r>
      <w:r w:rsidRPr="00F97336">
        <w:t xml:space="preserve"> of work will be recorded in writing.</w:t>
      </w:r>
      <w:bookmarkEnd w:id="80"/>
    </w:p>
    <w:p w14:paraId="11FE98CB" w14:textId="2C5CDF14" w:rsidR="00F24C96" w:rsidRPr="00F97336" w:rsidRDefault="00F24C96" w:rsidP="00045061">
      <w:pPr>
        <w:pStyle w:val="Level2"/>
      </w:pPr>
      <w:r w:rsidRPr="00F97336">
        <w:t xml:space="preserve">An employer is required to roster a part-time employee for a minimum of </w:t>
      </w:r>
      <w:r w:rsidR="00C30149" w:rsidRPr="00F97336">
        <w:t>3</w:t>
      </w:r>
      <w:r w:rsidR="00CF6BF6" w:rsidRPr="00F97336">
        <w:t> </w:t>
      </w:r>
      <w:r w:rsidRPr="00F97336">
        <w:t xml:space="preserve">consecutive hours on </w:t>
      </w:r>
      <w:r w:rsidR="00026A5E" w:rsidRPr="00F97336">
        <w:t xml:space="preserve">a </w:t>
      </w:r>
      <w:r w:rsidRPr="00F97336">
        <w:t>shift</w:t>
      </w:r>
      <w:r w:rsidR="00026A5E" w:rsidRPr="00F97336">
        <w:t xml:space="preserve"> or a minimum of </w:t>
      </w:r>
      <w:r w:rsidR="00C30149" w:rsidRPr="00F97336">
        <w:t>3</w:t>
      </w:r>
      <w:r w:rsidR="00026A5E" w:rsidRPr="00F97336">
        <w:t xml:space="preserve"> hours, exclusive of meal breaks, on a broken shift</w:t>
      </w:r>
      <w:r w:rsidRPr="00F97336">
        <w:t>.</w:t>
      </w:r>
    </w:p>
    <w:p w14:paraId="6F384D07" w14:textId="689B0522" w:rsidR="009D57BF" w:rsidRPr="00F97336" w:rsidRDefault="0010168C" w:rsidP="0010168C">
      <w:pPr>
        <w:pStyle w:val="History"/>
      </w:pPr>
      <w:bookmarkStart w:id="81" w:name="_Hlk81499967"/>
      <w:r w:rsidRPr="00F97336">
        <w:t xml:space="preserve">[11.5 deleted by </w:t>
      </w:r>
      <w:hyperlink r:id="rId50" w:history="1">
        <w:r w:rsidR="00DF6CAD" w:rsidRPr="00F97336">
          <w:rPr>
            <w:rStyle w:val="Hyperlink"/>
          </w:rPr>
          <w:t>PR733922</w:t>
        </w:r>
      </w:hyperlink>
      <w:r w:rsidRPr="00F97336">
        <w:t xml:space="preserve"> </w:t>
      </w:r>
      <w:r w:rsidR="00DF6CAD" w:rsidRPr="00F97336">
        <w:t>from 27Sep21</w:t>
      </w:r>
      <w:r w:rsidRPr="00F97336">
        <w:t>]</w:t>
      </w:r>
      <w:bookmarkEnd w:id="81"/>
    </w:p>
    <w:p w14:paraId="08DD2734" w14:textId="6D84D716" w:rsidR="0010168C" w:rsidRPr="00F97336" w:rsidRDefault="0010168C" w:rsidP="0010168C">
      <w:pPr>
        <w:pStyle w:val="History"/>
      </w:pPr>
      <w:r w:rsidRPr="00F97336">
        <w:rPr>
          <w:szCs w:val="20"/>
        </w:rPr>
        <w:t xml:space="preserve">[11.6 renumbered as 11.5 by </w:t>
      </w:r>
      <w:hyperlink r:id="rId51" w:history="1">
        <w:r w:rsidR="00DF6CAD" w:rsidRPr="00F97336">
          <w:rPr>
            <w:rStyle w:val="Hyperlink"/>
            <w:szCs w:val="20"/>
          </w:rPr>
          <w:t>PR733922</w:t>
        </w:r>
      </w:hyperlink>
      <w:r w:rsidRPr="00F97336">
        <w:rPr>
          <w:szCs w:val="20"/>
        </w:rPr>
        <w:t xml:space="preserve"> </w:t>
      </w:r>
      <w:r w:rsidR="00DF6CAD" w:rsidRPr="00F97336">
        <w:rPr>
          <w:szCs w:val="20"/>
        </w:rPr>
        <w:t>from 27Sep21</w:t>
      </w:r>
      <w:r w:rsidRPr="00F97336">
        <w:rPr>
          <w:szCs w:val="20"/>
        </w:rPr>
        <w:t>]</w:t>
      </w:r>
    </w:p>
    <w:p w14:paraId="5DF008F7" w14:textId="27E527C2" w:rsidR="0030117A" w:rsidRPr="00F97336" w:rsidRDefault="0030117A" w:rsidP="00045061">
      <w:pPr>
        <w:pStyle w:val="Level2"/>
      </w:pPr>
      <w:r w:rsidRPr="00F97336">
        <w:t xml:space="preserve">All time worked in excess of the hours as </w:t>
      </w:r>
      <w:r w:rsidR="00EF0CAD" w:rsidRPr="00F97336">
        <w:t xml:space="preserve">agreed under clause </w:t>
      </w:r>
      <w:r w:rsidR="00385D9B" w:rsidRPr="00F97336">
        <w:fldChar w:fldCharType="begin"/>
      </w:r>
      <w:r w:rsidR="00385D9B" w:rsidRPr="00F97336">
        <w:instrText xml:space="preserve"> REF _Ref241316741 \w \h  \* MERGEFORMAT </w:instrText>
      </w:r>
      <w:r w:rsidR="00385D9B" w:rsidRPr="00F97336">
        <w:fldChar w:fldCharType="separate"/>
      </w:r>
      <w:r w:rsidR="000B0153">
        <w:t>11.2</w:t>
      </w:r>
      <w:r w:rsidR="00385D9B" w:rsidRPr="00F97336">
        <w:fldChar w:fldCharType="end"/>
      </w:r>
      <w:r w:rsidR="00EF0CAD" w:rsidRPr="00F97336">
        <w:t xml:space="preserve"> or varied under</w:t>
      </w:r>
      <w:r w:rsidRPr="00F97336">
        <w:t xml:space="preserve"> </w:t>
      </w:r>
      <w:r w:rsidR="006169A0" w:rsidRPr="00F97336">
        <w:t xml:space="preserve">clause </w:t>
      </w:r>
      <w:r w:rsidR="00385D9B" w:rsidRPr="00F97336">
        <w:fldChar w:fldCharType="begin"/>
      </w:r>
      <w:r w:rsidR="00385D9B" w:rsidRPr="00F97336">
        <w:instrText xml:space="preserve"> REF _Ref241316753 \w \h  \* MERGEFORMAT </w:instrText>
      </w:r>
      <w:r w:rsidR="00385D9B" w:rsidRPr="00F97336">
        <w:fldChar w:fldCharType="separate"/>
      </w:r>
      <w:r w:rsidR="000B0153">
        <w:t>11.3</w:t>
      </w:r>
      <w:r w:rsidR="00385D9B" w:rsidRPr="00F97336">
        <w:fldChar w:fldCharType="end"/>
      </w:r>
      <w:r w:rsidR="00EF0CAD" w:rsidRPr="00F97336">
        <w:t xml:space="preserve"> </w:t>
      </w:r>
      <w:r w:rsidRPr="00F97336">
        <w:t>will be overtime and paid for at the rate</w:t>
      </w:r>
      <w:r w:rsidR="00575C39" w:rsidRPr="00F97336">
        <w:t>s</w:t>
      </w:r>
      <w:r w:rsidRPr="00F97336">
        <w:t xml:space="preserve"> prescribed in clause</w:t>
      </w:r>
      <w:r w:rsidR="001E554D" w:rsidRPr="00F97336">
        <w:t xml:space="preserve"> </w:t>
      </w:r>
      <w:r w:rsidR="004A3DA1" w:rsidRPr="00F97336">
        <w:fldChar w:fldCharType="begin"/>
      </w:r>
      <w:r w:rsidR="004A3DA1" w:rsidRPr="00F97336">
        <w:instrText xml:space="preserve"> REF _Ref13227995 \w \h </w:instrText>
      </w:r>
      <w:r w:rsidR="00C43476" w:rsidRPr="00F97336">
        <w:instrText xml:space="preserve"> \* MERGEFORMAT </w:instrText>
      </w:r>
      <w:r w:rsidR="004A3DA1" w:rsidRPr="00F97336">
        <w:fldChar w:fldCharType="separate"/>
      </w:r>
      <w:r w:rsidR="000B0153">
        <w:t>19</w:t>
      </w:r>
      <w:r w:rsidR="004A3DA1" w:rsidRPr="00F97336">
        <w:fldChar w:fldCharType="end"/>
      </w:r>
      <w:r w:rsidR="001E554D" w:rsidRPr="00F97336">
        <w:t>—</w:t>
      </w:r>
      <w:r w:rsidR="004A3DA1" w:rsidRPr="00F97336">
        <w:fldChar w:fldCharType="begin"/>
      </w:r>
      <w:r w:rsidR="004A3DA1" w:rsidRPr="00F97336">
        <w:instrText xml:space="preserve"> REF _Ref13227995 \h </w:instrText>
      </w:r>
      <w:r w:rsidR="00C43476" w:rsidRPr="00F97336">
        <w:instrText xml:space="preserve"> \* MERGEFORMAT </w:instrText>
      </w:r>
      <w:r w:rsidR="004A3DA1" w:rsidRPr="00F97336">
        <w:fldChar w:fldCharType="separate"/>
      </w:r>
      <w:r w:rsidR="000B0153" w:rsidRPr="00F97336">
        <w:t>Overtime</w:t>
      </w:r>
      <w:r w:rsidR="004A3DA1" w:rsidRPr="00F97336">
        <w:fldChar w:fldCharType="end"/>
      </w:r>
      <w:r w:rsidR="001E554D" w:rsidRPr="00F97336">
        <w:t>.</w:t>
      </w:r>
    </w:p>
    <w:p w14:paraId="025E446C" w14:textId="4A0447C4" w:rsidR="0010168C" w:rsidRPr="00F97336" w:rsidRDefault="0010168C" w:rsidP="0010168C">
      <w:pPr>
        <w:pStyle w:val="History"/>
      </w:pPr>
      <w:r w:rsidRPr="00F97336">
        <w:rPr>
          <w:szCs w:val="20"/>
        </w:rPr>
        <w:lastRenderedPageBreak/>
        <w:t xml:space="preserve">[11.7 renumbered as 11.6 by </w:t>
      </w:r>
      <w:hyperlink r:id="rId52" w:history="1">
        <w:r w:rsidR="00DF6CAD" w:rsidRPr="00F97336">
          <w:rPr>
            <w:rStyle w:val="Hyperlink"/>
            <w:szCs w:val="20"/>
          </w:rPr>
          <w:t>PR733922</w:t>
        </w:r>
      </w:hyperlink>
      <w:r w:rsidRPr="00F97336">
        <w:rPr>
          <w:szCs w:val="20"/>
        </w:rPr>
        <w:t xml:space="preserve"> </w:t>
      </w:r>
      <w:r w:rsidR="00DF6CAD" w:rsidRPr="00F97336">
        <w:rPr>
          <w:szCs w:val="20"/>
        </w:rPr>
        <w:t>from 27Sep21</w:t>
      </w:r>
      <w:r w:rsidRPr="00F97336">
        <w:rPr>
          <w:szCs w:val="20"/>
        </w:rPr>
        <w:t>]</w:t>
      </w:r>
    </w:p>
    <w:p w14:paraId="5C94DCA5" w14:textId="2D50F481" w:rsidR="00381D98" w:rsidRPr="00F97336" w:rsidRDefault="00381D98" w:rsidP="00045061">
      <w:pPr>
        <w:pStyle w:val="Level2"/>
      </w:pPr>
      <w:r w:rsidRPr="00F97336">
        <w:t>A part-time employee employed under the provisions of clause</w:t>
      </w:r>
      <w:r w:rsidR="005B7480" w:rsidRPr="00F97336">
        <w:t xml:space="preserve"> </w:t>
      </w:r>
      <w:r w:rsidR="005B7480" w:rsidRPr="00F97336">
        <w:fldChar w:fldCharType="begin"/>
      </w:r>
      <w:r w:rsidR="005B7480" w:rsidRPr="00F97336">
        <w:instrText xml:space="preserve"> REF _Ref497144731 \w \h </w:instrText>
      </w:r>
      <w:r w:rsidR="00C43476" w:rsidRPr="00F97336">
        <w:instrText xml:space="preserve"> \* MERGEFORMAT </w:instrText>
      </w:r>
      <w:r w:rsidR="005B7480" w:rsidRPr="00F97336">
        <w:fldChar w:fldCharType="separate"/>
      </w:r>
      <w:r w:rsidR="000B0153">
        <w:t>11</w:t>
      </w:r>
      <w:r w:rsidR="005B7480" w:rsidRPr="00F97336">
        <w:fldChar w:fldCharType="end"/>
      </w:r>
      <w:r w:rsidRPr="00F97336">
        <w:t xml:space="preserve"> </w:t>
      </w:r>
      <w:r w:rsidR="00983E0A" w:rsidRPr="00F97336">
        <w:t xml:space="preserve">must be paid </w:t>
      </w:r>
      <w:r w:rsidR="00B56A8F" w:rsidRPr="00F97336">
        <w:t xml:space="preserve">for ordinary hours worked at the minimum hourly rate </w:t>
      </w:r>
      <w:r w:rsidR="00894B5A" w:rsidRPr="00F97336">
        <w:t>prescribed in</w:t>
      </w:r>
      <w:r w:rsidR="00546DB6" w:rsidRPr="00F97336">
        <w:t xml:space="preserve"> clause</w:t>
      </w:r>
      <w:r w:rsidR="00EB24D2" w:rsidRPr="00F97336">
        <w:t> </w:t>
      </w:r>
      <w:r w:rsidR="00385D9B" w:rsidRPr="00F97336">
        <w:fldChar w:fldCharType="begin"/>
      </w:r>
      <w:r w:rsidR="00385D9B" w:rsidRPr="00F97336">
        <w:instrText xml:space="preserve"> REF _Ref208655928 \w \h  \* MERGEFORMAT </w:instrText>
      </w:r>
      <w:r w:rsidR="00385D9B" w:rsidRPr="00F97336">
        <w:fldChar w:fldCharType="separate"/>
      </w:r>
      <w:r w:rsidR="000B0153">
        <w:t>15</w:t>
      </w:r>
      <w:r w:rsidR="00385D9B" w:rsidRPr="00F97336">
        <w:fldChar w:fldCharType="end"/>
      </w:r>
      <w:r w:rsidR="00546DB6" w:rsidRPr="00F97336">
        <w:t>—</w:t>
      </w:r>
      <w:r w:rsidR="00385D9B" w:rsidRPr="00F97336">
        <w:fldChar w:fldCharType="begin"/>
      </w:r>
      <w:r w:rsidR="00385D9B" w:rsidRPr="00F97336">
        <w:instrText xml:space="preserve"> REF _Ref208655928 \h  \* MERGEFORMAT </w:instrText>
      </w:r>
      <w:r w:rsidR="00385D9B" w:rsidRPr="00F97336">
        <w:fldChar w:fldCharType="separate"/>
      </w:r>
      <w:r w:rsidR="000B0153" w:rsidRPr="00F97336">
        <w:t>Minimum rates</w:t>
      </w:r>
      <w:r w:rsidR="00385D9B" w:rsidRPr="00F97336">
        <w:fldChar w:fldCharType="end"/>
      </w:r>
      <w:r w:rsidR="00983E0A" w:rsidRPr="00F97336">
        <w:t xml:space="preserve"> for the work performed.</w:t>
      </w:r>
    </w:p>
    <w:p w14:paraId="55E19BE1" w14:textId="4EF7527F" w:rsidR="000267C8" w:rsidRPr="00F97336" w:rsidRDefault="000267C8" w:rsidP="00045061">
      <w:pPr>
        <w:pStyle w:val="Level1"/>
        <w:rPr>
          <w:rFonts w:cs="Times New Roman"/>
        </w:rPr>
      </w:pPr>
      <w:bookmarkStart w:id="82" w:name="_Ref411931962"/>
      <w:bookmarkStart w:id="83" w:name="_Toc184810734"/>
      <w:r w:rsidRPr="00F97336">
        <w:rPr>
          <w:rFonts w:cs="Times New Roman"/>
        </w:rPr>
        <w:t xml:space="preserve">Casual </w:t>
      </w:r>
      <w:r w:rsidR="00BE2369" w:rsidRPr="00F97336">
        <w:rPr>
          <w:rFonts w:cs="Times New Roman"/>
        </w:rPr>
        <w:t>employees</w:t>
      </w:r>
      <w:bookmarkEnd w:id="82"/>
      <w:bookmarkEnd w:id="83"/>
    </w:p>
    <w:p w14:paraId="0124A922" w14:textId="5B21D58E" w:rsidR="00602DD9" w:rsidRPr="00F97336" w:rsidRDefault="00602DD9" w:rsidP="00602DD9">
      <w:pPr>
        <w:pStyle w:val="History"/>
        <w:rPr>
          <w:szCs w:val="20"/>
          <w:lang w:val="en-GB"/>
        </w:rPr>
      </w:pPr>
      <w:bookmarkStart w:id="84" w:name="_Hlk61976424"/>
      <w:r w:rsidRPr="00F97336">
        <w:rPr>
          <w:color w:val="000000"/>
          <w:lang w:val="en-GB"/>
        </w:rPr>
        <w:t xml:space="preserve">[Varied by </w:t>
      </w:r>
      <w:hyperlink r:id="rId53" w:history="1">
        <w:r w:rsidR="00933152" w:rsidRPr="00F97336">
          <w:rPr>
            <w:rStyle w:val="Hyperlink"/>
          </w:rPr>
          <w:t>PR723899</w:t>
        </w:r>
      </w:hyperlink>
      <w:bookmarkEnd w:id="84"/>
      <w:r w:rsidR="0010168C" w:rsidRPr="00F97336">
        <w:rPr>
          <w:color w:val="000000"/>
          <w:lang w:val="en-GB"/>
        </w:rPr>
        <w:t>,</w:t>
      </w:r>
      <w:r w:rsidR="0010168C" w:rsidRPr="00F97336">
        <w:rPr>
          <w:szCs w:val="20"/>
          <w:lang w:val="en-GB"/>
        </w:rPr>
        <w:t xml:space="preserve"> </w:t>
      </w:r>
      <w:hyperlink r:id="rId54" w:history="1">
        <w:r w:rsidR="00DF6CAD" w:rsidRPr="00F97336">
          <w:rPr>
            <w:color w:val="0000FF"/>
            <w:szCs w:val="20"/>
            <w:u w:val="single"/>
          </w:rPr>
          <w:t>PR733922</w:t>
        </w:r>
      </w:hyperlink>
      <w:r w:rsidR="005C166D">
        <w:rPr>
          <w:szCs w:val="20"/>
          <w:lang w:val="en-GB"/>
        </w:rPr>
        <w:t xml:space="preserve">, </w:t>
      </w:r>
      <w:hyperlink r:id="rId55" w:history="1">
        <w:r w:rsidR="005C166D">
          <w:rPr>
            <w:rStyle w:val="Hyperlink"/>
          </w:rPr>
          <w:t>PR777328</w:t>
        </w:r>
      </w:hyperlink>
      <w:r w:rsidR="005C166D">
        <w:rPr>
          <w:szCs w:val="20"/>
          <w:lang w:val="en-GB"/>
        </w:rPr>
        <w:t>]</w:t>
      </w:r>
    </w:p>
    <w:p w14:paraId="360A768B" w14:textId="7ECC4CA1" w:rsidR="00371B7F" w:rsidRPr="00F97336" w:rsidRDefault="0010168C" w:rsidP="0010168C">
      <w:pPr>
        <w:pStyle w:val="History"/>
        <w:rPr>
          <w:szCs w:val="20"/>
        </w:rPr>
      </w:pPr>
      <w:r w:rsidRPr="00F97336">
        <w:rPr>
          <w:szCs w:val="20"/>
        </w:rPr>
        <w:t xml:space="preserve">[12.1 deleted by </w:t>
      </w:r>
      <w:hyperlink r:id="rId56" w:history="1">
        <w:r w:rsidR="00DF6CAD" w:rsidRPr="00F97336">
          <w:rPr>
            <w:rStyle w:val="Hyperlink"/>
            <w:szCs w:val="20"/>
          </w:rPr>
          <w:t>PR733922</w:t>
        </w:r>
      </w:hyperlink>
      <w:r w:rsidRPr="00F97336">
        <w:rPr>
          <w:szCs w:val="20"/>
        </w:rPr>
        <w:t xml:space="preserve"> </w:t>
      </w:r>
      <w:r w:rsidR="00DF6CAD" w:rsidRPr="00F97336">
        <w:rPr>
          <w:szCs w:val="20"/>
        </w:rPr>
        <w:t>from 27Sep21</w:t>
      </w:r>
      <w:r w:rsidRPr="00F97336">
        <w:rPr>
          <w:szCs w:val="20"/>
        </w:rPr>
        <w:t>]</w:t>
      </w:r>
    </w:p>
    <w:p w14:paraId="4A72945A" w14:textId="7B1051B5" w:rsidR="002D2366" w:rsidRPr="00F97336" w:rsidRDefault="002D2366" w:rsidP="00E84BA9">
      <w:pPr>
        <w:pStyle w:val="Level2Bold"/>
      </w:pPr>
      <w:bookmarkStart w:id="85" w:name="_Ref457488287"/>
      <w:r w:rsidRPr="00F97336">
        <w:t>Casual loading</w:t>
      </w:r>
      <w:bookmarkEnd w:id="85"/>
    </w:p>
    <w:p w14:paraId="3C1B80BE" w14:textId="12717242" w:rsidR="0010168C" w:rsidRPr="00F97336" w:rsidRDefault="0010168C" w:rsidP="0010168C">
      <w:pPr>
        <w:pStyle w:val="History"/>
      </w:pPr>
      <w:r w:rsidRPr="00F97336">
        <w:rPr>
          <w:szCs w:val="20"/>
        </w:rPr>
        <w:t xml:space="preserve">[12.2 renumbered as 12.1 by </w:t>
      </w:r>
      <w:hyperlink r:id="rId57" w:history="1">
        <w:r w:rsidR="00DF6CAD" w:rsidRPr="00F97336">
          <w:rPr>
            <w:rStyle w:val="Hyperlink"/>
            <w:szCs w:val="20"/>
          </w:rPr>
          <w:t>PR733922</w:t>
        </w:r>
      </w:hyperlink>
      <w:r w:rsidRPr="00F97336">
        <w:rPr>
          <w:szCs w:val="20"/>
        </w:rPr>
        <w:t xml:space="preserve"> </w:t>
      </w:r>
      <w:r w:rsidR="00DF6CAD" w:rsidRPr="00F97336">
        <w:rPr>
          <w:szCs w:val="20"/>
        </w:rPr>
        <w:t>from 27Sep21</w:t>
      </w:r>
      <w:r w:rsidRPr="00F97336">
        <w:rPr>
          <w:szCs w:val="20"/>
        </w:rPr>
        <w:t>]</w:t>
      </w:r>
    </w:p>
    <w:p w14:paraId="28B22314" w14:textId="2A0E5882" w:rsidR="002D2366" w:rsidRPr="00F97336" w:rsidRDefault="002D2366" w:rsidP="00E84BA9">
      <w:pPr>
        <w:pStyle w:val="Level3"/>
      </w:pPr>
      <w:bookmarkStart w:id="86" w:name="_Ref38971733"/>
      <w:r w:rsidRPr="00F97336">
        <w:t xml:space="preserve">For each ordinary hour worked </w:t>
      </w:r>
      <w:r w:rsidR="009C293F" w:rsidRPr="00F97336">
        <w:t xml:space="preserve">on </w:t>
      </w:r>
      <w:r w:rsidRPr="00F97336">
        <w:t>Monday to Friday, a casual employee must be paid</w:t>
      </w:r>
      <w:r w:rsidR="00263EC5" w:rsidRPr="00F97336">
        <w:t>:</w:t>
      </w:r>
      <w:bookmarkEnd w:id="86"/>
    </w:p>
    <w:p w14:paraId="54F87CB3" w14:textId="77777777" w:rsidR="002D2366" w:rsidRPr="00F97336" w:rsidRDefault="002D2366" w:rsidP="00E84BA9">
      <w:pPr>
        <w:pStyle w:val="Level4"/>
      </w:pPr>
      <w:r w:rsidRPr="00F97336">
        <w:t xml:space="preserve">the </w:t>
      </w:r>
      <w:r w:rsidR="009C293F" w:rsidRPr="00F97336">
        <w:t>minimum</w:t>
      </w:r>
      <w:r w:rsidRPr="00F97336">
        <w:t xml:space="preserve"> hourly rate; and</w:t>
      </w:r>
    </w:p>
    <w:p w14:paraId="5BD4AEF9" w14:textId="77777777" w:rsidR="002D2366" w:rsidRPr="00F97336" w:rsidRDefault="009C293F" w:rsidP="00E84BA9">
      <w:pPr>
        <w:pStyle w:val="Level4"/>
      </w:pPr>
      <w:bookmarkStart w:id="87" w:name="_Ref56175004"/>
      <w:r w:rsidRPr="00F97336">
        <w:t>a</w:t>
      </w:r>
      <w:r w:rsidR="002D2366" w:rsidRPr="00F97336">
        <w:t xml:space="preserve"> loading of </w:t>
      </w:r>
      <w:r w:rsidR="002D2366" w:rsidRPr="00F97336">
        <w:rPr>
          <w:b/>
        </w:rPr>
        <w:t>25%</w:t>
      </w:r>
      <w:r w:rsidR="002D2366" w:rsidRPr="00F97336">
        <w:t xml:space="preserve"> of the </w:t>
      </w:r>
      <w:r w:rsidRPr="00F97336">
        <w:t>minimum</w:t>
      </w:r>
      <w:r w:rsidR="002D2366" w:rsidRPr="00F97336">
        <w:t xml:space="preserve"> hourly rate</w:t>
      </w:r>
      <w:r w:rsidRPr="00F97336">
        <w:t>,</w:t>
      </w:r>
      <w:bookmarkEnd w:id="87"/>
    </w:p>
    <w:p w14:paraId="09497F65" w14:textId="77777777" w:rsidR="009C293F" w:rsidRPr="00F97336" w:rsidRDefault="009C293F" w:rsidP="002243EB">
      <w:pPr>
        <w:pStyle w:val="Block2"/>
      </w:pPr>
      <w:r w:rsidRPr="00F97336">
        <w:t>for the work being performed.</w:t>
      </w:r>
    </w:p>
    <w:p w14:paraId="63A8FF9C" w14:textId="1B2E3777" w:rsidR="009C293F" w:rsidRPr="00F97336" w:rsidRDefault="009C293F" w:rsidP="00DA063E">
      <w:pPr>
        <w:pStyle w:val="Level3"/>
      </w:pPr>
      <w:bookmarkStart w:id="88" w:name="_Ref412533957"/>
      <w:r w:rsidRPr="00F97336">
        <w:t>For each ordinary hour worked on Saturday, Sunday or a public holiday, a casual employee must be paid</w:t>
      </w:r>
      <w:r w:rsidR="00263EC5" w:rsidRPr="00F97336">
        <w:t>:</w:t>
      </w:r>
      <w:bookmarkEnd w:id="88"/>
    </w:p>
    <w:p w14:paraId="6562ED2B" w14:textId="77777777" w:rsidR="009C293F" w:rsidRPr="00F97336" w:rsidRDefault="009C293F" w:rsidP="00DA063E">
      <w:pPr>
        <w:pStyle w:val="Level4"/>
      </w:pPr>
      <w:r w:rsidRPr="00F97336">
        <w:t>the minimum hourly rate; and</w:t>
      </w:r>
    </w:p>
    <w:p w14:paraId="1F31813C" w14:textId="77777777" w:rsidR="009C293F" w:rsidRPr="00F97336" w:rsidRDefault="009C293F" w:rsidP="00DA063E">
      <w:pPr>
        <w:pStyle w:val="Level4"/>
      </w:pPr>
      <w:bookmarkStart w:id="89" w:name="_Ref56175008"/>
      <w:r w:rsidRPr="00F97336">
        <w:t xml:space="preserve">a loading of </w:t>
      </w:r>
      <w:r w:rsidRPr="00F97336">
        <w:rPr>
          <w:b/>
        </w:rPr>
        <w:t xml:space="preserve">30% </w:t>
      </w:r>
      <w:r w:rsidRPr="00F97336">
        <w:t>of the minimum hourly rate,</w:t>
      </w:r>
      <w:bookmarkEnd w:id="89"/>
    </w:p>
    <w:p w14:paraId="4937A2E1" w14:textId="48C52F6C" w:rsidR="009C293F" w:rsidRPr="00F97336" w:rsidRDefault="009C293F" w:rsidP="002243EB">
      <w:pPr>
        <w:pStyle w:val="Block2"/>
      </w:pPr>
      <w:r w:rsidRPr="00F97336">
        <w:t>for the work being performed</w:t>
      </w:r>
      <w:r w:rsidR="00AD0CEE" w:rsidRPr="00F97336">
        <w:t>.</w:t>
      </w:r>
    </w:p>
    <w:p w14:paraId="4FB90D03" w14:textId="09C4BF42" w:rsidR="00602DD9" w:rsidRPr="00F97336" w:rsidRDefault="00602DD9" w:rsidP="00602DD9">
      <w:pPr>
        <w:pStyle w:val="History"/>
        <w:rPr>
          <w:color w:val="000000"/>
          <w:lang w:val="en-GB"/>
        </w:rPr>
      </w:pPr>
      <w:bookmarkStart w:id="90" w:name="_Hlk61976462"/>
      <w:r w:rsidRPr="00F97336">
        <w:rPr>
          <w:color w:val="000000"/>
          <w:lang w:val="en-GB"/>
        </w:rPr>
        <w:t xml:space="preserve">[New 12.3 inserted by </w:t>
      </w:r>
      <w:hyperlink r:id="rId58" w:history="1">
        <w:r w:rsidR="00933152" w:rsidRPr="00F97336">
          <w:rPr>
            <w:rStyle w:val="Hyperlink"/>
          </w:rPr>
          <w:t>PR723899</w:t>
        </w:r>
      </w:hyperlink>
      <w:r w:rsidRPr="00F97336">
        <w:rPr>
          <w:color w:val="000000"/>
          <w:lang w:val="en-GB"/>
        </w:rPr>
        <w:t xml:space="preserve"> ppc 20Nov20</w:t>
      </w:r>
      <w:r w:rsidR="0010168C" w:rsidRPr="00F97336">
        <w:rPr>
          <w:color w:val="000000"/>
          <w:lang w:val="en-GB"/>
        </w:rPr>
        <w:t>;</w:t>
      </w:r>
      <w:r w:rsidR="0010168C" w:rsidRPr="00F97336">
        <w:rPr>
          <w:szCs w:val="20"/>
        </w:rPr>
        <w:t xml:space="preserve"> </w:t>
      </w:r>
      <w:r w:rsidR="00DF6CAD" w:rsidRPr="00F97336">
        <w:rPr>
          <w:szCs w:val="20"/>
        </w:rPr>
        <w:t xml:space="preserve">12.3 </w:t>
      </w:r>
      <w:r w:rsidR="0010168C" w:rsidRPr="00F97336">
        <w:rPr>
          <w:szCs w:val="20"/>
        </w:rPr>
        <w:t xml:space="preserve">renumbered as 12.2 by </w:t>
      </w:r>
      <w:hyperlink r:id="rId59" w:history="1">
        <w:r w:rsidR="00DF6CAD" w:rsidRPr="00F97336">
          <w:rPr>
            <w:rStyle w:val="Hyperlink"/>
            <w:szCs w:val="20"/>
          </w:rPr>
          <w:t>PR733922</w:t>
        </w:r>
      </w:hyperlink>
      <w:r w:rsidR="0010168C" w:rsidRPr="00F97336">
        <w:rPr>
          <w:szCs w:val="20"/>
        </w:rPr>
        <w:t xml:space="preserve"> </w:t>
      </w:r>
      <w:r w:rsidR="00DF6CAD" w:rsidRPr="00F97336">
        <w:rPr>
          <w:szCs w:val="20"/>
        </w:rPr>
        <w:t>from 27Sep21</w:t>
      </w:r>
      <w:r w:rsidR="0010168C" w:rsidRPr="00F97336">
        <w:rPr>
          <w:szCs w:val="20"/>
        </w:rPr>
        <w:t>]</w:t>
      </w:r>
    </w:p>
    <w:p w14:paraId="6330FD8C" w14:textId="59A2A928" w:rsidR="00602DD9" w:rsidRPr="00F97336" w:rsidRDefault="00602DD9" w:rsidP="00602DD9">
      <w:pPr>
        <w:pStyle w:val="Level2"/>
        <w:rPr>
          <w:lang w:val="en-GB"/>
        </w:rPr>
      </w:pPr>
      <w:r w:rsidRPr="00F97336">
        <w:t xml:space="preserve">The casual loadings prescribed by clauses </w:t>
      </w:r>
      <w:r w:rsidRPr="00F97336">
        <w:fldChar w:fldCharType="begin"/>
      </w:r>
      <w:r w:rsidRPr="00F97336">
        <w:instrText xml:space="preserve"> REF _Ref56175004 \w \h </w:instrText>
      </w:r>
      <w:r w:rsidR="00C43476" w:rsidRPr="00F97336">
        <w:instrText xml:space="preserve"> \* MERGEFORMAT </w:instrText>
      </w:r>
      <w:r w:rsidRPr="00F97336">
        <w:fldChar w:fldCharType="separate"/>
      </w:r>
      <w:r w:rsidR="000B0153">
        <w:t>12.1(a)(ii)</w:t>
      </w:r>
      <w:r w:rsidRPr="00F97336">
        <w:fldChar w:fldCharType="end"/>
      </w:r>
      <w:r w:rsidRPr="00F97336">
        <w:t xml:space="preserve"> and </w:t>
      </w:r>
      <w:r w:rsidRPr="00F97336">
        <w:fldChar w:fldCharType="begin"/>
      </w:r>
      <w:r w:rsidRPr="00F97336">
        <w:instrText xml:space="preserve"> REF _Ref56175008 \w \h </w:instrText>
      </w:r>
      <w:r w:rsidR="00C43476" w:rsidRPr="00F97336">
        <w:instrText xml:space="preserve"> \* MERGEFORMAT </w:instrText>
      </w:r>
      <w:r w:rsidRPr="00F97336">
        <w:fldChar w:fldCharType="separate"/>
      </w:r>
      <w:r w:rsidR="000B0153">
        <w:t>12.1(b)(ii)</w:t>
      </w:r>
      <w:r w:rsidRPr="00F97336">
        <w:fldChar w:fldCharType="end"/>
      </w:r>
      <w:r w:rsidRPr="00F97336">
        <w:t xml:space="preserve"> will not be paid for overtime hours worked.</w:t>
      </w:r>
      <w:bookmarkEnd w:id="90"/>
    </w:p>
    <w:p w14:paraId="76706189" w14:textId="6B20CC96" w:rsidR="002D2366" w:rsidRPr="00F97336" w:rsidRDefault="002D2366" w:rsidP="00DA063E">
      <w:pPr>
        <w:pStyle w:val="Level2Bold"/>
      </w:pPr>
      <w:bookmarkStart w:id="91" w:name="_Ref16684046"/>
      <w:bookmarkStart w:id="92" w:name="_Ref241316881"/>
      <w:r w:rsidRPr="00F97336">
        <w:t>Minimum engagement</w:t>
      </w:r>
      <w:bookmarkEnd w:id="91"/>
    </w:p>
    <w:p w14:paraId="64558FF3" w14:textId="0F8FDD8A" w:rsidR="00602DD9" w:rsidRPr="00F97336" w:rsidRDefault="00602DD9" w:rsidP="00602DD9">
      <w:pPr>
        <w:pStyle w:val="History"/>
      </w:pPr>
      <w:bookmarkStart w:id="93" w:name="_Hlk61976450"/>
      <w:r w:rsidRPr="00F97336">
        <w:rPr>
          <w:color w:val="000000"/>
          <w:lang w:val="en-GB"/>
        </w:rPr>
        <w:t xml:space="preserve">[12.3 renumbered as 12.4 by </w:t>
      </w:r>
      <w:hyperlink r:id="rId60" w:history="1">
        <w:r w:rsidR="00933152" w:rsidRPr="00F97336">
          <w:rPr>
            <w:rStyle w:val="Hyperlink"/>
          </w:rPr>
          <w:t>PR723899</w:t>
        </w:r>
      </w:hyperlink>
      <w:bookmarkEnd w:id="93"/>
      <w:r w:rsidR="0010168C" w:rsidRPr="00F97336">
        <w:rPr>
          <w:color w:val="000000"/>
          <w:lang w:val="en-GB"/>
        </w:rPr>
        <w:t xml:space="preserve">, </w:t>
      </w:r>
      <w:r w:rsidR="0010168C" w:rsidRPr="00F97336">
        <w:rPr>
          <w:szCs w:val="20"/>
        </w:rPr>
        <w:t xml:space="preserve">12.4 renumbered as 12.3 by </w:t>
      </w:r>
      <w:hyperlink r:id="rId61" w:history="1">
        <w:r w:rsidR="00DF6CAD" w:rsidRPr="00F97336">
          <w:rPr>
            <w:rStyle w:val="Hyperlink"/>
            <w:szCs w:val="20"/>
          </w:rPr>
          <w:t>PR733922</w:t>
        </w:r>
      </w:hyperlink>
      <w:r w:rsidR="0010168C" w:rsidRPr="00F97336">
        <w:rPr>
          <w:szCs w:val="20"/>
        </w:rPr>
        <w:t xml:space="preserve"> </w:t>
      </w:r>
      <w:r w:rsidR="00DF6CAD" w:rsidRPr="00F97336">
        <w:rPr>
          <w:szCs w:val="20"/>
        </w:rPr>
        <w:t>from 27Sep21</w:t>
      </w:r>
      <w:r w:rsidR="0010168C" w:rsidRPr="00F97336">
        <w:rPr>
          <w:szCs w:val="20"/>
        </w:rPr>
        <w:t>]</w:t>
      </w:r>
    </w:p>
    <w:p w14:paraId="505AAFC4" w14:textId="39E50A12" w:rsidR="00371B7F" w:rsidRPr="00F97336" w:rsidRDefault="00371B7F" w:rsidP="00DA063E">
      <w:pPr>
        <w:pStyle w:val="Level3"/>
      </w:pPr>
      <w:bookmarkStart w:id="94" w:name="_Ref414271075"/>
      <w:r w:rsidRPr="00F97336">
        <w:t xml:space="preserve">Subject to clause </w:t>
      </w:r>
      <w:r w:rsidR="00682110" w:rsidRPr="00F97336">
        <w:fldChar w:fldCharType="begin"/>
      </w:r>
      <w:r w:rsidR="00864DF4" w:rsidRPr="00F97336">
        <w:instrText xml:space="preserve"> REF _Ref241316829 \w \h </w:instrText>
      </w:r>
      <w:r w:rsidR="00C43476" w:rsidRPr="00F97336">
        <w:instrText xml:space="preserve"> \* MERGEFORMAT </w:instrText>
      </w:r>
      <w:r w:rsidR="00682110" w:rsidRPr="00F97336">
        <w:fldChar w:fldCharType="separate"/>
      </w:r>
      <w:r w:rsidR="000B0153">
        <w:t>12.3(b)</w:t>
      </w:r>
      <w:r w:rsidR="00682110" w:rsidRPr="00F97336">
        <w:fldChar w:fldCharType="end"/>
      </w:r>
      <w:r w:rsidRPr="00F97336">
        <w:t xml:space="preserve">, a casual employee must be engaged for a minimum period of </w:t>
      </w:r>
      <w:r w:rsidR="00C30149" w:rsidRPr="00F97336">
        <w:t>3</w:t>
      </w:r>
      <w:r w:rsidRPr="00F97336">
        <w:t xml:space="preserve"> hours</w:t>
      </w:r>
      <w:r w:rsidR="002030C8" w:rsidRPr="00F97336">
        <w:t>’</w:t>
      </w:r>
      <w:r w:rsidRPr="00F97336">
        <w:t xml:space="preserve"> work at the appropriate rate or be paid per engagement for a minimum of </w:t>
      </w:r>
      <w:r w:rsidR="00C30149" w:rsidRPr="00F97336">
        <w:t>3</w:t>
      </w:r>
      <w:r w:rsidR="001E440A" w:rsidRPr="00F97336">
        <w:t xml:space="preserve"> hours</w:t>
      </w:r>
      <w:r w:rsidR="00464CB9" w:rsidRPr="00F97336">
        <w:t>’ work</w:t>
      </w:r>
      <w:r w:rsidR="001E440A" w:rsidRPr="00F97336">
        <w:t xml:space="preserve"> at the appropriate rate.</w:t>
      </w:r>
      <w:bookmarkEnd w:id="92"/>
      <w:bookmarkEnd w:id="94"/>
    </w:p>
    <w:p w14:paraId="4215DABA" w14:textId="455D527F" w:rsidR="00517643" w:rsidRPr="00F97336" w:rsidRDefault="00621D71" w:rsidP="00DA063E">
      <w:pPr>
        <w:pStyle w:val="Level3"/>
      </w:pPr>
      <w:bookmarkStart w:id="95" w:name="_Ref241316829"/>
      <w:r w:rsidRPr="00F97336">
        <w:t xml:space="preserve">A </w:t>
      </w:r>
      <w:r w:rsidR="001E440A" w:rsidRPr="00F97336">
        <w:t>casual employee who is classified as a Level</w:t>
      </w:r>
      <w:r w:rsidR="00D573D0" w:rsidRPr="00F97336">
        <w:t xml:space="preserve"> 2,</w:t>
      </w:r>
      <w:r w:rsidR="001E440A" w:rsidRPr="00F97336">
        <w:t xml:space="preserve"> 3</w:t>
      </w:r>
      <w:r w:rsidR="009E6804" w:rsidRPr="00F97336">
        <w:t>, 3A, 4</w:t>
      </w:r>
      <w:r w:rsidR="00002AF2" w:rsidRPr="00F97336">
        <w:t>,</w:t>
      </w:r>
      <w:r w:rsidR="001E440A" w:rsidRPr="00F97336">
        <w:t xml:space="preserve"> 4</w:t>
      </w:r>
      <w:r w:rsidR="009E6804" w:rsidRPr="00F97336">
        <w:t>A</w:t>
      </w:r>
      <w:r w:rsidR="00002AF2" w:rsidRPr="00F97336">
        <w:t xml:space="preserve"> or 5</w:t>
      </w:r>
      <w:r w:rsidR="001E440A" w:rsidRPr="00F97336">
        <w:t xml:space="preserve"> </w:t>
      </w:r>
      <w:r w:rsidR="001E440A" w:rsidRPr="00F97336">
        <w:rPr>
          <w:color w:val="000000" w:themeColor="text1"/>
        </w:rPr>
        <w:t>instructor</w:t>
      </w:r>
      <w:r w:rsidR="002A665F" w:rsidRPr="00F97336">
        <w:rPr>
          <w:color w:val="000000" w:themeColor="text1"/>
        </w:rPr>
        <w:t>,</w:t>
      </w:r>
      <w:r w:rsidR="001E440A" w:rsidRPr="00F97336">
        <w:t xml:space="preserve"> trainer</w:t>
      </w:r>
      <w:r w:rsidR="002A665F" w:rsidRPr="00F97336">
        <w:t xml:space="preserve"> or tennis coach</w:t>
      </w:r>
      <w:r w:rsidR="001E440A" w:rsidRPr="00F97336">
        <w:t xml:space="preserve"> or</w:t>
      </w:r>
      <w:r w:rsidR="00E17668" w:rsidRPr="00F97336">
        <w:t xml:space="preserve"> as</w:t>
      </w:r>
      <w:r w:rsidR="001E440A" w:rsidRPr="00F97336">
        <w:t xml:space="preserve"> a </w:t>
      </w:r>
      <w:r w:rsidR="002D6978" w:rsidRPr="00F97336">
        <w:t xml:space="preserve">trainee </w:t>
      </w:r>
      <w:r w:rsidR="001E440A" w:rsidRPr="00F97336">
        <w:t>undertaking practical work involvement may be engaged for a minimum period of one hour</w:t>
      </w:r>
      <w:r w:rsidR="002030C8" w:rsidRPr="00F97336">
        <w:t>’</w:t>
      </w:r>
      <w:r w:rsidR="001E440A" w:rsidRPr="00F97336">
        <w:t>s work at the appropriate rate or be paid per engagement for a minimum of one hour</w:t>
      </w:r>
      <w:r w:rsidR="002030C8" w:rsidRPr="00F97336">
        <w:t>’</w:t>
      </w:r>
      <w:r w:rsidR="001E440A" w:rsidRPr="00F97336">
        <w:t>s work at the appropriate rate.</w:t>
      </w:r>
      <w:bookmarkEnd w:id="95"/>
    </w:p>
    <w:p w14:paraId="5B74FA52" w14:textId="7CDE92B8" w:rsidR="00517643" w:rsidRPr="00F97336" w:rsidRDefault="002A4FD3" w:rsidP="00AD2397">
      <w:pPr>
        <w:pStyle w:val="Level2Bold"/>
      </w:pPr>
      <w:r w:rsidRPr="006D7B6C">
        <w:lastRenderedPageBreak/>
        <w:t>Changes to casual employment status</w:t>
      </w:r>
    </w:p>
    <w:p w14:paraId="75105A9E" w14:textId="6974D51F" w:rsidR="00602DD9" w:rsidRPr="00F97336" w:rsidRDefault="00602DD9" w:rsidP="00602DD9">
      <w:pPr>
        <w:pStyle w:val="History"/>
      </w:pPr>
      <w:bookmarkStart w:id="96" w:name="_Hlk61976485"/>
      <w:r w:rsidRPr="00F97336">
        <w:rPr>
          <w:color w:val="000000"/>
          <w:lang w:val="en-GB"/>
        </w:rPr>
        <w:t xml:space="preserve">[12.4 renumbered as 12.5 by </w:t>
      </w:r>
      <w:hyperlink r:id="rId62" w:history="1">
        <w:r w:rsidR="00933152" w:rsidRPr="00F97336">
          <w:rPr>
            <w:rStyle w:val="Hyperlink"/>
          </w:rPr>
          <w:t>PR723899</w:t>
        </w:r>
      </w:hyperlink>
      <w:bookmarkEnd w:id="96"/>
      <w:r w:rsidR="0010168C" w:rsidRPr="00F97336">
        <w:rPr>
          <w:color w:val="000000"/>
          <w:lang w:val="en-GB"/>
        </w:rPr>
        <w:t xml:space="preserve">; </w:t>
      </w:r>
      <w:r w:rsidR="0010168C" w:rsidRPr="00F97336">
        <w:rPr>
          <w:szCs w:val="20"/>
        </w:rPr>
        <w:t xml:space="preserve">12.5 renumbered as 12.4 </w:t>
      </w:r>
      <w:bookmarkStart w:id="97" w:name="_Hlk82442697"/>
      <w:bookmarkStart w:id="98" w:name="_Hlk82451343"/>
      <w:r w:rsidR="0010168C" w:rsidRPr="00F97336">
        <w:rPr>
          <w:szCs w:val="20"/>
        </w:rPr>
        <w:t xml:space="preserve">and </w:t>
      </w:r>
      <w:bookmarkStart w:id="99" w:name="_Hlk82439634"/>
      <w:r w:rsidR="0010168C" w:rsidRPr="00F97336">
        <w:rPr>
          <w:szCs w:val="20"/>
        </w:rPr>
        <w:t>renamed and substituted</w:t>
      </w:r>
      <w:bookmarkEnd w:id="97"/>
      <w:bookmarkEnd w:id="98"/>
      <w:bookmarkEnd w:id="99"/>
      <w:r w:rsidR="0010168C" w:rsidRPr="00F97336">
        <w:rPr>
          <w:szCs w:val="20"/>
        </w:rPr>
        <w:t xml:space="preserve"> by </w:t>
      </w:r>
      <w:hyperlink r:id="rId63" w:history="1">
        <w:r w:rsidR="00DF6CAD" w:rsidRPr="00F97336">
          <w:rPr>
            <w:rStyle w:val="Hyperlink"/>
            <w:szCs w:val="20"/>
          </w:rPr>
          <w:t>PR733922</w:t>
        </w:r>
      </w:hyperlink>
      <w:r w:rsidR="002A4FD3">
        <w:rPr>
          <w:szCs w:val="20"/>
        </w:rPr>
        <w:t xml:space="preserve">; </w:t>
      </w:r>
      <w:bookmarkStart w:id="100" w:name="_Hlk174551997"/>
      <w:bookmarkStart w:id="101" w:name="_Hlk174624233"/>
      <w:r w:rsidR="002A4FD3" w:rsidRPr="00DC43DF">
        <w:rPr>
          <w:szCs w:val="20"/>
        </w:rPr>
        <w:t xml:space="preserve">renamed and substituted </w:t>
      </w:r>
      <w:bookmarkEnd w:id="100"/>
      <w:r w:rsidR="002A4FD3" w:rsidRPr="00DC43DF">
        <w:rPr>
          <w:szCs w:val="20"/>
        </w:rPr>
        <w:t>by</w:t>
      </w:r>
      <w:r w:rsidR="002A4FD3">
        <w:rPr>
          <w:szCs w:val="20"/>
        </w:rPr>
        <w:t xml:space="preserve"> </w:t>
      </w:r>
      <w:hyperlink r:id="rId64" w:history="1">
        <w:r w:rsidR="002A4FD3">
          <w:rPr>
            <w:rStyle w:val="Hyperlink"/>
          </w:rPr>
          <w:t>PR777328</w:t>
        </w:r>
      </w:hyperlink>
      <w:r w:rsidR="002A4FD3">
        <w:rPr>
          <w:szCs w:val="20"/>
        </w:rPr>
        <w:t xml:space="preserve"> </w:t>
      </w:r>
      <w:r w:rsidR="002A4FD3" w:rsidRPr="00DC43DF">
        <w:rPr>
          <w:szCs w:val="20"/>
        </w:rPr>
        <w:t>from 27Aug24</w:t>
      </w:r>
      <w:bookmarkEnd w:id="101"/>
      <w:r w:rsidR="0010168C" w:rsidRPr="00F97336">
        <w:rPr>
          <w:szCs w:val="20"/>
        </w:rPr>
        <w:t>]</w:t>
      </w:r>
    </w:p>
    <w:p w14:paraId="18A3F001" w14:textId="26DDF29A" w:rsidR="002A4FD3" w:rsidRPr="006D7B6C" w:rsidRDefault="002A4FD3" w:rsidP="002A4FD3">
      <w:pPr>
        <w:pStyle w:val="Block1"/>
      </w:pPr>
      <w:r>
        <w:t xml:space="preserve">A pathway for employees to change from casual employment to full-time or part-time employment is provided for in the </w:t>
      </w:r>
      <w:bookmarkStart w:id="102" w:name="_Hlk174552056"/>
      <w:r w:rsidRPr="001435F5">
        <w:fldChar w:fldCharType="begin"/>
      </w:r>
      <w:r w:rsidRPr="001435F5">
        <w:instrText>HYPERLINK "https://www.fwc.gov.au/documents/awards/resources/nes.pdf"</w:instrText>
      </w:r>
      <w:r w:rsidRPr="001435F5">
        <w:fldChar w:fldCharType="separate"/>
      </w:r>
      <w:r w:rsidRPr="001435F5">
        <w:rPr>
          <w:rStyle w:val="Hyperlink"/>
        </w:rPr>
        <w:t>NES</w:t>
      </w:r>
      <w:r w:rsidRPr="001435F5">
        <w:rPr>
          <w:rStyle w:val="Hyperlink"/>
        </w:rPr>
        <w:fldChar w:fldCharType="end"/>
      </w:r>
      <w:bookmarkEnd w:id="102"/>
      <w:r>
        <w:t xml:space="preserve">. See sections 66A to 66MA of the </w:t>
      </w:r>
      <w:hyperlink r:id="rId65" w:history="1">
        <w:r w:rsidRPr="00A86057">
          <w:rPr>
            <w:rStyle w:val="Hyperlink"/>
          </w:rPr>
          <w:t>Act</w:t>
        </w:r>
      </w:hyperlink>
      <w:r>
        <w:t>.</w:t>
      </w:r>
    </w:p>
    <w:p w14:paraId="77FD7DD1" w14:textId="17BF1CBF" w:rsidR="0010168C" w:rsidRPr="00F97336" w:rsidRDefault="002A4FD3" w:rsidP="002A4FD3">
      <w:pPr>
        <w:pStyle w:val="Block1"/>
      </w:pPr>
      <w:r>
        <w:t xml:space="preserve">NOTE: Disputes about changes to casual employment status may be dealt with under sections 66M and 66MA of the </w:t>
      </w:r>
      <w:hyperlink r:id="rId66" w:history="1">
        <w:r w:rsidRPr="00A86057">
          <w:rPr>
            <w:rStyle w:val="Hyperlink"/>
          </w:rPr>
          <w:t>Act</w:t>
        </w:r>
      </w:hyperlink>
      <w:r w:rsidRPr="006D7B6C">
        <w:t xml:space="preserve"> and/or under </w:t>
      </w:r>
      <w:r>
        <w:t>clause </w:t>
      </w:r>
      <w:r w:rsidR="0010168C" w:rsidRPr="00F97336">
        <w:fldChar w:fldCharType="begin"/>
      </w:r>
      <w:r w:rsidR="0010168C" w:rsidRPr="00F97336">
        <w:instrText xml:space="preserve"> REF _Ref527719027 \r \h </w:instrText>
      </w:r>
      <w:r w:rsidR="00C43476" w:rsidRPr="00F97336">
        <w:instrText xml:space="preserve"> \* MERGEFORMAT </w:instrText>
      </w:r>
      <w:r w:rsidR="0010168C" w:rsidRPr="00F97336">
        <w:fldChar w:fldCharType="separate"/>
      </w:r>
      <w:r w:rsidR="000B0153">
        <w:t>29</w:t>
      </w:r>
      <w:r w:rsidR="0010168C" w:rsidRPr="00F97336">
        <w:fldChar w:fldCharType="end"/>
      </w:r>
      <w:r w:rsidR="0010168C" w:rsidRPr="00F97336">
        <w:t>—</w:t>
      </w:r>
      <w:r w:rsidR="0010168C" w:rsidRPr="00F97336">
        <w:fldChar w:fldCharType="begin"/>
      </w:r>
      <w:r w:rsidR="0010168C" w:rsidRPr="00F97336">
        <w:instrText xml:space="preserve"> REF _Ref527719027 \h </w:instrText>
      </w:r>
      <w:r w:rsidR="00C43476" w:rsidRPr="00F97336">
        <w:instrText xml:space="preserve"> \* MERGEFORMAT </w:instrText>
      </w:r>
      <w:r w:rsidR="0010168C" w:rsidRPr="00F97336">
        <w:fldChar w:fldCharType="separate"/>
      </w:r>
      <w:r w:rsidR="000B0153" w:rsidRPr="00F97336">
        <w:t>Dispute resolution</w:t>
      </w:r>
      <w:r w:rsidR="0010168C" w:rsidRPr="00F97336">
        <w:fldChar w:fldCharType="end"/>
      </w:r>
      <w:r w:rsidR="0010168C" w:rsidRPr="00F97336">
        <w:t>.</w:t>
      </w:r>
    </w:p>
    <w:p w14:paraId="56C24058" w14:textId="77777777" w:rsidR="0017738D" w:rsidRPr="00F97336" w:rsidRDefault="0017738D" w:rsidP="00FB2A0A">
      <w:pPr>
        <w:pStyle w:val="Partheading"/>
      </w:pPr>
      <w:bookmarkStart w:id="103" w:name="_Toc184810735"/>
      <w:bookmarkStart w:id="104" w:name="Part3"/>
      <w:bookmarkEnd w:id="56"/>
      <w:r w:rsidRPr="00F97336">
        <w:t>Hours of Work</w:t>
      </w:r>
      <w:bookmarkEnd w:id="103"/>
    </w:p>
    <w:p w14:paraId="752B42C3" w14:textId="19E3CC5B" w:rsidR="0017738D" w:rsidRPr="00F97336" w:rsidRDefault="0017738D" w:rsidP="00AD2397">
      <w:pPr>
        <w:pStyle w:val="Level1"/>
        <w:rPr>
          <w:rFonts w:cs="Times New Roman"/>
        </w:rPr>
      </w:pPr>
      <w:bookmarkStart w:id="105" w:name="_Ref208803338"/>
      <w:bookmarkStart w:id="106" w:name="_Toc208886000"/>
      <w:bookmarkStart w:id="107" w:name="_Toc208886088"/>
      <w:bookmarkStart w:id="108" w:name="_Toc208902578"/>
      <w:bookmarkStart w:id="109" w:name="_Toc208932483"/>
      <w:bookmarkStart w:id="110" w:name="_Toc208932568"/>
      <w:bookmarkStart w:id="111" w:name="_Toc208979923"/>
      <w:bookmarkStart w:id="112" w:name="_Ref16684056"/>
      <w:bookmarkStart w:id="113" w:name="_Ref30162630"/>
      <w:bookmarkStart w:id="114" w:name="_Toc184810736"/>
      <w:r w:rsidRPr="00F97336">
        <w:rPr>
          <w:rFonts w:cs="Times New Roman"/>
        </w:rPr>
        <w:t>Ordinary hours of work</w:t>
      </w:r>
      <w:bookmarkEnd w:id="105"/>
      <w:bookmarkEnd w:id="106"/>
      <w:bookmarkEnd w:id="107"/>
      <w:bookmarkEnd w:id="108"/>
      <w:bookmarkEnd w:id="109"/>
      <w:bookmarkEnd w:id="110"/>
      <w:bookmarkEnd w:id="111"/>
      <w:r w:rsidRPr="00F97336">
        <w:rPr>
          <w:rFonts w:cs="Times New Roman"/>
        </w:rPr>
        <w:t xml:space="preserve"> and rostering</w:t>
      </w:r>
      <w:bookmarkEnd w:id="112"/>
      <w:r w:rsidR="002A6D6D" w:rsidRPr="00F97336">
        <w:rPr>
          <w:rFonts w:cs="Times New Roman"/>
        </w:rPr>
        <w:t xml:space="preserve"> arrangements</w:t>
      </w:r>
      <w:bookmarkEnd w:id="113"/>
      <w:bookmarkEnd w:id="114"/>
    </w:p>
    <w:p w14:paraId="53238186" w14:textId="3C213571" w:rsidR="00602DD9" w:rsidRPr="00F97336" w:rsidRDefault="00602DD9" w:rsidP="00602DD9">
      <w:pPr>
        <w:pStyle w:val="History"/>
      </w:pPr>
      <w:bookmarkStart w:id="115" w:name="_Hlk61976506"/>
      <w:r w:rsidRPr="00F97336">
        <w:rPr>
          <w:color w:val="000000"/>
          <w:lang w:val="en-GB"/>
        </w:rPr>
        <w:t xml:space="preserve">[Varied </w:t>
      </w:r>
      <w:hyperlink r:id="rId67" w:history="1">
        <w:r w:rsidR="00933152" w:rsidRPr="00F97336">
          <w:rPr>
            <w:rStyle w:val="Hyperlink"/>
          </w:rPr>
          <w:t>PR723899</w:t>
        </w:r>
      </w:hyperlink>
      <w:r w:rsidRPr="00F97336">
        <w:rPr>
          <w:color w:val="000000"/>
          <w:lang w:val="en-GB"/>
        </w:rPr>
        <w:t>]</w:t>
      </w:r>
      <w:bookmarkEnd w:id="115"/>
    </w:p>
    <w:p w14:paraId="4546F195" w14:textId="7CDA3D75" w:rsidR="0017738D" w:rsidRPr="00F97336" w:rsidRDefault="00E7065C" w:rsidP="008F62A7">
      <w:pPr>
        <w:pStyle w:val="Level2"/>
      </w:pPr>
      <w:bookmarkStart w:id="116" w:name="_Ref241317320"/>
      <w:r w:rsidRPr="00F97336">
        <w:t>O</w:t>
      </w:r>
      <w:r w:rsidR="003F6748" w:rsidRPr="00F97336">
        <w:t>rdinary</w:t>
      </w:r>
      <w:r w:rsidR="0017738D" w:rsidRPr="00F97336">
        <w:t xml:space="preserve"> hours may be worked over any </w:t>
      </w:r>
      <w:r w:rsidR="00C30149" w:rsidRPr="00F97336">
        <w:t>5</w:t>
      </w:r>
      <w:r w:rsidR="0017738D" w:rsidRPr="00F97336">
        <w:t xml:space="preserve"> days of the week, between the hours of:</w:t>
      </w:r>
      <w:bookmarkEnd w:id="116"/>
    </w:p>
    <w:p w14:paraId="4DAEC502" w14:textId="77777777" w:rsidR="0017738D" w:rsidRPr="00F97336" w:rsidRDefault="0017738D" w:rsidP="008F62A7">
      <w:pPr>
        <w:pStyle w:val="Level3"/>
      </w:pPr>
      <w:r w:rsidRPr="00F97336">
        <w:t>5.00 am and 11.00 pm, Monday to Friday; and</w:t>
      </w:r>
    </w:p>
    <w:p w14:paraId="44C8BC70" w14:textId="77777777" w:rsidR="0017738D" w:rsidRPr="00F97336" w:rsidRDefault="0017738D" w:rsidP="00161102">
      <w:pPr>
        <w:pStyle w:val="Level3"/>
      </w:pPr>
      <w:r w:rsidRPr="00F97336">
        <w:t>6.00 am and 9.00 pm, Saturday and Sunday.</w:t>
      </w:r>
    </w:p>
    <w:p w14:paraId="63F1DEF1" w14:textId="45D4EEEB" w:rsidR="00142EE8" w:rsidRPr="00F97336" w:rsidRDefault="002465A9" w:rsidP="00161102">
      <w:pPr>
        <w:pStyle w:val="Level2"/>
      </w:pPr>
      <w:r w:rsidRPr="00F97336">
        <w:t xml:space="preserve">Ordinary hours of work must not exceed an average of 38 hours per week over a period of </w:t>
      </w:r>
      <w:r w:rsidR="00C30149" w:rsidRPr="00F97336">
        <w:t>4</w:t>
      </w:r>
      <w:r w:rsidRPr="00F97336">
        <w:t xml:space="preserve"> weeks.</w:t>
      </w:r>
    </w:p>
    <w:p w14:paraId="14DE759B" w14:textId="235A9EBB" w:rsidR="00602DD9" w:rsidRPr="00F97336" w:rsidRDefault="00602DD9" w:rsidP="00602DD9">
      <w:pPr>
        <w:pStyle w:val="History"/>
      </w:pPr>
      <w:bookmarkStart w:id="117" w:name="_Hlk61976519"/>
      <w:r w:rsidRPr="00F97336">
        <w:rPr>
          <w:color w:val="000000"/>
          <w:lang w:val="en-GB"/>
        </w:rPr>
        <w:t xml:space="preserve">[13.3 varied by </w:t>
      </w:r>
      <w:hyperlink r:id="rId68" w:history="1">
        <w:r w:rsidR="00933152" w:rsidRPr="00F97336">
          <w:rPr>
            <w:rStyle w:val="Hyperlink"/>
          </w:rPr>
          <w:t>PR723899</w:t>
        </w:r>
      </w:hyperlink>
      <w:r w:rsidRPr="00F97336">
        <w:rPr>
          <w:color w:val="000000"/>
          <w:lang w:val="en-GB"/>
        </w:rPr>
        <w:t xml:space="preserve"> ppc 20Nov20]</w:t>
      </w:r>
      <w:bookmarkEnd w:id="117"/>
    </w:p>
    <w:p w14:paraId="51029D9D" w14:textId="7B0F4B95" w:rsidR="00142EE8" w:rsidRPr="00F97336" w:rsidRDefault="0017738D" w:rsidP="00161102">
      <w:pPr>
        <w:pStyle w:val="Level2"/>
      </w:pPr>
      <w:bookmarkStart w:id="118" w:name="_Ref414271318"/>
      <w:r w:rsidRPr="00F97336">
        <w:t>The ordinary hours of work for a</w:t>
      </w:r>
      <w:r w:rsidR="00602DD9" w:rsidRPr="00F97336">
        <w:t>n</w:t>
      </w:r>
      <w:r w:rsidRPr="00F97336">
        <w:t xml:space="preserve"> employee must not exceed 10 hours on any one day.</w:t>
      </w:r>
      <w:bookmarkEnd w:id="118"/>
    </w:p>
    <w:p w14:paraId="6C65769C" w14:textId="77777777" w:rsidR="0017738D" w:rsidRPr="00F97336" w:rsidRDefault="0017738D" w:rsidP="00161102">
      <w:pPr>
        <w:pStyle w:val="Level2"/>
      </w:pPr>
      <w:r w:rsidRPr="00F97336">
        <w:t>An employee may be rostered to work a broken shift on any day provided that:</w:t>
      </w:r>
    </w:p>
    <w:p w14:paraId="0B843211" w14:textId="25E9690E" w:rsidR="0017738D" w:rsidRPr="00F97336" w:rsidRDefault="0017738D" w:rsidP="00161102">
      <w:pPr>
        <w:pStyle w:val="Level3"/>
      </w:pPr>
      <w:r w:rsidRPr="00F97336">
        <w:t xml:space="preserve">the shift is not broken into more than </w:t>
      </w:r>
      <w:r w:rsidR="00C30149" w:rsidRPr="00F97336">
        <w:t>2</w:t>
      </w:r>
      <w:r w:rsidRPr="00F97336">
        <w:t xml:space="preserve"> parts;</w:t>
      </w:r>
    </w:p>
    <w:p w14:paraId="69815F29" w14:textId="066FF397" w:rsidR="0017738D" w:rsidRPr="00F97336" w:rsidRDefault="0017738D" w:rsidP="00161102">
      <w:pPr>
        <w:pStyle w:val="Level3"/>
      </w:pPr>
      <w:r w:rsidRPr="00F97336">
        <w:t xml:space="preserve">the total length of the shift is not less than </w:t>
      </w:r>
      <w:r w:rsidR="00C30149" w:rsidRPr="00F97336">
        <w:t>3</w:t>
      </w:r>
      <w:r w:rsidRPr="00F97336">
        <w:t xml:space="preserve"> hours, exclusive of meal breaks; and</w:t>
      </w:r>
    </w:p>
    <w:p w14:paraId="232C8F73" w14:textId="77777777" w:rsidR="0017738D" w:rsidRPr="00F97336" w:rsidRDefault="0017738D" w:rsidP="00161102">
      <w:pPr>
        <w:pStyle w:val="Level3"/>
      </w:pPr>
      <w:r w:rsidRPr="00F97336">
        <w:t>the span of hours from the start of the first part of the shift to the end of the second part of the shift is not more than 12 hours.</w:t>
      </w:r>
    </w:p>
    <w:p w14:paraId="7F87E34C" w14:textId="58087802" w:rsidR="0017738D" w:rsidRPr="00F97336" w:rsidRDefault="0017738D" w:rsidP="00161102">
      <w:pPr>
        <w:pStyle w:val="Level2"/>
      </w:pPr>
      <w:bookmarkStart w:id="119" w:name="_Ref175737680"/>
      <w:r w:rsidRPr="00F97336">
        <w:t xml:space="preserve">An employee must be notified by their employer of their rostered hours. At least </w:t>
      </w:r>
      <w:r w:rsidR="00C30149" w:rsidRPr="00F97336">
        <w:t>7</w:t>
      </w:r>
      <w:r w:rsidR="00767D07" w:rsidRPr="00F97336">
        <w:t> </w:t>
      </w:r>
      <w:r w:rsidRPr="00F97336">
        <w:t xml:space="preserve">days’ notice must be given by </w:t>
      </w:r>
      <w:r w:rsidR="00C3771D" w:rsidRPr="00F97336">
        <w:t>the</w:t>
      </w:r>
      <w:r w:rsidRPr="00F97336">
        <w:t xml:space="preserve"> employer to an employee of any change in their rostered hours, except in the case of an emergency.</w:t>
      </w:r>
      <w:bookmarkEnd w:id="119"/>
    </w:p>
    <w:p w14:paraId="1B27E77A" w14:textId="77777777" w:rsidR="0017738D" w:rsidRPr="00F97336" w:rsidRDefault="0017738D" w:rsidP="00AD2397">
      <w:pPr>
        <w:pStyle w:val="Level2Bold"/>
      </w:pPr>
      <w:bookmarkStart w:id="120" w:name="_Toc236737155"/>
      <w:bookmarkStart w:id="121" w:name="_Toc240272142"/>
      <w:r w:rsidRPr="00F97336">
        <w:t>Rostered days off</w:t>
      </w:r>
      <w:bookmarkEnd w:id="120"/>
      <w:bookmarkEnd w:id="121"/>
      <w:r w:rsidRPr="00F97336">
        <w:t xml:space="preserve"> (RDO)</w:t>
      </w:r>
    </w:p>
    <w:p w14:paraId="64E7F960" w14:textId="77777777" w:rsidR="0017738D" w:rsidRPr="00F97336" w:rsidRDefault="0017738D" w:rsidP="00161102">
      <w:pPr>
        <w:pStyle w:val="Level3"/>
      </w:pPr>
      <w:bookmarkStart w:id="122" w:name="_Ref414447242"/>
      <w:r w:rsidRPr="00F97336">
        <w:t>The employer and the majority of employees at an enterprise may agree to establish a system of RDO.</w:t>
      </w:r>
      <w:bookmarkEnd w:id="122"/>
    </w:p>
    <w:p w14:paraId="3256D1B6" w14:textId="77777777" w:rsidR="0017738D" w:rsidRPr="00F97336" w:rsidRDefault="0017738D" w:rsidP="00161102">
      <w:pPr>
        <w:pStyle w:val="Level3"/>
      </w:pPr>
      <w:r w:rsidRPr="00F97336">
        <w:t>The terms of any agreement to introduce a system of RDO must be set out in the time and wages records.</w:t>
      </w:r>
    </w:p>
    <w:p w14:paraId="47B7F3EE" w14:textId="77777777" w:rsidR="0017738D" w:rsidRPr="00F97336" w:rsidRDefault="0017738D" w:rsidP="00DB28FC">
      <w:pPr>
        <w:pStyle w:val="Level3"/>
      </w:pPr>
      <w:r w:rsidRPr="00F97336">
        <w:t>Following the introduction of a system of RDO:</w:t>
      </w:r>
    </w:p>
    <w:p w14:paraId="7715CFDE" w14:textId="77777777" w:rsidR="00142EE8" w:rsidRPr="00F97336" w:rsidRDefault="0017738D" w:rsidP="00161102">
      <w:pPr>
        <w:pStyle w:val="Level4"/>
      </w:pPr>
      <w:r w:rsidRPr="00F97336">
        <w:t>An employee may elect, with the consent of the employer, to</w:t>
      </w:r>
      <w:r w:rsidR="000467FD" w:rsidRPr="00F97336">
        <w:t>:</w:t>
      </w:r>
    </w:p>
    <w:p w14:paraId="1AD472C2" w14:textId="1ACF3969" w:rsidR="0017738D" w:rsidRPr="00F97336" w:rsidRDefault="0017738D" w:rsidP="00161102">
      <w:pPr>
        <w:pStyle w:val="Bullet3"/>
      </w:pPr>
      <w:r w:rsidRPr="00F97336">
        <w:lastRenderedPageBreak/>
        <w:t>take</w:t>
      </w:r>
      <w:r w:rsidR="000467FD" w:rsidRPr="00F97336">
        <w:t xml:space="preserve"> a RDO at any time;</w:t>
      </w:r>
    </w:p>
    <w:p w14:paraId="634340BC" w14:textId="77777777" w:rsidR="0017738D" w:rsidRPr="00F97336" w:rsidRDefault="0017738D" w:rsidP="00161102">
      <w:pPr>
        <w:pStyle w:val="Bullet3"/>
      </w:pPr>
      <w:r w:rsidRPr="00F97336">
        <w:t xml:space="preserve">take </w:t>
      </w:r>
      <w:r w:rsidR="000467FD" w:rsidRPr="00F97336">
        <w:t>RDOs in part day amounts; and/or</w:t>
      </w:r>
    </w:p>
    <w:p w14:paraId="26175858" w14:textId="77777777" w:rsidR="0017738D" w:rsidRPr="00F97336" w:rsidRDefault="0017738D" w:rsidP="00161102">
      <w:pPr>
        <w:pStyle w:val="Bullet3"/>
      </w:pPr>
      <w:r w:rsidRPr="00F97336">
        <w:t xml:space="preserve">accrue some or all </w:t>
      </w:r>
      <w:r w:rsidR="000467FD" w:rsidRPr="00F97336">
        <w:t>RDOs</w:t>
      </w:r>
      <w:r w:rsidRPr="00F97336">
        <w:t xml:space="preserve"> for the purpose of creating a bank to be drawn on by the employee at a time mutually agreed between the employer and the employee.</w:t>
      </w:r>
    </w:p>
    <w:p w14:paraId="68A4FEF5" w14:textId="77777777" w:rsidR="0017738D" w:rsidRPr="00F97336" w:rsidRDefault="0017738D" w:rsidP="00161102">
      <w:pPr>
        <w:pStyle w:val="Level4"/>
      </w:pPr>
      <w:r w:rsidRPr="00F97336">
        <w:t>An employer must record RDO arrangements in the time and wages record.</w:t>
      </w:r>
    </w:p>
    <w:p w14:paraId="1CD5F8CA" w14:textId="77777777" w:rsidR="0017738D" w:rsidRPr="00F97336" w:rsidRDefault="0017738D" w:rsidP="00AD2397">
      <w:pPr>
        <w:pStyle w:val="Level2Bold"/>
      </w:pPr>
      <w:bookmarkStart w:id="123" w:name="_Toc236737156"/>
      <w:bookmarkStart w:id="124" w:name="_Ref414447543"/>
      <w:r w:rsidRPr="00F97336">
        <w:t>Make-up time</w:t>
      </w:r>
      <w:bookmarkEnd w:id="123"/>
      <w:bookmarkEnd w:id="124"/>
    </w:p>
    <w:p w14:paraId="4D9AED3E" w14:textId="6E0D75F6" w:rsidR="0012134F" w:rsidRDefault="0017738D" w:rsidP="00D005D3">
      <w:pPr>
        <w:pStyle w:val="Block1"/>
      </w:pPr>
      <w:r w:rsidRPr="00F97336">
        <w:t>An employee may elect, with the consent of the employer, to work make-up time under which the employee takes time off during ordinary hours and works those hours at a later time, during the spread of ordinary hours provided in this award. An employer must record make-up time arrangements in the time and wages record.</w:t>
      </w:r>
    </w:p>
    <w:p w14:paraId="1DC45C4E" w14:textId="2D1F0E8F" w:rsidR="00D005D3" w:rsidRPr="004F0CD4" w:rsidRDefault="009269FB" w:rsidP="00D005D3">
      <w:pPr>
        <w:pStyle w:val="Level1"/>
        <w:numPr>
          <w:ilvl w:val="0"/>
          <w:numId w:val="0"/>
        </w:numPr>
        <w:ind w:left="851" w:hanging="851"/>
      </w:pPr>
      <w:bookmarkStart w:id="125" w:name="_Toc184810737"/>
      <w:r w:rsidRPr="004F0CD4">
        <w:t>13A</w:t>
      </w:r>
      <w:r w:rsidR="00D005D3" w:rsidRPr="004F0CD4">
        <w:t>.</w:t>
      </w:r>
      <w:r w:rsidR="00D005D3" w:rsidRPr="004F0CD4">
        <w:tab/>
        <w:t>Employee right to disconnect</w:t>
      </w:r>
      <w:bookmarkEnd w:id="125"/>
    </w:p>
    <w:p w14:paraId="1115DA28" w14:textId="10B0BF3B" w:rsidR="00D005D3" w:rsidRPr="004F0CD4" w:rsidRDefault="00D005D3" w:rsidP="00D005D3">
      <w:pPr>
        <w:pStyle w:val="History"/>
      </w:pPr>
      <w:r w:rsidRPr="004F0CD4">
        <w:t>[</w:t>
      </w:r>
      <w:r w:rsidR="009269FB" w:rsidRPr="004F0CD4">
        <w:t>13A</w:t>
      </w:r>
      <w:r w:rsidRPr="004F0CD4">
        <w:t xml:space="preserve"> inserted by </w:t>
      </w:r>
      <w:hyperlink r:id="rId69" w:history="1">
        <w:r w:rsidR="002E7C95" w:rsidRPr="004F0CD4">
          <w:rPr>
            <w:rStyle w:val="Hyperlink"/>
          </w:rPr>
          <w:t>PR778067</w:t>
        </w:r>
      </w:hyperlink>
      <w:r w:rsidR="00B579B0" w:rsidRPr="004F0CD4">
        <w:t xml:space="preserve"> </w:t>
      </w:r>
      <w:r w:rsidRPr="004F0CD4">
        <w:t>from 26Aug24]</w:t>
      </w:r>
    </w:p>
    <w:p w14:paraId="0E5EDE64" w14:textId="3F757C3A" w:rsidR="00D005D3" w:rsidRPr="004F0CD4" w:rsidRDefault="009269FB" w:rsidP="00D005D3">
      <w:pPr>
        <w:pStyle w:val="Level2"/>
        <w:numPr>
          <w:ilvl w:val="0"/>
          <w:numId w:val="0"/>
        </w:numPr>
        <w:ind w:left="851" w:hanging="851"/>
      </w:pPr>
      <w:r w:rsidRPr="004F0CD4">
        <w:rPr>
          <w:b/>
        </w:rPr>
        <w:t>13A</w:t>
      </w:r>
      <w:r w:rsidR="00D005D3" w:rsidRPr="004F0CD4">
        <w:rPr>
          <w:b/>
        </w:rPr>
        <w:t>.1</w:t>
      </w:r>
      <w:r w:rsidR="00D005D3" w:rsidRPr="004F0CD4">
        <w:tab/>
        <w:t xml:space="preserve">Clause </w:t>
      </w:r>
      <w:r w:rsidRPr="004F0CD4">
        <w:t>13A</w:t>
      </w:r>
      <w:r w:rsidR="00D005D3" w:rsidRPr="004F0CD4">
        <w:t xml:space="preserve"> provides for the exercise of an employee’s right to disconnect under section 333M of the </w:t>
      </w:r>
      <w:hyperlink r:id="rId70" w:history="1">
        <w:r w:rsidR="00D005D3" w:rsidRPr="004F0CD4">
          <w:rPr>
            <w:rStyle w:val="Hyperlink"/>
          </w:rPr>
          <w:t>Act</w:t>
        </w:r>
      </w:hyperlink>
      <w:r w:rsidR="00D005D3" w:rsidRPr="004F0CD4">
        <w:t>.</w:t>
      </w:r>
    </w:p>
    <w:p w14:paraId="68865C18" w14:textId="77777777" w:rsidR="00D005D3" w:rsidRPr="004F0CD4" w:rsidRDefault="00D005D3" w:rsidP="00D005D3">
      <w:pPr>
        <w:pStyle w:val="Block1"/>
        <w:keepNext/>
      </w:pPr>
      <w:r w:rsidRPr="004F0CD4">
        <w:t>NOTE:</w:t>
      </w:r>
    </w:p>
    <w:p w14:paraId="058806A6" w14:textId="77777777" w:rsidR="00D005D3" w:rsidRPr="004F0CD4" w:rsidRDefault="00D005D3" w:rsidP="00D005D3">
      <w:pPr>
        <w:pStyle w:val="Block2"/>
        <w:ind w:left="2160" w:hanging="742"/>
      </w:pPr>
      <w:r w:rsidRPr="004F0CD4">
        <w:t>(a)</w:t>
      </w:r>
      <w:r w:rsidRPr="004F0CD4">
        <w:tab/>
        <w:t>Section 333M provides that, unless it is unreasonable to do so, an employee may refuse to monitor, read or respond to contact, or attempted contact, from:</w:t>
      </w:r>
    </w:p>
    <w:p w14:paraId="4E73C06E" w14:textId="77777777" w:rsidR="00D005D3" w:rsidRPr="004F0CD4" w:rsidRDefault="00D005D3" w:rsidP="00D005D3">
      <w:pPr>
        <w:pStyle w:val="Block3"/>
        <w:ind w:left="2880" w:hanging="895"/>
      </w:pPr>
      <w:r w:rsidRPr="004F0CD4">
        <w:t>(1)</w:t>
      </w:r>
      <w:r w:rsidRPr="004F0CD4">
        <w:tab/>
        <w:t>their employer outside of the employee’s working hours,</w:t>
      </w:r>
    </w:p>
    <w:p w14:paraId="49AA29A8" w14:textId="77777777" w:rsidR="00D005D3" w:rsidRPr="004F0CD4" w:rsidRDefault="00D005D3" w:rsidP="00D005D3">
      <w:pPr>
        <w:pStyle w:val="Block3"/>
        <w:ind w:left="2880" w:hanging="895"/>
      </w:pPr>
      <w:r w:rsidRPr="004F0CD4">
        <w:t>(2)</w:t>
      </w:r>
      <w:r w:rsidRPr="004F0CD4">
        <w:tab/>
        <w:t>a third party if the contact or attempted contact relates to, their work and is outside of the employee's working hours.</w:t>
      </w:r>
    </w:p>
    <w:p w14:paraId="200CE8E0" w14:textId="77777777" w:rsidR="00D005D3" w:rsidRPr="004F0CD4" w:rsidRDefault="00D005D3" w:rsidP="00D005D3">
      <w:pPr>
        <w:pStyle w:val="Block2"/>
        <w:ind w:left="2160" w:hanging="742"/>
      </w:pPr>
      <w:r w:rsidRPr="004F0CD4">
        <w:t>(b)</w:t>
      </w:r>
      <w:r w:rsidRPr="004F0CD4">
        <w:tab/>
        <w:t>Section 333M(3) lists matters that must be taken into account in determining whether an employee’s refusal is unreasonable.</w:t>
      </w:r>
    </w:p>
    <w:p w14:paraId="2A4EA0DC" w14:textId="77777777" w:rsidR="00D005D3" w:rsidRPr="004F0CD4" w:rsidRDefault="00D005D3" w:rsidP="00D005D3">
      <w:pPr>
        <w:pStyle w:val="Block2"/>
        <w:ind w:left="2160" w:hanging="742"/>
      </w:pPr>
      <w:r w:rsidRPr="004F0CD4">
        <w:t>(c)</w:t>
      </w:r>
      <w:r w:rsidRPr="004F0CD4">
        <w:tab/>
        <w:t>Section 333M(5) provides that an employee’s refusal will be unreasonable if the contact or attempted contact is required under a law of the Commonwealth, a State or a Territory.</w:t>
      </w:r>
    </w:p>
    <w:p w14:paraId="257DD657" w14:textId="77777777" w:rsidR="00D005D3" w:rsidRPr="004F0CD4" w:rsidRDefault="00D005D3" w:rsidP="00D005D3">
      <w:pPr>
        <w:pStyle w:val="Block2"/>
        <w:ind w:left="2160" w:hanging="742"/>
      </w:pPr>
      <w:r w:rsidRPr="004F0CD4">
        <w:t>(d)</w:t>
      </w:r>
      <w:r w:rsidRPr="004F0CD4">
        <w:tab/>
        <w:t>Section</w:t>
      </w:r>
      <w:r w:rsidRPr="004F0CD4" w:rsidDel="00D02919">
        <w:t xml:space="preserve"> 333N </w:t>
      </w:r>
      <w:r w:rsidRPr="004F0CD4">
        <w:t xml:space="preserve">provides </w:t>
      </w:r>
      <w:r w:rsidRPr="004F0CD4" w:rsidDel="00D02919">
        <w:t xml:space="preserve">for the resolution of disputes about whether </w:t>
      </w:r>
      <w:r w:rsidRPr="004F0CD4">
        <w:t>an employee’s</w:t>
      </w:r>
      <w:r w:rsidRPr="004F0CD4" w:rsidDel="00D02919">
        <w:t xml:space="preserve"> refusal is </w:t>
      </w:r>
      <w:r w:rsidRPr="004F0CD4">
        <w:t>un</w:t>
      </w:r>
      <w:r w:rsidRPr="004F0CD4" w:rsidDel="00D02919">
        <w:t xml:space="preserve">reasonable </w:t>
      </w:r>
      <w:r w:rsidRPr="004F0CD4">
        <w:t>and</w:t>
      </w:r>
      <w:r w:rsidRPr="004F0CD4" w:rsidDel="00D02919">
        <w:t xml:space="preserve"> </w:t>
      </w:r>
      <w:r w:rsidRPr="004F0CD4">
        <w:t xml:space="preserve">about </w:t>
      </w:r>
      <w:r w:rsidRPr="004F0CD4" w:rsidDel="00D02919">
        <w:t>the operation of section 333M.</w:t>
      </w:r>
    </w:p>
    <w:p w14:paraId="679486D8" w14:textId="2AA00590" w:rsidR="00D005D3" w:rsidRPr="004F0CD4" w:rsidRDefault="00D005D3" w:rsidP="00D005D3">
      <w:pPr>
        <w:pStyle w:val="Block2"/>
        <w:ind w:left="2160" w:hanging="742"/>
      </w:pPr>
      <w:r w:rsidRPr="004F0CD4">
        <w:t>(e)</w:t>
      </w:r>
      <w:r w:rsidRPr="004F0CD4">
        <w:tab/>
        <w:t xml:space="preserve">The general protections in Part 3–1 of the </w:t>
      </w:r>
      <w:hyperlink r:id="rId71" w:history="1">
        <w:r w:rsidRPr="004F0CD4">
          <w:rPr>
            <w:rStyle w:val="Hyperlink"/>
          </w:rPr>
          <w:t>Act</w:t>
        </w:r>
      </w:hyperlink>
      <w:r w:rsidRPr="004F0CD4">
        <w:t xml:space="preserve"> prohibit an employer taking adverse action against an employee because of the employee’s right to disconnect under section 333M of the </w:t>
      </w:r>
      <w:hyperlink r:id="rId72" w:history="1">
        <w:r w:rsidRPr="004F0CD4">
          <w:rPr>
            <w:rStyle w:val="Hyperlink"/>
          </w:rPr>
          <w:t>Act</w:t>
        </w:r>
      </w:hyperlink>
      <w:r w:rsidRPr="004F0CD4">
        <w:t>.</w:t>
      </w:r>
    </w:p>
    <w:p w14:paraId="4805F1FF" w14:textId="46893264" w:rsidR="00D005D3" w:rsidRPr="004F0CD4" w:rsidRDefault="009269FB" w:rsidP="00642231">
      <w:pPr>
        <w:pStyle w:val="Level2"/>
        <w:keepNext/>
        <w:numPr>
          <w:ilvl w:val="0"/>
          <w:numId w:val="0"/>
        </w:numPr>
        <w:ind w:left="851" w:hanging="851"/>
      </w:pPr>
      <w:r w:rsidRPr="004F0CD4">
        <w:rPr>
          <w:b/>
        </w:rPr>
        <w:lastRenderedPageBreak/>
        <w:t>13A</w:t>
      </w:r>
      <w:r w:rsidR="00D005D3" w:rsidRPr="004F0CD4">
        <w:rPr>
          <w:b/>
        </w:rPr>
        <w:t>.2</w:t>
      </w:r>
      <w:r w:rsidR="00D005D3" w:rsidRPr="004F0CD4">
        <w:tab/>
        <w:t xml:space="preserve">Clause </w:t>
      </w:r>
      <w:r w:rsidRPr="004F0CD4">
        <w:t>13A</w:t>
      </w:r>
      <w:r w:rsidR="00D005D3" w:rsidRPr="004F0CD4">
        <w:t xml:space="preserve"> applies from the following dates:</w:t>
      </w:r>
    </w:p>
    <w:p w14:paraId="2721A233" w14:textId="77777777" w:rsidR="00D005D3" w:rsidRPr="004F0CD4" w:rsidRDefault="00D005D3" w:rsidP="00D005D3">
      <w:pPr>
        <w:pStyle w:val="Level3"/>
      </w:pPr>
      <w:r w:rsidRPr="004F0CD4">
        <w:t>26 August 2024—for employers that are not small business employers on this date and their employees.</w:t>
      </w:r>
    </w:p>
    <w:p w14:paraId="50583AD8" w14:textId="77777777" w:rsidR="00D005D3" w:rsidRPr="004F0CD4" w:rsidRDefault="00D005D3" w:rsidP="00D005D3">
      <w:pPr>
        <w:pStyle w:val="Level3"/>
      </w:pPr>
      <w:r w:rsidRPr="004F0CD4">
        <w:t>26 August 2025—for employers that are small business employers on 26 August 2024 and their employees.</w:t>
      </w:r>
    </w:p>
    <w:p w14:paraId="63D652C6" w14:textId="6743A399" w:rsidR="00D005D3" w:rsidRPr="004F0CD4" w:rsidRDefault="009269FB" w:rsidP="00D005D3">
      <w:pPr>
        <w:pStyle w:val="Level2"/>
        <w:numPr>
          <w:ilvl w:val="0"/>
          <w:numId w:val="0"/>
        </w:numPr>
        <w:ind w:left="851" w:hanging="851"/>
      </w:pPr>
      <w:r w:rsidRPr="004F0CD4">
        <w:rPr>
          <w:b/>
        </w:rPr>
        <w:t>13A</w:t>
      </w:r>
      <w:r w:rsidR="00D005D3" w:rsidRPr="004F0CD4">
        <w:rPr>
          <w:b/>
        </w:rPr>
        <w:t>.3</w:t>
      </w:r>
      <w:r w:rsidR="00D005D3" w:rsidRPr="004F0CD4">
        <w:tab/>
        <w:t xml:space="preserve">An employer must not directly or indirectly prevent an employee from exercising their right to disconnect under the </w:t>
      </w:r>
      <w:hyperlink r:id="rId73" w:history="1">
        <w:r w:rsidR="00D005D3" w:rsidRPr="004F0CD4">
          <w:rPr>
            <w:rStyle w:val="Hyperlink"/>
          </w:rPr>
          <w:t>Act</w:t>
        </w:r>
      </w:hyperlink>
      <w:r w:rsidR="00D005D3" w:rsidRPr="004F0CD4">
        <w:t>.</w:t>
      </w:r>
    </w:p>
    <w:p w14:paraId="2F264C92" w14:textId="6C3CCBAC" w:rsidR="00D005D3" w:rsidRPr="004F0CD4" w:rsidRDefault="009269FB" w:rsidP="00EC01C9">
      <w:pPr>
        <w:pStyle w:val="Level2"/>
        <w:numPr>
          <w:ilvl w:val="0"/>
          <w:numId w:val="0"/>
        </w:numPr>
        <w:ind w:left="851" w:hanging="851"/>
      </w:pPr>
      <w:r w:rsidRPr="004F0CD4">
        <w:rPr>
          <w:b/>
        </w:rPr>
        <w:t>13A</w:t>
      </w:r>
      <w:r w:rsidR="00D005D3" w:rsidRPr="004F0CD4">
        <w:rPr>
          <w:b/>
        </w:rPr>
        <w:t>.</w:t>
      </w:r>
      <w:r w:rsidR="00255414" w:rsidRPr="004F0CD4">
        <w:rPr>
          <w:b/>
        </w:rPr>
        <w:t>4</w:t>
      </w:r>
      <w:r w:rsidR="00D005D3" w:rsidRPr="004F0CD4">
        <w:tab/>
        <w:t xml:space="preserve">Clause </w:t>
      </w:r>
      <w:r w:rsidRPr="004F0CD4">
        <w:t>13</w:t>
      </w:r>
      <w:r w:rsidR="00D005D3" w:rsidRPr="004F0CD4">
        <w:t>A.3</w:t>
      </w:r>
      <w:r w:rsidR="00D005D3" w:rsidRPr="004F0CD4">
        <w:rPr>
          <w:b/>
        </w:rPr>
        <w:t xml:space="preserve"> </w:t>
      </w:r>
      <w:r w:rsidR="00D005D3" w:rsidRPr="004F0CD4">
        <w:t xml:space="preserve">does not prevent an employer from contacting, or attempting to contact, an employee outside of </w:t>
      </w:r>
      <w:r w:rsidR="000E0AB2">
        <w:t xml:space="preserve">the employee’s </w:t>
      </w:r>
      <w:r w:rsidR="00D005D3" w:rsidRPr="004F0CD4">
        <w:t>working hours in circumstances including to notify them of</w:t>
      </w:r>
      <w:r w:rsidR="00EC01C9" w:rsidRPr="004F0CD4">
        <w:t xml:space="preserve"> </w:t>
      </w:r>
      <w:r w:rsidR="00D005D3" w:rsidRPr="004F0CD4">
        <w:t xml:space="preserve">an emergency roster change under clause </w:t>
      </w:r>
      <w:r w:rsidR="005E59EC">
        <w:fldChar w:fldCharType="begin"/>
      </w:r>
      <w:r w:rsidR="005E59EC">
        <w:instrText xml:space="preserve"> REF _Ref175737680 \w \h </w:instrText>
      </w:r>
      <w:r w:rsidR="005E59EC">
        <w:fldChar w:fldCharType="separate"/>
      </w:r>
      <w:r w:rsidR="000B0153">
        <w:t>13.5</w:t>
      </w:r>
      <w:r w:rsidR="005E59EC">
        <w:fldChar w:fldCharType="end"/>
      </w:r>
      <w:r w:rsidR="00EC01C9" w:rsidRPr="004F0CD4">
        <w:t>.</w:t>
      </w:r>
    </w:p>
    <w:p w14:paraId="7F1914EF" w14:textId="77777777" w:rsidR="00406498" w:rsidRPr="00F97336" w:rsidRDefault="00406498" w:rsidP="00AD2397">
      <w:pPr>
        <w:pStyle w:val="Level1"/>
        <w:rPr>
          <w:rFonts w:cs="Times New Roman"/>
        </w:rPr>
      </w:pPr>
      <w:bookmarkStart w:id="126" w:name="_Toc208886001"/>
      <w:bookmarkStart w:id="127" w:name="_Toc208886089"/>
      <w:bookmarkStart w:id="128" w:name="_Toc208902579"/>
      <w:bookmarkStart w:id="129" w:name="_Toc208932484"/>
      <w:bookmarkStart w:id="130" w:name="_Toc208932569"/>
      <w:bookmarkStart w:id="131" w:name="_Toc208979924"/>
      <w:bookmarkStart w:id="132" w:name="_Ref16684063"/>
      <w:bookmarkStart w:id="133" w:name="_Ref30162655"/>
      <w:bookmarkStart w:id="134" w:name="_Toc184810738"/>
      <w:r w:rsidRPr="00F97336">
        <w:rPr>
          <w:rFonts w:cs="Times New Roman"/>
        </w:rPr>
        <w:t>Breaks</w:t>
      </w:r>
      <w:bookmarkEnd w:id="126"/>
      <w:bookmarkEnd w:id="127"/>
      <w:bookmarkEnd w:id="128"/>
      <w:bookmarkEnd w:id="129"/>
      <w:bookmarkEnd w:id="130"/>
      <w:bookmarkEnd w:id="131"/>
      <w:bookmarkEnd w:id="132"/>
      <w:bookmarkEnd w:id="133"/>
      <w:bookmarkEnd w:id="134"/>
    </w:p>
    <w:p w14:paraId="004519AD" w14:textId="77777777" w:rsidR="00406498" w:rsidRPr="00F97336" w:rsidRDefault="00666DEF" w:rsidP="00AD2397">
      <w:pPr>
        <w:pStyle w:val="Level2Bold"/>
      </w:pPr>
      <w:r w:rsidRPr="00F97336">
        <w:t>Unpaid m</w:t>
      </w:r>
      <w:r w:rsidR="00406498" w:rsidRPr="00F97336">
        <w:t>eal break</w:t>
      </w:r>
    </w:p>
    <w:p w14:paraId="75F6B745" w14:textId="1DD1E8E4" w:rsidR="00142EE8" w:rsidRPr="00F97336" w:rsidRDefault="00406498" w:rsidP="00161102">
      <w:pPr>
        <w:pStyle w:val="Level3"/>
      </w:pPr>
      <w:r w:rsidRPr="00F97336">
        <w:t xml:space="preserve">An employee must be given an unpaid meal break of </w:t>
      </w:r>
      <w:r w:rsidR="00666DEF" w:rsidRPr="00F97336">
        <w:t>between</w:t>
      </w:r>
      <w:r w:rsidRPr="00F97336">
        <w:t xml:space="preserve"> 30 minutes and 60 minutes no later than </w:t>
      </w:r>
      <w:r w:rsidR="00C30149" w:rsidRPr="00F97336">
        <w:t>5</w:t>
      </w:r>
      <w:r w:rsidRPr="00F97336">
        <w:t xml:space="preserve"> hours after commencing work and </w:t>
      </w:r>
      <w:r w:rsidR="00C30149" w:rsidRPr="00F97336">
        <w:t>5</w:t>
      </w:r>
      <w:r w:rsidRPr="00F97336">
        <w:t xml:space="preserve"> hours after the resumption of work from a previous meal break.</w:t>
      </w:r>
    </w:p>
    <w:p w14:paraId="14E1BF77" w14:textId="77777777" w:rsidR="00142EE8" w:rsidRPr="00F97336" w:rsidRDefault="00406498" w:rsidP="00161102">
      <w:pPr>
        <w:pStyle w:val="Level3"/>
      </w:pPr>
      <w:r w:rsidRPr="00F97336">
        <w:t xml:space="preserve">An employee required to work through a meal break must be paid </w:t>
      </w:r>
      <w:r w:rsidR="00666DEF" w:rsidRPr="00F97336">
        <w:rPr>
          <w:b/>
        </w:rPr>
        <w:t>200%</w:t>
      </w:r>
      <w:r w:rsidR="00666DEF" w:rsidRPr="00F97336">
        <w:t xml:space="preserve"> of the minimum hourly rate</w:t>
      </w:r>
      <w:r w:rsidRPr="00F97336">
        <w:t xml:space="preserve"> for all time so worked until a meal break is allowed.</w:t>
      </w:r>
    </w:p>
    <w:p w14:paraId="337B0196" w14:textId="77777777" w:rsidR="00406498" w:rsidRPr="00F97336" w:rsidRDefault="007114A1" w:rsidP="00AD2397">
      <w:pPr>
        <w:pStyle w:val="Level2Bold"/>
      </w:pPr>
      <w:r w:rsidRPr="00F97336">
        <w:t>Paid r</w:t>
      </w:r>
      <w:r w:rsidR="00406498" w:rsidRPr="00F97336">
        <w:t>est break</w:t>
      </w:r>
    </w:p>
    <w:p w14:paraId="10F8AAAA" w14:textId="77777777" w:rsidR="007114A1" w:rsidRPr="00F97336" w:rsidRDefault="00406498" w:rsidP="00161102">
      <w:pPr>
        <w:pStyle w:val="Level3"/>
      </w:pPr>
      <w:r w:rsidRPr="00F97336">
        <w:t>An employee must be allowed a paid 10 minute rest break between</w:t>
      </w:r>
      <w:r w:rsidR="007114A1" w:rsidRPr="00F97336">
        <w:t>:</w:t>
      </w:r>
    </w:p>
    <w:p w14:paraId="2EB80710" w14:textId="77777777" w:rsidR="00142EE8" w:rsidRPr="00F97336" w:rsidRDefault="00406498" w:rsidP="00161102">
      <w:pPr>
        <w:pStyle w:val="Level4"/>
      </w:pPr>
      <w:r w:rsidRPr="00F97336">
        <w:t>their time of commencing work and their meal break</w:t>
      </w:r>
      <w:r w:rsidR="007114A1" w:rsidRPr="00F97336">
        <w:t>;</w:t>
      </w:r>
      <w:r w:rsidRPr="00F97336">
        <w:t xml:space="preserve"> and</w:t>
      </w:r>
    </w:p>
    <w:p w14:paraId="64F3B957" w14:textId="77777777" w:rsidR="00406498" w:rsidRPr="00F97336" w:rsidRDefault="00406498" w:rsidP="00161102">
      <w:pPr>
        <w:pStyle w:val="Level4"/>
      </w:pPr>
      <w:r w:rsidRPr="00F97336">
        <w:t>their meal break and their time of ceasing work for the day.</w:t>
      </w:r>
    </w:p>
    <w:p w14:paraId="751A3836" w14:textId="18E02C3A" w:rsidR="001A2817" w:rsidRPr="00F97336" w:rsidRDefault="001A2817" w:rsidP="00161102">
      <w:pPr>
        <w:pStyle w:val="Level3"/>
      </w:pPr>
      <w:r w:rsidRPr="00F97336">
        <w:t xml:space="preserve">A casual employee who works </w:t>
      </w:r>
      <w:r w:rsidR="00C30149" w:rsidRPr="00F97336">
        <w:t>3</w:t>
      </w:r>
      <w:r w:rsidRPr="00F97336">
        <w:t xml:space="preserve"> hours or less per shift is not entitled to a paid rest break.</w:t>
      </w:r>
    </w:p>
    <w:p w14:paraId="09EB6841" w14:textId="77777777" w:rsidR="00C47704" w:rsidRPr="00F97336" w:rsidRDefault="0017738D" w:rsidP="00161102">
      <w:pPr>
        <w:pStyle w:val="Partheading"/>
        <w:keepNext w:val="0"/>
        <w:spacing w:before="360"/>
      </w:pPr>
      <w:bookmarkStart w:id="135" w:name="_Toc184810739"/>
      <w:bookmarkStart w:id="136" w:name="Part4"/>
      <w:bookmarkEnd w:id="104"/>
      <w:r w:rsidRPr="00F97336">
        <w:t>Wages and Allowances</w:t>
      </w:r>
      <w:bookmarkEnd w:id="135"/>
    </w:p>
    <w:p w14:paraId="270B4A2D" w14:textId="738B8784" w:rsidR="00C47704" w:rsidRPr="00F97336" w:rsidRDefault="00C47704" w:rsidP="00AD2397">
      <w:pPr>
        <w:pStyle w:val="Level1"/>
        <w:rPr>
          <w:rFonts w:cs="Times New Roman"/>
        </w:rPr>
      </w:pPr>
      <w:bookmarkStart w:id="137" w:name="_Ref208655928"/>
      <w:bookmarkStart w:id="138" w:name="_Toc208885994"/>
      <w:bookmarkStart w:id="139" w:name="_Toc208886082"/>
      <w:bookmarkStart w:id="140" w:name="_Toc208902572"/>
      <w:bookmarkStart w:id="141" w:name="_Toc208932477"/>
      <w:bookmarkStart w:id="142" w:name="_Toc208932562"/>
      <w:bookmarkStart w:id="143" w:name="_Toc208979917"/>
      <w:bookmarkStart w:id="144" w:name="_Toc184810740"/>
      <w:r w:rsidRPr="00F97336">
        <w:rPr>
          <w:rFonts w:cs="Times New Roman"/>
        </w:rPr>
        <w:t xml:space="preserve">Minimum </w:t>
      </w:r>
      <w:r w:rsidR="00480047" w:rsidRPr="00F97336">
        <w:rPr>
          <w:rFonts w:cs="Times New Roman"/>
        </w:rPr>
        <w:t>rates</w:t>
      </w:r>
      <w:bookmarkEnd w:id="137"/>
      <w:bookmarkEnd w:id="138"/>
      <w:bookmarkEnd w:id="139"/>
      <w:bookmarkEnd w:id="140"/>
      <w:bookmarkEnd w:id="141"/>
      <w:bookmarkEnd w:id="142"/>
      <w:bookmarkEnd w:id="143"/>
      <w:bookmarkEnd w:id="144"/>
    </w:p>
    <w:p w14:paraId="4ADABD0D" w14:textId="1EB9C893" w:rsidR="00BC621B" w:rsidRPr="00F97336" w:rsidRDefault="005F5E66" w:rsidP="00BC621B">
      <w:pPr>
        <w:pStyle w:val="History"/>
        <w:rPr>
          <w:color w:val="000000"/>
          <w:lang w:val="en-GB"/>
        </w:rPr>
      </w:pPr>
      <w:bookmarkStart w:id="145" w:name="_Hlk61976561"/>
      <w:r w:rsidRPr="00F97336">
        <w:rPr>
          <w:color w:val="000000"/>
          <w:lang w:val="en-GB"/>
        </w:rPr>
        <w:t xml:space="preserve">[Varied by </w:t>
      </w:r>
      <w:hyperlink r:id="rId74" w:history="1">
        <w:r w:rsidRPr="00F97336">
          <w:rPr>
            <w:rStyle w:val="Hyperlink"/>
          </w:rPr>
          <w:t>PR718912</w:t>
        </w:r>
      </w:hyperlink>
      <w:r w:rsidRPr="00F97336">
        <w:rPr>
          <w:color w:val="000000"/>
          <w:lang w:val="en-GB"/>
        </w:rPr>
        <w:t xml:space="preserve">, </w:t>
      </w:r>
      <w:hyperlink r:id="rId75" w:history="1">
        <w:r w:rsidRPr="00F97336">
          <w:rPr>
            <w:rStyle w:val="Hyperlink"/>
          </w:rPr>
          <w:t>PR726419</w:t>
        </w:r>
      </w:hyperlink>
      <w:r w:rsidRPr="00F97336">
        <w:rPr>
          <w:color w:val="000000"/>
          <w:lang w:val="en-GB"/>
        </w:rPr>
        <w:t xml:space="preserve">; corrected by </w:t>
      </w:r>
      <w:hyperlink r:id="rId76" w:history="1">
        <w:r w:rsidRPr="00F97336">
          <w:rPr>
            <w:rStyle w:val="Hyperlink"/>
          </w:rPr>
          <w:t>PR726041</w:t>
        </w:r>
      </w:hyperlink>
      <w:r w:rsidRPr="00F97336">
        <w:t xml:space="preserve">; varied by </w:t>
      </w:r>
      <w:hyperlink r:id="rId77" w:history="1">
        <w:r w:rsidRPr="00F97336">
          <w:rPr>
            <w:rStyle w:val="Hyperlink"/>
          </w:rPr>
          <w:t>PR730832</w:t>
        </w:r>
      </w:hyperlink>
      <w:r w:rsidR="000A5C9C" w:rsidRPr="00F97336">
        <w:rPr>
          <w:color w:val="000000"/>
          <w:lang w:val="en-GB"/>
        </w:rPr>
        <w:t xml:space="preserve">, </w:t>
      </w:r>
      <w:hyperlink r:id="rId78" w:history="1">
        <w:r w:rsidR="000A5C9C" w:rsidRPr="00F97336">
          <w:rPr>
            <w:rStyle w:val="Hyperlink"/>
          </w:rPr>
          <w:t>PR729354</w:t>
        </w:r>
      </w:hyperlink>
      <w:r w:rsidR="007719A9" w:rsidRPr="00F97336">
        <w:rPr>
          <w:color w:val="000000"/>
          <w:lang w:val="en-GB"/>
        </w:rPr>
        <w:t xml:space="preserve">, </w:t>
      </w:r>
      <w:hyperlink r:id="rId79" w:history="1">
        <w:r w:rsidR="007719A9" w:rsidRPr="00F97336">
          <w:rPr>
            <w:rStyle w:val="Hyperlink"/>
          </w:rPr>
          <w:t>PR731022</w:t>
        </w:r>
      </w:hyperlink>
      <w:r w:rsidR="008A3727" w:rsidRPr="00BB69E2">
        <w:rPr>
          <w:rStyle w:val="Hyperlink"/>
          <w:color w:val="auto"/>
          <w:u w:val="none"/>
        </w:rPr>
        <w:t>,</w:t>
      </w:r>
      <w:r w:rsidR="00FF5D5C" w:rsidRPr="00BB69E2">
        <w:rPr>
          <w:rStyle w:val="Hyperlink"/>
          <w:color w:val="auto"/>
          <w:u w:val="none"/>
        </w:rPr>
        <w:t xml:space="preserve"> </w:t>
      </w:r>
      <w:hyperlink r:id="rId80" w:history="1">
        <w:r w:rsidR="008A3727" w:rsidRPr="00F97336">
          <w:rPr>
            <w:rStyle w:val="Hyperlink"/>
          </w:rPr>
          <w:t>PR740780</w:t>
        </w:r>
      </w:hyperlink>
      <w:r w:rsidR="00BB69E2">
        <w:t>,</w:t>
      </w:r>
      <w:r w:rsidR="00955837">
        <w:rPr>
          <w:color w:val="000000"/>
          <w:lang w:val="en-GB"/>
        </w:rPr>
        <w:t xml:space="preserve"> </w:t>
      </w:r>
      <w:hyperlink r:id="rId81" w:history="1">
        <w:r w:rsidR="00955837">
          <w:rPr>
            <w:rStyle w:val="Hyperlink"/>
          </w:rPr>
          <w:t>PR762203</w:t>
        </w:r>
      </w:hyperlink>
      <w:r w:rsidR="00AB6B0F">
        <w:rPr>
          <w:color w:val="000000"/>
          <w:lang w:val="en-GB"/>
        </w:rPr>
        <w:t xml:space="preserve">, </w:t>
      </w:r>
      <w:hyperlink r:id="rId82" w:history="1">
        <w:r w:rsidR="00AB6B0F">
          <w:rPr>
            <w:rStyle w:val="Hyperlink"/>
          </w:rPr>
          <w:t>PR767901</w:t>
        </w:r>
      </w:hyperlink>
      <w:r w:rsidR="00C36B05">
        <w:rPr>
          <w:color w:val="000000"/>
          <w:lang w:val="en-GB"/>
        </w:rPr>
        <w:t xml:space="preserve">, </w:t>
      </w:r>
      <w:hyperlink r:id="rId83" w:history="1">
        <w:r w:rsidR="00C36B05">
          <w:rPr>
            <w:rStyle w:val="Hyperlink"/>
          </w:rPr>
          <w:t>PR773983</w:t>
        </w:r>
      </w:hyperlink>
      <w:r w:rsidR="00C36B05">
        <w:rPr>
          <w:color w:val="000000"/>
          <w:lang w:val="en-GB"/>
        </w:rPr>
        <w:t>]</w:t>
      </w:r>
    </w:p>
    <w:p w14:paraId="2C25E809" w14:textId="09EC6D4E" w:rsidR="004347A4" w:rsidRPr="00F97336" w:rsidRDefault="004347A4" w:rsidP="004347A4">
      <w:pPr>
        <w:pStyle w:val="History"/>
        <w:rPr>
          <w:lang w:val="en-GB"/>
        </w:rPr>
      </w:pPr>
      <w:r w:rsidRPr="00F97336">
        <w:rPr>
          <w:color w:val="000000"/>
          <w:lang w:val="en-GB"/>
        </w:rPr>
        <w:t xml:space="preserve">[15.1 varied by </w:t>
      </w:r>
      <w:hyperlink r:id="rId84" w:history="1">
        <w:r w:rsidRPr="00F97336">
          <w:rPr>
            <w:rStyle w:val="Hyperlink"/>
          </w:rPr>
          <w:t>PR718912</w:t>
        </w:r>
      </w:hyperlink>
      <w:r w:rsidRPr="00F97336">
        <w:rPr>
          <w:color w:val="000000"/>
          <w:lang w:val="en-GB"/>
        </w:rPr>
        <w:t xml:space="preserve">; corrected by </w:t>
      </w:r>
      <w:hyperlink r:id="rId85" w:history="1">
        <w:r w:rsidR="00700DB9" w:rsidRPr="00F97336">
          <w:rPr>
            <w:rStyle w:val="Hyperlink"/>
          </w:rPr>
          <w:t>PR726041</w:t>
        </w:r>
      </w:hyperlink>
      <w:r w:rsidR="00A851A5" w:rsidRPr="00F97336">
        <w:rPr>
          <w:color w:val="000000"/>
          <w:lang w:val="en-GB"/>
        </w:rPr>
        <w:t xml:space="preserve">; varied by </w:t>
      </w:r>
      <w:hyperlink r:id="rId86" w:history="1">
        <w:r w:rsidR="00A851A5" w:rsidRPr="00F97336">
          <w:rPr>
            <w:rStyle w:val="Hyperlink"/>
          </w:rPr>
          <w:t>PR729354</w:t>
        </w:r>
      </w:hyperlink>
      <w:r w:rsidR="00021A75" w:rsidRPr="00F97336">
        <w:rPr>
          <w:color w:val="000000"/>
          <w:lang w:val="en-GB"/>
        </w:rPr>
        <w:t xml:space="preserve">, </w:t>
      </w:r>
      <w:hyperlink r:id="rId87" w:history="1">
        <w:r w:rsidR="00D00220" w:rsidRPr="00F97336">
          <w:rPr>
            <w:rStyle w:val="Hyperlink"/>
          </w:rPr>
          <w:t>PR740780</w:t>
        </w:r>
      </w:hyperlink>
      <w:r w:rsidR="00021A75" w:rsidRPr="00F97336">
        <w:rPr>
          <w:color w:val="000000"/>
          <w:lang w:val="en-GB"/>
        </w:rPr>
        <w:t xml:space="preserve">, </w:t>
      </w:r>
      <w:hyperlink r:id="rId88" w:history="1">
        <w:r w:rsidR="00124BDE">
          <w:rPr>
            <w:rStyle w:val="Hyperlink"/>
          </w:rPr>
          <w:t>PR762203</w:t>
        </w:r>
      </w:hyperlink>
      <w:r w:rsidR="009922BB">
        <w:rPr>
          <w:color w:val="000000"/>
          <w:lang w:val="en-GB"/>
        </w:rPr>
        <w:t xml:space="preserve">, </w:t>
      </w:r>
      <w:hyperlink r:id="rId89" w:history="1">
        <w:r w:rsidR="009922BB">
          <w:rPr>
            <w:rStyle w:val="Hyperlink"/>
          </w:rPr>
          <w:t>PR773983</w:t>
        </w:r>
      </w:hyperlink>
      <w:r w:rsidR="009922BB">
        <w:rPr>
          <w:color w:val="000000"/>
          <w:lang w:val="en-GB"/>
        </w:rPr>
        <w:t> </w:t>
      </w:r>
      <w:r w:rsidR="00A851A5" w:rsidRPr="00F97336">
        <w:rPr>
          <w:szCs w:val="20"/>
        </w:rPr>
        <w:t>ppc</w:t>
      </w:r>
      <w:bookmarkStart w:id="146" w:name="_Hlk85192663"/>
      <w:r w:rsidR="009922BB">
        <w:rPr>
          <w:szCs w:val="20"/>
        </w:rPr>
        <w:t> </w:t>
      </w:r>
      <w:r w:rsidR="00A851A5" w:rsidRPr="00F97336">
        <w:rPr>
          <w:szCs w:val="20"/>
        </w:rPr>
        <w:t>01</w:t>
      </w:r>
      <w:r w:rsidR="00D00220" w:rsidRPr="00F97336">
        <w:rPr>
          <w:szCs w:val="20"/>
        </w:rPr>
        <w:t>Jul</w:t>
      </w:r>
      <w:r w:rsidR="00A851A5" w:rsidRPr="00F97336">
        <w:rPr>
          <w:szCs w:val="20"/>
        </w:rPr>
        <w:t>2</w:t>
      </w:r>
      <w:bookmarkEnd w:id="146"/>
      <w:r w:rsidR="009922BB">
        <w:rPr>
          <w:szCs w:val="20"/>
        </w:rPr>
        <w:t>4</w:t>
      </w:r>
      <w:r w:rsidRPr="00F97336">
        <w:rPr>
          <w:color w:val="000000"/>
          <w:lang w:val="en-GB"/>
        </w:rPr>
        <w:t>]</w:t>
      </w:r>
      <w:bookmarkEnd w:id="145"/>
    </w:p>
    <w:p w14:paraId="77295B8A" w14:textId="5FEEEAFF" w:rsidR="00186970" w:rsidRPr="00F97336" w:rsidRDefault="005977A1" w:rsidP="00161102">
      <w:pPr>
        <w:pStyle w:val="Level2"/>
      </w:pPr>
      <w:bookmarkStart w:id="147" w:name="_Ref414281020"/>
      <w:r w:rsidRPr="00F97336">
        <w:t xml:space="preserve">An employer must pay adult employees the following minimum </w:t>
      </w:r>
      <w:r w:rsidR="00BC6F86" w:rsidRPr="00F97336">
        <w:t xml:space="preserve">rates </w:t>
      </w:r>
      <w:r w:rsidRPr="00F97336">
        <w:t>for ordinary hours worked by the employee:</w:t>
      </w:r>
      <w:bookmarkEnd w:id="147"/>
    </w:p>
    <w:tbl>
      <w:tblPr>
        <w:tblW w:w="7234" w:type="dxa"/>
        <w:tblInd w:w="8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170" w:type="dxa"/>
        </w:tblCellMar>
        <w:tblLook w:val="01E0" w:firstRow="1" w:lastRow="1" w:firstColumn="1" w:lastColumn="1" w:noHBand="0" w:noVBand="0"/>
      </w:tblPr>
      <w:tblGrid>
        <w:gridCol w:w="2131"/>
        <w:gridCol w:w="2693"/>
        <w:gridCol w:w="2410"/>
      </w:tblGrid>
      <w:tr w:rsidR="00D9558D" w:rsidRPr="00F97336" w14:paraId="1F90CF22" w14:textId="77777777" w:rsidTr="00F31898">
        <w:trPr>
          <w:tblHeader/>
        </w:trPr>
        <w:tc>
          <w:tcPr>
            <w:tcW w:w="2131" w:type="dxa"/>
          </w:tcPr>
          <w:p w14:paraId="4218DB7A" w14:textId="77777777" w:rsidR="00D9558D" w:rsidRPr="00F97336" w:rsidRDefault="00D9558D" w:rsidP="00F503A3">
            <w:pPr>
              <w:pStyle w:val="AMODTable"/>
              <w:rPr>
                <w:b/>
              </w:rPr>
            </w:pPr>
            <w:r w:rsidRPr="00F97336">
              <w:rPr>
                <w:b/>
              </w:rPr>
              <w:lastRenderedPageBreak/>
              <w:t>Employee classification level</w:t>
            </w:r>
          </w:p>
        </w:tc>
        <w:tc>
          <w:tcPr>
            <w:tcW w:w="2693" w:type="dxa"/>
          </w:tcPr>
          <w:p w14:paraId="4B0B43D4" w14:textId="77777777" w:rsidR="00D62E0A" w:rsidRPr="00F97336" w:rsidRDefault="00D9558D" w:rsidP="00F503A3">
            <w:pPr>
              <w:pStyle w:val="AMODTable"/>
              <w:jc w:val="center"/>
              <w:rPr>
                <w:b/>
              </w:rPr>
            </w:pPr>
            <w:r w:rsidRPr="00F97336">
              <w:rPr>
                <w:b/>
              </w:rPr>
              <w:t>Minimum weekly rate</w:t>
            </w:r>
          </w:p>
          <w:p w14:paraId="4EA8B3DB" w14:textId="08BCB8D4" w:rsidR="00D9558D" w:rsidRPr="00F97336" w:rsidRDefault="001A0415" w:rsidP="00F503A3">
            <w:pPr>
              <w:pStyle w:val="AMODTable"/>
              <w:jc w:val="center"/>
              <w:rPr>
                <w:b/>
              </w:rPr>
            </w:pPr>
            <w:r w:rsidRPr="00F97336">
              <w:rPr>
                <w:b/>
              </w:rPr>
              <w:t>(full-time employee)</w:t>
            </w:r>
          </w:p>
        </w:tc>
        <w:tc>
          <w:tcPr>
            <w:tcW w:w="2410" w:type="dxa"/>
          </w:tcPr>
          <w:p w14:paraId="3908BEE9" w14:textId="77777777" w:rsidR="00D9558D" w:rsidRPr="00F97336" w:rsidRDefault="00D9558D" w:rsidP="00F503A3">
            <w:pPr>
              <w:pStyle w:val="AMODTable"/>
              <w:jc w:val="center"/>
              <w:rPr>
                <w:b/>
              </w:rPr>
            </w:pPr>
            <w:r w:rsidRPr="00F97336">
              <w:rPr>
                <w:b/>
              </w:rPr>
              <w:t>Minimum hourly rate</w:t>
            </w:r>
          </w:p>
        </w:tc>
      </w:tr>
      <w:tr w:rsidR="00D9558D" w:rsidRPr="00F97336" w14:paraId="6F75AACF" w14:textId="77777777" w:rsidTr="00F31898">
        <w:trPr>
          <w:tblHeader/>
        </w:trPr>
        <w:tc>
          <w:tcPr>
            <w:tcW w:w="2131" w:type="dxa"/>
          </w:tcPr>
          <w:p w14:paraId="116700B4" w14:textId="77777777" w:rsidR="00D9558D" w:rsidRPr="00F97336" w:rsidRDefault="00D9558D" w:rsidP="00F503A3">
            <w:pPr>
              <w:pStyle w:val="AMODTable"/>
              <w:rPr>
                <w:b/>
              </w:rPr>
            </w:pPr>
          </w:p>
        </w:tc>
        <w:tc>
          <w:tcPr>
            <w:tcW w:w="2693" w:type="dxa"/>
          </w:tcPr>
          <w:p w14:paraId="3792B975" w14:textId="77777777" w:rsidR="00D9558D" w:rsidRPr="00F97336" w:rsidRDefault="00D9558D" w:rsidP="00F503A3">
            <w:pPr>
              <w:pStyle w:val="AMODTable"/>
              <w:jc w:val="center"/>
              <w:rPr>
                <w:b/>
              </w:rPr>
            </w:pPr>
            <w:r w:rsidRPr="00F97336">
              <w:rPr>
                <w:b/>
              </w:rPr>
              <w:t>$</w:t>
            </w:r>
          </w:p>
        </w:tc>
        <w:tc>
          <w:tcPr>
            <w:tcW w:w="2410" w:type="dxa"/>
          </w:tcPr>
          <w:p w14:paraId="12E17C99" w14:textId="77777777" w:rsidR="00D9558D" w:rsidRPr="00F97336" w:rsidRDefault="00D9558D" w:rsidP="00F503A3">
            <w:pPr>
              <w:pStyle w:val="AMODTable"/>
              <w:jc w:val="center"/>
              <w:rPr>
                <w:b/>
              </w:rPr>
            </w:pPr>
            <w:r w:rsidRPr="00F97336">
              <w:rPr>
                <w:b/>
              </w:rPr>
              <w:t>$</w:t>
            </w:r>
          </w:p>
        </w:tc>
      </w:tr>
      <w:tr w:rsidR="00F31898" w:rsidRPr="00F97336" w14:paraId="428E63E0" w14:textId="77777777" w:rsidTr="00F31898">
        <w:tc>
          <w:tcPr>
            <w:tcW w:w="2131" w:type="dxa"/>
          </w:tcPr>
          <w:p w14:paraId="1026AE01" w14:textId="36B439A0" w:rsidR="00F31898" w:rsidRPr="00F97336" w:rsidRDefault="002933EF" w:rsidP="00F31898">
            <w:pPr>
              <w:pStyle w:val="AMODTable"/>
            </w:pPr>
            <w:r>
              <w:rPr>
                <w:bCs/>
                <w:noProof/>
              </w:rPr>
              <w:t>Level 1</w:t>
            </w:r>
          </w:p>
        </w:tc>
        <w:tc>
          <w:tcPr>
            <w:tcW w:w="2693" w:type="dxa"/>
          </w:tcPr>
          <w:p w14:paraId="36EE17EF" w14:textId="320DCEFC" w:rsidR="00F31898" w:rsidRPr="00F97336" w:rsidRDefault="002933EF" w:rsidP="00F31898">
            <w:pPr>
              <w:pStyle w:val="AMODTable"/>
              <w:jc w:val="center"/>
            </w:pPr>
            <w:r>
              <w:rPr>
                <w:bCs/>
                <w:noProof/>
              </w:rPr>
              <w:t>891.50</w:t>
            </w:r>
          </w:p>
        </w:tc>
        <w:tc>
          <w:tcPr>
            <w:tcW w:w="2410" w:type="dxa"/>
          </w:tcPr>
          <w:p w14:paraId="6718EECF" w14:textId="7C5EB35F" w:rsidR="00F31898" w:rsidRPr="00F97336" w:rsidRDefault="002933EF" w:rsidP="00F31898">
            <w:pPr>
              <w:pStyle w:val="AMODTable"/>
              <w:jc w:val="center"/>
            </w:pPr>
            <w:r>
              <w:rPr>
                <w:bCs/>
                <w:noProof/>
              </w:rPr>
              <w:t>23.46</w:t>
            </w:r>
          </w:p>
        </w:tc>
      </w:tr>
      <w:tr w:rsidR="00F31898" w:rsidRPr="00F97336" w14:paraId="72C1CC20" w14:textId="77777777" w:rsidTr="00F31898">
        <w:tc>
          <w:tcPr>
            <w:tcW w:w="2131" w:type="dxa"/>
          </w:tcPr>
          <w:p w14:paraId="77BFA557" w14:textId="77777777" w:rsidR="00F31898" w:rsidRPr="00F97336" w:rsidRDefault="002933EF" w:rsidP="00F31898">
            <w:pPr>
              <w:pStyle w:val="AMODTable"/>
            </w:pPr>
            <w:r>
              <w:rPr>
                <w:bCs/>
                <w:noProof/>
              </w:rPr>
              <w:t>Level 2</w:t>
            </w:r>
          </w:p>
        </w:tc>
        <w:tc>
          <w:tcPr>
            <w:tcW w:w="2693" w:type="dxa"/>
          </w:tcPr>
          <w:p w14:paraId="0E36FEEF" w14:textId="77777777" w:rsidR="00F31898" w:rsidRPr="00F97336" w:rsidRDefault="002933EF" w:rsidP="00F31898">
            <w:pPr>
              <w:pStyle w:val="AMODTable"/>
              <w:jc w:val="center"/>
            </w:pPr>
            <w:r>
              <w:rPr>
                <w:bCs/>
                <w:noProof/>
              </w:rPr>
              <w:t>915.90</w:t>
            </w:r>
          </w:p>
        </w:tc>
        <w:tc>
          <w:tcPr>
            <w:tcW w:w="2410" w:type="dxa"/>
          </w:tcPr>
          <w:p w14:paraId="6EDEC1E8" w14:textId="77777777" w:rsidR="00F31898" w:rsidRPr="00F97336" w:rsidRDefault="002933EF" w:rsidP="00F31898">
            <w:pPr>
              <w:pStyle w:val="AMODTable"/>
              <w:jc w:val="center"/>
            </w:pPr>
            <w:r>
              <w:rPr>
                <w:bCs/>
                <w:noProof/>
              </w:rPr>
              <w:t>24.10</w:t>
            </w:r>
          </w:p>
        </w:tc>
      </w:tr>
      <w:tr w:rsidR="00F31898" w:rsidRPr="00F97336" w14:paraId="73A58F36" w14:textId="77777777" w:rsidTr="00F31898">
        <w:tc>
          <w:tcPr>
            <w:tcW w:w="2131" w:type="dxa"/>
          </w:tcPr>
          <w:p w14:paraId="0FC0E8BB" w14:textId="77777777" w:rsidR="00F31898" w:rsidRPr="00F97336" w:rsidRDefault="002933EF" w:rsidP="00F31898">
            <w:pPr>
              <w:pStyle w:val="AMODTable"/>
            </w:pPr>
            <w:r>
              <w:rPr>
                <w:bCs/>
                <w:noProof/>
              </w:rPr>
              <w:t>Level 3</w:t>
            </w:r>
          </w:p>
        </w:tc>
        <w:tc>
          <w:tcPr>
            <w:tcW w:w="2693" w:type="dxa"/>
          </w:tcPr>
          <w:p w14:paraId="76AD0035" w14:textId="77777777" w:rsidR="00F31898" w:rsidRPr="00F97336" w:rsidRDefault="002933EF" w:rsidP="00F31898">
            <w:pPr>
              <w:pStyle w:val="AMODTable"/>
              <w:jc w:val="center"/>
            </w:pPr>
            <w:r>
              <w:rPr>
                <w:bCs/>
                <w:noProof/>
              </w:rPr>
              <w:t>980.40</w:t>
            </w:r>
          </w:p>
        </w:tc>
        <w:tc>
          <w:tcPr>
            <w:tcW w:w="2410" w:type="dxa"/>
          </w:tcPr>
          <w:p w14:paraId="65EDECE2" w14:textId="77777777" w:rsidR="00F31898" w:rsidRPr="00F97336" w:rsidRDefault="002933EF" w:rsidP="00F31898">
            <w:pPr>
              <w:pStyle w:val="AMODTable"/>
              <w:jc w:val="center"/>
            </w:pPr>
            <w:r>
              <w:rPr>
                <w:bCs/>
                <w:noProof/>
              </w:rPr>
              <w:t>25.80</w:t>
            </w:r>
          </w:p>
        </w:tc>
      </w:tr>
      <w:tr w:rsidR="00F31898" w:rsidRPr="00F97336" w14:paraId="73ECFB8B" w14:textId="77777777" w:rsidTr="00F31898">
        <w:tc>
          <w:tcPr>
            <w:tcW w:w="2131" w:type="dxa"/>
          </w:tcPr>
          <w:p w14:paraId="31740726" w14:textId="77777777" w:rsidR="00F31898" w:rsidRPr="00F97336" w:rsidRDefault="002933EF" w:rsidP="00F31898">
            <w:pPr>
              <w:pStyle w:val="AMODTable"/>
            </w:pPr>
            <w:r>
              <w:rPr>
                <w:bCs/>
                <w:noProof/>
              </w:rPr>
              <w:t>Level 3A</w:t>
            </w:r>
          </w:p>
        </w:tc>
        <w:tc>
          <w:tcPr>
            <w:tcW w:w="2693" w:type="dxa"/>
          </w:tcPr>
          <w:p w14:paraId="4B431273" w14:textId="77777777" w:rsidR="00F31898" w:rsidRPr="00F97336" w:rsidRDefault="002933EF" w:rsidP="00F31898">
            <w:pPr>
              <w:pStyle w:val="AMODTable"/>
              <w:jc w:val="center"/>
            </w:pPr>
            <w:r>
              <w:rPr>
                <w:bCs/>
                <w:noProof/>
              </w:rPr>
              <w:t>1032.30</w:t>
            </w:r>
          </w:p>
        </w:tc>
        <w:tc>
          <w:tcPr>
            <w:tcW w:w="2410" w:type="dxa"/>
          </w:tcPr>
          <w:p w14:paraId="672790DA" w14:textId="77777777" w:rsidR="00F31898" w:rsidRPr="00F97336" w:rsidRDefault="002933EF" w:rsidP="00F31898">
            <w:pPr>
              <w:pStyle w:val="AMODTable"/>
              <w:jc w:val="center"/>
            </w:pPr>
            <w:r>
              <w:rPr>
                <w:bCs/>
                <w:noProof/>
              </w:rPr>
              <w:t>27.17</w:t>
            </w:r>
          </w:p>
        </w:tc>
      </w:tr>
      <w:tr w:rsidR="00F31898" w:rsidRPr="00F97336" w14:paraId="5AF545B5" w14:textId="77777777" w:rsidTr="00F31898">
        <w:tc>
          <w:tcPr>
            <w:tcW w:w="2131" w:type="dxa"/>
          </w:tcPr>
          <w:p w14:paraId="657B0977" w14:textId="77777777" w:rsidR="00F31898" w:rsidRPr="00F97336" w:rsidRDefault="002933EF" w:rsidP="00F31898">
            <w:pPr>
              <w:pStyle w:val="AMODTable"/>
            </w:pPr>
            <w:r>
              <w:rPr>
                <w:bCs/>
                <w:noProof/>
              </w:rPr>
              <w:t>Level 4</w:t>
            </w:r>
          </w:p>
        </w:tc>
        <w:tc>
          <w:tcPr>
            <w:tcW w:w="2693" w:type="dxa"/>
          </w:tcPr>
          <w:p w14:paraId="3C2711BE" w14:textId="77777777" w:rsidR="00F31898" w:rsidRPr="00F97336" w:rsidRDefault="002933EF" w:rsidP="00F31898">
            <w:pPr>
              <w:pStyle w:val="AMODTable"/>
              <w:jc w:val="center"/>
            </w:pPr>
            <w:r>
              <w:rPr>
                <w:bCs/>
                <w:noProof/>
              </w:rPr>
              <w:t>1074.70</w:t>
            </w:r>
          </w:p>
        </w:tc>
        <w:tc>
          <w:tcPr>
            <w:tcW w:w="2410" w:type="dxa"/>
          </w:tcPr>
          <w:p w14:paraId="41E07500" w14:textId="77777777" w:rsidR="00F31898" w:rsidRPr="00F97336" w:rsidRDefault="002933EF" w:rsidP="00F31898">
            <w:pPr>
              <w:pStyle w:val="AMODTable"/>
              <w:jc w:val="center"/>
            </w:pPr>
            <w:r>
              <w:rPr>
                <w:bCs/>
                <w:noProof/>
              </w:rPr>
              <w:t>28.28</w:t>
            </w:r>
          </w:p>
        </w:tc>
      </w:tr>
      <w:tr w:rsidR="00F31898" w:rsidRPr="00F97336" w14:paraId="3B62BB2B" w14:textId="77777777" w:rsidTr="00F31898">
        <w:tc>
          <w:tcPr>
            <w:tcW w:w="2131" w:type="dxa"/>
          </w:tcPr>
          <w:p w14:paraId="0E802040" w14:textId="77777777" w:rsidR="00F31898" w:rsidRPr="00F97336" w:rsidRDefault="002933EF" w:rsidP="00F31898">
            <w:pPr>
              <w:pStyle w:val="AMODTable"/>
            </w:pPr>
            <w:r>
              <w:rPr>
                <w:bCs/>
                <w:noProof/>
              </w:rPr>
              <w:t>Level 4A</w:t>
            </w:r>
          </w:p>
        </w:tc>
        <w:tc>
          <w:tcPr>
            <w:tcW w:w="2693" w:type="dxa"/>
          </w:tcPr>
          <w:p w14:paraId="6461F583" w14:textId="77777777" w:rsidR="00F31898" w:rsidRPr="00F97336" w:rsidRDefault="002933EF" w:rsidP="00F31898">
            <w:pPr>
              <w:pStyle w:val="AMODTable"/>
              <w:jc w:val="center"/>
            </w:pPr>
            <w:r>
              <w:rPr>
                <w:bCs/>
                <w:noProof/>
              </w:rPr>
              <w:t>1126.30</w:t>
            </w:r>
          </w:p>
        </w:tc>
        <w:tc>
          <w:tcPr>
            <w:tcW w:w="2410" w:type="dxa"/>
          </w:tcPr>
          <w:p w14:paraId="1D14A09F" w14:textId="77777777" w:rsidR="00F31898" w:rsidRPr="00F97336" w:rsidRDefault="002933EF" w:rsidP="00F31898">
            <w:pPr>
              <w:pStyle w:val="AMODTable"/>
              <w:jc w:val="center"/>
            </w:pPr>
            <w:r>
              <w:rPr>
                <w:bCs/>
                <w:noProof/>
              </w:rPr>
              <w:t>29.64</w:t>
            </w:r>
          </w:p>
        </w:tc>
      </w:tr>
      <w:tr w:rsidR="00F31898" w:rsidRPr="00F97336" w14:paraId="6E682AA6" w14:textId="77777777" w:rsidTr="00F31898">
        <w:tc>
          <w:tcPr>
            <w:tcW w:w="2131" w:type="dxa"/>
          </w:tcPr>
          <w:p w14:paraId="55B33E6E" w14:textId="77777777" w:rsidR="00F31898" w:rsidRPr="00F97336" w:rsidRDefault="002933EF" w:rsidP="00F31898">
            <w:pPr>
              <w:pStyle w:val="AMODTable"/>
            </w:pPr>
            <w:r>
              <w:rPr>
                <w:bCs/>
                <w:noProof/>
              </w:rPr>
              <w:t>Level 5</w:t>
            </w:r>
          </w:p>
        </w:tc>
        <w:tc>
          <w:tcPr>
            <w:tcW w:w="2693" w:type="dxa"/>
          </w:tcPr>
          <w:p w14:paraId="586EEBAF" w14:textId="77777777" w:rsidR="00F31898" w:rsidRPr="00F97336" w:rsidRDefault="002933EF" w:rsidP="00F31898">
            <w:pPr>
              <w:pStyle w:val="AMODTable"/>
              <w:jc w:val="center"/>
            </w:pPr>
            <w:r>
              <w:rPr>
                <w:bCs/>
                <w:noProof/>
              </w:rPr>
              <w:t>1187.20</w:t>
            </w:r>
          </w:p>
        </w:tc>
        <w:tc>
          <w:tcPr>
            <w:tcW w:w="2410" w:type="dxa"/>
          </w:tcPr>
          <w:p w14:paraId="32547DBB" w14:textId="77777777" w:rsidR="00F31898" w:rsidRPr="00F97336" w:rsidRDefault="002933EF" w:rsidP="00F31898">
            <w:pPr>
              <w:pStyle w:val="AMODTable"/>
              <w:jc w:val="center"/>
            </w:pPr>
            <w:r>
              <w:rPr>
                <w:bCs/>
                <w:noProof/>
              </w:rPr>
              <w:t>31.24</w:t>
            </w:r>
          </w:p>
        </w:tc>
      </w:tr>
      <w:tr w:rsidR="00F31898" w:rsidRPr="00F97336" w14:paraId="5BED3003" w14:textId="77777777" w:rsidTr="00F31898">
        <w:tc>
          <w:tcPr>
            <w:tcW w:w="2131" w:type="dxa"/>
          </w:tcPr>
          <w:p w14:paraId="2D391998" w14:textId="77777777" w:rsidR="00F31898" w:rsidRPr="00F97336" w:rsidRDefault="002933EF" w:rsidP="00F31898">
            <w:pPr>
              <w:pStyle w:val="AMODTable"/>
            </w:pPr>
            <w:r>
              <w:rPr>
                <w:bCs/>
                <w:noProof/>
              </w:rPr>
              <w:t>Level 6</w:t>
            </w:r>
          </w:p>
        </w:tc>
        <w:tc>
          <w:tcPr>
            <w:tcW w:w="2693" w:type="dxa"/>
          </w:tcPr>
          <w:p w14:paraId="0297964B" w14:textId="77777777" w:rsidR="00F31898" w:rsidRPr="00F97336" w:rsidRDefault="002933EF" w:rsidP="00F31898">
            <w:pPr>
              <w:pStyle w:val="AMODTable"/>
              <w:jc w:val="center"/>
            </w:pPr>
            <w:r>
              <w:rPr>
                <w:bCs/>
                <w:noProof/>
              </w:rPr>
              <w:t>1176.90</w:t>
            </w:r>
          </w:p>
        </w:tc>
        <w:tc>
          <w:tcPr>
            <w:tcW w:w="2410" w:type="dxa"/>
          </w:tcPr>
          <w:p w14:paraId="0C6D65F5" w14:textId="77777777" w:rsidR="00F31898" w:rsidRPr="00F97336" w:rsidRDefault="002933EF" w:rsidP="00F31898">
            <w:pPr>
              <w:pStyle w:val="AMODTable"/>
              <w:jc w:val="center"/>
            </w:pPr>
            <w:r>
              <w:rPr>
                <w:bCs/>
                <w:noProof/>
              </w:rPr>
              <w:t>30.97</w:t>
            </w:r>
          </w:p>
        </w:tc>
      </w:tr>
      <w:tr w:rsidR="00F31898" w:rsidRPr="00F97336" w14:paraId="5ABCFABD" w14:textId="77777777" w:rsidTr="00F31898">
        <w:tc>
          <w:tcPr>
            <w:tcW w:w="2131" w:type="dxa"/>
          </w:tcPr>
          <w:p w14:paraId="3557C2EA" w14:textId="77777777" w:rsidR="00F31898" w:rsidRPr="00F97336" w:rsidRDefault="002933EF" w:rsidP="00F31898">
            <w:pPr>
              <w:pStyle w:val="AMODTable"/>
            </w:pPr>
            <w:r>
              <w:rPr>
                <w:bCs/>
                <w:noProof/>
              </w:rPr>
              <w:t>Level 7</w:t>
            </w:r>
          </w:p>
        </w:tc>
        <w:tc>
          <w:tcPr>
            <w:tcW w:w="2693" w:type="dxa"/>
          </w:tcPr>
          <w:p w14:paraId="02DD61C7" w14:textId="77777777" w:rsidR="00F31898" w:rsidRPr="00F97336" w:rsidRDefault="002933EF" w:rsidP="00F31898">
            <w:pPr>
              <w:pStyle w:val="AMODTable"/>
              <w:jc w:val="center"/>
            </w:pPr>
            <w:r>
              <w:rPr>
                <w:bCs/>
                <w:noProof/>
              </w:rPr>
              <w:t>1222.80</w:t>
            </w:r>
          </w:p>
        </w:tc>
        <w:tc>
          <w:tcPr>
            <w:tcW w:w="2410" w:type="dxa"/>
          </w:tcPr>
          <w:p w14:paraId="01FCCFCF" w14:textId="77777777" w:rsidR="00F31898" w:rsidRPr="00F97336" w:rsidRDefault="002933EF" w:rsidP="00F31898">
            <w:pPr>
              <w:pStyle w:val="AMODTable"/>
              <w:jc w:val="center"/>
            </w:pPr>
            <w:r>
              <w:rPr>
                <w:bCs/>
                <w:noProof/>
              </w:rPr>
              <w:t>32.18</w:t>
            </w:r>
          </w:p>
        </w:tc>
      </w:tr>
    </w:tbl>
    <w:p w14:paraId="034E492C" w14:textId="0DB025F0" w:rsidR="00663646" w:rsidRPr="00F97336" w:rsidRDefault="00663646" w:rsidP="00AC241E">
      <w:pPr>
        <w:pStyle w:val="Block1"/>
      </w:pPr>
      <w:r w:rsidRPr="00F97336">
        <w:t xml:space="preserve">NOTE: See </w:t>
      </w:r>
      <w:r w:rsidRPr="00F97336">
        <w:fldChar w:fldCharType="begin"/>
      </w:r>
      <w:r w:rsidRPr="00F97336">
        <w:instrText xml:space="preserve"> REF _Ref410225557 \w \h  \* MERGEFORMAT </w:instrText>
      </w:r>
      <w:r w:rsidRPr="00F97336">
        <w:fldChar w:fldCharType="separate"/>
      </w:r>
      <w:r w:rsidR="000B0153">
        <w:t>Schedule B</w:t>
      </w:r>
      <w:r w:rsidRPr="00F97336">
        <w:fldChar w:fldCharType="end"/>
      </w:r>
      <w:r w:rsidRPr="00F97336">
        <w:fldChar w:fldCharType="begin"/>
      </w:r>
      <w:r w:rsidRPr="00F97336">
        <w:instrText xml:space="preserve"> REF _Ref410225557 \h </w:instrText>
      </w:r>
      <w:r w:rsidR="000E34A4" w:rsidRPr="00F97336">
        <w:instrText xml:space="preserve"> \* MERGEFORMAT </w:instrText>
      </w:r>
      <w:r w:rsidRPr="00F97336">
        <w:fldChar w:fldCharType="separate"/>
      </w:r>
      <w:r w:rsidR="000B0153" w:rsidRPr="00F97336">
        <w:t>—Summary of Hourly Rates of Pay</w:t>
      </w:r>
      <w:r w:rsidRPr="00F97336">
        <w:fldChar w:fldCharType="end"/>
      </w:r>
      <w:r w:rsidRPr="00F97336">
        <w:t xml:space="preserve"> for a summary of hourly rates of pay including overtime and </w:t>
      </w:r>
      <w:r w:rsidR="003726EF" w:rsidRPr="00F97336">
        <w:t>penalty rates.</w:t>
      </w:r>
    </w:p>
    <w:p w14:paraId="5910557B" w14:textId="77777777" w:rsidR="00C3224A" w:rsidRDefault="00C3224A" w:rsidP="00AD2397">
      <w:pPr>
        <w:pStyle w:val="Level2Bold"/>
      </w:pPr>
      <w:bookmarkStart w:id="148" w:name="_Toc240272133"/>
      <w:bookmarkStart w:id="149" w:name="_Toc208885995"/>
      <w:bookmarkStart w:id="150" w:name="_Toc208886083"/>
      <w:bookmarkStart w:id="151" w:name="_Toc208902573"/>
      <w:bookmarkStart w:id="152" w:name="_Toc208932478"/>
      <w:bookmarkStart w:id="153" w:name="_Toc208932563"/>
      <w:bookmarkStart w:id="154" w:name="_Toc208979918"/>
      <w:r w:rsidRPr="00F97336">
        <w:t>Junior</w:t>
      </w:r>
      <w:r w:rsidR="00CC6F5D" w:rsidRPr="00F97336">
        <w:t xml:space="preserve"> rate</w:t>
      </w:r>
      <w:r w:rsidRPr="00F97336">
        <w:t>s</w:t>
      </w:r>
      <w:bookmarkEnd w:id="148"/>
    </w:p>
    <w:p w14:paraId="45B06983" w14:textId="191E8C69" w:rsidR="00AB6B0F" w:rsidRPr="00AB6B0F" w:rsidRDefault="00AB6B0F" w:rsidP="00AB6B0F">
      <w:pPr>
        <w:pStyle w:val="History"/>
      </w:pPr>
      <w:r>
        <w:t xml:space="preserve">[15.2 varied by </w:t>
      </w:r>
      <w:hyperlink r:id="rId90" w:history="1">
        <w:r>
          <w:rPr>
            <w:rStyle w:val="Hyperlink"/>
          </w:rPr>
          <w:t>PR767901</w:t>
        </w:r>
      </w:hyperlink>
      <w:r>
        <w:t xml:space="preserve"> </w:t>
      </w:r>
      <w:bookmarkStart w:id="155" w:name="_Hlk153806835"/>
      <w:r>
        <w:t>ppc 31Dec23]</w:t>
      </w:r>
      <w:bookmarkEnd w:id="155"/>
    </w:p>
    <w:p w14:paraId="62AC40F9" w14:textId="624DD0AC" w:rsidR="00C3224A" w:rsidRPr="00F97336" w:rsidRDefault="00590C30" w:rsidP="00161102">
      <w:pPr>
        <w:pStyle w:val="Block1"/>
      </w:pPr>
      <w:r w:rsidRPr="00F97336">
        <w:t xml:space="preserve">The minimum </w:t>
      </w:r>
      <w:r w:rsidR="00575786" w:rsidRPr="00F97336">
        <w:t>rates</w:t>
      </w:r>
      <w:r w:rsidRPr="00F97336">
        <w:t xml:space="preserve"> for a junior employee are </w:t>
      </w:r>
      <w:r w:rsidR="00C3224A" w:rsidRPr="00F97336">
        <w:t>the following percentage</w:t>
      </w:r>
      <w:r w:rsidRPr="00F97336">
        <w:t>s</w:t>
      </w:r>
      <w:r w:rsidR="00C3224A" w:rsidRPr="00F97336">
        <w:t xml:space="preserve"> of the</w:t>
      </w:r>
      <w:r w:rsidRPr="00F97336">
        <w:t xml:space="preserve"> adult minimum </w:t>
      </w:r>
      <w:r w:rsidR="00575786" w:rsidRPr="00F97336">
        <w:t>rate</w:t>
      </w:r>
      <w:r w:rsidRPr="00F97336">
        <w:t xml:space="preserve"> for the classification appropriate to the work performed:</w:t>
      </w:r>
    </w:p>
    <w:tbl>
      <w:tblPr>
        <w:tblW w:w="4909" w:type="dxa"/>
        <w:tblInd w:w="8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0" w:type="dxa"/>
          <w:right w:w="170" w:type="dxa"/>
        </w:tblCellMar>
        <w:tblLook w:val="01E0" w:firstRow="1" w:lastRow="1" w:firstColumn="1" w:lastColumn="1" w:noHBand="0" w:noVBand="0"/>
      </w:tblPr>
      <w:tblGrid>
        <w:gridCol w:w="3109"/>
        <w:gridCol w:w="1800"/>
      </w:tblGrid>
      <w:tr w:rsidR="00590C30" w:rsidRPr="00F97336" w14:paraId="4DBACAAF" w14:textId="77777777" w:rsidTr="00B92B66">
        <w:trPr>
          <w:tblHeader/>
        </w:trPr>
        <w:tc>
          <w:tcPr>
            <w:tcW w:w="3109" w:type="dxa"/>
          </w:tcPr>
          <w:p w14:paraId="054582E0" w14:textId="77777777" w:rsidR="00590C30" w:rsidRPr="00F97336" w:rsidRDefault="00590C30" w:rsidP="00161102">
            <w:pPr>
              <w:pStyle w:val="AMODTable"/>
              <w:rPr>
                <w:b/>
              </w:rPr>
            </w:pPr>
            <w:r w:rsidRPr="00F97336">
              <w:rPr>
                <w:b/>
              </w:rPr>
              <w:t>Age</w:t>
            </w:r>
          </w:p>
        </w:tc>
        <w:tc>
          <w:tcPr>
            <w:tcW w:w="1800" w:type="dxa"/>
          </w:tcPr>
          <w:p w14:paraId="56BA8CDC" w14:textId="77777777" w:rsidR="00590C30" w:rsidRPr="00F97336" w:rsidRDefault="00590C30" w:rsidP="00161102">
            <w:pPr>
              <w:pStyle w:val="AMODTable"/>
              <w:jc w:val="center"/>
              <w:rPr>
                <w:b/>
              </w:rPr>
            </w:pPr>
            <w:r w:rsidRPr="00F97336">
              <w:rPr>
                <w:b/>
              </w:rPr>
              <w:t>%</w:t>
            </w:r>
          </w:p>
        </w:tc>
      </w:tr>
      <w:tr w:rsidR="00DC75CF" w:rsidRPr="00F97336" w14:paraId="075CE6AE" w14:textId="77777777" w:rsidTr="005977A1">
        <w:tc>
          <w:tcPr>
            <w:tcW w:w="3109" w:type="dxa"/>
          </w:tcPr>
          <w:p w14:paraId="11FE7198" w14:textId="2B8797F7" w:rsidR="00DC75CF" w:rsidRPr="00F97336" w:rsidRDefault="00AB6B0F" w:rsidP="00161102">
            <w:pPr>
              <w:pStyle w:val="AMODTable"/>
            </w:pPr>
            <w:r w:rsidRPr="00B67CA4">
              <w:t>Under 17 years</w:t>
            </w:r>
            <w:r>
              <w:t xml:space="preserve"> of age</w:t>
            </w:r>
          </w:p>
        </w:tc>
        <w:tc>
          <w:tcPr>
            <w:tcW w:w="1800" w:type="dxa"/>
          </w:tcPr>
          <w:p w14:paraId="69589BC6" w14:textId="77777777" w:rsidR="00DC75CF" w:rsidRPr="00F97336" w:rsidRDefault="00DC75CF" w:rsidP="00161102">
            <w:pPr>
              <w:pStyle w:val="AMODTable"/>
              <w:jc w:val="center"/>
            </w:pPr>
            <w:r w:rsidRPr="00F97336">
              <w:t>55</w:t>
            </w:r>
          </w:p>
        </w:tc>
      </w:tr>
      <w:tr w:rsidR="00DC75CF" w:rsidRPr="00F97336" w14:paraId="2FD52BE9" w14:textId="77777777" w:rsidTr="005977A1">
        <w:tc>
          <w:tcPr>
            <w:tcW w:w="3109" w:type="dxa"/>
          </w:tcPr>
          <w:p w14:paraId="120A5C55" w14:textId="77777777" w:rsidR="00DC75CF" w:rsidRPr="00F97336" w:rsidRDefault="00DC75CF" w:rsidP="00161102">
            <w:pPr>
              <w:pStyle w:val="AMODTable"/>
            </w:pPr>
            <w:r w:rsidRPr="00F97336">
              <w:t>17 years of age</w:t>
            </w:r>
          </w:p>
        </w:tc>
        <w:tc>
          <w:tcPr>
            <w:tcW w:w="1800" w:type="dxa"/>
          </w:tcPr>
          <w:p w14:paraId="3284E86B" w14:textId="77777777" w:rsidR="00DC75CF" w:rsidRPr="00F97336" w:rsidRDefault="00DC75CF" w:rsidP="00161102">
            <w:pPr>
              <w:pStyle w:val="AMODTable"/>
              <w:jc w:val="center"/>
            </w:pPr>
            <w:r w:rsidRPr="00F97336">
              <w:t>65</w:t>
            </w:r>
          </w:p>
        </w:tc>
      </w:tr>
      <w:tr w:rsidR="00DC75CF" w:rsidRPr="00F97336" w14:paraId="3F7C4466" w14:textId="77777777" w:rsidTr="005977A1">
        <w:tc>
          <w:tcPr>
            <w:tcW w:w="3109" w:type="dxa"/>
          </w:tcPr>
          <w:p w14:paraId="200257B9" w14:textId="77777777" w:rsidR="00DC75CF" w:rsidRPr="00F97336" w:rsidRDefault="00DC75CF" w:rsidP="00161102">
            <w:pPr>
              <w:pStyle w:val="AMODTable"/>
            </w:pPr>
            <w:r w:rsidRPr="00F97336">
              <w:t>18 years of age</w:t>
            </w:r>
          </w:p>
        </w:tc>
        <w:tc>
          <w:tcPr>
            <w:tcW w:w="1800" w:type="dxa"/>
          </w:tcPr>
          <w:p w14:paraId="14EC1207" w14:textId="77777777" w:rsidR="00DC75CF" w:rsidRPr="00F97336" w:rsidRDefault="00DC75CF" w:rsidP="00161102">
            <w:pPr>
              <w:pStyle w:val="AMODTable"/>
              <w:jc w:val="center"/>
            </w:pPr>
            <w:r w:rsidRPr="00F97336">
              <w:t>75</w:t>
            </w:r>
          </w:p>
        </w:tc>
      </w:tr>
      <w:tr w:rsidR="00DC75CF" w:rsidRPr="00F97336" w14:paraId="7432167D" w14:textId="77777777" w:rsidTr="005977A1">
        <w:tc>
          <w:tcPr>
            <w:tcW w:w="3109" w:type="dxa"/>
          </w:tcPr>
          <w:p w14:paraId="1D58DD31" w14:textId="77777777" w:rsidR="00DC75CF" w:rsidRPr="00F97336" w:rsidRDefault="00DC75CF" w:rsidP="00161102">
            <w:pPr>
              <w:pStyle w:val="AMODTable"/>
            </w:pPr>
            <w:r w:rsidRPr="00F97336">
              <w:t>19 years of age</w:t>
            </w:r>
          </w:p>
        </w:tc>
        <w:tc>
          <w:tcPr>
            <w:tcW w:w="1800" w:type="dxa"/>
          </w:tcPr>
          <w:p w14:paraId="752A55FF" w14:textId="77777777" w:rsidR="00DC75CF" w:rsidRPr="00F97336" w:rsidRDefault="00DC75CF" w:rsidP="00161102">
            <w:pPr>
              <w:pStyle w:val="AMODTable"/>
              <w:jc w:val="center"/>
            </w:pPr>
            <w:r w:rsidRPr="00F97336">
              <w:t>85</w:t>
            </w:r>
          </w:p>
        </w:tc>
      </w:tr>
      <w:tr w:rsidR="00DC75CF" w:rsidRPr="00F97336" w14:paraId="2AE850EA" w14:textId="77777777" w:rsidTr="005977A1">
        <w:tc>
          <w:tcPr>
            <w:tcW w:w="3109" w:type="dxa"/>
          </w:tcPr>
          <w:p w14:paraId="4095A72E" w14:textId="77777777" w:rsidR="00DC75CF" w:rsidRPr="00F97336" w:rsidRDefault="001704BB" w:rsidP="00161102">
            <w:pPr>
              <w:pStyle w:val="AMODTable"/>
            </w:pPr>
            <w:r w:rsidRPr="00F97336">
              <w:t>20</w:t>
            </w:r>
            <w:r w:rsidR="00DC75CF" w:rsidRPr="00F97336">
              <w:t xml:space="preserve"> years of age</w:t>
            </w:r>
          </w:p>
        </w:tc>
        <w:tc>
          <w:tcPr>
            <w:tcW w:w="1800" w:type="dxa"/>
          </w:tcPr>
          <w:p w14:paraId="483B6D99" w14:textId="77777777" w:rsidR="00DC75CF" w:rsidRPr="00F97336" w:rsidRDefault="00DC75CF" w:rsidP="00161102">
            <w:pPr>
              <w:pStyle w:val="AMODTable"/>
              <w:jc w:val="center"/>
            </w:pPr>
            <w:r w:rsidRPr="00F97336">
              <w:t>100</w:t>
            </w:r>
          </w:p>
        </w:tc>
      </w:tr>
    </w:tbl>
    <w:p w14:paraId="2D74DBAE" w14:textId="77777777" w:rsidR="006A2E4C" w:rsidRPr="00F97336" w:rsidRDefault="006A2E4C" w:rsidP="00AD2397">
      <w:pPr>
        <w:pStyle w:val="Level2Bold"/>
      </w:pPr>
      <w:bookmarkStart w:id="156" w:name="_Toc208885997"/>
      <w:bookmarkStart w:id="157" w:name="_Toc208886085"/>
      <w:bookmarkStart w:id="158" w:name="_Toc208902575"/>
      <w:bookmarkStart w:id="159" w:name="_Toc208932480"/>
      <w:bookmarkStart w:id="160" w:name="_Toc208932565"/>
      <w:bookmarkStart w:id="161" w:name="_Toc208979920"/>
      <w:bookmarkStart w:id="162" w:name="_Toc229820306"/>
      <w:bookmarkStart w:id="163" w:name="_Toc229886589"/>
      <w:bookmarkStart w:id="164" w:name="_Toc229886706"/>
      <w:bookmarkStart w:id="165" w:name="_Toc229886784"/>
      <w:bookmarkStart w:id="166" w:name="_Toc229890957"/>
      <w:bookmarkStart w:id="167" w:name="_Toc229897238"/>
      <w:bookmarkStart w:id="168" w:name="_Toc230697759"/>
      <w:r w:rsidRPr="00F97336">
        <w:t>Higher duties</w:t>
      </w:r>
    </w:p>
    <w:p w14:paraId="771C5E4D" w14:textId="77777777" w:rsidR="006A2E4C" w:rsidRPr="00F97336" w:rsidRDefault="006A2E4C" w:rsidP="00161102">
      <w:pPr>
        <w:pStyle w:val="Block1"/>
      </w:pPr>
      <w:r w:rsidRPr="00F97336">
        <w:t>An employee appointed by the employer to perform the work of a classification higher than the employee’s usual classification must be paid at least the rate applicable to the higher classification for the hours worked</w:t>
      </w:r>
      <w:r w:rsidR="00FF1011" w:rsidRPr="00F97336">
        <w:t xml:space="preserve"> at the higher level</w:t>
      </w:r>
      <w:r w:rsidRPr="00F97336">
        <w:t>.</w:t>
      </w:r>
    </w:p>
    <w:bookmarkEnd w:id="156"/>
    <w:bookmarkEnd w:id="157"/>
    <w:bookmarkEnd w:id="158"/>
    <w:bookmarkEnd w:id="159"/>
    <w:bookmarkEnd w:id="160"/>
    <w:bookmarkEnd w:id="161"/>
    <w:p w14:paraId="165AA3BD" w14:textId="77777777" w:rsidR="00142EE8" w:rsidRPr="00F97336" w:rsidRDefault="00831D3F" w:rsidP="00AD2397">
      <w:pPr>
        <w:pStyle w:val="Level2Bold"/>
      </w:pPr>
      <w:r w:rsidRPr="00F97336">
        <w:t>Supported wage system</w:t>
      </w:r>
      <w:bookmarkEnd w:id="162"/>
      <w:bookmarkEnd w:id="163"/>
      <w:bookmarkEnd w:id="164"/>
      <w:bookmarkEnd w:id="165"/>
      <w:bookmarkEnd w:id="166"/>
      <w:bookmarkEnd w:id="167"/>
      <w:bookmarkEnd w:id="168"/>
    </w:p>
    <w:p w14:paraId="2E485590" w14:textId="7F150409" w:rsidR="00831D3F" w:rsidRPr="00F97336" w:rsidRDefault="006A2E4C" w:rsidP="009041AE">
      <w:pPr>
        <w:pStyle w:val="Block1"/>
      </w:pPr>
      <w:r w:rsidRPr="00F97336">
        <w:t>For employees who because of the effects of a disability are eligible for a supported wage, s</w:t>
      </w:r>
      <w:r w:rsidR="00433C31" w:rsidRPr="00F97336">
        <w:t xml:space="preserve">ee </w:t>
      </w:r>
      <w:r w:rsidR="00D87E36" w:rsidRPr="00F97336">
        <w:fldChar w:fldCharType="begin"/>
      </w:r>
      <w:r w:rsidR="00D87E36" w:rsidRPr="00F97336">
        <w:instrText xml:space="preserve"> REF _Ref22309655 \w \h </w:instrText>
      </w:r>
      <w:r w:rsidR="00C43476" w:rsidRPr="00F97336">
        <w:instrText xml:space="preserve"> \* MERGEFORMAT </w:instrText>
      </w:r>
      <w:r w:rsidR="00D87E36" w:rsidRPr="00F97336">
        <w:fldChar w:fldCharType="separate"/>
      </w:r>
      <w:r w:rsidR="000B0153">
        <w:t>Schedule D</w:t>
      </w:r>
      <w:r w:rsidR="00D87E36" w:rsidRPr="00F97336">
        <w:fldChar w:fldCharType="end"/>
      </w:r>
      <w:r w:rsidR="00D87E36" w:rsidRPr="00F97336">
        <w:fldChar w:fldCharType="begin"/>
      </w:r>
      <w:r w:rsidR="00D87E36" w:rsidRPr="00F97336">
        <w:instrText xml:space="preserve"> REF _Ref22309669 \h </w:instrText>
      </w:r>
      <w:r w:rsidR="00C43476" w:rsidRPr="00F97336">
        <w:instrText xml:space="preserve"> \* MERGEFORMAT </w:instrText>
      </w:r>
      <w:r w:rsidR="00D87E36" w:rsidRPr="00F97336">
        <w:fldChar w:fldCharType="separate"/>
      </w:r>
      <w:r w:rsidR="000B0153" w:rsidRPr="00F97336">
        <w:t>—Supported Wage System</w:t>
      </w:r>
      <w:r w:rsidR="00D87E36" w:rsidRPr="00F97336">
        <w:fldChar w:fldCharType="end"/>
      </w:r>
      <w:r w:rsidR="00AA0470" w:rsidRPr="00F97336">
        <w:t>.</w:t>
      </w:r>
    </w:p>
    <w:p w14:paraId="28074F3A" w14:textId="77777777" w:rsidR="00B63A12" w:rsidRPr="00F97336" w:rsidRDefault="00831D3F" w:rsidP="00AD2397">
      <w:pPr>
        <w:pStyle w:val="Level2Bold"/>
      </w:pPr>
      <w:bookmarkStart w:id="169" w:name="_Ref2254972"/>
      <w:r w:rsidRPr="00F97336">
        <w:t>National training wage</w:t>
      </w:r>
      <w:bookmarkEnd w:id="169"/>
    </w:p>
    <w:p w14:paraId="3B773CB6" w14:textId="590AC09A" w:rsidR="00435F1D" w:rsidRPr="00F97336" w:rsidRDefault="00435F1D" w:rsidP="000B0CF7">
      <w:pPr>
        <w:pStyle w:val="Level3"/>
      </w:pPr>
      <w:r w:rsidRPr="00F97336">
        <w:t xml:space="preserve">Schedule E to the </w:t>
      </w:r>
      <w:hyperlink r:id="rId91" w:history="1">
        <w:r w:rsidR="00371106">
          <w:rPr>
            <w:rStyle w:val="Hyperlink"/>
            <w:i/>
            <w:szCs w:val="22"/>
          </w:rPr>
          <w:t>Miscellaneous Award 2020</w:t>
        </w:r>
      </w:hyperlink>
      <w:r w:rsidRPr="00F97336">
        <w:t xml:space="preserve"> sets out minimum wage rates and conditions for employees undertaking traineeships.</w:t>
      </w:r>
    </w:p>
    <w:p w14:paraId="1829D8F2" w14:textId="4BEAC639" w:rsidR="004347A4" w:rsidRPr="00F97336" w:rsidRDefault="004347A4" w:rsidP="004347A4">
      <w:pPr>
        <w:pStyle w:val="History"/>
      </w:pPr>
      <w:bookmarkStart w:id="170" w:name="_Hlk61976582"/>
      <w:r w:rsidRPr="00F97336">
        <w:rPr>
          <w:color w:val="000000"/>
          <w:lang w:val="en-GB"/>
        </w:rPr>
        <w:lastRenderedPageBreak/>
        <w:t xml:space="preserve">[15.5(b) varied by </w:t>
      </w:r>
      <w:hyperlink r:id="rId92" w:history="1">
        <w:r w:rsidRPr="00F97336">
          <w:rPr>
            <w:rStyle w:val="Hyperlink"/>
          </w:rPr>
          <w:t>PR718912</w:t>
        </w:r>
      </w:hyperlink>
      <w:r w:rsidRPr="00F97336">
        <w:rPr>
          <w:color w:val="000000"/>
          <w:lang w:val="en-GB"/>
        </w:rPr>
        <w:t xml:space="preserve">; corrected by </w:t>
      </w:r>
      <w:hyperlink r:id="rId93" w:history="1">
        <w:r w:rsidR="004F227D" w:rsidRPr="00F97336">
          <w:rPr>
            <w:rStyle w:val="Hyperlink"/>
          </w:rPr>
          <w:t>PR726041</w:t>
        </w:r>
      </w:hyperlink>
      <w:r w:rsidR="00A851A5" w:rsidRPr="00F97336">
        <w:rPr>
          <w:color w:val="000000"/>
          <w:lang w:val="en-GB"/>
        </w:rPr>
        <w:t xml:space="preserve">; varied by </w:t>
      </w:r>
      <w:hyperlink r:id="rId94" w:history="1">
        <w:r w:rsidR="00A851A5" w:rsidRPr="00F97336">
          <w:rPr>
            <w:rStyle w:val="Hyperlink"/>
          </w:rPr>
          <w:t>PR729354</w:t>
        </w:r>
      </w:hyperlink>
      <w:r w:rsidR="00821968" w:rsidRPr="00F97336">
        <w:rPr>
          <w:color w:val="000000"/>
          <w:lang w:val="en-GB"/>
        </w:rPr>
        <w:t xml:space="preserve">, </w:t>
      </w:r>
      <w:hyperlink r:id="rId95" w:history="1">
        <w:r w:rsidR="00D00220" w:rsidRPr="00F97336">
          <w:rPr>
            <w:rStyle w:val="Hyperlink"/>
          </w:rPr>
          <w:t>PR740780</w:t>
        </w:r>
      </w:hyperlink>
      <w:r w:rsidR="00821968" w:rsidRPr="00F97336">
        <w:rPr>
          <w:color w:val="000000"/>
          <w:lang w:val="en-GB"/>
        </w:rPr>
        <w:t xml:space="preserve">, </w:t>
      </w:r>
      <w:hyperlink r:id="rId96" w:history="1">
        <w:r w:rsidR="00821968">
          <w:rPr>
            <w:rStyle w:val="Hyperlink"/>
          </w:rPr>
          <w:t>PR762203</w:t>
        </w:r>
      </w:hyperlink>
      <w:r w:rsidR="009922BB">
        <w:rPr>
          <w:szCs w:val="20"/>
        </w:rPr>
        <w:t>,</w:t>
      </w:r>
      <w:r w:rsidR="009922BB" w:rsidRPr="009922BB">
        <w:t xml:space="preserve"> </w:t>
      </w:r>
      <w:hyperlink r:id="rId97" w:history="1">
        <w:r w:rsidR="009922BB">
          <w:rPr>
            <w:rStyle w:val="Hyperlink"/>
          </w:rPr>
          <w:t>PR773983</w:t>
        </w:r>
      </w:hyperlink>
      <w:r w:rsidR="009922BB">
        <w:rPr>
          <w:color w:val="000000"/>
          <w:lang w:val="en-GB"/>
        </w:rPr>
        <w:t> </w:t>
      </w:r>
      <w:r w:rsidR="009922BB" w:rsidRPr="00F97336">
        <w:rPr>
          <w:szCs w:val="20"/>
        </w:rPr>
        <w:t>ppc</w:t>
      </w:r>
      <w:r w:rsidR="009922BB">
        <w:rPr>
          <w:szCs w:val="20"/>
        </w:rPr>
        <w:t> </w:t>
      </w:r>
      <w:r w:rsidR="009922BB" w:rsidRPr="00F97336">
        <w:rPr>
          <w:szCs w:val="20"/>
        </w:rPr>
        <w:t>01Jul2</w:t>
      </w:r>
      <w:r w:rsidR="009922BB">
        <w:rPr>
          <w:szCs w:val="20"/>
        </w:rPr>
        <w:t>4</w:t>
      </w:r>
      <w:r w:rsidRPr="00F97336">
        <w:rPr>
          <w:color w:val="000000"/>
          <w:lang w:val="en-GB"/>
        </w:rPr>
        <w:t>]</w:t>
      </w:r>
      <w:bookmarkEnd w:id="170"/>
    </w:p>
    <w:p w14:paraId="6860E762" w14:textId="43EA81A9" w:rsidR="002C5477" w:rsidRPr="00F97336" w:rsidRDefault="00435F1D" w:rsidP="00E915E8">
      <w:pPr>
        <w:pStyle w:val="Level3"/>
      </w:pPr>
      <w:r w:rsidRPr="00F97336">
        <w:t xml:space="preserve">This award incorporates the terms of Schedule E to the </w:t>
      </w:r>
      <w:hyperlink r:id="rId98" w:history="1">
        <w:r w:rsidR="00371106">
          <w:rPr>
            <w:rStyle w:val="Hyperlink"/>
            <w:i/>
            <w:szCs w:val="22"/>
          </w:rPr>
          <w:t>Miscellaneous Award 2020</w:t>
        </w:r>
      </w:hyperlink>
      <w:r w:rsidR="00371106">
        <w:t xml:space="preserve"> </w:t>
      </w:r>
      <w:r w:rsidRPr="00F97336">
        <w:t xml:space="preserve">as at 1 </w:t>
      </w:r>
      <w:r w:rsidR="00D00220" w:rsidRPr="00F97336">
        <w:t>July</w:t>
      </w:r>
      <w:r w:rsidR="00B63A12" w:rsidRPr="00F97336">
        <w:t xml:space="preserve"> </w:t>
      </w:r>
      <w:r w:rsidR="002933EF">
        <w:rPr>
          <w:rFonts w:eastAsia="Calibri"/>
          <w:noProof/>
        </w:rPr>
        <w:t>2024</w:t>
      </w:r>
      <w:r w:rsidRPr="00F97336">
        <w:t xml:space="preserve">. Provided that any reference to “this award” in Schedule E to the </w:t>
      </w:r>
      <w:hyperlink r:id="rId99" w:history="1">
        <w:r w:rsidR="00371106">
          <w:rPr>
            <w:rStyle w:val="Hyperlink"/>
            <w:i/>
            <w:szCs w:val="22"/>
          </w:rPr>
          <w:t>Miscellaneous Award 2020</w:t>
        </w:r>
      </w:hyperlink>
      <w:r w:rsidR="00371106">
        <w:t xml:space="preserve"> </w:t>
      </w:r>
      <w:r w:rsidRPr="00F97336">
        <w:t xml:space="preserve">is to be read as referring to the </w:t>
      </w:r>
      <w:r w:rsidRPr="00F97336">
        <w:rPr>
          <w:i/>
        </w:rPr>
        <w:t xml:space="preserve">Fitness Industry Award </w:t>
      </w:r>
      <w:r w:rsidR="00C234F3" w:rsidRPr="00F97336">
        <w:rPr>
          <w:i/>
        </w:rPr>
        <w:t>20</w:t>
      </w:r>
      <w:r w:rsidR="00AB31C6" w:rsidRPr="00F97336">
        <w:rPr>
          <w:i/>
        </w:rPr>
        <w:t>20</w:t>
      </w:r>
      <w:r w:rsidR="00C234F3" w:rsidRPr="00F97336">
        <w:rPr>
          <w:i/>
        </w:rPr>
        <w:t xml:space="preserve"> </w:t>
      </w:r>
      <w:r w:rsidRPr="00F97336">
        <w:t xml:space="preserve">and not the </w:t>
      </w:r>
      <w:hyperlink r:id="rId100" w:history="1">
        <w:r w:rsidR="00D557D8">
          <w:rPr>
            <w:rStyle w:val="Hyperlink"/>
            <w:i/>
            <w:szCs w:val="22"/>
          </w:rPr>
          <w:t>Miscellaneous Award 2020</w:t>
        </w:r>
      </w:hyperlink>
      <w:r w:rsidRPr="00F97336">
        <w:t>.</w:t>
      </w:r>
    </w:p>
    <w:p w14:paraId="7F155F9D" w14:textId="1CF5ACD3" w:rsidR="005F5E66" w:rsidRPr="00F97336" w:rsidRDefault="005F5E66" w:rsidP="005F5E66">
      <w:pPr>
        <w:pStyle w:val="History"/>
      </w:pPr>
      <w:bookmarkStart w:id="171" w:name="_Ref8138743"/>
      <w:r w:rsidRPr="00F97336">
        <w:t xml:space="preserve">[Note deleted by </w:t>
      </w:r>
      <w:hyperlink r:id="rId101" w:history="1">
        <w:r w:rsidRPr="00F97336">
          <w:rPr>
            <w:rStyle w:val="Hyperlink"/>
          </w:rPr>
          <w:t>PR726419</w:t>
        </w:r>
      </w:hyperlink>
      <w:r w:rsidRPr="00F97336">
        <w:t xml:space="preserve">; inserted by </w:t>
      </w:r>
      <w:hyperlink r:id="rId102" w:history="1">
        <w:r w:rsidRPr="00F97336">
          <w:rPr>
            <w:rStyle w:val="Hyperlink"/>
          </w:rPr>
          <w:t>PR730832</w:t>
        </w:r>
      </w:hyperlink>
      <w:r w:rsidR="000A5C9C" w:rsidRPr="00F97336">
        <w:t xml:space="preserve">; deleted by </w:t>
      </w:r>
      <w:hyperlink r:id="rId103" w:history="1">
        <w:r w:rsidR="000A5C9C" w:rsidRPr="00F97336">
          <w:rPr>
            <w:rStyle w:val="Hyperlink"/>
          </w:rPr>
          <w:t>PR731022</w:t>
        </w:r>
      </w:hyperlink>
      <w:r w:rsidR="000A5C9C" w:rsidRPr="00F97336">
        <w:t xml:space="preserve"> pp</w:t>
      </w:r>
      <w:r w:rsidR="00A646E6" w:rsidRPr="00F97336">
        <w:t>c</w:t>
      </w:r>
      <w:r w:rsidR="000A5C9C" w:rsidRPr="00F97336">
        <w:t xml:space="preserve"> </w:t>
      </w:r>
      <w:r w:rsidR="000A5C9C" w:rsidRPr="00F97336">
        <w:rPr>
          <w:szCs w:val="20"/>
        </w:rPr>
        <w:t>01Nov21</w:t>
      </w:r>
      <w:r w:rsidRPr="00F97336">
        <w:t>]</w:t>
      </w:r>
    </w:p>
    <w:p w14:paraId="68998F90" w14:textId="07A2C3DF" w:rsidR="00C53F1F" w:rsidRPr="00F97336" w:rsidRDefault="00C53F1F" w:rsidP="00A641EC">
      <w:pPr>
        <w:pStyle w:val="Level1"/>
        <w:rPr>
          <w:rFonts w:cs="Times New Roman"/>
        </w:rPr>
      </w:pPr>
      <w:bookmarkStart w:id="172" w:name="_Toc184810741"/>
      <w:r w:rsidRPr="00F97336">
        <w:rPr>
          <w:rFonts w:cs="Times New Roman"/>
        </w:rPr>
        <w:t>Payment of wages</w:t>
      </w:r>
      <w:bookmarkEnd w:id="171"/>
      <w:bookmarkEnd w:id="172"/>
    </w:p>
    <w:p w14:paraId="662575E8" w14:textId="77777777" w:rsidR="00C53F1F" w:rsidRPr="00F97336" w:rsidRDefault="00142EE8" w:rsidP="00C53F1F">
      <w:r w:rsidRPr="00F97336">
        <w:t>NOTE: </w:t>
      </w:r>
      <w:r w:rsidR="00C53F1F" w:rsidRPr="00F97336">
        <w:t xml:space="preserve">Regulations 3.33(3) and 3.46(1)(g) of </w:t>
      </w:r>
      <w:r w:rsidR="00C53F1F" w:rsidRPr="00F97336">
        <w:rPr>
          <w:i/>
          <w:iCs/>
        </w:rPr>
        <w:t>Fair Work Regulations 2009</w:t>
      </w:r>
      <w:r w:rsidR="00C53F1F" w:rsidRPr="00F97336">
        <w:t xml:space="preserve"> set out the requirements for pay records and the content of payslips including the requirement to separately identify any allowance paid.</w:t>
      </w:r>
    </w:p>
    <w:p w14:paraId="46292304" w14:textId="77777777" w:rsidR="00C53F1F" w:rsidRPr="00F97336" w:rsidRDefault="00C53F1F" w:rsidP="00A641EC">
      <w:pPr>
        <w:pStyle w:val="Level2Bold"/>
      </w:pPr>
      <w:bookmarkStart w:id="173" w:name="_Ref30605387"/>
      <w:r w:rsidRPr="00F97336">
        <w:t>Frequency of payment</w:t>
      </w:r>
      <w:bookmarkEnd w:id="173"/>
    </w:p>
    <w:p w14:paraId="33313336" w14:textId="77777777" w:rsidR="00C53F1F" w:rsidRPr="00F97336" w:rsidRDefault="00C53F1F" w:rsidP="000456D0">
      <w:pPr>
        <w:pStyle w:val="Block1"/>
      </w:pPr>
      <w:r w:rsidRPr="00F97336">
        <w:t>Wages must be paid weekly or fortnightly or, by agreement between the employer and the majority of employees, monthly.</w:t>
      </w:r>
    </w:p>
    <w:p w14:paraId="01866188" w14:textId="77777777" w:rsidR="00C53F1F" w:rsidRPr="00F97336" w:rsidRDefault="00C53F1F" w:rsidP="00A641EC">
      <w:pPr>
        <w:pStyle w:val="Level2Bold"/>
      </w:pPr>
      <w:r w:rsidRPr="00F97336">
        <w:t>Method of payment</w:t>
      </w:r>
    </w:p>
    <w:p w14:paraId="1B5859C1" w14:textId="77777777" w:rsidR="00142EE8" w:rsidRPr="00F97336" w:rsidRDefault="00C53F1F" w:rsidP="00C53F1F">
      <w:pPr>
        <w:pStyle w:val="Block1"/>
      </w:pPr>
      <w:r w:rsidRPr="00F97336">
        <w:t>Wages must be paid by:</w:t>
      </w:r>
    </w:p>
    <w:p w14:paraId="2777EF32" w14:textId="7B005332" w:rsidR="00C53F1F" w:rsidRPr="00F97336" w:rsidRDefault="00C53F1F" w:rsidP="00B07E3D">
      <w:pPr>
        <w:pStyle w:val="Level3"/>
      </w:pPr>
      <w:r w:rsidRPr="00F97336">
        <w:t>cash;</w:t>
      </w:r>
    </w:p>
    <w:p w14:paraId="3F202B57" w14:textId="7245A809" w:rsidR="00142EE8" w:rsidRPr="00F97336" w:rsidRDefault="00C53F1F" w:rsidP="00B07E3D">
      <w:pPr>
        <w:pStyle w:val="Level3"/>
      </w:pPr>
      <w:r w:rsidRPr="00F97336">
        <w:t>cheque; or</w:t>
      </w:r>
    </w:p>
    <w:p w14:paraId="502B8674" w14:textId="4D83AA72" w:rsidR="00142EE8" w:rsidRPr="00F97336" w:rsidRDefault="00C53F1F" w:rsidP="00B07E3D">
      <w:pPr>
        <w:pStyle w:val="Level3"/>
      </w:pPr>
      <w:r w:rsidRPr="00F97336">
        <w:t>electronic funds transfer into the bank or financial institution account nominated by the employee,</w:t>
      </w:r>
    </w:p>
    <w:p w14:paraId="30D1EA35" w14:textId="77777777" w:rsidR="00C53F1F" w:rsidRPr="00F97336" w:rsidRDefault="00C53F1F" w:rsidP="00C53F1F">
      <w:pPr>
        <w:pStyle w:val="Block1"/>
      </w:pPr>
      <w:r w:rsidRPr="00F97336">
        <w:t>as determined by the employer.</w:t>
      </w:r>
    </w:p>
    <w:p w14:paraId="0012B379" w14:textId="77777777" w:rsidR="00C53F1F" w:rsidRPr="00F97336" w:rsidRDefault="00C53F1F" w:rsidP="00A641EC">
      <w:pPr>
        <w:pStyle w:val="Level2Bold"/>
      </w:pPr>
      <w:r w:rsidRPr="00F97336">
        <w:t>Day off coinciding with payday</w:t>
      </w:r>
    </w:p>
    <w:p w14:paraId="687BCF9E" w14:textId="04E5C952" w:rsidR="00142EE8" w:rsidRPr="00F97336" w:rsidRDefault="00C53F1F" w:rsidP="00B07E3D">
      <w:pPr>
        <w:pStyle w:val="Level3"/>
      </w:pPr>
      <w:r w:rsidRPr="00F97336">
        <w:t>Where an employee is paid wages by cash or cheque and the employee is, by virtue of the arrangement of their ordinary hours, to take a day off on a day which coincides with payday, the employee must be paid no later than the working day immediately following payday.</w:t>
      </w:r>
    </w:p>
    <w:p w14:paraId="70D8D61C" w14:textId="674BD6BE" w:rsidR="00C53F1F" w:rsidRPr="00F97336" w:rsidRDefault="00C53F1F" w:rsidP="00B07E3D">
      <w:pPr>
        <w:pStyle w:val="Level3"/>
      </w:pPr>
      <w:r w:rsidRPr="00F97336">
        <w:t>If the employer is able to make suitable arrangements, wages may be paid on the working day preceding payday.</w:t>
      </w:r>
    </w:p>
    <w:p w14:paraId="499AE55C" w14:textId="77777777" w:rsidR="00C53F1F" w:rsidRPr="00F97336" w:rsidRDefault="00C53F1F" w:rsidP="00A641EC">
      <w:pPr>
        <w:pStyle w:val="Level2Bold"/>
      </w:pPr>
      <w:r w:rsidRPr="00F97336">
        <w:t>Absences from duty under an averaging system</w:t>
      </w:r>
    </w:p>
    <w:p w14:paraId="565DD78F" w14:textId="77777777" w:rsidR="00C53F1F" w:rsidRPr="00F97336" w:rsidRDefault="00C53F1F" w:rsidP="00A06FD1">
      <w:pPr>
        <w:pStyle w:val="Block1"/>
      </w:pPr>
      <w:r w:rsidRPr="00F97336">
        <w:t>Where an employee’s ordinary hours in a week are greater or less than 38 hours and such employee’s pay is averaged to avoid fluctuating wage payments, the following applies:</w:t>
      </w:r>
    </w:p>
    <w:p w14:paraId="69235A52" w14:textId="050708FD" w:rsidR="00142EE8" w:rsidRPr="00F97336" w:rsidRDefault="00C53F1F" w:rsidP="00B07E3D">
      <w:pPr>
        <w:pStyle w:val="Level3"/>
      </w:pPr>
      <w:r w:rsidRPr="00F97336">
        <w:t>The employee accrues a credit for each day the employee works ordinary hours in excess of the daily average.</w:t>
      </w:r>
    </w:p>
    <w:p w14:paraId="0C4CDFAC" w14:textId="767939EC" w:rsidR="00C53F1F" w:rsidRPr="00F97336" w:rsidRDefault="00C53F1F" w:rsidP="00B07E3D">
      <w:pPr>
        <w:pStyle w:val="Level3"/>
      </w:pPr>
      <w:r w:rsidRPr="00F97336">
        <w:t>The employee incurs a debit for each day of absence from duty other than when the employee is on paid leave, workers compensation or jury service.</w:t>
      </w:r>
    </w:p>
    <w:p w14:paraId="7C2D81D4" w14:textId="4DB5A2F6" w:rsidR="00C53F1F" w:rsidRPr="00F97336" w:rsidRDefault="00C53F1F" w:rsidP="00B07E3D">
      <w:pPr>
        <w:pStyle w:val="Level3"/>
      </w:pPr>
      <w:r w:rsidRPr="00F97336">
        <w:lastRenderedPageBreak/>
        <w:t>An employee absent for part of a day (other than when the employee is on paid leave, workers compensation or jury service) incurs a proportion of the debit for the day, based on the proportion of the working day that the employee was in attendance.</w:t>
      </w:r>
    </w:p>
    <w:p w14:paraId="78DA92A1" w14:textId="77777777" w:rsidR="0008296E" w:rsidRPr="00F97336" w:rsidRDefault="0008296E" w:rsidP="00A641EC">
      <w:pPr>
        <w:pStyle w:val="Level2Bold"/>
      </w:pPr>
      <w:bookmarkStart w:id="174" w:name="_Ref12981721"/>
      <w:r w:rsidRPr="00F97336">
        <w:t>Payment on termination of employment</w:t>
      </w:r>
      <w:bookmarkEnd w:id="174"/>
    </w:p>
    <w:p w14:paraId="74382AFD" w14:textId="77777777" w:rsidR="0008296E" w:rsidRPr="00F97336" w:rsidRDefault="0008296E" w:rsidP="00C86623">
      <w:pPr>
        <w:pStyle w:val="Level3"/>
      </w:pPr>
      <w:bookmarkStart w:id="175" w:name="_Ref12982248"/>
      <w:r w:rsidRPr="00F97336">
        <w:t>The employer must pay an employee no later than 7 days after the day on which the employee’s employment terminates:</w:t>
      </w:r>
      <w:bookmarkEnd w:id="175"/>
    </w:p>
    <w:p w14:paraId="29D61988" w14:textId="77777777" w:rsidR="0008296E" w:rsidRPr="00F97336" w:rsidRDefault="0008296E" w:rsidP="0008296E">
      <w:pPr>
        <w:pStyle w:val="Level4"/>
      </w:pPr>
      <w:r w:rsidRPr="00F97336">
        <w:t>the employee’s wages under this award for any complete or incomplete pay period up to the end of the day of termination; and</w:t>
      </w:r>
    </w:p>
    <w:p w14:paraId="159E465C" w14:textId="00B8DF56" w:rsidR="0008296E" w:rsidRPr="00F97336" w:rsidRDefault="0008296E" w:rsidP="0008296E">
      <w:pPr>
        <w:pStyle w:val="Level4"/>
      </w:pPr>
      <w:r w:rsidRPr="00F97336">
        <w:t xml:space="preserve">all other amounts that are due to the employee under this award and </w:t>
      </w:r>
      <w:r w:rsidRPr="00F97336">
        <w:rPr>
          <w:color w:val="000000"/>
        </w:rPr>
        <w:t xml:space="preserve">the </w:t>
      </w:r>
      <w:hyperlink r:id="rId104" w:history="1">
        <w:r w:rsidR="0076794F" w:rsidRPr="00F97336">
          <w:rPr>
            <w:rStyle w:val="Hyperlink"/>
          </w:rPr>
          <w:t>NES</w:t>
        </w:r>
      </w:hyperlink>
      <w:r w:rsidRPr="00F97336">
        <w:t>.</w:t>
      </w:r>
    </w:p>
    <w:p w14:paraId="73FDE3A0" w14:textId="6B011D83" w:rsidR="0008296E" w:rsidRPr="00F97336" w:rsidRDefault="0008296E" w:rsidP="0008296E">
      <w:pPr>
        <w:pStyle w:val="Level3"/>
      </w:pPr>
      <w:bookmarkStart w:id="176" w:name="_Ref12981749"/>
      <w:r w:rsidRPr="00F97336">
        <w:t xml:space="preserve">The requirement to pay wages and other amounts under </w:t>
      </w:r>
      <w:r w:rsidR="000423DF" w:rsidRPr="00F97336">
        <w:t xml:space="preserve">clause </w:t>
      </w:r>
      <w:r w:rsidR="000423DF" w:rsidRPr="00F97336">
        <w:fldChar w:fldCharType="begin"/>
      </w:r>
      <w:r w:rsidR="000423DF" w:rsidRPr="00F97336">
        <w:instrText xml:space="preserve"> REF _Ref12982248 \w \h </w:instrText>
      </w:r>
      <w:r w:rsidR="00C43476" w:rsidRPr="00F97336">
        <w:instrText xml:space="preserve"> \* MERGEFORMAT </w:instrText>
      </w:r>
      <w:r w:rsidR="000423DF" w:rsidRPr="00F97336">
        <w:fldChar w:fldCharType="separate"/>
      </w:r>
      <w:r w:rsidR="000B0153">
        <w:t>16.5(a)</w:t>
      </w:r>
      <w:r w:rsidR="000423DF" w:rsidRPr="00F97336">
        <w:fldChar w:fldCharType="end"/>
      </w:r>
      <w:r w:rsidR="000423DF" w:rsidRPr="00F97336">
        <w:t xml:space="preserve"> </w:t>
      </w:r>
      <w:r w:rsidRPr="00F97336">
        <w:t xml:space="preserve">is subject to further order of the Commission and the employer making deductions authorised by this award or the </w:t>
      </w:r>
      <w:hyperlink r:id="rId105" w:history="1">
        <w:r w:rsidR="00BF5045" w:rsidRPr="00F97336">
          <w:rPr>
            <w:rStyle w:val="Hyperlink"/>
          </w:rPr>
          <w:t>Act</w:t>
        </w:r>
      </w:hyperlink>
      <w:r w:rsidRPr="00F97336">
        <w:t>.</w:t>
      </w:r>
      <w:bookmarkEnd w:id="176"/>
    </w:p>
    <w:p w14:paraId="6E1277C5" w14:textId="43BF2753" w:rsidR="0008296E" w:rsidRPr="00F97336" w:rsidRDefault="00142EE8" w:rsidP="0008296E">
      <w:pPr>
        <w:pStyle w:val="Block1"/>
      </w:pPr>
      <w:r w:rsidRPr="00F97336">
        <w:t>NOTE 1: Section </w:t>
      </w:r>
      <w:r w:rsidR="0008296E" w:rsidRPr="00F97336">
        <w:t xml:space="preserve">117(2) of the </w:t>
      </w:r>
      <w:hyperlink r:id="rId106" w:history="1">
        <w:r w:rsidR="00BF5045" w:rsidRPr="00F97336">
          <w:rPr>
            <w:rStyle w:val="Hyperlink"/>
          </w:rPr>
          <w:t>Act</w:t>
        </w:r>
      </w:hyperlink>
      <w:r w:rsidR="0008296E" w:rsidRPr="00F97336">
        <w:t xml:space="preserve"> provides that an employer must not terminate an employee’s employment unless the employer has given the employee the required minimum period of notice or “has paid” to the employee payment instead of giving notice.</w:t>
      </w:r>
    </w:p>
    <w:p w14:paraId="5589AA24" w14:textId="6A008509" w:rsidR="0008296E" w:rsidRPr="00F97336" w:rsidRDefault="00142EE8" w:rsidP="0008296E">
      <w:pPr>
        <w:pStyle w:val="Block1"/>
      </w:pPr>
      <w:r w:rsidRPr="00F97336">
        <w:t>NOTE 2: </w:t>
      </w:r>
      <w:r w:rsidR="002436BC" w:rsidRPr="00F97336">
        <w:t xml:space="preserve">Clause </w:t>
      </w:r>
      <w:r w:rsidR="002436BC" w:rsidRPr="00F97336">
        <w:fldChar w:fldCharType="begin"/>
      </w:r>
      <w:r w:rsidR="002436BC" w:rsidRPr="00F97336">
        <w:instrText xml:space="preserve"> REF _Ref12981749 \w \h </w:instrText>
      </w:r>
      <w:r w:rsidR="00C43476" w:rsidRPr="00F97336">
        <w:instrText xml:space="preserve"> \* MERGEFORMAT </w:instrText>
      </w:r>
      <w:r w:rsidR="002436BC" w:rsidRPr="00F97336">
        <w:fldChar w:fldCharType="separate"/>
      </w:r>
      <w:r w:rsidR="000B0153">
        <w:t>16.5(b)</w:t>
      </w:r>
      <w:r w:rsidR="002436BC" w:rsidRPr="00F97336">
        <w:fldChar w:fldCharType="end"/>
      </w:r>
      <w:r w:rsidR="0008296E" w:rsidRPr="00F97336">
        <w:t xml:space="preserve"> allows the Commission to make an order delaying the requirement to make a payment under clause</w:t>
      </w:r>
      <w:r w:rsidR="002436BC" w:rsidRPr="00F97336">
        <w:t xml:space="preserve"> </w:t>
      </w:r>
      <w:r w:rsidR="002436BC" w:rsidRPr="00F97336">
        <w:fldChar w:fldCharType="begin"/>
      </w:r>
      <w:r w:rsidR="002436BC" w:rsidRPr="00F97336">
        <w:instrText xml:space="preserve"> REF _Ref12981721 \w \h </w:instrText>
      </w:r>
      <w:r w:rsidR="00C43476" w:rsidRPr="00F97336">
        <w:instrText xml:space="preserve"> \* MERGEFORMAT </w:instrText>
      </w:r>
      <w:r w:rsidR="002436BC" w:rsidRPr="00F97336">
        <w:fldChar w:fldCharType="separate"/>
      </w:r>
      <w:r w:rsidR="000B0153">
        <w:t>16.5</w:t>
      </w:r>
      <w:r w:rsidR="002436BC" w:rsidRPr="00F97336">
        <w:fldChar w:fldCharType="end"/>
      </w:r>
      <w:r w:rsidR="0008296E" w:rsidRPr="00F97336">
        <w:t xml:space="preserve">. For example, the Commission could make an order delaying the requirement to pay redundancy pay if an employer makes an application under </w:t>
      </w:r>
      <w:r w:rsidRPr="00F97336">
        <w:t>section </w:t>
      </w:r>
      <w:r w:rsidR="0008296E" w:rsidRPr="00F97336">
        <w:t xml:space="preserve">120 of the </w:t>
      </w:r>
      <w:hyperlink r:id="rId107" w:history="1">
        <w:r w:rsidR="00BF5045" w:rsidRPr="00F97336">
          <w:rPr>
            <w:rStyle w:val="Hyperlink"/>
          </w:rPr>
          <w:t>Act</w:t>
        </w:r>
      </w:hyperlink>
      <w:r w:rsidR="0008296E" w:rsidRPr="00F97336">
        <w:t xml:space="preserve"> for the Commission to reduce the amount of redundancy pay an employee is entitled to under </w:t>
      </w:r>
      <w:r w:rsidR="0008296E" w:rsidRPr="00F97336">
        <w:rPr>
          <w:color w:val="000000"/>
        </w:rPr>
        <w:t xml:space="preserve">the </w:t>
      </w:r>
      <w:hyperlink r:id="rId108" w:history="1">
        <w:r w:rsidR="00371106" w:rsidRPr="00F97336">
          <w:rPr>
            <w:rStyle w:val="Hyperlink"/>
          </w:rPr>
          <w:t>NES</w:t>
        </w:r>
      </w:hyperlink>
      <w:r w:rsidR="0008296E" w:rsidRPr="00F97336">
        <w:t>.</w:t>
      </w:r>
    </w:p>
    <w:p w14:paraId="1D50FE5F" w14:textId="6802372E" w:rsidR="0008296E" w:rsidRPr="00F97336" w:rsidRDefault="00142EE8" w:rsidP="0008296E">
      <w:pPr>
        <w:pStyle w:val="Block1"/>
      </w:pPr>
      <w:r w:rsidRPr="00F97336">
        <w:t>NOTE 3: </w:t>
      </w:r>
      <w:r w:rsidR="0008296E" w:rsidRPr="00F97336">
        <w:t xml:space="preserve">State and Territory long service leave laws or long service leave entitlements under </w:t>
      </w:r>
      <w:r w:rsidRPr="00F97336">
        <w:t>section </w:t>
      </w:r>
      <w:r w:rsidR="0008296E" w:rsidRPr="00F97336">
        <w:t xml:space="preserve">113 of the </w:t>
      </w:r>
      <w:hyperlink r:id="rId109" w:history="1">
        <w:r w:rsidR="00BF5045" w:rsidRPr="00F97336">
          <w:rPr>
            <w:rStyle w:val="Hyperlink"/>
          </w:rPr>
          <w:t>Act</w:t>
        </w:r>
      </w:hyperlink>
      <w:r w:rsidR="0008296E" w:rsidRPr="00F97336">
        <w:t>, may require an employer to pay an employee for accrued long service leave on the day on which the employee’s employment terminates or shortly after.</w:t>
      </w:r>
    </w:p>
    <w:p w14:paraId="473B4D71" w14:textId="06C2050B" w:rsidR="00B237CD" w:rsidRPr="00F97336" w:rsidRDefault="00C47704" w:rsidP="00480047">
      <w:pPr>
        <w:pStyle w:val="Level1"/>
        <w:rPr>
          <w:rFonts w:cs="Times New Roman"/>
        </w:rPr>
      </w:pPr>
      <w:bookmarkStart w:id="177" w:name="_Ref409102969"/>
      <w:bookmarkStart w:id="178" w:name="_Toc184810742"/>
      <w:r w:rsidRPr="00F97336">
        <w:rPr>
          <w:rFonts w:cs="Times New Roman"/>
        </w:rPr>
        <w:t>Allowances</w:t>
      </w:r>
      <w:bookmarkEnd w:id="149"/>
      <w:bookmarkEnd w:id="150"/>
      <w:bookmarkEnd w:id="151"/>
      <w:bookmarkEnd w:id="152"/>
      <w:bookmarkEnd w:id="153"/>
      <w:bookmarkEnd w:id="154"/>
      <w:bookmarkEnd w:id="177"/>
      <w:bookmarkEnd w:id="178"/>
    </w:p>
    <w:p w14:paraId="5C483E2D" w14:textId="05CE5427" w:rsidR="00BC621B" w:rsidRPr="00F97336" w:rsidRDefault="00BC621B" w:rsidP="00BC621B">
      <w:pPr>
        <w:pStyle w:val="History"/>
      </w:pPr>
      <w:bookmarkStart w:id="179" w:name="_Hlk61976607"/>
      <w:r w:rsidRPr="00F97336">
        <w:rPr>
          <w:color w:val="000000"/>
          <w:lang w:val="en-GB"/>
        </w:rPr>
        <w:t xml:space="preserve">[Varied by </w:t>
      </w:r>
      <w:hyperlink r:id="rId110" w:history="1">
        <w:r w:rsidRPr="00F97336">
          <w:rPr>
            <w:rStyle w:val="Hyperlink"/>
          </w:rPr>
          <w:t>PR718912</w:t>
        </w:r>
      </w:hyperlink>
      <w:r w:rsidR="00D56297" w:rsidRPr="00F97336">
        <w:rPr>
          <w:color w:val="000000"/>
          <w:lang w:val="en-GB"/>
        </w:rPr>
        <w:t xml:space="preserve">, </w:t>
      </w:r>
      <w:hyperlink r:id="rId111" w:history="1">
        <w:r w:rsidR="00D56297" w:rsidRPr="00F97336">
          <w:rPr>
            <w:rStyle w:val="Hyperlink"/>
          </w:rPr>
          <w:t>PR719064</w:t>
        </w:r>
      </w:hyperlink>
      <w:r w:rsidR="00D56297" w:rsidRPr="00F97336">
        <w:t>;</w:t>
      </w:r>
      <w:r w:rsidRPr="00F97336">
        <w:rPr>
          <w:color w:val="000000"/>
          <w:lang w:val="en-GB"/>
        </w:rPr>
        <w:t xml:space="preserve"> corrected by </w:t>
      </w:r>
      <w:hyperlink r:id="rId112" w:history="1">
        <w:r w:rsidR="00700DB9" w:rsidRPr="00F97336">
          <w:rPr>
            <w:rStyle w:val="Hyperlink"/>
          </w:rPr>
          <w:t>PR726041</w:t>
        </w:r>
      </w:hyperlink>
      <w:bookmarkEnd w:id="179"/>
      <w:r w:rsidR="000A5C9C" w:rsidRPr="00F97336">
        <w:rPr>
          <w:color w:val="000000"/>
          <w:lang w:val="en-GB"/>
        </w:rPr>
        <w:t xml:space="preserve">; varied by </w:t>
      </w:r>
      <w:hyperlink r:id="rId113" w:history="1">
        <w:r w:rsidR="000A5C9C" w:rsidRPr="00F97336">
          <w:rPr>
            <w:rStyle w:val="Hyperlink"/>
          </w:rPr>
          <w:t>PR729354</w:t>
        </w:r>
      </w:hyperlink>
      <w:r w:rsidR="001655BE" w:rsidRPr="00F97336">
        <w:rPr>
          <w:color w:val="000000"/>
          <w:lang w:val="en-GB"/>
        </w:rPr>
        <w:t xml:space="preserve">, </w:t>
      </w:r>
      <w:hyperlink r:id="rId114" w:history="1">
        <w:r w:rsidR="001655BE" w:rsidRPr="00F97336">
          <w:rPr>
            <w:rStyle w:val="Hyperlink"/>
          </w:rPr>
          <w:t>PR729537</w:t>
        </w:r>
      </w:hyperlink>
      <w:r w:rsidR="00A01DFF" w:rsidRPr="00F97336">
        <w:rPr>
          <w:color w:val="000000"/>
          <w:lang w:val="en-GB"/>
        </w:rPr>
        <w:t>,</w:t>
      </w:r>
      <w:r w:rsidR="00A02DF0" w:rsidRPr="00F97336">
        <w:rPr>
          <w:color w:val="000000"/>
          <w:lang w:val="en-GB"/>
        </w:rPr>
        <w:t xml:space="preserve"> </w:t>
      </w:r>
      <w:hyperlink r:id="rId115" w:history="1">
        <w:r w:rsidR="00A02DF0" w:rsidRPr="00F97336">
          <w:rPr>
            <w:rStyle w:val="Hyperlink"/>
          </w:rPr>
          <w:t>PR740780</w:t>
        </w:r>
      </w:hyperlink>
      <w:r w:rsidR="00A02DF0" w:rsidRPr="00F97336">
        <w:rPr>
          <w:color w:val="000000"/>
          <w:lang w:val="en-GB"/>
        </w:rPr>
        <w:t>,</w:t>
      </w:r>
      <w:r w:rsidR="00A01DFF" w:rsidRPr="00F97336">
        <w:rPr>
          <w:color w:val="000000"/>
          <w:lang w:val="en-GB"/>
        </w:rPr>
        <w:t xml:space="preserve"> </w:t>
      </w:r>
      <w:hyperlink r:id="rId116" w:history="1">
        <w:r w:rsidR="00A01DFF" w:rsidRPr="00F97336">
          <w:rPr>
            <w:rStyle w:val="Hyperlink"/>
          </w:rPr>
          <w:t>PR740943</w:t>
        </w:r>
      </w:hyperlink>
      <w:r w:rsidR="00BC1C6C">
        <w:t>,</w:t>
      </w:r>
      <w:r w:rsidR="00B02AE2" w:rsidRPr="00B02AE2">
        <w:t xml:space="preserve"> </w:t>
      </w:r>
      <w:hyperlink r:id="rId117" w:history="1">
        <w:r w:rsidR="00B02AE2">
          <w:rPr>
            <w:rStyle w:val="Hyperlink"/>
          </w:rPr>
          <w:t>PR762203</w:t>
        </w:r>
      </w:hyperlink>
      <w:r w:rsidR="00EC0A77">
        <w:t xml:space="preserve">, </w:t>
      </w:r>
      <w:hyperlink r:id="rId118" w:history="1">
        <w:r w:rsidR="00BC1C6C">
          <w:rPr>
            <w:rStyle w:val="Hyperlink"/>
          </w:rPr>
          <w:t>PR762370</w:t>
        </w:r>
      </w:hyperlink>
      <w:r w:rsidR="00BE7167">
        <w:rPr>
          <w:color w:val="000000"/>
          <w:lang w:val="en-GB"/>
        </w:rPr>
        <w:t>,</w:t>
      </w:r>
      <w:r w:rsidR="00C36B05">
        <w:rPr>
          <w:color w:val="000000"/>
          <w:lang w:val="en-GB"/>
        </w:rPr>
        <w:t xml:space="preserve"> </w:t>
      </w:r>
      <w:hyperlink r:id="rId119" w:history="1">
        <w:r w:rsidR="00C36B05">
          <w:rPr>
            <w:rStyle w:val="Hyperlink"/>
          </w:rPr>
          <w:t>PR773983</w:t>
        </w:r>
      </w:hyperlink>
      <w:r w:rsidR="00C36B05">
        <w:rPr>
          <w:color w:val="000000"/>
          <w:lang w:val="en-GB"/>
        </w:rPr>
        <w:t>,</w:t>
      </w:r>
      <w:r w:rsidR="00BE7167">
        <w:rPr>
          <w:color w:val="000000"/>
          <w:lang w:val="en-GB"/>
        </w:rPr>
        <w:t xml:space="preserve"> </w:t>
      </w:r>
      <w:hyperlink r:id="rId120" w:history="1">
        <w:r w:rsidR="00BE7167">
          <w:rPr>
            <w:rStyle w:val="Hyperlink"/>
          </w:rPr>
          <w:t>PR774152</w:t>
        </w:r>
      </w:hyperlink>
      <w:r w:rsidR="00BE7167">
        <w:rPr>
          <w:color w:val="000000"/>
          <w:lang w:val="en-GB"/>
        </w:rPr>
        <w:t>]</w:t>
      </w:r>
    </w:p>
    <w:p w14:paraId="7307A900" w14:textId="2A22C2A7" w:rsidR="0000590D" w:rsidRPr="00F97336" w:rsidRDefault="0000590D" w:rsidP="0000590D">
      <w:bookmarkStart w:id="180" w:name="_Ref497229615"/>
      <w:r w:rsidRPr="00F97336">
        <w:t xml:space="preserve">NOTE: Regulations 3.33(3) and 3.46(1)(g) of </w:t>
      </w:r>
      <w:r w:rsidRPr="00F97336">
        <w:rPr>
          <w:i/>
          <w:iCs/>
        </w:rPr>
        <w:t>Fair Work Regulations 2009</w:t>
      </w:r>
      <w:r w:rsidRPr="00F97336">
        <w:t xml:space="preserve"> set out the requirements for pay records and the content of payslips including the requirement to separately identify any allowance paid.</w:t>
      </w:r>
    </w:p>
    <w:p w14:paraId="3B4FD3A0" w14:textId="3FE1461D" w:rsidR="00503263" w:rsidRPr="00F97336" w:rsidRDefault="00745BB4" w:rsidP="00B07E3D">
      <w:pPr>
        <w:pStyle w:val="Level2"/>
      </w:pPr>
      <w:r w:rsidRPr="00F97336">
        <w:t>Employers must pay to an employee the allowances the employee is entitled to under clause</w:t>
      </w:r>
      <w:r w:rsidR="002436BC" w:rsidRPr="00F97336">
        <w:t xml:space="preserve"> </w:t>
      </w:r>
      <w:r w:rsidR="002436BC" w:rsidRPr="00F97336">
        <w:fldChar w:fldCharType="begin"/>
      </w:r>
      <w:r w:rsidR="002436BC" w:rsidRPr="00F97336">
        <w:instrText xml:space="preserve"> REF _Ref409102969 \w \h </w:instrText>
      </w:r>
      <w:r w:rsidR="00C43476" w:rsidRPr="00F97336">
        <w:instrText xml:space="preserve"> \* MERGEFORMAT </w:instrText>
      </w:r>
      <w:r w:rsidR="002436BC" w:rsidRPr="00F97336">
        <w:fldChar w:fldCharType="separate"/>
      </w:r>
      <w:r w:rsidR="000B0153">
        <w:t>17</w:t>
      </w:r>
      <w:r w:rsidR="002436BC" w:rsidRPr="00F97336">
        <w:fldChar w:fldCharType="end"/>
      </w:r>
      <w:r w:rsidRPr="00F97336">
        <w:t xml:space="preserve">. </w:t>
      </w:r>
    </w:p>
    <w:p w14:paraId="60580101" w14:textId="1A35D4B8" w:rsidR="00745BB4" w:rsidRPr="00F97336" w:rsidRDefault="00503263" w:rsidP="00503263">
      <w:pPr>
        <w:pStyle w:val="Block1"/>
      </w:pPr>
      <w:r w:rsidRPr="00F97336">
        <w:t xml:space="preserve">NOTE: </w:t>
      </w:r>
      <w:r w:rsidR="00745BB4" w:rsidRPr="00F97336">
        <w:t xml:space="preserve">See </w:t>
      </w:r>
      <w:r w:rsidR="00682110" w:rsidRPr="00F97336">
        <w:fldChar w:fldCharType="begin"/>
      </w:r>
      <w:r w:rsidR="00745BB4" w:rsidRPr="00F97336">
        <w:instrText xml:space="preserve"> REF _Ref409101678 \w \h </w:instrText>
      </w:r>
      <w:r w:rsidR="00247D21" w:rsidRPr="00F97336">
        <w:instrText xml:space="preserve"> \* MERGEFORMAT </w:instrText>
      </w:r>
      <w:r w:rsidR="00682110" w:rsidRPr="00F97336">
        <w:fldChar w:fldCharType="separate"/>
      </w:r>
      <w:r w:rsidR="000B0153">
        <w:t>Schedule C</w:t>
      </w:r>
      <w:r w:rsidR="00682110" w:rsidRPr="00F97336">
        <w:fldChar w:fldCharType="end"/>
      </w:r>
      <w:r w:rsidR="00C069E0" w:rsidRPr="00F97336">
        <w:fldChar w:fldCharType="begin"/>
      </w:r>
      <w:r w:rsidR="00C069E0" w:rsidRPr="00F97336">
        <w:instrText xml:space="preserve"> REF _Ref409101678 \h </w:instrText>
      </w:r>
      <w:r w:rsidR="00C43476" w:rsidRPr="00F97336">
        <w:instrText xml:space="preserve"> \* MERGEFORMAT </w:instrText>
      </w:r>
      <w:r w:rsidR="00C069E0" w:rsidRPr="00F97336">
        <w:fldChar w:fldCharType="separate"/>
      </w:r>
      <w:r w:rsidR="000B0153" w:rsidRPr="00F97336">
        <w:t>—Summary of Monetary Allowances</w:t>
      </w:r>
      <w:r w:rsidR="00C069E0" w:rsidRPr="00F97336">
        <w:fldChar w:fldCharType="end"/>
      </w:r>
      <w:r w:rsidR="00745BB4" w:rsidRPr="00F97336">
        <w:t xml:space="preserve"> for a summary of monetary allowances and method of adjustment</w:t>
      </w:r>
      <w:r w:rsidR="00C92381" w:rsidRPr="00F97336">
        <w:t>.</w:t>
      </w:r>
      <w:r w:rsidR="00104185" w:rsidRPr="00F97336">
        <w:t xml:space="preserve"> </w:t>
      </w:r>
      <w:r w:rsidR="00C92381" w:rsidRPr="00F97336">
        <w:t>E</w:t>
      </w:r>
      <w:r w:rsidR="00485E72" w:rsidRPr="00F97336">
        <w:t xml:space="preserve">mployees engaged under </w:t>
      </w:r>
      <w:r w:rsidR="00B80FB0" w:rsidRPr="00F97336">
        <w:t xml:space="preserve">clause </w:t>
      </w:r>
      <w:r w:rsidR="00485E72" w:rsidRPr="00F97336">
        <w:fldChar w:fldCharType="begin"/>
      </w:r>
      <w:r w:rsidR="00485E72" w:rsidRPr="00F97336">
        <w:instrText xml:space="preserve"> REF _Ref497144731 \r \h  \* MERGEFORMAT </w:instrText>
      </w:r>
      <w:r w:rsidR="00485E72" w:rsidRPr="00F97336">
        <w:fldChar w:fldCharType="separate"/>
      </w:r>
      <w:r w:rsidR="000B0153">
        <w:t>11</w:t>
      </w:r>
      <w:r w:rsidR="00485E72" w:rsidRPr="00F97336">
        <w:fldChar w:fldCharType="end"/>
      </w:r>
      <w:r w:rsidR="00485E72" w:rsidRPr="00F97336">
        <w:t>—</w:t>
      </w:r>
      <w:r w:rsidR="00485E72" w:rsidRPr="00F97336">
        <w:fldChar w:fldCharType="begin"/>
      </w:r>
      <w:r w:rsidR="00485E72" w:rsidRPr="00F97336">
        <w:instrText xml:space="preserve"> REF _Ref497144731 \h  \* MERGEFORMAT </w:instrText>
      </w:r>
      <w:r w:rsidR="00485E72" w:rsidRPr="00F97336">
        <w:fldChar w:fldCharType="separate"/>
      </w:r>
      <w:r w:rsidR="000B0153" w:rsidRPr="00F97336">
        <w:t>Part-time employees</w:t>
      </w:r>
      <w:r w:rsidR="00485E72" w:rsidRPr="00F97336">
        <w:fldChar w:fldCharType="end"/>
      </w:r>
      <w:r w:rsidR="00B80FB0" w:rsidRPr="00F97336">
        <w:t xml:space="preserve"> shall be paid all allowances on a pro</w:t>
      </w:r>
      <w:r w:rsidR="00485E72" w:rsidRPr="00F97336">
        <w:t xml:space="preserve"> </w:t>
      </w:r>
      <w:r w:rsidR="00B80FB0" w:rsidRPr="00F97336">
        <w:t>rata, hourly, basis</w:t>
      </w:r>
      <w:r w:rsidR="00745BB4" w:rsidRPr="00F97336">
        <w:t>.</w:t>
      </w:r>
      <w:r w:rsidR="00247D21" w:rsidRPr="00F97336">
        <w:t xml:space="preserve"> Employees engaged other tha</w:t>
      </w:r>
      <w:r w:rsidR="00485E72" w:rsidRPr="00F97336">
        <w:t xml:space="preserve">n on a full-time basis under </w:t>
      </w:r>
      <w:r w:rsidR="00247D21" w:rsidRPr="00F97336">
        <w:t xml:space="preserve">clause </w:t>
      </w:r>
      <w:r w:rsidR="00247D21" w:rsidRPr="00F97336">
        <w:fldChar w:fldCharType="begin"/>
      </w:r>
      <w:r w:rsidR="00247D21" w:rsidRPr="00F97336">
        <w:instrText xml:space="preserve"> REF _Ref496281016 \w \h </w:instrText>
      </w:r>
      <w:r w:rsidR="00B80FB0" w:rsidRPr="00F97336">
        <w:instrText xml:space="preserve"> \* MERGEFORMAT </w:instrText>
      </w:r>
      <w:r w:rsidR="00247D21" w:rsidRPr="00F97336">
        <w:fldChar w:fldCharType="separate"/>
      </w:r>
      <w:r w:rsidR="000B0153">
        <w:t>10</w:t>
      </w:r>
      <w:r w:rsidR="00247D21" w:rsidRPr="00F97336">
        <w:fldChar w:fldCharType="end"/>
      </w:r>
      <w:r w:rsidR="00F8555D" w:rsidRPr="00F97336">
        <w:t>—</w:t>
      </w:r>
      <w:r w:rsidR="00F8555D" w:rsidRPr="00F97336">
        <w:fldChar w:fldCharType="begin"/>
      </w:r>
      <w:r w:rsidR="00F8555D" w:rsidRPr="00F97336">
        <w:instrText xml:space="preserve"> REF _Ref496281016 \h </w:instrText>
      </w:r>
      <w:r w:rsidR="00C43476" w:rsidRPr="00F97336">
        <w:instrText xml:space="preserve"> \* MERGEFORMAT </w:instrText>
      </w:r>
      <w:r w:rsidR="00F8555D" w:rsidRPr="00F97336">
        <w:fldChar w:fldCharType="separate"/>
      </w:r>
      <w:r w:rsidR="000B0153" w:rsidRPr="00F97336">
        <w:t xml:space="preserve">Full-time </w:t>
      </w:r>
      <w:r w:rsidR="000B0153" w:rsidRPr="00F97336">
        <w:lastRenderedPageBreak/>
        <w:t>employees</w:t>
      </w:r>
      <w:r w:rsidR="00F8555D" w:rsidRPr="00F97336">
        <w:fldChar w:fldCharType="end"/>
      </w:r>
      <w:r w:rsidR="00247D21" w:rsidRPr="00F97336">
        <w:t xml:space="preserve"> shall be paid pro rata the </w:t>
      </w:r>
      <w:r w:rsidR="00142EE8" w:rsidRPr="00F97336">
        <w:t xml:space="preserve">wage-related </w:t>
      </w:r>
      <w:r w:rsidR="00247D21" w:rsidRPr="00F97336">
        <w:t xml:space="preserve">allowances detailed in </w:t>
      </w:r>
      <w:r w:rsidR="00104185" w:rsidRPr="00F97336">
        <w:t>c</w:t>
      </w:r>
      <w:r w:rsidR="002436BC" w:rsidRPr="00F97336">
        <w:t xml:space="preserve">lause </w:t>
      </w:r>
      <w:r w:rsidR="002436BC" w:rsidRPr="00F97336">
        <w:fldChar w:fldCharType="begin"/>
      </w:r>
      <w:r w:rsidR="002436BC" w:rsidRPr="00F97336">
        <w:instrText xml:space="preserve"> REF _Ref409103888 \w \h </w:instrText>
      </w:r>
      <w:r w:rsidR="00C43476" w:rsidRPr="00F97336">
        <w:instrText xml:space="preserve"> \* MERGEFORMAT </w:instrText>
      </w:r>
      <w:r w:rsidR="002436BC" w:rsidRPr="00F97336">
        <w:fldChar w:fldCharType="separate"/>
      </w:r>
      <w:r w:rsidR="000B0153">
        <w:t>17.2(a)</w:t>
      </w:r>
      <w:r w:rsidR="002436BC" w:rsidRPr="00F97336">
        <w:fldChar w:fldCharType="end"/>
      </w:r>
      <w:r w:rsidR="00C92381" w:rsidRPr="00F97336">
        <w:t>.</w:t>
      </w:r>
      <w:bookmarkEnd w:id="180"/>
    </w:p>
    <w:p w14:paraId="2B2B7FBF" w14:textId="77777777" w:rsidR="00745BB4" w:rsidRPr="00F97336" w:rsidRDefault="00142EE8" w:rsidP="00AD2397">
      <w:pPr>
        <w:pStyle w:val="Level2Bold"/>
      </w:pPr>
      <w:r w:rsidRPr="00F97336">
        <w:t xml:space="preserve">Wage-related </w:t>
      </w:r>
      <w:r w:rsidR="00745BB4" w:rsidRPr="00F97336">
        <w:t>allowances</w:t>
      </w:r>
    </w:p>
    <w:p w14:paraId="3ED089F2" w14:textId="64BBC68D" w:rsidR="00142EE8" w:rsidRPr="00F97336" w:rsidRDefault="0032288D" w:rsidP="00AD2397">
      <w:pPr>
        <w:pStyle w:val="Level3Bold"/>
      </w:pPr>
      <w:bookmarkStart w:id="181" w:name="_Ref409103888"/>
      <w:r w:rsidRPr="00F97336">
        <w:t>Leading hands and supervisors</w:t>
      </w:r>
      <w:bookmarkEnd w:id="181"/>
    </w:p>
    <w:p w14:paraId="12BD06F6" w14:textId="08A3729E" w:rsidR="00BC621B" w:rsidRPr="00F97336" w:rsidRDefault="00BC621B" w:rsidP="00BC621B">
      <w:pPr>
        <w:pStyle w:val="History"/>
      </w:pPr>
      <w:bookmarkStart w:id="182" w:name="_Hlk61976623"/>
      <w:r w:rsidRPr="00F97336">
        <w:rPr>
          <w:color w:val="000000"/>
          <w:lang w:val="en-GB"/>
        </w:rPr>
        <w:t xml:space="preserve">[17.2(a) varied by </w:t>
      </w:r>
      <w:hyperlink r:id="rId121" w:history="1">
        <w:r w:rsidRPr="00F97336">
          <w:rPr>
            <w:rStyle w:val="Hyperlink"/>
          </w:rPr>
          <w:t>PR718912</w:t>
        </w:r>
      </w:hyperlink>
      <w:r w:rsidRPr="00F97336">
        <w:rPr>
          <w:color w:val="000000"/>
          <w:lang w:val="en-GB"/>
        </w:rPr>
        <w:t xml:space="preserve">; corrected by </w:t>
      </w:r>
      <w:hyperlink r:id="rId122" w:history="1">
        <w:r w:rsidR="00700DB9" w:rsidRPr="00F97336">
          <w:rPr>
            <w:rStyle w:val="Hyperlink"/>
          </w:rPr>
          <w:t>PR726041</w:t>
        </w:r>
      </w:hyperlink>
      <w:r w:rsidR="00A851A5" w:rsidRPr="00F97336">
        <w:rPr>
          <w:color w:val="000000"/>
          <w:lang w:val="en-GB"/>
        </w:rPr>
        <w:t xml:space="preserve">; varied by </w:t>
      </w:r>
      <w:hyperlink r:id="rId123" w:history="1">
        <w:r w:rsidR="00A851A5" w:rsidRPr="00F97336">
          <w:rPr>
            <w:rStyle w:val="Hyperlink"/>
          </w:rPr>
          <w:t>PR729354</w:t>
        </w:r>
      </w:hyperlink>
      <w:r w:rsidR="00EB163B" w:rsidRPr="00F97336">
        <w:rPr>
          <w:color w:val="000000"/>
          <w:lang w:val="en-GB"/>
        </w:rPr>
        <w:t xml:space="preserve">, </w:t>
      </w:r>
      <w:hyperlink r:id="rId124" w:history="1">
        <w:r w:rsidR="00795B0E" w:rsidRPr="00F97336">
          <w:rPr>
            <w:rStyle w:val="Hyperlink"/>
          </w:rPr>
          <w:t>PR740780</w:t>
        </w:r>
      </w:hyperlink>
      <w:r w:rsidR="00EB163B" w:rsidRPr="00F97336">
        <w:rPr>
          <w:color w:val="000000"/>
          <w:lang w:val="en-GB"/>
        </w:rPr>
        <w:t>,</w:t>
      </w:r>
      <w:r w:rsidR="00A851A5" w:rsidRPr="00F97336">
        <w:rPr>
          <w:color w:val="000000"/>
          <w:lang w:val="en-GB"/>
        </w:rPr>
        <w:t xml:space="preserve"> </w:t>
      </w:r>
      <w:hyperlink r:id="rId125" w:history="1">
        <w:r w:rsidR="00D758CD">
          <w:rPr>
            <w:rStyle w:val="Hyperlink"/>
          </w:rPr>
          <w:t>PR762203</w:t>
        </w:r>
      </w:hyperlink>
      <w:r w:rsidR="00901317">
        <w:rPr>
          <w:szCs w:val="20"/>
        </w:rPr>
        <w:t>,</w:t>
      </w:r>
      <w:r w:rsidR="00901317" w:rsidRPr="00901317">
        <w:t xml:space="preserve"> </w:t>
      </w:r>
      <w:hyperlink r:id="rId126" w:history="1">
        <w:r w:rsidR="00901317">
          <w:rPr>
            <w:rStyle w:val="Hyperlink"/>
          </w:rPr>
          <w:t>PR773983</w:t>
        </w:r>
      </w:hyperlink>
      <w:r w:rsidR="00901317">
        <w:rPr>
          <w:color w:val="000000"/>
          <w:lang w:val="en-GB"/>
        </w:rPr>
        <w:t> </w:t>
      </w:r>
      <w:r w:rsidR="00901317" w:rsidRPr="00F97336">
        <w:rPr>
          <w:szCs w:val="20"/>
        </w:rPr>
        <w:t>ppc</w:t>
      </w:r>
      <w:r w:rsidR="00901317">
        <w:rPr>
          <w:szCs w:val="20"/>
        </w:rPr>
        <w:t> </w:t>
      </w:r>
      <w:r w:rsidR="00901317" w:rsidRPr="00F97336">
        <w:rPr>
          <w:szCs w:val="20"/>
        </w:rPr>
        <w:t>01Jul2</w:t>
      </w:r>
      <w:r w:rsidR="00901317">
        <w:rPr>
          <w:szCs w:val="20"/>
        </w:rPr>
        <w:t>4</w:t>
      </w:r>
      <w:r w:rsidR="00A851A5" w:rsidRPr="00F97336">
        <w:rPr>
          <w:color w:val="000000"/>
          <w:lang w:val="en-GB"/>
        </w:rPr>
        <w:t>]</w:t>
      </w:r>
      <w:bookmarkEnd w:id="182"/>
    </w:p>
    <w:p w14:paraId="6148CE4C" w14:textId="2400446B" w:rsidR="00A76B11" w:rsidRPr="00F97336" w:rsidRDefault="00A76B11" w:rsidP="00161102">
      <w:pPr>
        <w:pStyle w:val="Block1"/>
        <w:ind w:left="1418"/>
      </w:pPr>
      <w:r w:rsidRPr="00F97336">
        <w:t xml:space="preserve">An employee </w:t>
      </w:r>
      <w:r w:rsidR="00DE59A8" w:rsidRPr="00F97336">
        <w:t>at classification Level 4</w:t>
      </w:r>
      <w:r w:rsidR="00543A18" w:rsidRPr="00F97336">
        <w:t>A</w:t>
      </w:r>
      <w:r w:rsidR="00DE59A8" w:rsidRPr="00F97336">
        <w:t xml:space="preserve"> or below </w:t>
      </w:r>
      <w:r w:rsidRPr="00F97336">
        <w:t>in charge of the following number of employees must be paid:</w:t>
      </w:r>
    </w:p>
    <w:tbl>
      <w:tblPr>
        <w:tblW w:w="5250" w:type="dxa"/>
        <w:tblInd w:w="14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170" w:type="dxa"/>
        </w:tblCellMar>
        <w:tblLook w:val="01E0" w:firstRow="1" w:lastRow="1" w:firstColumn="1" w:lastColumn="1" w:noHBand="0" w:noVBand="0"/>
      </w:tblPr>
      <w:tblGrid>
        <w:gridCol w:w="2749"/>
        <w:gridCol w:w="2501"/>
      </w:tblGrid>
      <w:tr w:rsidR="00470324" w:rsidRPr="00F97336" w14:paraId="1A71EA04" w14:textId="77777777" w:rsidTr="003C5F67">
        <w:trPr>
          <w:cantSplit/>
          <w:tblHeader/>
        </w:trPr>
        <w:tc>
          <w:tcPr>
            <w:tcW w:w="2749" w:type="dxa"/>
          </w:tcPr>
          <w:p w14:paraId="411F1B17" w14:textId="77777777" w:rsidR="00470324" w:rsidRPr="00F97336" w:rsidRDefault="00470324" w:rsidP="00161102">
            <w:pPr>
              <w:pStyle w:val="AMODTable"/>
              <w:rPr>
                <w:b/>
              </w:rPr>
            </w:pPr>
            <w:r w:rsidRPr="00F97336">
              <w:rPr>
                <w:b/>
              </w:rPr>
              <w:t>Number of employees</w:t>
            </w:r>
          </w:p>
        </w:tc>
        <w:tc>
          <w:tcPr>
            <w:tcW w:w="2501" w:type="dxa"/>
          </w:tcPr>
          <w:p w14:paraId="615F2742" w14:textId="77777777" w:rsidR="00470324" w:rsidRPr="00F97336" w:rsidRDefault="00745BB4" w:rsidP="00161102">
            <w:pPr>
              <w:pStyle w:val="AMODTable"/>
              <w:jc w:val="center"/>
              <w:rPr>
                <w:b/>
              </w:rPr>
            </w:pPr>
            <w:r w:rsidRPr="00F97336">
              <w:rPr>
                <w:b/>
              </w:rPr>
              <w:t>$</w:t>
            </w:r>
            <w:r w:rsidR="00D46266" w:rsidRPr="00F97336">
              <w:rPr>
                <w:b/>
              </w:rPr>
              <w:t xml:space="preserve"> </w:t>
            </w:r>
            <w:r w:rsidRPr="00F97336">
              <w:rPr>
                <w:b/>
              </w:rPr>
              <w:t>per week</w:t>
            </w:r>
          </w:p>
        </w:tc>
      </w:tr>
      <w:tr w:rsidR="00F31898" w:rsidRPr="00F97336" w14:paraId="3D5212ED" w14:textId="77777777" w:rsidTr="003C5F67">
        <w:trPr>
          <w:cantSplit/>
        </w:trPr>
        <w:tc>
          <w:tcPr>
            <w:tcW w:w="2749" w:type="dxa"/>
          </w:tcPr>
          <w:p w14:paraId="1F2B6988" w14:textId="41DAC850" w:rsidR="00F31898" w:rsidRPr="00F97336" w:rsidRDefault="002933EF" w:rsidP="00F31898">
            <w:pPr>
              <w:pStyle w:val="AMODTable"/>
            </w:pPr>
            <w:r>
              <w:rPr>
                <w:bCs/>
                <w:noProof/>
              </w:rPr>
              <w:t>1 to 5</w:t>
            </w:r>
          </w:p>
        </w:tc>
        <w:tc>
          <w:tcPr>
            <w:tcW w:w="2501" w:type="dxa"/>
          </w:tcPr>
          <w:p w14:paraId="5F7C4438" w14:textId="6806C370" w:rsidR="00F31898" w:rsidRPr="00F97336" w:rsidRDefault="002933EF" w:rsidP="00F31898">
            <w:pPr>
              <w:pStyle w:val="AMODTable"/>
              <w:jc w:val="center"/>
            </w:pPr>
            <w:r>
              <w:rPr>
                <w:bCs/>
                <w:noProof/>
              </w:rPr>
              <w:t>29.41</w:t>
            </w:r>
          </w:p>
        </w:tc>
      </w:tr>
      <w:tr w:rsidR="00F31898" w:rsidRPr="00F97336" w14:paraId="5E0B0293" w14:textId="77777777" w:rsidTr="003C5F67">
        <w:trPr>
          <w:cantSplit/>
        </w:trPr>
        <w:tc>
          <w:tcPr>
            <w:tcW w:w="2749" w:type="dxa"/>
          </w:tcPr>
          <w:p w14:paraId="1EEBFA87" w14:textId="77777777" w:rsidR="00F31898" w:rsidRPr="00F97336" w:rsidRDefault="002933EF" w:rsidP="00F31898">
            <w:pPr>
              <w:pStyle w:val="AMODTable"/>
            </w:pPr>
            <w:r>
              <w:rPr>
                <w:bCs/>
                <w:noProof/>
              </w:rPr>
              <w:t>6 to 10</w:t>
            </w:r>
          </w:p>
        </w:tc>
        <w:tc>
          <w:tcPr>
            <w:tcW w:w="2501" w:type="dxa"/>
          </w:tcPr>
          <w:p w14:paraId="5DF6BF05" w14:textId="77777777" w:rsidR="00F31898" w:rsidRPr="00F97336" w:rsidRDefault="002933EF" w:rsidP="00F31898">
            <w:pPr>
              <w:pStyle w:val="AMODTable"/>
              <w:jc w:val="center"/>
            </w:pPr>
            <w:r>
              <w:rPr>
                <w:bCs/>
                <w:noProof/>
              </w:rPr>
              <w:t>40.20</w:t>
            </w:r>
          </w:p>
        </w:tc>
      </w:tr>
      <w:tr w:rsidR="00F31898" w:rsidRPr="00F97336" w14:paraId="64CC2AE6" w14:textId="77777777" w:rsidTr="003C5F67">
        <w:trPr>
          <w:cantSplit/>
        </w:trPr>
        <w:tc>
          <w:tcPr>
            <w:tcW w:w="2749" w:type="dxa"/>
          </w:tcPr>
          <w:p w14:paraId="676EA07C" w14:textId="77777777" w:rsidR="00F31898" w:rsidRPr="00F97336" w:rsidRDefault="002933EF" w:rsidP="00F31898">
            <w:pPr>
              <w:pStyle w:val="AMODTable"/>
            </w:pPr>
            <w:r>
              <w:rPr>
                <w:bCs/>
                <w:noProof/>
              </w:rPr>
              <w:t>More than 10</w:t>
            </w:r>
          </w:p>
        </w:tc>
        <w:tc>
          <w:tcPr>
            <w:tcW w:w="2501" w:type="dxa"/>
          </w:tcPr>
          <w:p w14:paraId="1A0FA225" w14:textId="77777777" w:rsidR="00F31898" w:rsidRPr="00F97336" w:rsidRDefault="002933EF" w:rsidP="00F31898">
            <w:pPr>
              <w:pStyle w:val="AMODTable"/>
              <w:jc w:val="center"/>
            </w:pPr>
            <w:r>
              <w:rPr>
                <w:bCs/>
                <w:noProof/>
              </w:rPr>
              <w:t>53.92</w:t>
            </w:r>
          </w:p>
        </w:tc>
      </w:tr>
    </w:tbl>
    <w:p w14:paraId="6BA7BBCE" w14:textId="382EF501" w:rsidR="00745BB4" w:rsidRPr="00F97336" w:rsidRDefault="00745BB4" w:rsidP="00AD2397">
      <w:pPr>
        <w:pStyle w:val="Level3Bold"/>
      </w:pPr>
      <w:bookmarkStart w:id="183" w:name="_Ref409102330"/>
      <w:r w:rsidRPr="00F97336">
        <w:t>Broken shift allowance</w:t>
      </w:r>
      <w:bookmarkEnd w:id="183"/>
    </w:p>
    <w:p w14:paraId="7845C266" w14:textId="35652F81" w:rsidR="00BC621B" w:rsidRPr="00F97336" w:rsidRDefault="00BC621B" w:rsidP="00BC621B">
      <w:pPr>
        <w:pStyle w:val="History"/>
      </w:pPr>
      <w:bookmarkStart w:id="184" w:name="_Hlk61976633"/>
      <w:r w:rsidRPr="00F97336">
        <w:rPr>
          <w:color w:val="000000"/>
          <w:lang w:val="en-GB"/>
        </w:rPr>
        <w:t xml:space="preserve">[17.2(b) varied by </w:t>
      </w:r>
      <w:hyperlink r:id="rId127" w:history="1">
        <w:r w:rsidRPr="00F97336">
          <w:rPr>
            <w:rStyle w:val="Hyperlink"/>
          </w:rPr>
          <w:t>PR718912</w:t>
        </w:r>
      </w:hyperlink>
      <w:r w:rsidR="00D56297" w:rsidRPr="00F97336">
        <w:rPr>
          <w:color w:val="000000"/>
          <w:lang w:val="en-GB"/>
        </w:rPr>
        <w:t xml:space="preserve">, </w:t>
      </w:r>
      <w:hyperlink r:id="rId128" w:history="1">
        <w:r w:rsidR="00D56297" w:rsidRPr="00F97336">
          <w:rPr>
            <w:rStyle w:val="Hyperlink"/>
          </w:rPr>
          <w:t>PR719064</w:t>
        </w:r>
      </w:hyperlink>
      <w:r w:rsidRPr="00F97336">
        <w:rPr>
          <w:color w:val="000000"/>
          <w:lang w:val="en-GB"/>
        </w:rPr>
        <w:t xml:space="preserve">; corrected by </w:t>
      </w:r>
      <w:hyperlink r:id="rId129" w:history="1">
        <w:r w:rsidR="00700DB9" w:rsidRPr="00F97336">
          <w:rPr>
            <w:rStyle w:val="Hyperlink"/>
          </w:rPr>
          <w:t>PR726041</w:t>
        </w:r>
      </w:hyperlink>
      <w:bookmarkEnd w:id="184"/>
      <w:r w:rsidR="00A851A5" w:rsidRPr="00F97336">
        <w:rPr>
          <w:color w:val="000000"/>
          <w:lang w:val="en-GB"/>
        </w:rPr>
        <w:t xml:space="preserve">; varied by </w:t>
      </w:r>
      <w:hyperlink r:id="rId130" w:history="1">
        <w:r w:rsidR="00A851A5" w:rsidRPr="00F97336">
          <w:rPr>
            <w:rStyle w:val="Hyperlink"/>
          </w:rPr>
          <w:t>PR729354</w:t>
        </w:r>
      </w:hyperlink>
      <w:r w:rsidR="001655BE" w:rsidRPr="00F97336">
        <w:rPr>
          <w:color w:val="000000"/>
          <w:lang w:val="en-GB"/>
        </w:rPr>
        <w:t xml:space="preserve">, </w:t>
      </w:r>
      <w:hyperlink r:id="rId131" w:history="1">
        <w:r w:rsidR="001655BE" w:rsidRPr="00F97336">
          <w:rPr>
            <w:rStyle w:val="Hyperlink"/>
          </w:rPr>
          <w:t>PR729537</w:t>
        </w:r>
      </w:hyperlink>
      <w:r w:rsidR="00A01DFF" w:rsidRPr="00F97336">
        <w:rPr>
          <w:color w:val="000000"/>
          <w:lang w:val="en-GB"/>
        </w:rPr>
        <w:t>,</w:t>
      </w:r>
      <w:r w:rsidR="00147738" w:rsidRPr="00F97336">
        <w:t xml:space="preserve"> </w:t>
      </w:r>
      <w:hyperlink r:id="rId132" w:history="1">
        <w:r w:rsidR="00147738" w:rsidRPr="00F97336">
          <w:rPr>
            <w:rStyle w:val="Hyperlink"/>
          </w:rPr>
          <w:t>PR740780</w:t>
        </w:r>
      </w:hyperlink>
      <w:r w:rsidR="00147738" w:rsidRPr="00F97336">
        <w:rPr>
          <w:color w:val="000000"/>
          <w:lang w:val="en-GB"/>
        </w:rPr>
        <w:t>,</w:t>
      </w:r>
      <w:r w:rsidR="00A01DFF" w:rsidRPr="00F97336">
        <w:rPr>
          <w:color w:val="000000"/>
          <w:lang w:val="en-GB"/>
        </w:rPr>
        <w:t xml:space="preserve"> </w:t>
      </w:r>
      <w:hyperlink r:id="rId133" w:history="1">
        <w:r w:rsidR="00A01DFF" w:rsidRPr="00F97336">
          <w:rPr>
            <w:rStyle w:val="Hyperlink"/>
          </w:rPr>
          <w:t>PR740943</w:t>
        </w:r>
      </w:hyperlink>
      <w:r w:rsidR="00BC1C6C">
        <w:t>,</w:t>
      </w:r>
      <w:r w:rsidR="001B5F92">
        <w:t xml:space="preserve"> </w:t>
      </w:r>
      <w:hyperlink r:id="rId134" w:history="1">
        <w:r w:rsidR="004145C6">
          <w:rPr>
            <w:rStyle w:val="Hyperlink"/>
          </w:rPr>
          <w:t>PR762203</w:t>
        </w:r>
      </w:hyperlink>
      <w:r w:rsidR="004145C6">
        <w:t xml:space="preserve">, </w:t>
      </w:r>
      <w:hyperlink r:id="rId135" w:history="1">
        <w:r w:rsidR="00BC1C6C">
          <w:rPr>
            <w:rStyle w:val="Hyperlink"/>
          </w:rPr>
          <w:t>PR762370</w:t>
        </w:r>
      </w:hyperlink>
      <w:r w:rsidR="0039233F">
        <w:rPr>
          <w:color w:val="000000"/>
          <w:lang w:val="en-GB"/>
        </w:rPr>
        <w:t>,</w:t>
      </w:r>
      <w:r w:rsidR="009922BB" w:rsidRPr="009922BB">
        <w:t xml:space="preserve"> </w:t>
      </w:r>
      <w:hyperlink r:id="rId136" w:history="1">
        <w:r w:rsidR="009922BB">
          <w:rPr>
            <w:rStyle w:val="Hyperlink"/>
          </w:rPr>
          <w:t>PR773983</w:t>
        </w:r>
      </w:hyperlink>
      <w:r w:rsidR="009922BB">
        <w:rPr>
          <w:color w:val="000000"/>
          <w:lang w:val="en-GB"/>
        </w:rPr>
        <w:t> </w:t>
      </w:r>
      <w:r w:rsidR="009922BB" w:rsidRPr="00F97336">
        <w:rPr>
          <w:szCs w:val="20"/>
        </w:rPr>
        <w:t>ppc</w:t>
      </w:r>
      <w:r w:rsidR="009922BB">
        <w:rPr>
          <w:szCs w:val="20"/>
        </w:rPr>
        <w:t> </w:t>
      </w:r>
      <w:r w:rsidR="009922BB" w:rsidRPr="00F97336">
        <w:rPr>
          <w:szCs w:val="20"/>
        </w:rPr>
        <w:t>01Jul2</w:t>
      </w:r>
      <w:r w:rsidR="009922BB">
        <w:rPr>
          <w:szCs w:val="20"/>
        </w:rPr>
        <w:t>4</w:t>
      </w:r>
      <w:r w:rsidR="009922BB">
        <w:rPr>
          <w:color w:val="000000"/>
          <w:lang w:val="en-GB"/>
        </w:rPr>
        <w:t>,</w:t>
      </w:r>
      <w:r w:rsidR="0039233F">
        <w:rPr>
          <w:color w:val="000000"/>
          <w:lang w:val="en-GB"/>
        </w:rPr>
        <w:t xml:space="preserve"> </w:t>
      </w:r>
      <w:hyperlink r:id="rId137" w:history="1">
        <w:r w:rsidR="0039233F">
          <w:rPr>
            <w:rStyle w:val="Hyperlink"/>
          </w:rPr>
          <w:t>PR774152</w:t>
        </w:r>
      </w:hyperlink>
      <w:r w:rsidR="0039233F">
        <w:rPr>
          <w:color w:val="000000"/>
          <w:lang w:val="en-GB"/>
        </w:rPr>
        <w:t xml:space="preserve"> </w:t>
      </w:r>
      <w:r w:rsidR="00A851A5" w:rsidRPr="00F97336">
        <w:rPr>
          <w:szCs w:val="20"/>
        </w:rPr>
        <w:t>ppc 01</w:t>
      </w:r>
      <w:r w:rsidR="00A01DFF" w:rsidRPr="00F97336">
        <w:rPr>
          <w:szCs w:val="20"/>
        </w:rPr>
        <w:t>Jul</w:t>
      </w:r>
      <w:r w:rsidR="00A851A5" w:rsidRPr="00F97336">
        <w:rPr>
          <w:szCs w:val="20"/>
        </w:rPr>
        <w:t>2</w:t>
      </w:r>
      <w:r w:rsidR="0039233F">
        <w:rPr>
          <w:szCs w:val="20"/>
        </w:rPr>
        <w:t>4</w:t>
      </w:r>
      <w:r w:rsidR="00A851A5" w:rsidRPr="00F97336">
        <w:rPr>
          <w:color w:val="000000"/>
          <w:lang w:val="en-GB"/>
        </w:rPr>
        <w:t>]</w:t>
      </w:r>
    </w:p>
    <w:p w14:paraId="1CDCC161" w14:textId="7C237D69" w:rsidR="00745BB4" w:rsidRPr="00F97336" w:rsidRDefault="00596689" w:rsidP="00161102">
      <w:pPr>
        <w:pStyle w:val="Block1"/>
        <w:tabs>
          <w:tab w:val="left" w:pos="1418"/>
        </w:tabs>
        <w:ind w:left="1418"/>
      </w:pPr>
      <w:r w:rsidRPr="00F97336">
        <w:t xml:space="preserve">An employee working a rostered broken shift must be paid per day </w:t>
      </w:r>
      <w:r w:rsidRPr="00F97336">
        <w:rPr>
          <w:b/>
          <w:bCs/>
        </w:rPr>
        <w:t>$</w:t>
      </w:r>
      <w:r w:rsidR="002933EF">
        <w:rPr>
          <w:b/>
          <w:bCs/>
          <w:noProof/>
        </w:rPr>
        <w:t>16.67</w:t>
      </w:r>
      <w:r w:rsidRPr="00F97336">
        <w:rPr>
          <w:b/>
          <w:bCs/>
        </w:rPr>
        <w:t xml:space="preserve"> </w:t>
      </w:r>
      <w:r w:rsidRPr="00F97336">
        <w:t xml:space="preserve">extra and for excess fares an </w:t>
      </w:r>
      <w:r w:rsidR="00142EE8" w:rsidRPr="00F97336">
        <w:t xml:space="preserve">expense-related </w:t>
      </w:r>
      <w:r w:rsidRPr="00F97336">
        <w:t xml:space="preserve">allowance of </w:t>
      </w:r>
      <w:r w:rsidR="003A4214" w:rsidRPr="00F97336">
        <w:rPr>
          <w:b/>
          <w:bCs/>
        </w:rPr>
        <w:t>$</w:t>
      </w:r>
      <w:r w:rsidR="002933EF">
        <w:rPr>
          <w:b/>
          <w:bCs/>
          <w:noProof/>
        </w:rPr>
        <w:t>2.15</w:t>
      </w:r>
      <w:r w:rsidRPr="00F97336">
        <w:rPr>
          <w:b/>
          <w:bCs/>
        </w:rPr>
        <w:t xml:space="preserve"> </w:t>
      </w:r>
      <w:r w:rsidRPr="00F97336">
        <w:t>per day.</w:t>
      </w:r>
    </w:p>
    <w:p w14:paraId="5BF35D4F" w14:textId="4B784C83" w:rsidR="00745BB4" w:rsidRPr="00F97336" w:rsidRDefault="00745BB4" w:rsidP="00AD2397">
      <w:pPr>
        <w:pStyle w:val="Level3Bold"/>
      </w:pPr>
      <w:bookmarkStart w:id="185" w:name="_Ref409103896"/>
      <w:r w:rsidRPr="00F97336">
        <w:t>First aid allowance</w:t>
      </w:r>
      <w:bookmarkEnd w:id="185"/>
    </w:p>
    <w:p w14:paraId="611C2690" w14:textId="54EF1D0A" w:rsidR="00BC621B" w:rsidRPr="00F97336" w:rsidRDefault="00BC621B" w:rsidP="00BC621B">
      <w:pPr>
        <w:pStyle w:val="History"/>
      </w:pPr>
      <w:bookmarkStart w:id="186" w:name="_Hlk61976642"/>
      <w:r w:rsidRPr="00F97336">
        <w:rPr>
          <w:color w:val="000000"/>
          <w:lang w:val="en-GB"/>
        </w:rPr>
        <w:t xml:space="preserve">[17.2(c) varied by </w:t>
      </w:r>
      <w:hyperlink r:id="rId138" w:history="1">
        <w:r w:rsidRPr="00F97336">
          <w:rPr>
            <w:rStyle w:val="Hyperlink"/>
          </w:rPr>
          <w:t>PR718912</w:t>
        </w:r>
      </w:hyperlink>
      <w:r w:rsidRPr="00F97336">
        <w:rPr>
          <w:color w:val="000000"/>
          <w:lang w:val="en-GB"/>
        </w:rPr>
        <w:t xml:space="preserve">; corrected by </w:t>
      </w:r>
      <w:hyperlink r:id="rId139" w:history="1">
        <w:r w:rsidR="00700DB9" w:rsidRPr="00F97336">
          <w:rPr>
            <w:rStyle w:val="Hyperlink"/>
          </w:rPr>
          <w:t>PR726041</w:t>
        </w:r>
      </w:hyperlink>
      <w:bookmarkEnd w:id="186"/>
      <w:r w:rsidR="00A851A5" w:rsidRPr="00F97336">
        <w:rPr>
          <w:color w:val="000000"/>
          <w:lang w:val="en-GB"/>
        </w:rPr>
        <w:t xml:space="preserve">; varied by </w:t>
      </w:r>
      <w:hyperlink r:id="rId140" w:history="1">
        <w:r w:rsidR="00A851A5" w:rsidRPr="00F97336">
          <w:rPr>
            <w:rStyle w:val="Hyperlink"/>
          </w:rPr>
          <w:t>PR729354</w:t>
        </w:r>
      </w:hyperlink>
      <w:r w:rsidR="00693941" w:rsidRPr="00F97336">
        <w:rPr>
          <w:color w:val="000000"/>
          <w:lang w:val="en-GB"/>
        </w:rPr>
        <w:t xml:space="preserve">, </w:t>
      </w:r>
      <w:hyperlink r:id="rId141" w:history="1">
        <w:r w:rsidR="00501305" w:rsidRPr="00F97336">
          <w:rPr>
            <w:rStyle w:val="Hyperlink"/>
          </w:rPr>
          <w:t>PR740780</w:t>
        </w:r>
      </w:hyperlink>
      <w:r w:rsidR="00693941" w:rsidRPr="00F97336">
        <w:rPr>
          <w:color w:val="000000"/>
          <w:lang w:val="en-GB"/>
        </w:rPr>
        <w:t xml:space="preserve">, </w:t>
      </w:r>
      <w:hyperlink r:id="rId142" w:history="1">
        <w:r w:rsidR="00693941">
          <w:rPr>
            <w:rStyle w:val="Hyperlink"/>
          </w:rPr>
          <w:t>PR762203</w:t>
        </w:r>
      </w:hyperlink>
      <w:r w:rsidR="009922BB">
        <w:rPr>
          <w:szCs w:val="20"/>
        </w:rPr>
        <w:t>,</w:t>
      </w:r>
      <w:r w:rsidR="009922BB" w:rsidRPr="009922BB">
        <w:t xml:space="preserve"> </w:t>
      </w:r>
      <w:hyperlink r:id="rId143" w:history="1">
        <w:r w:rsidR="009922BB">
          <w:rPr>
            <w:rStyle w:val="Hyperlink"/>
          </w:rPr>
          <w:t>PR773983</w:t>
        </w:r>
      </w:hyperlink>
      <w:r w:rsidR="009922BB">
        <w:rPr>
          <w:color w:val="000000"/>
          <w:lang w:val="en-GB"/>
        </w:rPr>
        <w:t> </w:t>
      </w:r>
      <w:r w:rsidR="009922BB" w:rsidRPr="00F97336">
        <w:rPr>
          <w:szCs w:val="20"/>
        </w:rPr>
        <w:t>ppc</w:t>
      </w:r>
      <w:r w:rsidR="009922BB">
        <w:rPr>
          <w:szCs w:val="20"/>
        </w:rPr>
        <w:t> </w:t>
      </w:r>
      <w:r w:rsidR="009922BB" w:rsidRPr="00F97336">
        <w:rPr>
          <w:szCs w:val="20"/>
        </w:rPr>
        <w:t>01Jul2</w:t>
      </w:r>
      <w:r w:rsidR="009922BB">
        <w:rPr>
          <w:szCs w:val="20"/>
        </w:rPr>
        <w:t>4</w:t>
      </w:r>
      <w:r w:rsidR="00A851A5" w:rsidRPr="00F97336">
        <w:rPr>
          <w:color w:val="000000"/>
          <w:lang w:val="en-GB"/>
        </w:rPr>
        <w:t>]</w:t>
      </w:r>
    </w:p>
    <w:p w14:paraId="224F8CF2" w14:textId="71C2BA3F" w:rsidR="00745BB4" w:rsidRPr="00F97336" w:rsidRDefault="00745BB4" w:rsidP="00161102">
      <w:pPr>
        <w:pStyle w:val="Block1"/>
        <w:ind w:left="1418"/>
      </w:pPr>
      <w:r w:rsidRPr="00F97336">
        <w:t xml:space="preserve">An employee who is rostered by an employer to be on first aid duty at a particular time must be paid </w:t>
      </w:r>
      <w:r w:rsidR="00EC369C" w:rsidRPr="00F97336">
        <w:rPr>
          <w:b/>
        </w:rPr>
        <w:t>$</w:t>
      </w:r>
      <w:r w:rsidR="002933EF">
        <w:rPr>
          <w:b/>
          <w:noProof/>
        </w:rPr>
        <w:t>3.14</w:t>
      </w:r>
      <w:r w:rsidR="00A13B96" w:rsidRPr="00F97336">
        <w:rPr>
          <w:b/>
        </w:rPr>
        <w:t xml:space="preserve"> </w:t>
      </w:r>
      <w:r w:rsidRPr="00F97336">
        <w:t>extra</w:t>
      </w:r>
      <w:r w:rsidR="00FF1011" w:rsidRPr="00F97336">
        <w:t xml:space="preserve"> per day</w:t>
      </w:r>
      <w:r w:rsidRPr="00F97336">
        <w:t>.</w:t>
      </w:r>
    </w:p>
    <w:p w14:paraId="60DEF34F" w14:textId="77777777" w:rsidR="00745BB4" w:rsidRPr="00F97336" w:rsidRDefault="00142EE8" w:rsidP="00AD2397">
      <w:pPr>
        <w:pStyle w:val="Level2Bold"/>
      </w:pPr>
      <w:bookmarkStart w:id="187" w:name="_Ref409103901"/>
      <w:r w:rsidRPr="00F97336">
        <w:t xml:space="preserve">Expense-related </w:t>
      </w:r>
      <w:r w:rsidR="00745BB4" w:rsidRPr="00F97336">
        <w:t>allowances</w:t>
      </w:r>
      <w:bookmarkEnd w:id="187"/>
    </w:p>
    <w:p w14:paraId="6428FDE8" w14:textId="29190E64" w:rsidR="00745BB4" w:rsidRPr="00F97336" w:rsidRDefault="00745BB4" w:rsidP="00AD2397">
      <w:pPr>
        <w:pStyle w:val="Level3Bold"/>
      </w:pPr>
      <w:bookmarkStart w:id="188" w:name="_Ref409104059"/>
      <w:r w:rsidRPr="00F97336">
        <w:t>Meal allowance</w:t>
      </w:r>
      <w:bookmarkEnd w:id="188"/>
    </w:p>
    <w:p w14:paraId="4149D504" w14:textId="1A2DCFE0" w:rsidR="004B6933" w:rsidRPr="00F97336" w:rsidRDefault="004B6933" w:rsidP="004B6933">
      <w:pPr>
        <w:pStyle w:val="History"/>
      </w:pPr>
      <w:r w:rsidRPr="00F97336">
        <w:t>[17.3</w:t>
      </w:r>
      <w:r w:rsidR="00E173A5" w:rsidRPr="00F97336">
        <w:t>(a)</w:t>
      </w:r>
      <w:r w:rsidRPr="00F97336">
        <w:t xml:space="preserve"> varied by </w:t>
      </w:r>
      <w:hyperlink r:id="rId144" w:history="1">
        <w:r w:rsidRPr="00F97336">
          <w:rPr>
            <w:rStyle w:val="Hyperlink"/>
          </w:rPr>
          <w:t>PR719064</w:t>
        </w:r>
      </w:hyperlink>
      <w:r w:rsidR="001655BE" w:rsidRPr="00F97336">
        <w:rPr>
          <w:color w:val="000000"/>
          <w:lang w:val="en-GB"/>
        </w:rPr>
        <w:t xml:space="preserve">, </w:t>
      </w:r>
      <w:hyperlink r:id="rId145" w:history="1">
        <w:r w:rsidR="001655BE" w:rsidRPr="00F97336">
          <w:rPr>
            <w:rStyle w:val="Hyperlink"/>
          </w:rPr>
          <w:t>PR729537</w:t>
        </w:r>
      </w:hyperlink>
      <w:r w:rsidR="00A01DFF" w:rsidRPr="00F97336">
        <w:rPr>
          <w:color w:val="000000"/>
          <w:lang w:val="en-GB"/>
        </w:rPr>
        <w:t xml:space="preserve">, </w:t>
      </w:r>
      <w:hyperlink r:id="rId146" w:history="1">
        <w:r w:rsidR="00A01DFF" w:rsidRPr="00F97336">
          <w:rPr>
            <w:rStyle w:val="Hyperlink"/>
          </w:rPr>
          <w:t>PR740943</w:t>
        </w:r>
      </w:hyperlink>
      <w:r w:rsidR="0025750F">
        <w:t xml:space="preserve">, </w:t>
      </w:r>
      <w:hyperlink r:id="rId147" w:history="1">
        <w:r w:rsidR="0025750F">
          <w:rPr>
            <w:rStyle w:val="Hyperlink"/>
          </w:rPr>
          <w:t>PR762370</w:t>
        </w:r>
      </w:hyperlink>
      <w:r w:rsidR="009C76CC">
        <w:rPr>
          <w:szCs w:val="20"/>
        </w:rPr>
        <w:t>,</w:t>
      </w:r>
      <w:r w:rsidR="009C76CC" w:rsidRPr="009C76CC">
        <w:t xml:space="preserve"> </w:t>
      </w:r>
      <w:hyperlink r:id="rId148" w:history="1">
        <w:r w:rsidR="009C76CC">
          <w:rPr>
            <w:rStyle w:val="Hyperlink"/>
          </w:rPr>
          <w:t>PR774152</w:t>
        </w:r>
      </w:hyperlink>
      <w:r w:rsidR="009C76CC">
        <w:rPr>
          <w:color w:val="000000"/>
          <w:lang w:val="en-GB"/>
        </w:rPr>
        <w:t xml:space="preserve"> </w:t>
      </w:r>
      <w:r w:rsidR="009C76CC" w:rsidRPr="00F97336">
        <w:rPr>
          <w:szCs w:val="20"/>
        </w:rPr>
        <w:t>ppc 01Jul2</w:t>
      </w:r>
      <w:r w:rsidR="009C76CC">
        <w:rPr>
          <w:szCs w:val="20"/>
        </w:rPr>
        <w:t>4</w:t>
      </w:r>
      <w:r w:rsidRPr="00F97336">
        <w:t>]</w:t>
      </w:r>
    </w:p>
    <w:p w14:paraId="13A18FD1" w14:textId="32838CCA" w:rsidR="00745BB4" w:rsidRPr="00F97336" w:rsidRDefault="00745BB4" w:rsidP="00161102">
      <w:pPr>
        <w:pStyle w:val="Block1"/>
        <w:ind w:left="1418"/>
      </w:pPr>
      <w:r w:rsidRPr="00F97336">
        <w:t xml:space="preserve">An employee required to work overtime for more than one and a half hours immediately after their ordinary hours of work must be paid a meal allowance of </w:t>
      </w:r>
      <w:r w:rsidRPr="00F97336">
        <w:rPr>
          <w:b/>
        </w:rPr>
        <w:t>$</w:t>
      </w:r>
      <w:r w:rsidR="002933EF">
        <w:rPr>
          <w:b/>
          <w:bCs/>
          <w:noProof/>
        </w:rPr>
        <w:t>14.59</w:t>
      </w:r>
      <w:r w:rsidR="005D3910" w:rsidRPr="00F97336">
        <w:rPr>
          <w:b/>
        </w:rPr>
        <w:t xml:space="preserve"> </w:t>
      </w:r>
      <w:r w:rsidRPr="00F97336">
        <w:t>unless the employer provides a meal.</w:t>
      </w:r>
    </w:p>
    <w:p w14:paraId="3816F2EF" w14:textId="6DDA13D6" w:rsidR="0023302C" w:rsidRPr="00F97336" w:rsidRDefault="0023302C" w:rsidP="00AD2397">
      <w:pPr>
        <w:pStyle w:val="Level3Bold"/>
      </w:pPr>
      <w:bookmarkStart w:id="189" w:name="_Ref409104063"/>
      <w:r w:rsidRPr="00F97336">
        <w:t>Vehicle allowance</w:t>
      </w:r>
      <w:bookmarkEnd w:id="189"/>
    </w:p>
    <w:p w14:paraId="6237F93E" w14:textId="23BC0F11" w:rsidR="001655BE" w:rsidRPr="00F97336" w:rsidRDefault="001655BE" w:rsidP="001655BE">
      <w:pPr>
        <w:pStyle w:val="History"/>
      </w:pPr>
      <w:r w:rsidRPr="00F97336">
        <w:t>[17.3(b)(i) varied by</w:t>
      </w:r>
      <w:r w:rsidRPr="00F97336">
        <w:rPr>
          <w:color w:val="000000"/>
          <w:lang w:val="en-GB"/>
        </w:rPr>
        <w:t xml:space="preserve"> </w:t>
      </w:r>
      <w:hyperlink r:id="rId149" w:history="1">
        <w:r w:rsidRPr="00F97336">
          <w:rPr>
            <w:rStyle w:val="Hyperlink"/>
          </w:rPr>
          <w:t>PR729537</w:t>
        </w:r>
      </w:hyperlink>
      <w:r w:rsidR="00A01DFF" w:rsidRPr="00F97336">
        <w:rPr>
          <w:color w:val="000000"/>
          <w:lang w:val="en-GB"/>
        </w:rPr>
        <w:t xml:space="preserve">, </w:t>
      </w:r>
      <w:hyperlink r:id="rId150" w:history="1">
        <w:r w:rsidR="00A01DFF" w:rsidRPr="00F97336">
          <w:rPr>
            <w:rStyle w:val="Hyperlink"/>
          </w:rPr>
          <w:t>PR740943</w:t>
        </w:r>
      </w:hyperlink>
      <w:r w:rsidR="0025750F">
        <w:t xml:space="preserve">, </w:t>
      </w:r>
      <w:hyperlink r:id="rId151" w:history="1">
        <w:r w:rsidR="0025750F">
          <w:rPr>
            <w:rStyle w:val="Hyperlink"/>
          </w:rPr>
          <w:t>PR762370</w:t>
        </w:r>
      </w:hyperlink>
      <w:r w:rsidR="009C76CC">
        <w:rPr>
          <w:szCs w:val="20"/>
        </w:rPr>
        <w:t>,</w:t>
      </w:r>
      <w:r w:rsidR="009C76CC" w:rsidRPr="009C76CC">
        <w:t xml:space="preserve"> </w:t>
      </w:r>
      <w:hyperlink r:id="rId152" w:history="1">
        <w:r w:rsidR="009C76CC">
          <w:rPr>
            <w:rStyle w:val="Hyperlink"/>
          </w:rPr>
          <w:t>PR774152</w:t>
        </w:r>
      </w:hyperlink>
      <w:r w:rsidR="009C76CC">
        <w:rPr>
          <w:color w:val="000000"/>
          <w:lang w:val="en-GB"/>
        </w:rPr>
        <w:t xml:space="preserve"> </w:t>
      </w:r>
      <w:r w:rsidR="009C76CC" w:rsidRPr="00F97336">
        <w:rPr>
          <w:szCs w:val="20"/>
        </w:rPr>
        <w:t>ppc 01Jul2</w:t>
      </w:r>
      <w:r w:rsidR="009C76CC">
        <w:rPr>
          <w:szCs w:val="20"/>
        </w:rPr>
        <w:t>4</w:t>
      </w:r>
      <w:r w:rsidRPr="00F97336">
        <w:rPr>
          <w:szCs w:val="20"/>
        </w:rPr>
        <w:t>]</w:t>
      </w:r>
    </w:p>
    <w:p w14:paraId="63728287" w14:textId="63D432E1" w:rsidR="0023302C" w:rsidRPr="00F97336" w:rsidRDefault="0023302C" w:rsidP="00161102">
      <w:pPr>
        <w:pStyle w:val="Level4"/>
      </w:pPr>
      <w:r w:rsidRPr="00F97336">
        <w:t xml:space="preserve">An employee </w:t>
      </w:r>
      <w:r w:rsidR="00CC17F1" w:rsidRPr="00F97336">
        <w:t>who</w:t>
      </w:r>
      <w:r w:rsidR="005E474C" w:rsidRPr="00F97336">
        <w:t>,</w:t>
      </w:r>
      <w:r w:rsidR="00CC17F1" w:rsidRPr="00F97336">
        <w:t xml:space="preserve"> by agreement with </w:t>
      </w:r>
      <w:r w:rsidRPr="00F97336">
        <w:t>the</w:t>
      </w:r>
      <w:r w:rsidR="00CC17F1" w:rsidRPr="00F97336">
        <w:t>ir</w:t>
      </w:r>
      <w:r w:rsidRPr="00F97336">
        <w:t xml:space="preserve"> employer</w:t>
      </w:r>
      <w:r w:rsidR="005E474C" w:rsidRPr="00F97336">
        <w:t>,</w:t>
      </w:r>
      <w:r w:rsidRPr="00F97336">
        <w:t xml:space="preserve"> use</w:t>
      </w:r>
      <w:r w:rsidR="00CC17F1" w:rsidRPr="00F97336">
        <w:t>s</w:t>
      </w:r>
      <w:r w:rsidRPr="00F97336">
        <w:t xml:space="preserve"> the</w:t>
      </w:r>
      <w:r w:rsidR="00CC17F1" w:rsidRPr="00F97336">
        <w:t>ir own</w:t>
      </w:r>
      <w:r w:rsidRPr="00F97336">
        <w:t xml:space="preserve"> motor vehicle in the performance of duties must be paid</w:t>
      </w:r>
      <w:r w:rsidR="00BB4037" w:rsidRPr="00F97336">
        <w:t xml:space="preserve"> </w:t>
      </w:r>
      <w:r w:rsidR="00BB4037" w:rsidRPr="00F97336">
        <w:rPr>
          <w:b/>
        </w:rPr>
        <w:t>$</w:t>
      </w:r>
      <w:r w:rsidR="002933EF">
        <w:rPr>
          <w:b/>
          <w:noProof/>
        </w:rPr>
        <w:t>0.98</w:t>
      </w:r>
      <w:r w:rsidR="00CC17F1" w:rsidRPr="00F97336">
        <w:t xml:space="preserve"> per kilometre travelled.</w:t>
      </w:r>
    </w:p>
    <w:p w14:paraId="6249EF58" w14:textId="4CAF939B" w:rsidR="001655BE" w:rsidRPr="00F97336" w:rsidRDefault="001655BE" w:rsidP="001655BE">
      <w:pPr>
        <w:pStyle w:val="History"/>
      </w:pPr>
      <w:r w:rsidRPr="00F97336">
        <w:lastRenderedPageBreak/>
        <w:t>[17.3(b)(ii) varied by</w:t>
      </w:r>
      <w:r w:rsidRPr="00F97336">
        <w:rPr>
          <w:color w:val="000000"/>
          <w:lang w:val="en-GB"/>
        </w:rPr>
        <w:t xml:space="preserve"> </w:t>
      </w:r>
      <w:hyperlink r:id="rId153" w:history="1">
        <w:r w:rsidRPr="00F97336">
          <w:rPr>
            <w:rStyle w:val="Hyperlink"/>
          </w:rPr>
          <w:t>PR729537</w:t>
        </w:r>
      </w:hyperlink>
      <w:r w:rsidR="00A01DFF" w:rsidRPr="00F97336">
        <w:rPr>
          <w:color w:val="000000"/>
          <w:lang w:val="en-GB"/>
        </w:rPr>
        <w:t xml:space="preserve">, </w:t>
      </w:r>
      <w:hyperlink r:id="rId154" w:history="1">
        <w:r w:rsidR="00A01DFF" w:rsidRPr="00F97336">
          <w:rPr>
            <w:rStyle w:val="Hyperlink"/>
          </w:rPr>
          <w:t>PR740943</w:t>
        </w:r>
      </w:hyperlink>
      <w:r w:rsidR="0025750F">
        <w:t xml:space="preserve">, </w:t>
      </w:r>
      <w:hyperlink r:id="rId155" w:history="1">
        <w:r w:rsidR="0025750F">
          <w:rPr>
            <w:rStyle w:val="Hyperlink"/>
          </w:rPr>
          <w:t>PR762370</w:t>
        </w:r>
      </w:hyperlink>
      <w:r w:rsidR="009C76CC">
        <w:rPr>
          <w:szCs w:val="20"/>
        </w:rPr>
        <w:t>,</w:t>
      </w:r>
      <w:r w:rsidR="009C76CC" w:rsidRPr="009C76CC">
        <w:t xml:space="preserve"> </w:t>
      </w:r>
      <w:hyperlink r:id="rId156" w:history="1">
        <w:r w:rsidR="009C76CC">
          <w:rPr>
            <w:rStyle w:val="Hyperlink"/>
          </w:rPr>
          <w:t>PR774152</w:t>
        </w:r>
      </w:hyperlink>
      <w:r w:rsidR="009C76CC">
        <w:rPr>
          <w:color w:val="000000"/>
          <w:lang w:val="en-GB"/>
        </w:rPr>
        <w:t xml:space="preserve"> </w:t>
      </w:r>
      <w:r w:rsidR="009C76CC" w:rsidRPr="00F97336">
        <w:rPr>
          <w:szCs w:val="20"/>
        </w:rPr>
        <w:t>ppc 01Jul2</w:t>
      </w:r>
      <w:r w:rsidR="009C76CC">
        <w:rPr>
          <w:szCs w:val="20"/>
        </w:rPr>
        <w:t>4</w:t>
      </w:r>
      <w:r w:rsidRPr="00F97336">
        <w:rPr>
          <w:szCs w:val="20"/>
        </w:rPr>
        <w:t>]</w:t>
      </w:r>
    </w:p>
    <w:p w14:paraId="3B066EBA" w14:textId="137C354D" w:rsidR="0023302C" w:rsidRPr="00F97336" w:rsidRDefault="00697F35" w:rsidP="00161102">
      <w:pPr>
        <w:pStyle w:val="Level4"/>
      </w:pPr>
      <w:r w:rsidRPr="00F97336">
        <w:t xml:space="preserve">An employee </w:t>
      </w:r>
      <w:r w:rsidR="00F068ED" w:rsidRPr="00F97336">
        <w:t>who</w:t>
      </w:r>
      <w:r w:rsidR="005E474C" w:rsidRPr="00F97336">
        <w:t>,</w:t>
      </w:r>
      <w:r w:rsidR="00F068ED" w:rsidRPr="00F97336">
        <w:t xml:space="preserve"> </w:t>
      </w:r>
      <w:r w:rsidRPr="00F97336">
        <w:t>by agreement with their employer</w:t>
      </w:r>
      <w:r w:rsidR="005E474C" w:rsidRPr="00F97336">
        <w:t>,</w:t>
      </w:r>
      <w:r w:rsidRPr="00F97336">
        <w:t xml:space="preserve"> uses their own motorcycle in the performance of dutie</w:t>
      </w:r>
      <w:r w:rsidR="00743CE8" w:rsidRPr="00F97336">
        <w:t>s</w:t>
      </w:r>
      <w:r w:rsidRPr="00F97336">
        <w:t xml:space="preserve"> must be paid </w:t>
      </w:r>
      <w:r w:rsidRPr="00F97336">
        <w:rPr>
          <w:b/>
        </w:rPr>
        <w:t>$</w:t>
      </w:r>
      <w:r w:rsidR="002933EF">
        <w:rPr>
          <w:b/>
          <w:noProof/>
        </w:rPr>
        <w:t>0.32</w:t>
      </w:r>
      <w:r w:rsidRPr="00F97336">
        <w:t xml:space="preserve"> per kilometre travelled.</w:t>
      </w:r>
    </w:p>
    <w:p w14:paraId="00D2AED0" w14:textId="77777777" w:rsidR="0023302C" w:rsidRPr="00F97336" w:rsidRDefault="0023302C" w:rsidP="00AD2397">
      <w:pPr>
        <w:pStyle w:val="Level3Bold"/>
      </w:pPr>
      <w:r w:rsidRPr="00F97336">
        <w:t>Uniforms</w:t>
      </w:r>
      <w:r w:rsidR="00972A05" w:rsidRPr="00F97336">
        <w:t xml:space="preserve"> and protective clothing</w:t>
      </w:r>
    </w:p>
    <w:p w14:paraId="2D8921DA" w14:textId="77777777" w:rsidR="00CF53F0" w:rsidRPr="00F97336" w:rsidRDefault="00CF53F0" w:rsidP="00161102">
      <w:pPr>
        <w:pStyle w:val="Level4"/>
      </w:pPr>
      <w:r w:rsidRPr="00F97336">
        <w:t>An employee who is required to wear specific clothing as part of their employment must be reimbursed for the reasonable cost of:</w:t>
      </w:r>
    </w:p>
    <w:p w14:paraId="00E47C32" w14:textId="77777777" w:rsidR="00142EE8" w:rsidRPr="00F97336" w:rsidRDefault="00CF53F0" w:rsidP="00161102">
      <w:pPr>
        <w:pStyle w:val="Bullet3"/>
      </w:pPr>
      <w:r w:rsidRPr="00F97336">
        <w:t>purchasing the clothing; and</w:t>
      </w:r>
    </w:p>
    <w:p w14:paraId="587D3A87" w14:textId="77777777" w:rsidR="00142EE8" w:rsidRPr="00F97336" w:rsidRDefault="00CF53F0" w:rsidP="00161102">
      <w:pPr>
        <w:pStyle w:val="Bullet3"/>
      </w:pPr>
      <w:r w:rsidRPr="00F97336">
        <w:t>laundering or dry cleaning the clothing,</w:t>
      </w:r>
    </w:p>
    <w:p w14:paraId="573B439E" w14:textId="77777777" w:rsidR="00142EE8" w:rsidRPr="00F97336" w:rsidRDefault="00CF53F0" w:rsidP="00161102">
      <w:pPr>
        <w:pStyle w:val="Block3"/>
      </w:pPr>
      <w:r w:rsidRPr="00F97336">
        <w:t>unless the clothing is provided by the employer without cost to the employee or is cleaned by the employer.</w:t>
      </w:r>
    </w:p>
    <w:p w14:paraId="179DE7AE" w14:textId="77777777" w:rsidR="00CF53F0" w:rsidRPr="00F97336" w:rsidRDefault="00CF53F0" w:rsidP="00161102">
      <w:pPr>
        <w:pStyle w:val="Level4"/>
      </w:pPr>
      <w:r w:rsidRPr="00F97336">
        <w:t>Where the clothing is provided by the employer it will remain the property of the employer.</w:t>
      </w:r>
    </w:p>
    <w:p w14:paraId="1FCDCB8A" w14:textId="77777777" w:rsidR="008A630E" w:rsidRPr="00F97336" w:rsidRDefault="008A630E" w:rsidP="00AD2397">
      <w:pPr>
        <w:pStyle w:val="Level3Bold"/>
      </w:pPr>
      <w:r w:rsidRPr="00F97336">
        <w:t>Travelling time and fares</w:t>
      </w:r>
    </w:p>
    <w:p w14:paraId="350631FE" w14:textId="77777777" w:rsidR="00142EE8" w:rsidRPr="00F97336" w:rsidRDefault="008A630E" w:rsidP="00161102">
      <w:pPr>
        <w:pStyle w:val="Level4"/>
      </w:pPr>
      <w:r w:rsidRPr="00F97336">
        <w:t>An employee who is required by the employer to travel from one place of work to another must be reimbursed by the employer all fares necessarily incurred by the</w:t>
      </w:r>
      <w:r w:rsidR="005B0D47" w:rsidRPr="00F97336">
        <w:t xml:space="preserve"> employee</w:t>
      </w:r>
      <w:r w:rsidRPr="00F97336">
        <w:t>.</w:t>
      </w:r>
    </w:p>
    <w:p w14:paraId="49B8B457" w14:textId="77777777" w:rsidR="008A630E" w:rsidRPr="00F97336" w:rsidRDefault="008A630E" w:rsidP="00161102">
      <w:pPr>
        <w:pStyle w:val="Level4"/>
      </w:pPr>
      <w:r w:rsidRPr="00F97336">
        <w:t>All time occupied in such travel is deemed to be working time and the employee must be paid at the appropriate rate.</w:t>
      </w:r>
    </w:p>
    <w:p w14:paraId="4DEB49FE" w14:textId="77777777" w:rsidR="00862781" w:rsidRPr="00F97336" w:rsidRDefault="00BB52CE" w:rsidP="00AD2397">
      <w:pPr>
        <w:pStyle w:val="Level3Bold"/>
      </w:pPr>
      <w:r w:rsidRPr="00F97336">
        <w:t>Sleepover allowance</w:t>
      </w:r>
    </w:p>
    <w:p w14:paraId="56826DB0" w14:textId="4C8EBE8B" w:rsidR="00BB52CE" w:rsidRPr="00F97336" w:rsidRDefault="00BB52CE" w:rsidP="00161102">
      <w:pPr>
        <w:pStyle w:val="Level4"/>
      </w:pPr>
      <w:r w:rsidRPr="00F97336">
        <w:t xml:space="preserve">Sleepover means a continuous period of </w:t>
      </w:r>
      <w:r w:rsidR="00C30149" w:rsidRPr="00F97336">
        <w:t>8</w:t>
      </w:r>
      <w:r w:rsidRPr="00F97336">
        <w:t xml:space="preserve"> hours during which an employee is required to sleep at the workplace and be available to deal with any urgent situation which cannot be dealt with by another employee or be dealt with after the end of the sleepover period.</w:t>
      </w:r>
    </w:p>
    <w:p w14:paraId="64B6DFAA" w14:textId="77777777" w:rsidR="00BB52CE" w:rsidRPr="00F97336" w:rsidRDefault="00BB52CE" w:rsidP="00161102">
      <w:pPr>
        <w:pStyle w:val="Level4"/>
      </w:pPr>
      <w:r w:rsidRPr="00F97336">
        <w:t>The employer must take all reasonable steps to enable the employee to sleep at the workplace including the pr</w:t>
      </w:r>
      <w:r w:rsidR="00914611" w:rsidRPr="00F97336">
        <w:t xml:space="preserve">ovision of a bed with privacy. </w:t>
      </w:r>
      <w:r w:rsidRPr="00F97336">
        <w:t>Access to a bathroom</w:t>
      </w:r>
      <w:r w:rsidR="0067252F" w:rsidRPr="00F97336">
        <w:t>,</w:t>
      </w:r>
      <w:r w:rsidRPr="00F97336">
        <w:t xml:space="preserve"> toilet and a meal room must also be provided free of charge to the employee.</w:t>
      </w:r>
    </w:p>
    <w:p w14:paraId="56AF57B8" w14:textId="77777777" w:rsidR="00BB52CE" w:rsidRPr="00F97336" w:rsidRDefault="00BB52CE" w:rsidP="00161102">
      <w:pPr>
        <w:pStyle w:val="Level4"/>
      </w:pPr>
      <w:r w:rsidRPr="00F97336">
        <w:t>An employee will only sleep over if:</w:t>
      </w:r>
    </w:p>
    <w:p w14:paraId="1FC51B51" w14:textId="77777777" w:rsidR="00BB52CE" w:rsidRPr="00F97336" w:rsidRDefault="00BB52CE" w:rsidP="00161102">
      <w:pPr>
        <w:pStyle w:val="Bullet3"/>
      </w:pPr>
      <w:r w:rsidRPr="00F97336">
        <w:t>there is agreement between the employee and the employer with at least one week</w:t>
      </w:r>
      <w:r w:rsidR="002030C8" w:rsidRPr="00F97336">
        <w:t>’</w:t>
      </w:r>
      <w:r w:rsidRPr="00F97336">
        <w:t>s notice in advance, except in the case of an emergency; and</w:t>
      </w:r>
    </w:p>
    <w:p w14:paraId="67B5B45C" w14:textId="1B30B337" w:rsidR="00BB52CE" w:rsidRPr="00F97336" w:rsidRDefault="00BB52CE" w:rsidP="00161102">
      <w:pPr>
        <w:pStyle w:val="Bullet3"/>
      </w:pPr>
      <w:r w:rsidRPr="00F97336">
        <w:t xml:space="preserve">the sleepover consists of </w:t>
      </w:r>
      <w:r w:rsidR="00C30149" w:rsidRPr="00F97336">
        <w:t>8</w:t>
      </w:r>
      <w:r w:rsidRPr="00F97336">
        <w:t xml:space="preserve"> continuous hours.</w:t>
      </w:r>
    </w:p>
    <w:p w14:paraId="40D527A1" w14:textId="77DB5646" w:rsidR="00BB52CE" w:rsidRPr="00F97336" w:rsidRDefault="00BB52CE" w:rsidP="00161102">
      <w:pPr>
        <w:pStyle w:val="Level4"/>
      </w:pPr>
      <w:bookmarkStart w:id="190" w:name="_Ref38976065"/>
      <w:r w:rsidRPr="00F97336">
        <w:t xml:space="preserve">The sleepover allowance is equivalent to </w:t>
      </w:r>
      <w:r w:rsidR="00C30149" w:rsidRPr="00F97336">
        <w:t>3</w:t>
      </w:r>
      <w:r w:rsidRPr="00F97336">
        <w:t xml:space="preserve"> hours</w:t>
      </w:r>
      <w:r w:rsidR="001B2D81" w:rsidRPr="00F97336">
        <w:t>’</w:t>
      </w:r>
      <w:r w:rsidRPr="00F97336">
        <w:t xml:space="preserve"> payment at the employee</w:t>
      </w:r>
      <w:r w:rsidR="002030C8" w:rsidRPr="00F97336">
        <w:t>’</w:t>
      </w:r>
      <w:r w:rsidRPr="00F97336">
        <w:t>s ordinary ra</w:t>
      </w:r>
      <w:r w:rsidR="00EA3BDC" w:rsidRPr="00F97336">
        <w:t>te of pay.</w:t>
      </w:r>
      <w:r w:rsidRPr="00F97336">
        <w:t xml:space="preserve"> Such </w:t>
      </w:r>
      <w:r w:rsidR="00EA3BDC" w:rsidRPr="00F97336">
        <w:t xml:space="preserve">payment is compensation for the </w:t>
      </w:r>
      <w:r w:rsidRPr="00F97336">
        <w:t xml:space="preserve">sleepover and for all necessary work of up to </w:t>
      </w:r>
      <w:r w:rsidR="00C30149" w:rsidRPr="00F97336">
        <w:t>2</w:t>
      </w:r>
      <w:r w:rsidRPr="00F97336">
        <w:t xml:space="preserve"> hours</w:t>
      </w:r>
      <w:r w:rsidR="001B2D81" w:rsidRPr="00F97336">
        <w:t>’</w:t>
      </w:r>
      <w:r w:rsidRPr="00F97336">
        <w:t xml:space="preserve"> durati</w:t>
      </w:r>
      <w:r w:rsidR="00EA3BDC" w:rsidRPr="00F97336">
        <w:t>on during the sleepover period.</w:t>
      </w:r>
      <w:r w:rsidRPr="00F97336">
        <w:t xml:space="preserve"> Any necessary work in excess of </w:t>
      </w:r>
      <w:r w:rsidR="00C30149" w:rsidRPr="00F97336">
        <w:t>2</w:t>
      </w:r>
      <w:r w:rsidRPr="00F97336">
        <w:t xml:space="preserve"> hours during the sleepover period must be compensated at overtime rates in addition to the sleepover allowance.</w:t>
      </w:r>
      <w:bookmarkEnd w:id="190"/>
    </w:p>
    <w:p w14:paraId="4C5E2F24" w14:textId="12AAF47D" w:rsidR="009D5A33" w:rsidRPr="00F97336" w:rsidRDefault="00087AB0" w:rsidP="00161102">
      <w:pPr>
        <w:pStyle w:val="Level4"/>
      </w:pPr>
      <w:bookmarkStart w:id="191" w:name="_Ref414447368"/>
      <w:r w:rsidRPr="00F97336">
        <w:lastRenderedPageBreak/>
        <w:t xml:space="preserve">An employee on a sleepover must not be required to work more than </w:t>
      </w:r>
      <w:r w:rsidR="00C30149" w:rsidRPr="00F97336">
        <w:t>8</w:t>
      </w:r>
      <w:r w:rsidR="001B2D81" w:rsidRPr="00F97336">
        <w:t> </w:t>
      </w:r>
      <w:r w:rsidRPr="00F97336">
        <w:t xml:space="preserve">hours before, and/or more than </w:t>
      </w:r>
      <w:r w:rsidR="00C30149" w:rsidRPr="00F97336">
        <w:t>8</w:t>
      </w:r>
      <w:r w:rsidRPr="00F97336">
        <w:t xml:space="preserve"> hours after, a sleepover, unless provision has been made at a workplace to work longer hours for the purpose of </w:t>
      </w:r>
      <w:r w:rsidR="005F743B" w:rsidRPr="00F97336">
        <w:t>providing more continuous leisure time within the roster and this arrangement has the genuine agreement of the employees affected and does not adversely affect the health and safety of the employee(s) involved.</w:t>
      </w:r>
      <w:bookmarkEnd w:id="191"/>
    </w:p>
    <w:p w14:paraId="5443683F" w14:textId="77777777" w:rsidR="00082114" w:rsidRPr="00F97336" w:rsidRDefault="00082114" w:rsidP="00AD2397">
      <w:pPr>
        <w:pStyle w:val="Level1"/>
        <w:rPr>
          <w:rFonts w:cs="Times New Roman"/>
        </w:rPr>
      </w:pPr>
      <w:bookmarkStart w:id="192" w:name="_Toc208885998"/>
      <w:bookmarkStart w:id="193" w:name="_Toc208886086"/>
      <w:bookmarkStart w:id="194" w:name="_Toc208902576"/>
      <w:bookmarkStart w:id="195" w:name="_Toc208932481"/>
      <w:bookmarkStart w:id="196" w:name="_Toc208932566"/>
      <w:bookmarkStart w:id="197" w:name="_Toc208979921"/>
      <w:bookmarkStart w:id="198" w:name="_Ref31101699"/>
      <w:bookmarkStart w:id="199" w:name="_Ref90293523"/>
      <w:bookmarkStart w:id="200" w:name="_Ref90293526"/>
      <w:bookmarkStart w:id="201" w:name="_Ref163057637"/>
      <w:bookmarkStart w:id="202" w:name="_Ref163057642"/>
      <w:bookmarkStart w:id="203" w:name="_Ref163057827"/>
      <w:bookmarkStart w:id="204" w:name="_Toc184810743"/>
      <w:r w:rsidRPr="00F97336">
        <w:rPr>
          <w:rFonts w:cs="Times New Roman"/>
        </w:rPr>
        <w:t>Superannuation</w:t>
      </w:r>
      <w:bookmarkEnd w:id="192"/>
      <w:bookmarkEnd w:id="193"/>
      <w:bookmarkEnd w:id="194"/>
      <w:bookmarkEnd w:id="195"/>
      <w:bookmarkEnd w:id="196"/>
      <w:bookmarkEnd w:id="197"/>
      <w:bookmarkEnd w:id="198"/>
      <w:bookmarkEnd w:id="199"/>
      <w:bookmarkEnd w:id="200"/>
      <w:bookmarkEnd w:id="201"/>
      <w:bookmarkEnd w:id="202"/>
      <w:bookmarkEnd w:id="203"/>
      <w:bookmarkEnd w:id="204"/>
    </w:p>
    <w:p w14:paraId="2777B0B4" w14:textId="4251F0E4" w:rsidR="00272BC0" w:rsidRPr="00F97336" w:rsidRDefault="00272BC0" w:rsidP="00272BC0">
      <w:pPr>
        <w:pStyle w:val="History"/>
      </w:pPr>
      <w:bookmarkStart w:id="205" w:name="_Ref208804397"/>
      <w:r w:rsidRPr="00F97336">
        <w:t>[Varied by</w:t>
      </w:r>
      <w:r w:rsidRPr="00F97336">
        <w:rPr>
          <w:color w:val="000000"/>
          <w:lang w:val="en-GB"/>
        </w:rPr>
        <w:t xml:space="preserve"> </w:t>
      </w:r>
      <w:hyperlink r:id="rId157" w:history="1">
        <w:r w:rsidRPr="00F97336">
          <w:rPr>
            <w:rStyle w:val="Hyperlink"/>
          </w:rPr>
          <w:t>PR736660</w:t>
        </w:r>
      </w:hyperlink>
      <w:r w:rsidR="00BF1195">
        <w:rPr>
          <w:color w:val="000000"/>
          <w:lang w:val="en-GB"/>
        </w:rPr>
        <w:t xml:space="preserve">, </w:t>
      </w:r>
      <w:hyperlink r:id="rId158" w:history="1">
        <w:r w:rsidR="0097481B">
          <w:rPr>
            <w:rStyle w:val="Hyperlink"/>
          </w:rPr>
          <w:t>PR771369</w:t>
        </w:r>
      </w:hyperlink>
      <w:r w:rsidR="0097481B" w:rsidRPr="0097481B">
        <w:t>]</w:t>
      </w:r>
    </w:p>
    <w:p w14:paraId="39030F81" w14:textId="2C85E38F" w:rsidR="00082114" w:rsidRDefault="00652FDA" w:rsidP="00AD2397">
      <w:pPr>
        <w:pStyle w:val="Level2Bold"/>
      </w:pPr>
      <w:r w:rsidRPr="00F97336">
        <w:t>Superannuation legislation</w:t>
      </w:r>
      <w:bookmarkEnd w:id="205"/>
    </w:p>
    <w:p w14:paraId="2FCC1912" w14:textId="160D9929" w:rsidR="0097481B" w:rsidRPr="0097481B" w:rsidRDefault="0097481B" w:rsidP="0097481B">
      <w:pPr>
        <w:pStyle w:val="History"/>
      </w:pPr>
      <w:r>
        <w:t xml:space="preserve">[18.1 substituted by </w:t>
      </w:r>
      <w:hyperlink r:id="rId159" w:history="1">
        <w:r>
          <w:rPr>
            <w:rStyle w:val="Hyperlink"/>
          </w:rPr>
          <w:t>PR771369</w:t>
        </w:r>
      </w:hyperlink>
      <w:r w:rsidRPr="0097481B">
        <w:t xml:space="preserve"> ppc 09Apr24]</w:t>
      </w:r>
    </w:p>
    <w:p w14:paraId="4576A0CE" w14:textId="3D63B5AB" w:rsidR="00652FDA" w:rsidRPr="00F97336" w:rsidRDefault="00075F82" w:rsidP="00161102">
      <w:pPr>
        <w:pStyle w:val="Level3"/>
      </w:pPr>
      <w:r w:rsidRPr="00833E94">
        <w:t xml:space="preserve">The </w:t>
      </w:r>
      <w:hyperlink r:id="rId160" w:history="1">
        <w:r w:rsidR="00C2451F" w:rsidRPr="00F97336">
          <w:rPr>
            <w:rStyle w:val="Hyperlink"/>
          </w:rPr>
          <w:t>NES</w:t>
        </w:r>
      </w:hyperlink>
      <w:r w:rsidRPr="00833E94">
        <w:t xml:space="preserve"> and Superannuation legislation, including the </w:t>
      </w:r>
      <w:r w:rsidRPr="00833E94">
        <w:rPr>
          <w:i/>
          <w:iCs/>
        </w:rPr>
        <w:t>Superannuation Guarantee (Administration) Act 1992</w:t>
      </w:r>
      <w:r w:rsidRPr="00833E94">
        <w:t xml:space="preserve"> (Cth), the </w:t>
      </w:r>
      <w:r w:rsidRPr="00833E94">
        <w:rPr>
          <w:i/>
          <w:iCs/>
        </w:rPr>
        <w:t>Superannuation Guarantee Charge Act 1992</w:t>
      </w:r>
      <w:r w:rsidRPr="00833E94">
        <w:t xml:space="preserve"> (Cth), the </w:t>
      </w:r>
      <w:r w:rsidRPr="00833E94">
        <w:rPr>
          <w:i/>
          <w:iCs/>
        </w:rPr>
        <w:t>Superannuation Industry (Supervision) Act 1993</w:t>
      </w:r>
      <w:r w:rsidRPr="00833E94">
        <w:t xml:space="preserve"> (Cth) and the </w:t>
      </w:r>
      <w:r w:rsidRPr="00833E94">
        <w:rPr>
          <w:i/>
          <w:iCs/>
        </w:rPr>
        <w:t>Superannuation (Resolution of Complaints) Act 1993</w:t>
      </w:r>
      <w:r w:rsidRPr="00833E94">
        <w:t xml:space="preserve"> (Cth), deal with the superannuation rights and obligations of employers and employees.</w:t>
      </w:r>
    </w:p>
    <w:p w14:paraId="7303C99D" w14:textId="782CB46E" w:rsidR="00652FDA" w:rsidRDefault="000F4C43" w:rsidP="00161102">
      <w:pPr>
        <w:pStyle w:val="Level3"/>
      </w:pPr>
      <w:r w:rsidRPr="00833E94">
        <w:t xml:space="preserve">The rights and obligations in clause </w:t>
      </w:r>
      <w:r w:rsidR="00C2451F">
        <w:rPr>
          <w:noProof/>
        </w:rPr>
        <w:fldChar w:fldCharType="begin"/>
      </w:r>
      <w:r w:rsidR="00C2451F">
        <w:instrText xml:space="preserve"> REF _Ref163057827 \w \h </w:instrText>
      </w:r>
      <w:r w:rsidR="00C2451F">
        <w:rPr>
          <w:noProof/>
        </w:rPr>
      </w:r>
      <w:r w:rsidR="00C2451F">
        <w:rPr>
          <w:noProof/>
        </w:rPr>
        <w:fldChar w:fldCharType="separate"/>
      </w:r>
      <w:r w:rsidR="000B0153">
        <w:t>18</w:t>
      </w:r>
      <w:r w:rsidR="00C2451F">
        <w:rPr>
          <w:noProof/>
        </w:rPr>
        <w:fldChar w:fldCharType="end"/>
      </w:r>
      <w:r w:rsidRPr="00833E94">
        <w:t xml:space="preserve"> supplement those in superannuation legislation and the </w:t>
      </w:r>
      <w:hyperlink r:id="rId161" w:history="1">
        <w:r w:rsidR="00C2451F" w:rsidRPr="00F97336">
          <w:rPr>
            <w:rStyle w:val="Hyperlink"/>
          </w:rPr>
          <w:t>NES</w:t>
        </w:r>
      </w:hyperlink>
      <w:r w:rsidRPr="00833E94">
        <w:t>.</w:t>
      </w:r>
    </w:p>
    <w:p w14:paraId="6ED5468E" w14:textId="45671A71" w:rsidR="00C2451F" w:rsidRPr="009B25A6" w:rsidRDefault="00C2451F" w:rsidP="00C2451F">
      <w:pPr>
        <w:pStyle w:val="Block1"/>
      </w:pPr>
      <w:r w:rsidRPr="00FD0D7A">
        <w:t>NOTE:</w:t>
      </w:r>
      <w:r>
        <w:t> </w:t>
      </w:r>
      <w:r w:rsidRPr="00FD0D7A">
        <w:t>Under superannuation legislation:</w:t>
      </w:r>
    </w:p>
    <w:p w14:paraId="40B55EDB" w14:textId="7A2A9F97" w:rsidR="00C2451F" w:rsidRPr="009B25A6" w:rsidRDefault="00C2451F" w:rsidP="00C2451F">
      <w:pPr>
        <w:pStyle w:val="Level5"/>
      </w:pPr>
      <w:r w:rsidRPr="00FD0D7A">
        <w:t>(a)</w:t>
      </w:r>
      <w:r w:rsidRPr="00FD0D7A">
        <w:tab/>
        <w:t>Individual employees generally have the opportunity to choose their own superannuation fund.</w:t>
      </w:r>
    </w:p>
    <w:p w14:paraId="177AB7E5" w14:textId="40F3288A" w:rsidR="00C2451F" w:rsidRPr="009B25A6" w:rsidRDefault="00C2451F" w:rsidP="00C2451F">
      <w:pPr>
        <w:pStyle w:val="Level5"/>
      </w:pPr>
      <w:r w:rsidRPr="00FD0D7A">
        <w:t>(b)</w:t>
      </w:r>
      <w:r w:rsidRPr="00FD0D7A">
        <w:tab/>
        <w:t>If a</w:t>
      </w:r>
      <w:r>
        <w:t xml:space="preserve"> new</w:t>
      </w:r>
      <w:r w:rsidRPr="00FD0D7A">
        <w:t xml:space="preserve"> employee does not choose a superannuation fund, the employer must ask the Australian Taxation Office (ATO) whether the employee is an existing member of a stapled superannuation fund and, if stapled fund details are provided by the ATO, make contributions to the stapled fund.</w:t>
      </w:r>
    </w:p>
    <w:p w14:paraId="09ABD940" w14:textId="76522814" w:rsidR="00C2451F" w:rsidRPr="009B25A6" w:rsidRDefault="00C2451F" w:rsidP="00C2451F">
      <w:pPr>
        <w:pStyle w:val="Level5"/>
      </w:pPr>
      <w:r w:rsidRPr="00FD0D7A">
        <w:t>(c)</w:t>
      </w:r>
      <w:r w:rsidRPr="00FD0D7A">
        <w:tab/>
        <w:t>If a</w:t>
      </w:r>
      <w:r>
        <w:t>n</w:t>
      </w:r>
      <w:r w:rsidRPr="00FD0D7A">
        <w:t xml:space="preserve"> employee does not choose a superannuation fund and does not have a stapled fund, the choice of superannuation fund requirements will be satisfied by contributions made to a superannuation fund nominated in the award covering the employee, provided the fund is able to accept contributions for the benefit of the employee.</w:t>
      </w:r>
    </w:p>
    <w:p w14:paraId="0180092F" w14:textId="20BA23D9" w:rsidR="000F4C43" w:rsidRPr="000F4C43" w:rsidRDefault="00C2451F" w:rsidP="00C2451F">
      <w:pPr>
        <w:pStyle w:val="Level5"/>
      </w:pPr>
      <w:r>
        <w:t>(d)</w:t>
      </w:r>
      <w:r>
        <w:tab/>
      </w:r>
      <w:r w:rsidRPr="00FD0D7A">
        <w:t xml:space="preserve">A fund may not be able to accept contributions for the benefit of an employee if the employee would be a new member of the fund’s MySuper product and the MySuper product is closed to new members because it has failed the performance tests of Australian Prudential Regulation Authority (APRA) for </w:t>
      </w:r>
      <w:r>
        <w:t>2</w:t>
      </w:r>
      <w:r w:rsidRPr="00FD0D7A">
        <w:t xml:space="preserve"> consecutive years.</w:t>
      </w:r>
    </w:p>
    <w:p w14:paraId="735A7083" w14:textId="77777777" w:rsidR="00652FDA" w:rsidRPr="00F97336" w:rsidRDefault="00652FDA" w:rsidP="00AD2397">
      <w:pPr>
        <w:pStyle w:val="Level2Bold"/>
      </w:pPr>
      <w:bookmarkStart w:id="206" w:name="_Ref208804238"/>
      <w:r w:rsidRPr="00F97336">
        <w:t>Employer contributions</w:t>
      </w:r>
      <w:bookmarkEnd w:id="206"/>
    </w:p>
    <w:p w14:paraId="6F9B41C1" w14:textId="77777777" w:rsidR="00652FDA" w:rsidRPr="00F97336" w:rsidRDefault="003F6975" w:rsidP="00C10CDF">
      <w:pPr>
        <w:pStyle w:val="Block1"/>
      </w:pPr>
      <w:r w:rsidRPr="00F97336">
        <w:t>An employer must make such superannuation contributions to a superannuation fund for the benefit of an employee as will avoid the employer being required to pay the superannuation guarantee charge under superannuation legislation with respect to that employee.</w:t>
      </w:r>
    </w:p>
    <w:p w14:paraId="3236862B" w14:textId="77777777" w:rsidR="005F6FE3" w:rsidRPr="00F97336" w:rsidRDefault="005F6FE3" w:rsidP="00AD2397">
      <w:pPr>
        <w:pStyle w:val="Level2Bold"/>
      </w:pPr>
      <w:bookmarkStart w:id="207" w:name="_Ref208804946"/>
      <w:r w:rsidRPr="00F97336">
        <w:lastRenderedPageBreak/>
        <w:t>Voluntary employee contributions</w:t>
      </w:r>
      <w:bookmarkEnd w:id="207"/>
    </w:p>
    <w:p w14:paraId="70C5FF9A" w14:textId="7B908FA0" w:rsidR="00652FDA" w:rsidRPr="00F97336" w:rsidRDefault="003F6975" w:rsidP="00161102">
      <w:pPr>
        <w:pStyle w:val="Level3"/>
      </w:pPr>
      <w:bookmarkStart w:id="208" w:name="_Ref218392412"/>
      <w:bookmarkStart w:id="209" w:name="_Ref241317150"/>
      <w:r w:rsidRPr="00F97336">
        <w:t>Subject to the governing rules of the relevant superannuation fund, an employee may, in writing, authorise their employer to pay on behalf of the employee a specified amount from the post-taxation wages of the employee into the same superannuation fund as the employer makes the superannuation contributions provided for in clause</w:t>
      </w:r>
      <w:bookmarkEnd w:id="208"/>
      <w:r w:rsidR="00083EC9" w:rsidRPr="00F97336">
        <w:t xml:space="preserve"> </w:t>
      </w:r>
      <w:r w:rsidR="00682110" w:rsidRPr="00F97336">
        <w:fldChar w:fldCharType="begin"/>
      </w:r>
      <w:r w:rsidR="00B01FBC" w:rsidRPr="00F97336">
        <w:instrText xml:space="preserve"> REF _Ref208804238 \w \h </w:instrText>
      </w:r>
      <w:r w:rsidR="00C43476" w:rsidRPr="00F97336">
        <w:instrText xml:space="preserve"> \* MERGEFORMAT </w:instrText>
      </w:r>
      <w:r w:rsidR="00682110" w:rsidRPr="00F97336">
        <w:fldChar w:fldCharType="separate"/>
      </w:r>
      <w:r w:rsidR="000B0153">
        <w:t>18.2</w:t>
      </w:r>
      <w:r w:rsidR="00682110" w:rsidRPr="00F97336">
        <w:fldChar w:fldCharType="end"/>
      </w:r>
      <w:r w:rsidR="004E6904" w:rsidRPr="00F97336">
        <w:t>.</w:t>
      </w:r>
      <w:bookmarkEnd w:id="209"/>
    </w:p>
    <w:p w14:paraId="76EBAAEE" w14:textId="77777777" w:rsidR="005F6FE3" w:rsidRPr="00F97336" w:rsidRDefault="005F6FE3" w:rsidP="00161102">
      <w:pPr>
        <w:pStyle w:val="Level3"/>
      </w:pPr>
      <w:bookmarkStart w:id="210" w:name="_Ref208804727"/>
      <w:r w:rsidRPr="00F97336">
        <w:t>An employee may adjust the amount the employee has authorised their employer to pay from the wages of the employee from the first of the month following the giving of three months</w:t>
      </w:r>
      <w:r w:rsidR="002030C8" w:rsidRPr="00F97336">
        <w:t>’</w:t>
      </w:r>
      <w:r w:rsidRPr="00F97336">
        <w:t xml:space="preserve"> written notice to their employer.</w:t>
      </w:r>
      <w:bookmarkEnd w:id="210"/>
    </w:p>
    <w:p w14:paraId="4A09738E" w14:textId="01065DBE" w:rsidR="005F6FE3" w:rsidRPr="00F97336" w:rsidRDefault="001800BF" w:rsidP="00161102">
      <w:pPr>
        <w:pStyle w:val="Level3"/>
      </w:pPr>
      <w:r w:rsidRPr="00F97336">
        <w:t>The employer must pay the amount authorised under clauses</w:t>
      </w:r>
      <w:r w:rsidR="006F04DF" w:rsidRPr="00F97336">
        <w:t xml:space="preserve"> </w:t>
      </w:r>
      <w:r w:rsidR="00682110" w:rsidRPr="00F97336">
        <w:fldChar w:fldCharType="begin"/>
      </w:r>
      <w:r w:rsidR="00B01FBC" w:rsidRPr="00F97336">
        <w:instrText xml:space="preserve"> REF _Ref241317150 \w \h </w:instrText>
      </w:r>
      <w:r w:rsidR="00C43476" w:rsidRPr="00F97336">
        <w:instrText xml:space="preserve"> \* MERGEFORMAT </w:instrText>
      </w:r>
      <w:r w:rsidR="00682110" w:rsidRPr="00F97336">
        <w:fldChar w:fldCharType="separate"/>
      </w:r>
      <w:r w:rsidR="000B0153">
        <w:t>18.3(a)</w:t>
      </w:r>
      <w:r w:rsidR="00682110" w:rsidRPr="00F97336">
        <w:fldChar w:fldCharType="end"/>
      </w:r>
      <w:r w:rsidRPr="00F97336">
        <w:t xml:space="preserve"> or </w:t>
      </w:r>
      <w:r w:rsidR="005F1F44" w:rsidRPr="00F97336">
        <w:fldChar w:fldCharType="begin"/>
      </w:r>
      <w:r w:rsidR="005F1F44" w:rsidRPr="00F97336">
        <w:instrText xml:space="preserve"> REF _Ref208804727 \w \h </w:instrText>
      </w:r>
      <w:r w:rsidR="00C43476" w:rsidRPr="00F97336">
        <w:instrText xml:space="preserve"> \* MERGEFORMAT </w:instrText>
      </w:r>
      <w:r w:rsidR="005F1F44" w:rsidRPr="00F97336">
        <w:fldChar w:fldCharType="separate"/>
      </w:r>
      <w:r w:rsidR="000B0153">
        <w:t>18.3(b)</w:t>
      </w:r>
      <w:r w:rsidR="005F1F44" w:rsidRPr="00F97336">
        <w:fldChar w:fldCharType="end"/>
      </w:r>
      <w:r w:rsidRPr="00F97336">
        <w:t xml:space="preserve"> no later than 28 days after the end of the month in which the deduction authorised under clauses</w:t>
      </w:r>
      <w:r w:rsidR="006F04DF" w:rsidRPr="00F97336">
        <w:t xml:space="preserve"> </w:t>
      </w:r>
      <w:r w:rsidR="00682110" w:rsidRPr="00F97336">
        <w:fldChar w:fldCharType="begin"/>
      </w:r>
      <w:r w:rsidR="00B01FBC" w:rsidRPr="00F97336">
        <w:instrText xml:space="preserve"> REF _Ref241317150 \w \h </w:instrText>
      </w:r>
      <w:r w:rsidR="00C43476" w:rsidRPr="00F97336">
        <w:instrText xml:space="preserve"> \* MERGEFORMAT </w:instrText>
      </w:r>
      <w:r w:rsidR="00682110" w:rsidRPr="00F97336">
        <w:fldChar w:fldCharType="separate"/>
      </w:r>
      <w:r w:rsidR="000B0153">
        <w:t>18.3(a)</w:t>
      </w:r>
      <w:r w:rsidR="00682110" w:rsidRPr="00F97336">
        <w:fldChar w:fldCharType="end"/>
      </w:r>
      <w:r w:rsidRPr="00F97336">
        <w:t xml:space="preserve"> or</w:t>
      </w:r>
      <w:r w:rsidR="00FA0281" w:rsidRPr="00F97336">
        <w:t xml:space="preserve"> </w:t>
      </w:r>
      <w:r w:rsidR="005F1F44" w:rsidRPr="00F97336">
        <w:fldChar w:fldCharType="begin"/>
      </w:r>
      <w:r w:rsidR="005F1F44" w:rsidRPr="00F97336">
        <w:instrText xml:space="preserve"> REF _Ref208804727 \w \h </w:instrText>
      </w:r>
      <w:r w:rsidR="00C43476" w:rsidRPr="00F97336">
        <w:instrText xml:space="preserve"> \* MERGEFORMAT </w:instrText>
      </w:r>
      <w:r w:rsidR="005F1F44" w:rsidRPr="00F97336">
        <w:fldChar w:fldCharType="separate"/>
      </w:r>
      <w:r w:rsidR="000B0153">
        <w:t>18.3(b)</w:t>
      </w:r>
      <w:r w:rsidR="005F1F44" w:rsidRPr="00F97336">
        <w:fldChar w:fldCharType="end"/>
      </w:r>
      <w:r w:rsidRPr="00F97336">
        <w:t xml:space="preserve"> was made.</w:t>
      </w:r>
    </w:p>
    <w:p w14:paraId="67A2FB9B" w14:textId="77777777" w:rsidR="005F6FE3" w:rsidRDefault="005F6FE3" w:rsidP="00AD2397">
      <w:pPr>
        <w:pStyle w:val="Level2Bold"/>
      </w:pPr>
      <w:r w:rsidRPr="00F97336">
        <w:t>Superannuation fund</w:t>
      </w:r>
    </w:p>
    <w:p w14:paraId="54CFC6B7" w14:textId="7864CB42" w:rsidR="00F30E10" w:rsidRPr="00F30E10" w:rsidRDefault="00F30E10" w:rsidP="00F30E10">
      <w:pPr>
        <w:pStyle w:val="History"/>
      </w:pPr>
      <w:r>
        <w:t xml:space="preserve">[18.4 varied by </w:t>
      </w:r>
      <w:hyperlink r:id="rId162" w:history="1">
        <w:r>
          <w:rPr>
            <w:rStyle w:val="Hyperlink"/>
          </w:rPr>
          <w:t>PR771369</w:t>
        </w:r>
      </w:hyperlink>
      <w:r w:rsidRPr="0097481B">
        <w:t xml:space="preserve"> ppc 09Apr24]</w:t>
      </w:r>
    </w:p>
    <w:p w14:paraId="729B4E29" w14:textId="6D22610E" w:rsidR="003F6975" w:rsidRPr="00F97336" w:rsidRDefault="00E62592" w:rsidP="00161102">
      <w:pPr>
        <w:pStyle w:val="Block1"/>
      </w:pPr>
      <w:r w:rsidRPr="00833E94">
        <w:t xml:space="preserve">Unless, to comply with superannuation legislation, the employer is required to make the superannuation contributions provided for in clause </w:t>
      </w:r>
      <w:r>
        <w:rPr>
          <w:noProof/>
        </w:rPr>
        <w:fldChar w:fldCharType="begin"/>
      </w:r>
      <w:r>
        <w:instrText xml:space="preserve"> REF _Ref208804238 \w \h </w:instrText>
      </w:r>
      <w:r>
        <w:rPr>
          <w:noProof/>
        </w:rPr>
      </w:r>
      <w:r>
        <w:rPr>
          <w:noProof/>
        </w:rPr>
        <w:fldChar w:fldCharType="separate"/>
      </w:r>
      <w:r w:rsidR="000B0153">
        <w:t>18.2</w:t>
      </w:r>
      <w:r>
        <w:rPr>
          <w:noProof/>
        </w:rPr>
        <w:fldChar w:fldCharType="end"/>
      </w:r>
      <w:r w:rsidRPr="00833E94">
        <w:t xml:space="preserve"> to another superannuation fund, the employer must make the superannuation contributions provided for in clause </w:t>
      </w:r>
      <w:r>
        <w:rPr>
          <w:noProof/>
        </w:rPr>
        <w:fldChar w:fldCharType="begin"/>
      </w:r>
      <w:r>
        <w:instrText xml:space="preserve"> REF _Ref208804238 \w \h </w:instrText>
      </w:r>
      <w:r>
        <w:rPr>
          <w:noProof/>
        </w:rPr>
      </w:r>
      <w:r>
        <w:rPr>
          <w:noProof/>
        </w:rPr>
        <w:fldChar w:fldCharType="separate"/>
      </w:r>
      <w:r w:rsidR="000B0153">
        <w:t>18.2</w:t>
      </w:r>
      <w:r>
        <w:rPr>
          <w:noProof/>
        </w:rPr>
        <w:fldChar w:fldCharType="end"/>
      </w:r>
      <w:r w:rsidRPr="00833E94">
        <w:t xml:space="preserve"> and pay any amount authorised under clauses </w:t>
      </w:r>
      <w:r>
        <w:rPr>
          <w:noProof/>
        </w:rPr>
        <w:fldChar w:fldCharType="begin"/>
      </w:r>
      <w:r>
        <w:instrText xml:space="preserve"> REF _Ref241317150 \w \h </w:instrText>
      </w:r>
      <w:r>
        <w:rPr>
          <w:noProof/>
        </w:rPr>
      </w:r>
      <w:r>
        <w:rPr>
          <w:noProof/>
        </w:rPr>
        <w:fldChar w:fldCharType="separate"/>
      </w:r>
      <w:r w:rsidR="000B0153">
        <w:t>18.3(a)</w:t>
      </w:r>
      <w:r>
        <w:rPr>
          <w:noProof/>
        </w:rPr>
        <w:fldChar w:fldCharType="end"/>
      </w:r>
      <w:r w:rsidRPr="00833E94">
        <w:t xml:space="preserve"> or </w:t>
      </w:r>
      <w:r>
        <w:rPr>
          <w:noProof/>
        </w:rPr>
        <w:fldChar w:fldCharType="begin"/>
      </w:r>
      <w:r>
        <w:instrText xml:space="preserve"> REF _Ref208804727 \w \h </w:instrText>
      </w:r>
      <w:r>
        <w:rPr>
          <w:noProof/>
        </w:rPr>
      </w:r>
      <w:r>
        <w:rPr>
          <w:noProof/>
        </w:rPr>
        <w:fldChar w:fldCharType="separate"/>
      </w:r>
      <w:r w:rsidR="000B0153">
        <w:t>18.3(b)</w:t>
      </w:r>
      <w:r>
        <w:rPr>
          <w:noProof/>
        </w:rPr>
        <w:fldChar w:fldCharType="end"/>
      </w:r>
      <w:r w:rsidRPr="00833E94">
        <w:t xml:space="preserve"> to one of the following superannuation funds or its successor, provided that, in respect of new employees, the fund is able to accept new beneficiaries</w:t>
      </w:r>
      <w:r>
        <w:t>:</w:t>
      </w:r>
    </w:p>
    <w:p w14:paraId="4B126777" w14:textId="77777777" w:rsidR="003F6975" w:rsidRPr="00F97336" w:rsidRDefault="00E81F95" w:rsidP="00161102">
      <w:pPr>
        <w:pStyle w:val="Level3"/>
      </w:pPr>
      <w:r w:rsidRPr="00F97336">
        <w:t>AustralianSuper</w:t>
      </w:r>
      <w:r w:rsidR="003F6975" w:rsidRPr="00F97336">
        <w:t>; or</w:t>
      </w:r>
    </w:p>
    <w:p w14:paraId="1C1821B7" w14:textId="77777777" w:rsidR="00694562" w:rsidRPr="00F97336" w:rsidRDefault="00682733" w:rsidP="00161102">
      <w:pPr>
        <w:pStyle w:val="Level3"/>
      </w:pPr>
      <w:r w:rsidRPr="00F97336">
        <w:t>Care</w:t>
      </w:r>
      <w:r w:rsidR="00464056" w:rsidRPr="00F97336">
        <w:t>Super</w:t>
      </w:r>
      <w:r w:rsidR="00694562" w:rsidRPr="00F97336">
        <w:t>; or</w:t>
      </w:r>
    </w:p>
    <w:p w14:paraId="64D22905" w14:textId="77777777" w:rsidR="00B20C18" w:rsidRPr="00F97336" w:rsidRDefault="00B20C18" w:rsidP="00161102">
      <w:pPr>
        <w:pStyle w:val="Level3"/>
      </w:pPr>
      <w:r w:rsidRPr="00F97336">
        <w:t>First State Super; or</w:t>
      </w:r>
    </w:p>
    <w:p w14:paraId="6D7C7FDA" w14:textId="77777777" w:rsidR="00694562" w:rsidRPr="00F97336" w:rsidRDefault="00694562" w:rsidP="00161102">
      <w:pPr>
        <w:pStyle w:val="Level3"/>
      </w:pPr>
      <w:r w:rsidRPr="00F97336">
        <w:t>Nationwide Superannuation Fund; or</w:t>
      </w:r>
    </w:p>
    <w:p w14:paraId="5C41C2A2" w14:textId="77777777" w:rsidR="00694562" w:rsidRPr="00F97336" w:rsidRDefault="00694562" w:rsidP="00161102">
      <w:pPr>
        <w:pStyle w:val="Level3"/>
      </w:pPr>
      <w:r w:rsidRPr="00F97336">
        <w:t>Sunsuper; or</w:t>
      </w:r>
    </w:p>
    <w:p w14:paraId="61D4A52E" w14:textId="2A84F27E" w:rsidR="00694562" w:rsidRPr="00F97336" w:rsidRDefault="00694562" w:rsidP="00161102">
      <w:pPr>
        <w:pStyle w:val="Level3"/>
      </w:pPr>
      <w:r w:rsidRPr="00F97336">
        <w:t>Club Super; or</w:t>
      </w:r>
    </w:p>
    <w:p w14:paraId="4957980D" w14:textId="1D3E6E22" w:rsidR="00272BC0" w:rsidRPr="00F97336" w:rsidRDefault="00272BC0" w:rsidP="00272BC0">
      <w:pPr>
        <w:pStyle w:val="History"/>
      </w:pPr>
      <w:r w:rsidRPr="00F97336">
        <w:t>[18.4(g) varied by</w:t>
      </w:r>
      <w:r w:rsidRPr="00F97336">
        <w:rPr>
          <w:color w:val="000000"/>
          <w:lang w:val="en-GB"/>
        </w:rPr>
        <w:t xml:space="preserve"> </w:t>
      </w:r>
      <w:hyperlink r:id="rId163" w:history="1">
        <w:r w:rsidRPr="00F97336">
          <w:rPr>
            <w:rStyle w:val="Hyperlink"/>
          </w:rPr>
          <w:t>PR736660</w:t>
        </w:r>
      </w:hyperlink>
      <w:r w:rsidRPr="00F97336">
        <w:rPr>
          <w:color w:val="000000"/>
          <w:lang w:val="en-GB"/>
        </w:rPr>
        <w:t xml:space="preserve"> ppc 10Dec21]</w:t>
      </w:r>
    </w:p>
    <w:p w14:paraId="35D1B7DE" w14:textId="02431B4E" w:rsidR="00694562" w:rsidRPr="00F97336" w:rsidRDefault="00272BC0" w:rsidP="00161102">
      <w:pPr>
        <w:pStyle w:val="Level3"/>
      </w:pPr>
      <w:r w:rsidRPr="00F97336">
        <w:t>Hostplus</w:t>
      </w:r>
      <w:r w:rsidR="00694562" w:rsidRPr="00F97336">
        <w:t>; or</w:t>
      </w:r>
    </w:p>
    <w:p w14:paraId="4987978A" w14:textId="77777777" w:rsidR="00654DB6" w:rsidRPr="00F97336" w:rsidRDefault="00654DB6" w:rsidP="00161102">
      <w:pPr>
        <w:pStyle w:val="Level3"/>
      </w:pPr>
      <w:r w:rsidRPr="00F97336">
        <w:t xml:space="preserve">AMP </w:t>
      </w:r>
      <w:r w:rsidR="005F1975" w:rsidRPr="00F97336">
        <w:t xml:space="preserve">Superannuation </w:t>
      </w:r>
      <w:r w:rsidR="006D64F2" w:rsidRPr="00F97336">
        <w:t xml:space="preserve">Savings </w:t>
      </w:r>
      <w:r w:rsidR="005F1975" w:rsidRPr="00F97336">
        <w:t>Trust</w:t>
      </w:r>
      <w:r w:rsidR="009344CD" w:rsidRPr="00F97336">
        <w:t>; or</w:t>
      </w:r>
    </w:p>
    <w:p w14:paraId="71CD6571" w14:textId="77777777" w:rsidR="00827303" w:rsidRPr="00F97336" w:rsidRDefault="00827303" w:rsidP="00161102">
      <w:pPr>
        <w:pStyle w:val="Level3"/>
      </w:pPr>
      <w:r w:rsidRPr="00F97336">
        <w:t>HESTA</w:t>
      </w:r>
      <w:r w:rsidR="00016F14" w:rsidRPr="00F97336">
        <w:t xml:space="preserve"> Super Fund</w:t>
      </w:r>
      <w:r w:rsidRPr="00F97336">
        <w:t>; or</w:t>
      </w:r>
    </w:p>
    <w:p w14:paraId="6FB997DC" w14:textId="77777777" w:rsidR="00827303" w:rsidRPr="00F97336" w:rsidRDefault="00827303" w:rsidP="00161102">
      <w:pPr>
        <w:pStyle w:val="Level3"/>
      </w:pPr>
      <w:r w:rsidRPr="00F97336">
        <w:t>Statewide Superannuation Trust; or</w:t>
      </w:r>
    </w:p>
    <w:p w14:paraId="3E03BDD8" w14:textId="77777777" w:rsidR="00827303" w:rsidRPr="00F97336" w:rsidRDefault="00827303" w:rsidP="00161102">
      <w:pPr>
        <w:pStyle w:val="Level3"/>
      </w:pPr>
      <w:r w:rsidRPr="00F97336">
        <w:t>Tasplan; or</w:t>
      </w:r>
    </w:p>
    <w:p w14:paraId="3096E91A" w14:textId="77777777" w:rsidR="00BF2667" w:rsidRPr="00F97336" w:rsidRDefault="00BF2667" w:rsidP="00161102">
      <w:pPr>
        <w:pStyle w:val="Level3"/>
      </w:pPr>
      <w:r w:rsidRPr="00F97336">
        <w:t>HOSTPLUS Superannuation Fund; or</w:t>
      </w:r>
    </w:p>
    <w:p w14:paraId="287957EC" w14:textId="77777777" w:rsidR="00DD04CA" w:rsidRPr="00F97336" w:rsidRDefault="003F6975" w:rsidP="00161102">
      <w:pPr>
        <w:pStyle w:val="Level3"/>
      </w:pPr>
      <w:r w:rsidRPr="00F97336">
        <w:t>any superannuation fund to which the employer was making superannuation contributions for the benefit of</w:t>
      </w:r>
      <w:r w:rsidR="00B16409" w:rsidRPr="00F97336">
        <w:t xml:space="preserve"> its</w:t>
      </w:r>
      <w:r w:rsidRPr="00F97336">
        <w:t xml:space="preserve"> employees </w:t>
      </w:r>
      <w:r w:rsidR="007B5392" w:rsidRPr="00F97336">
        <w:t xml:space="preserve">immediately </w:t>
      </w:r>
      <w:r w:rsidRPr="00F97336">
        <w:t>before</w:t>
      </w:r>
      <w:r w:rsidR="00B13F85" w:rsidRPr="00F97336">
        <w:t xml:space="preserve"> 12 </w:t>
      </w:r>
      <w:r w:rsidR="007B5392" w:rsidRPr="00F97336">
        <w:t xml:space="preserve">September 2008, </w:t>
      </w:r>
      <w:r w:rsidRPr="00F97336">
        <w:t xml:space="preserve">provided the superannuation </w:t>
      </w:r>
      <w:r w:rsidR="005C4E35" w:rsidRPr="00F97336">
        <w:t xml:space="preserve">fund is an eligible choice fund and is a fund </w:t>
      </w:r>
      <w:r w:rsidR="005C4E35" w:rsidRPr="00F97336">
        <w:lastRenderedPageBreak/>
        <w:t xml:space="preserve">that offers a MySuper product or is an exempt public sector </w:t>
      </w:r>
      <w:r w:rsidR="00906821" w:rsidRPr="00F97336">
        <w:t xml:space="preserve">superannuation </w:t>
      </w:r>
      <w:r w:rsidR="005C4E35" w:rsidRPr="00F97336">
        <w:t>scheme; or</w:t>
      </w:r>
    </w:p>
    <w:p w14:paraId="522ECB88" w14:textId="77777777" w:rsidR="005C4E35" w:rsidRPr="00F97336" w:rsidRDefault="005C4E35" w:rsidP="00161102">
      <w:pPr>
        <w:pStyle w:val="Level3"/>
      </w:pPr>
      <w:r w:rsidRPr="00F97336">
        <w:t>a superannuation fund or scheme which the employee is a defined benefit member of.</w:t>
      </w:r>
    </w:p>
    <w:p w14:paraId="6842EF3B" w14:textId="77777777" w:rsidR="00E5267B" w:rsidRPr="00F97336" w:rsidRDefault="0033705F" w:rsidP="00AD2397">
      <w:pPr>
        <w:pStyle w:val="Level2Bold"/>
      </w:pPr>
      <w:r w:rsidRPr="00F97336">
        <w:t>Absence from work</w:t>
      </w:r>
    </w:p>
    <w:p w14:paraId="6AE08791" w14:textId="1445FA4C" w:rsidR="0033705F" w:rsidRPr="00F97336" w:rsidRDefault="0033705F" w:rsidP="00161102">
      <w:pPr>
        <w:pStyle w:val="Block1"/>
      </w:pPr>
      <w:r w:rsidRPr="00F97336">
        <w:t>Subject to the governing rules of the relevant superannuation fund, the employer must also make the superannuation contributions provided for in clause</w:t>
      </w:r>
      <w:r w:rsidR="00100744" w:rsidRPr="00F97336">
        <w:t xml:space="preserve"> </w:t>
      </w:r>
      <w:r w:rsidR="00682110" w:rsidRPr="00F97336">
        <w:fldChar w:fldCharType="begin"/>
      </w:r>
      <w:r w:rsidR="00603D66" w:rsidRPr="00F97336">
        <w:instrText xml:space="preserve"> REF _Ref208804238 \w \h </w:instrText>
      </w:r>
      <w:r w:rsidR="00C43476" w:rsidRPr="00F97336">
        <w:instrText xml:space="preserve"> \* MERGEFORMAT </w:instrText>
      </w:r>
      <w:r w:rsidR="00682110" w:rsidRPr="00F97336">
        <w:fldChar w:fldCharType="separate"/>
      </w:r>
      <w:r w:rsidR="000B0153">
        <w:t>18.2</w:t>
      </w:r>
      <w:r w:rsidR="00682110" w:rsidRPr="00F97336">
        <w:fldChar w:fldCharType="end"/>
      </w:r>
      <w:r w:rsidRPr="00F97336" w:rsidDel="009F5415">
        <w:t xml:space="preserve"> </w:t>
      </w:r>
      <w:r w:rsidRPr="00F97336">
        <w:t>and pay the amount authorised under clauses</w:t>
      </w:r>
      <w:r w:rsidRPr="00F97336" w:rsidDel="007512FD">
        <w:t xml:space="preserve"> </w:t>
      </w:r>
      <w:r w:rsidR="00682110" w:rsidRPr="00F97336">
        <w:fldChar w:fldCharType="begin"/>
      </w:r>
      <w:r w:rsidR="00603D66" w:rsidRPr="00F97336">
        <w:instrText xml:space="preserve"> REF _Ref241317150 \w \h </w:instrText>
      </w:r>
      <w:r w:rsidR="00C43476" w:rsidRPr="00F97336">
        <w:instrText xml:space="preserve"> \* MERGEFORMAT </w:instrText>
      </w:r>
      <w:r w:rsidR="00682110" w:rsidRPr="00F97336">
        <w:fldChar w:fldCharType="separate"/>
      </w:r>
      <w:r w:rsidR="000B0153">
        <w:t>18.3(a)</w:t>
      </w:r>
      <w:r w:rsidR="00682110" w:rsidRPr="00F97336">
        <w:fldChar w:fldCharType="end"/>
      </w:r>
      <w:r w:rsidR="00603D66" w:rsidRPr="00F97336">
        <w:t xml:space="preserve"> or </w:t>
      </w:r>
      <w:r w:rsidR="005F1F44" w:rsidRPr="00F97336">
        <w:fldChar w:fldCharType="begin"/>
      </w:r>
      <w:r w:rsidR="005F1F44" w:rsidRPr="00F97336">
        <w:instrText xml:space="preserve"> REF _Ref208804727 \w \h </w:instrText>
      </w:r>
      <w:r w:rsidR="00C43476" w:rsidRPr="00F97336">
        <w:instrText xml:space="preserve"> \* MERGEFORMAT </w:instrText>
      </w:r>
      <w:r w:rsidR="005F1F44" w:rsidRPr="00F97336">
        <w:fldChar w:fldCharType="separate"/>
      </w:r>
      <w:r w:rsidR="000B0153">
        <w:t>18.3(b)</w:t>
      </w:r>
      <w:r w:rsidR="005F1F44" w:rsidRPr="00F97336">
        <w:fldChar w:fldCharType="end"/>
      </w:r>
      <w:r w:rsidRPr="00F97336">
        <w:t>:</w:t>
      </w:r>
    </w:p>
    <w:p w14:paraId="42BDBD69" w14:textId="77777777" w:rsidR="0033705F" w:rsidRPr="00F97336" w:rsidRDefault="0033705F" w:rsidP="00161102">
      <w:pPr>
        <w:pStyle w:val="Level3"/>
      </w:pPr>
      <w:r w:rsidRPr="00F97336">
        <w:rPr>
          <w:rStyle w:val="StyleLevel3BoldChar"/>
        </w:rPr>
        <w:t>Paid leave—</w:t>
      </w:r>
      <w:r w:rsidRPr="00F97336">
        <w:t>while the employee is on any paid leave;</w:t>
      </w:r>
    </w:p>
    <w:p w14:paraId="0418492E" w14:textId="77777777" w:rsidR="0033705F" w:rsidRPr="00F97336" w:rsidRDefault="0033705F" w:rsidP="00161102">
      <w:pPr>
        <w:pStyle w:val="Level3"/>
      </w:pPr>
      <w:r w:rsidRPr="00F97336">
        <w:rPr>
          <w:rStyle w:val="StyleLevel3BoldChar"/>
        </w:rPr>
        <w:t>Work-related injury or illness</w:t>
      </w:r>
      <w:r w:rsidRPr="00F97336">
        <w:t>—for the peri</w:t>
      </w:r>
      <w:r w:rsidRPr="00F97336">
        <w:rPr>
          <w:rStyle w:val="Level3Char"/>
        </w:rPr>
        <w:t xml:space="preserve">od of absence from work (subject to a maximum of 52 weeks) of the employee </w:t>
      </w:r>
      <w:r w:rsidRPr="00F97336">
        <w:t>due to work-related injury or work-related illness provided that:</w:t>
      </w:r>
    </w:p>
    <w:p w14:paraId="32BC09A2" w14:textId="77777777" w:rsidR="00142EE8" w:rsidRPr="00F97336" w:rsidRDefault="0033705F" w:rsidP="00161102">
      <w:pPr>
        <w:pStyle w:val="Level4"/>
      </w:pPr>
      <w:r w:rsidRPr="00F97336">
        <w:t>the employee is receiving workers compensation payments or is receiving regular payments directly from the employer in accordance with the statutory requirements; and</w:t>
      </w:r>
    </w:p>
    <w:p w14:paraId="72CA4DDC" w14:textId="77777777" w:rsidR="00E5267B" w:rsidRPr="00F97336" w:rsidRDefault="0033705F" w:rsidP="00161102">
      <w:pPr>
        <w:pStyle w:val="Level4"/>
      </w:pPr>
      <w:r w:rsidRPr="00F97336">
        <w:t>the employee remains employed by the employer.</w:t>
      </w:r>
    </w:p>
    <w:p w14:paraId="5619F219" w14:textId="77777777" w:rsidR="00EA055E" w:rsidRPr="00F97336" w:rsidRDefault="0017738D" w:rsidP="00EA055E">
      <w:pPr>
        <w:pStyle w:val="Partheading"/>
      </w:pPr>
      <w:bookmarkStart w:id="211" w:name="_Ref13037898"/>
      <w:bookmarkStart w:id="212" w:name="_Toc184810744"/>
      <w:bookmarkStart w:id="213" w:name="Part5"/>
      <w:bookmarkEnd w:id="136"/>
      <w:r w:rsidRPr="00F97336">
        <w:t>Overtime</w:t>
      </w:r>
      <w:r w:rsidR="00480047" w:rsidRPr="00F97336">
        <w:t xml:space="preserve"> and Penalty Rates</w:t>
      </w:r>
      <w:bookmarkEnd w:id="211"/>
      <w:bookmarkEnd w:id="212"/>
    </w:p>
    <w:p w14:paraId="3C69889E" w14:textId="35844462" w:rsidR="00EA055E" w:rsidRPr="00F97336" w:rsidRDefault="00EA055E" w:rsidP="00EA055E">
      <w:pPr>
        <w:pStyle w:val="Level1"/>
        <w:rPr>
          <w:rFonts w:cs="Times New Roman"/>
        </w:rPr>
      </w:pPr>
      <w:bookmarkStart w:id="214" w:name="_Ref13227995"/>
      <w:bookmarkStart w:id="215" w:name="_Toc184810745"/>
      <w:r w:rsidRPr="00F97336">
        <w:rPr>
          <w:rFonts w:cs="Times New Roman"/>
        </w:rPr>
        <w:t>Overtime</w:t>
      </w:r>
      <w:bookmarkEnd w:id="214"/>
      <w:bookmarkEnd w:id="215"/>
    </w:p>
    <w:p w14:paraId="2E402F0E" w14:textId="5F084392" w:rsidR="00602DD9" w:rsidRPr="00F97336" w:rsidRDefault="00602DD9" w:rsidP="00602DD9">
      <w:pPr>
        <w:pStyle w:val="History"/>
      </w:pPr>
      <w:bookmarkStart w:id="216" w:name="_Hlk61976664"/>
      <w:r w:rsidRPr="00F97336">
        <w:rPr>
          <w:color w:val="000000"/>
          <w:lang w:val="en-GB"/>
        </w:rPr>
        <w:t xml:space="preserve">[Varied by </w:t>
      </w:r>
      <w:hyperlink r:id="rId164" w:history="1">
        <w:r w:rsidR="00933152" w:rsidRPr="00F97336">
          <w:rPr>
            <w:rStyle w:val="Hyperlink"/>
          </w:rPr>
          <w:t>PR723899</w:t>
        </w:r>
      </w:hyperlink>
      <w:bookmarkEnd w:id="216"/>
      <w:r w:rsidR="00A7096E">
        <w:rPr>
          <w:color w:val="000000"/>
          <w:lang w:val="en-GB"/>
        </w:rPr>
        <w:t xml:space="preserve">, </w:t>
      </w:r>
      <w:hyperlink r:id="rId165" w:history="1">
        <w:r w:rsidR="00A7096E">
          <w:rPr>
            <w:rStyle w:val="Hyperlink"/>
          </w:rPr>
          <w:t>PR763300</w:t>
        </w:r>
      </w:hyperlink>
      <w:r w:rsidR="00A7096E">
        <w:rPr>
          <w:color w:val="000000"/>
          <w:lang w:val="en-GB"/>
        </w:rPr>
        <w:t>]</w:t>
      </w:r>
    </w:p>
    <w:p w14:paraId="65B0F99E" w14:textId="77777777" w:rsidR="00EA055E" w:rsidRPr="00F97336" w:rsidRDefault="00EA055E" w:rsidP="00EA055E">
      <w:pPr>
        <w:pStyle w:val="Level2Bold"/>
      </w:pPr>
      <w:r w:rsidRPr="00F97336">
        <w:t>Definition of overtime</w:t>
      </w:r>
    </w:p>
    <w:p w14:paraId="5165156A" w14:textId="77777777" w:rsidR="00EA055E" w:rsidRPr="00F97336" w:rsidRDefault="00EA055E" w:rsidP="00EA055E">
      <w:pPr>
        <w:pStyle w:val="Level3"/>
      </w:pPr>
      <w:r w:rsidRPr="00F97336">
        <w:t>Overtime is all time worked by an employee:</w:t>
      </w:r>
    </w:p>
    <w:p w14:paraId="2DF35661" w14:textId="574C7D81" w:rsidR="00EA055E" w:rsidRPr="00F97336" w:rsidRDefault="00EA055E" w:rsidP="00EA055E">
      <w:pPr>
        <w:pStyle w:val="Level4"/>
      </w:pPr>
      <w:r w:rsidRPr="00F97336">
        <w:t>outside the spread of hours prescribed in clause </w:t>
      </w:r>
      <w:r w:rsidRPr="00F97336">
        <w:fldChar w:fldCharType="begin"/>
      </w:r>
      <w:r w:rsidRPr="00F97336">
        <w:instrText xml:space="preserve"> REF _Ref241317320 \w \h  \* MERGEFORMAT </w:instrText>
      </w:r>
      <w:r w:rsidRPr="00F97336">
        <w:fldChar w:fldCharType="separate"/>
      </w:r>
      <w:r w:rsidR="000B0153">
        <w:t>13.1</w:t>
      </w:r>
      <w:r w:rsidRPr="00F97336">
        <w:fldChar w:fldCharType="end"/>
      </w:r>
      <w:r w:rsidRPr="00F97336">
        <w:t>; or</w:t>
      </w:r>
    </w:p>
    <w:p w14:paraId="6B459D07" w14:textId="6DF3CB39" w:rsidR="00EA055E" w:rsidRPr="00F97336" w:rsidRDefault="00EA055E" w:rsidP="00EA055E">
      <w:pPr>
        <w:pStyle w:val="Level4"/>
      </w:pPr>
      <w:r w:rsidRPr="00F97336">
        <w:t xml:space="preserve">in excess of an average of 38 hours per week over a period of </w:t>
      </w:r>
      <w:r w:rsidR="00C30149" w:rsidRPr="00F97336">
        <w:t>4</w:t>
      </w:r>
      <w:r w:rsidRPr="00F97336">
        <w:t xml:space="preserve"> weeks; or</w:t>
      </w:r>
    </w:p>
    <w:p w14:paraId="68A614EB" w14:textId="77777777" w:rsidR="00EA055E" w:rsidRPr="00F97336" w:rsidRDefault="00EA055E" w:rsidP="00EA055E">
      <w:pPr>
        <w:pStyle w:val="Level4"/>
      </w:pPr>
      <w:r w:rsidRPr="00F97336">
        <w:t>in excess of 10 hours on any day.</w:t>
      </w:r>
    </w:p>
    <w:p w14:paraId="467D737B" w14:textId="60AFBD23" w:rsidR="00EA055E" w:rsidRPr="00F97336" w:rsidRDefault="00EA055E" w:rsidP="00EA055E">
      <w:pPr>
        <w:pStyle w:val="Level3"/>
      </w:pPr>
      <w:r w:rsidRPr="00F97336">
        <w:t xml:space="preserve">For part-time employees, all time worked in excess of the hours as agreed under clause </w:t>
      </w:r>
      <w:r w:rsidRPr="00F97336">
        <w:fldChar w:fldCharType="begin"/>
      </w:r>
      <w:r w:rsidRPr="00F97336">
        <w:instrText xml:space="preserve"> REF _Ref241316741 \w \h  \* MERGEFORMAT </w:instrText>
      </w:r>
      <w:r w:rsidRPr="00F97336">
        <w:fldChar w:fldCharType="separate"/>
      </w:r>
      <w:r w:rsidR="000B0153">
        <w:t>11.2</w:t>
      </w:r>
      <w:r w:rsidRPr="00F97336">
        <w:fldChar w:fldCharType="end"/>
      </w:r>
      <w:r w:rsidRPr="00F97336">
        <w:t xml:space="preserve"> or varied under clause </w:t>
      </w:r>
      <w:r w:rsidRPr="00F97336">
        <w:fldChar w:fldCharType="begin"/>
      </w:r>
      <w:r w:rsidRPr="00F97336">
        <w:instrText xml:space="preserve"> REF _Ref241316753 \w \h  \* MERGEFORMAT </w:instrText>
      </w:r>
      <w:r w:rsidRPr="00F97336">
        <w:fldChar w:fldCharType="separate"/>
      </w:r>
      <w:r w:rsidR="000B0153">
        <w:t>11.3</w:t>
      </w:r>
      <w:r w:rsidRPr="00F97336">
        <w:fldChar w:fldCharType="end"/>
      </w:r>
      <w:r w:rsidRPr="00F97336">
        <w:t xml:space="preserve"> will be overtime.</w:t>
      </w:r>
    </w:p>
    <w:p w14:paraId="55C4160A" w14:textId="77777777" w:rsidR="00EA055E" w:rsidRPr="00F97336" w:rsidRDefault="00EA055E" w:rsidP="00EA055E">
      <w:pPr>
        <w:pStyle w:val="Level2Bold"/>
      </w:pPr>
      <w:bookmarkStart w:id="217" w:name="_Ref16684102"/>
      <w:r w:rsidRPr="00F97336">
        <w:t>Overtime rates</w:t>
      </w:r>
      <w:bookmarkEnd w:id="217"/>
    </w:p>
    <w:p w14:paraId="5E8E6E19" w14:textId="77777777" w:rsidR="00EA055E" w:rsidRPr="00F97336" w:rsidRDefault="00EA055E" w:rsidP="00EA055E">
      <w:pPr>
        <w:pStyle w:val="Block1"/>
      </w:pPr>
      <w:r w:rsidRPr="00F97336">
        <w:t>Where an employee works overtime the employer must pay the employee overtime rates as follows:</w:t>
      </w:r>
    </w:p>
    <w:p w14:paraId="1922A793" w14:textId="43B410C2" w:rsidR="00EA055E" w:rsidRPr="00F97336" w:rsidRDefault="00EA055E" w:rsidP="00EA055E">
      <w:pPr>
        <w:pStyle w:val="Level3"/>
      </w:pPr>
      <w:r w:rsidRPr="00F97336">
        <w:t>Monday to Saturday—</w:t>
      </w:r>
      <w:r w:rsidRPr="00F97336">
        <w:rPr>
          <w:b/>
        </w:rPr>
        <w:t>150%</w:t>
      </w:r>
      <w:r w:rsidRPr="00F97336">
        <w:t xml:space="preserve"> of the minimum hourly rate for the first </w:t>
      </w:r>
      <w:r w:rsidR="00C30149" w:rsidRPr="00F97336">
        <w:t>2</w:t>
      </w:r>
      <w:r w:rsidRPr="00F97336">
        <w:t xml:space="preserve"> hours and </w:t>
      </w:r>
      <w:r w:rsidRPr="00F97336">
        <w:rPr>
          <w:b/>
        </w:rPr>
        <w:t>200%</w:t>
      </w:r>
      <w:r w:rsidRPr="00F97336">
        <w:t xml:space="preserve"> of the minimum hourly rate after </w:t>
      </w:r>
      <w:r w:rsidR="00C30149" w:rsidRPr="00F97336">
        <w:t>2</w:t>
      </w:r>
      <w:r w:rsidRPr="00F97336">
        <w:t xml:space="preserve"> hours; and</w:t>
      </w:r>
    </w:p>
    <w:p w14:paraId="61837ADB" w14:textId="77777777" w:rsidR="00EA055E" w:rsidRPr="00F97336" w:rsidRDefault="00EA055E" w:rsidP="00EA055E">
      <w:pPr>
        <w:pStyle w:val="Level3"/>
      </w:pPr>
      <w:r w:rsidRPr="00F97336">
        <w:t>Sunday—</w:t>
      </w:r>
      <w:r w:rsidRPr="00F97336">
        <w:rPr>
          <w:b/>
        </w:rPr>
        <w:t>200%</w:t>
      </w:r>
      <w:r w:rsidRPr="00F97336">
        <w:t xml:space="preserve"> of the minimum hourly rate.</w:t>
      </w:r>
    </w:p>
    <w:p w14:paraId="0C0D1634" w14:textId="19FFCF79" w:rsidR="00EA055E" w:rsidRPr="00F97336" w:rsidRDefault="00EA055E" w:rsidP="00CD014A">
      <w:pPr>
        <w:pStyle w:val="Level3"/>
      </w:pPr>
      <w:r w:rsidRPr="00F97336">
        <w:lastRenderedPageBreak/>
        <w:t xml:space="preserve">Public holiday—payment for working on a public holiday is dealt with in clause </w:t>
      </w:r>
      <w:r w:rsidR="00CD014A" w:rsidRPr="00F97336">
        <w:fldChar w:fldCharType="begin"/>
      </w:r>
      <w:r w:rsidR="00CD014A" w:rsidRPr="00F97336">
        <w:instrText xml:space="preserve"> REF _Ref16682676 \w \h </w:instrText>
      </w:r>
      <w:r w:rsidR="00C43476" w:rsidRPr="00F97336">
        <w:instrText xml:space="preserve"> \* MERGEFORMAT </w:instrText>
      </w:r>
      <w:r w:rsidR="00CD014A" w:rsidRPr="00F97336">
        <w:fldChar w:fldCharType="separate"/>
      </w:r>
      <w:r w:rsidR="000B0153">
        <w:t>26</w:t>
      </w:r>
      <w:r w:rsidR="00CD014A" w:rsidRPr="00F97336">
        <w:fldChar w:fldCharType="end"/>
      </w:r>
      <w:r w:rsidR="00CD014A" w:rsidRPr="00F97336">
        <w:t>—</w:t>
      </w:r>
      <w:r w:rsidR="00CD014A" w:rsidRPr="00F97336">
        <w:fldChar w:fldCharType="begin"/>
      </w:r>
      <w:r w:rsidR="00CD014A" w:rsidRPr="00F97336">
        <w:instrText xml:space="preserve"> REF _Ref16682680 \h </w:instrText>
      </w:r>
      <w:r w:rsidR="00C43476" w:rsidRPr="00F97336">
        <w:instrText xml:space="preserve"> \* MERGEFORMAT </w:instrText>
      </w:r>
      <w:r w:rsidR="00CD014A" w:rsidRPr="00F97336">
        <w:fldChar w:fldCharType="separate"/>
      </w:r>
      <w:r w:rsidR="000B0153" w:rsidRPr="00F97336">
        <w:t>Public holidays</w:t>
      </w:r>
      <w:r w:rsidR="00CD014A" w:rsidRPr="00F97336">
        <w:fldChar w:fldCharType="end"/>
      </w:r>
      <w:r w:rsidRPr="00F97336">
        <w:t>.</w:t>
      </w:r>
    </w:p>
    <w:p w14:paraId="435CD8E5" w14:textId="3EEEE3C2" w:rsidR="00602DD9" w:rsidRPr="00F97336" w:rsidRDefault="00602DD9" w:rsidP="00602DD9">
      <w:pPr>
        <w:pStyle w:val="History"/>
        <w:rPr>
          <w:color w:val="000000"/>
          <w:lang w:val="en-GB"/>
        </w:rPr>
      </w:pPr>
      <w:bookmarkStart w:id="218" w:name="_Hlk61976677"/>
      <w:r w:rsidRPr="00F97336">
        <w:rPr>
          <w:color w:val="000000"/>
          <w:lang w:val="en-GB"/>
        </w:rPr>
        <w:t>[N</w:t>
      </w:r>
      <w:r w:rsidR="00933152" w:rsidRPr="00F97336">
        <w:rPr>
          <w:color w:val="000000"/>
          <w:lang w:val="en-GB"/>
        </w:rPr>
        <w:t>ote</w:t>
      </w:r>
      <w:r w:rsidRPr="00F97336">
        <w:rPr>
          <w:color w:val="000000"/>
          <w:lang w:val="en-GB"/>
        </w:rPr>
        <w:t xml:space="preserve"> inserted by </w:t>
      </w:r>
      <w:hyperlink r:id="rId166" w:history="1">
        <w:r w:rsidR="00933152" w:rsidRPr="00F97336">
          <w:rPr>
            <w:rStyle w:val="Hyperlink"/>
          </w:rPr>
          <w:t>PR723899</w:t>
        </w:r>
      </w:hyperlink>
      <w:r w:rsidRPr="00F97336">
        <w:rPr>
          <w:color w:val="000000"/>
          <w:lang w:val="en-GB"/>
        </w:rPr>
        <w:t xml:space="preserve"> ppc 20Nov20]</w:t>
      </w:r>
    </w:p>
    <w:p w14:paraId="5A91DA27" w14:textId="534A9961" w:rsidR="00602DD9" w:rsidRPr="00F97336" w:rsidRDefault="00602DD9" w:rsidP="00602DD9">
      <w:pPr>
        <w:pStyle w:val="Block1"/>
        <w:rPr>
          <w:lang w:val="en-GB"/>
        </w:rPr>
      </w:pPr>
      <w:r w:rsidRPr="00F97336">
        <w:t xml:space="preserve">NOTE: The casual loadings prescribed by clauses </w:t>
      </w:r>
      <w:r w:rsidRPr="00F97336">
        <w:fldChar w:fldCharType="begin"/>
      </w:r>
      <w:r w:rsidRPr="00F97336">
        <w:instrText xml:space="preserve"> REF _Ref56175004 \w \h </w:instrText>
      </w:r>
      <w:r w:rsidR="00C43476" w:rsidRPr="00F97336">
        <w:instrText xml:space="preserve"> \* MERGEFORMAT </w:instrText>
      </w:r>
      <w:r w:rsidRPr="00F97336">
        <w:fldChar w:fldCharType="separate"/>
      </w:r>
      <w:r w:rsidR="000B0153">
        <w:t>12.1(a)(ii)</w:t>
      </w:r>
      <w:r w:rsidRPr="00F97336">
        <w:fldChar w:fldCharType="end"/>
      </w:r>
      <w:r w:rsidRPr="00F97336">
        <w:t xml:space="preserve"> and </w:t>
      </w:r>
      <w:r w:rsidRPr="00F97336">
        <w:fldChar w:fldCharType="begin"/>
      </w:r>
      <w:r w:rsidRPr="00F97336">
        <w:instrText xml:space="preserve"> REF _Ref56175008 \w \h </w:instrText>
      </w:r>
      <w:r w:rsidR="00C43476" w:rsidRPr="00F97336">
        <w:instrText xml:space="preserve"> \* MERGEFORMAT </w:instrText>
      </w:r>
      <w:r w:rsidRPr="00F97336">
        <w:fldChar w:fldCharType="separate"/>
      </w:r>
      <w:r w:rsidR="000B0153">
        <w:t>12.1(b)(ii)</w:t>
      </w:r>
      <w:r w:rsidRPr="00F97336">
        <w:fldChar w:fldCharType="end"/>
      </w:r>
      <w:r w:rsidRPr="00F97336">
        <w:t xml:space="preserve"> will not</w:t>
      </w:r>
      <w:r w:rsidRPr="00F97336">
        <w:rPr>
          <w:bCs/>
        </w:rPr>
        <w:t xml:space="preserve"> </w:t>
      </w:r>
      <w:r w:rsidRPr="00F97336">
        <w:t>be paid for overtime hours worked.</w:t>
      </w:r>
      <w:bookmarkEnd w:id="218"/>
    </w:p>
    <w:p w14:paraId="6D1978EB" w14:textId="556E9BE7" w:rsidR="00EA055E" w:rsidRPr="00F97336" w:rsidRDefault="00EA055E" w:rsidP="00EA055E">
      <w:pPr>
        <w:pStyle w:val="Level2Bold"/>
      </w:pPr>
      <w:r w:rsidRPr="00F97336">
        <w:t>Break between shifts</w:t>
      </w:r>
    </w:p>
    <w:p w14:paraId="0540B9C6" w14:textId="25B19821" w:rsidR="00EA055E" w:rsidRPr="00F97336" w:rsidRDefault="00EA055E" w:rsidP="00EA055E">
      <w:pPr>
        <w:pStyle w:val="Level3"/>
      </w:pPr>
      <w:bookmarkStart w:id="219" w:name="_Ref13228108"/>
      <w:r w:rsidRPr="00F97336">
        <w:t xml:space="preserve">Subject to clause </w:t>
      </w:r>
      <w:r w:rsidR="004A6DF5" w:rsidRPr="00F97336">
        <w:fldChar w:fldCharType="begin"/>
      </w:r>
      <w:r w:rsidR="004A6DF5" w:rsidRPr="00F97336">
        <w:instrText xml:space="preserve"> REF _Ref13228097 \w \h </w:instrText>
      </w:r>
      <w:r w:rsidR="00C43476" w:rsidRPr="00F97336">
        <w:instrText xml:space="preserve"> \* MERGEFORMAT </w:instrText>
      </w:r>
      <w:r w:rsidR="004A6DF5" w:rsidRPr="00F97336">
        <w:fldChar w:fldCharType="separate"/>
      </w:r>
      <w:r w:rsidR="000B0153">
        <w:t>19.3(b)</w:t>
      </w:r>
      <w:r w:rsidR="004A6DF5" w:rsidRPr="00F97336">
        <w:fldChar w:fldCharType="end"/>
      </w:r>
      <w:r w:rsidRPr="00F97336">
        <w:t xml:space="preserve">, an employee is entitled to a minimum 10 hour break between shifts. An employee required by the employer to resume work without having a break of at least 10 consecutive hours between shifts (including overtime worked on either shift), must be paid at the rate of </w:t>
      </w:r>
      <w:r w:rsidRPr="00F97336">
        <w:rPr>
          <w:b/>
        </w:rPr>
        <w:t>200%</w:t>
      </w:r>
      <w:r w:rsidRPr="00F97336">
        <w:t xml:space="preserve"> of the minimum hourly rate for all time worked until they have had a break from work of at least 10 hours.</w:t>
      </w:r>
      <w:bookmarkEnd w:id="219"/>
    </w:p>
    <w:p w14:paraId="1F2391B6" w14:textId="2CD06E5A" w:rsidR="00EA055E" w:rsidRPr="00F97336" w:rsidRDefault="00EA055E" w:rsidP="00EA055E">
      <w:pPr>
        <w:pStyle w:val="Level3"/>
      </w:pPr>
      <w:bookmarkStart w:id="220" w:name="_Ref13228097"/>
      <w:r w:rsidRPr="00F97336">
        <w:t xml:space="preserve">An employee is not entitled to be paid at the rate of </w:t>
      </w:r>
      <w:r w:rsidRPr="00F97336">
        <w:rPr>
          <w:b/>
        </w:rPr>
        <w:t>200%</w:t>
      </w:r>
      <w:r w:rsidRPr="00F97336">
        <w:t xml:space="preserve"> in accordance with clause </w:t>
      </w:r>
      <w:r w:rsidR="004A6DF5" w:rsidRPr="00F97336">
        <w:fldChar w:fldCharType="begin"/>
      </w:r>
      <w:r w:rsidR="004A6DF5" w:rsidRPr="00F97336">
        <w:instrText xml:space="preserve"> REF _Ref13228108 \w \h </w:instrText>
      </w:r>
      <w:r w:rsidR="00C43476" w:rsidRPr="00F97336">
        <w:instrText xml:space="preserve"> \* MERGEFORMAT </w:instrText>
      </w:r>
      <w:r w:rsidR="004A6DF5" w:rsidRPr="00F97336">
        <w:fldChar w:fldCharType="separate"/>
      </w:r>
      <w:r w:rsidR="000B0153">
        <w:t>19.3(a)</w:t>
      </w:r>
      <w:r w:rsidR="004A6DF5" w:rsidRPr="00F97336">
        <w:fldChar w:fldCharType="end"/>
      </w:r>
      <w:r w:rsidRPr="00F97336">
        <w:t xml:space="preserve"> if they have worked 3 consecutive hours or less prior to the commencement of a break between shifts.</w:t>
      </w:r>
      <w:bookmarkEnd w:id="220"/>
    </w:p>
    <w:p w14:paraId="3299B01C" w14:textId="77777777" w:rsidR="00EA055E" w:rsidRPr="00F97336" w:rsidRDefault="00EA055E" w:rsidP="00EA055E">
      <w:pPr>
        <w:pStyle w:val="Level2Bold"/>
      </w:pPr>
      <w:bookmarkStart w:id="221" w:name="_Ref13228132"/>
      <w:r w:rsidRPr="00F97336">
        <w:t>Time off instead of payment for overtime</w:t>
      </w:r>
      <w:bookmarkEnd w:id="221"/>
    </w:p>
    <w:p w14:paraId="4D05F677" w14:textId="77777777" w:rsidR="00EA055E" w:rsidRPr="00F97336" w:rsidRDefault="00EA055E" w:rsidP="00EA055E">
      <w:pPr>
        <w:pStyle w:val="Level3"/>
        <w:tabs>
          <w:tab w:val="left" w:pos="1418"/>
        </w:tabs>
      </w:pPr>
      <w:r w:rsidRPr="00F97336">
        <w:t>An employee and employer may agree in writing to the employee taking time off instead of being paid for a particular amount of overtime that has been worked by the employee.</w:t>
      </w:r>
    </w:p>
    <w:p w14:paraId="78CD1A54" w14:textId="7D98495B" w:rsidR="00EA055E" w:rsidRPr="00F97336" w:rsidRDefault="00EA055E" w:rsidP="00EA055E">
      <w:pPr>
        <w:pStyle w:val="Level3"/>
        <w:tabs>
          <w:tab w:val="left" w:pos="1418"/>
        </w:tabs>
      </w:pPr>
      <w:bookmarkStart w:id="222" w:name="_Ref13228186"/>
      <w:r w:rsidRPr="00F97336">
        <w:t xml:space="preserve">Any amount of overtime that has been worked by an employee in a particular pay period and that is to be taken as time off instead of the employee being paid for it must be the subject of a separate agreement under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w:t>
      </w:r>
      <w:bookmarkEnd w:id="222"/>
    </w:p>
    <w:p w14:paraId="6F780651" w14:textId="77777777" w:rsidR="00EA055E" w:rsidRPr="00F97336" w:rsidRDefault="00EA055E" w:rsidP="00EA055E">
      <w:pPr>
        <w:pStyle w:val="Level3"/>
        <w:tabs>
          <w:tab w:val="left" w:pos="1418"/>
        </w:tabs>
      </w:pPr>
      <w:r w:rsidRPr="00F97336">
        <w:t>An agreement must state each of the following:</w:t>
      </w:r>
    </w:p>
    <w:p w14:paraId="6A9750BA" w14:textId="77777777" w:rsidR="00EA055E" w:rsidRPr="00F97336" w:rsidRDefault="00EA055E" w:rsidP="00EA055E">
      <w:pPr>
        <w:pStyle w:val="Level4"/>
        <w:tabs>
          <w:tab w:val="left" w:pos="1985"/>
        </w:tabs>
      </w:pPr>
      <w:r w:rsidRPr="00F97336">
        <w:t>the number of overtime hours to which it applies and when those hours were worked;</w:t>
      </w:r>
    </w:p>
    <w:p w14:paraId="4A00E0C9" w14:textId="77777777" w:rsidR="00EA055E" w:rsidRPr="00F97336" w:rsidRDefault="00EA055E" w:rsidP="00EA055E">
      <w:pPr>
        <w:pStyle w:val="Level4"/>
        <w:tabs>
          <w:tab w:val="left" w:pos="1985"/>
        </w:tabs>
      </w:pPr>
      <w:r w:rsidRPr="00F97336">
        <w:t>that the employer and employee agree that the employee may take time off instead of being paid for the overtime;</w:t>
      </w:r>
    </w:p>
    <w:p w14:paraId="1EBC6A78" w14:textId="77777777" w:rsidR="00EA055E" w:rsidRPr="00F97336" w:rsidRDefault="00EA055E" w:rsidP="00EA055E">
      <w:pPr>
        <w:pStyle w:val="Level4"/>
        <w:tabs>
          <w:tab w:val="left" w:pos="1985"/>
        </w:tabs>
      </w:pPr>
      <w:bookmarkStart w:id="223" w:name="_Ref13228149"/>
      <w:r w:rsidRPr="00F97336">
        <w:t>that, if the employee requests at any time, the employer must pay the employee, for overtime covered by the agreement but not taken as time off, at the overtime rate applicable to the overtime when worked;</w:t>
      </w:r>
      <w:bookmarkEnd w:id="223"/>
    </w:p>
    <w:p w14:paraId="3D4D4334" w14:textId="66BA831F" w:rsidR="00EA055E" w:rsidRPr="00F97336" w:rsidRDefault="00EA055E" w:rsidP="00EA055E">
      <w:pPr>
        <w:pStyle w:val="Level4"/>
        <w:tabs>
          <w:tab w:val="left" w:pos="1985"/>
        </w:tabs>
      </w:pPr>
      <w:r w:rsidRPr="00F97336">
        <w:t xml:space="preserve">that any payment mentioned in clause </w:t>
      </w:r>
      <w:r w:rsidR="004A6DF5" w:rsidRPr="00F97336">
        <w:fldChar w:fldCharType="begin"/>
      </w:r>
      <w:r w:rsidR="004A6DF5" w:rsidRPr="00F97336">
        <w:instrText xml:space="preserve"> REF _Ref13228149 \w \h </w:instrText>
      </w:r>
      <w:r w:rsidR="00C43476" w:rsidRPr="00F97336">
        <w:instrText xml:space="preserve"> \* MERGEFORMAT </w:instrText>
      </w:r>
      <w:r w:rsidR="004A6DF5" w:rsidRPr="00F97336">
        <w:fldChar w:fldCharType="separate"/>
      </w:r>
      <w:r w:rsidR="000B0153">
        <w:t>19.4(c)(iii)</w:t>
      </w:r>
      <w:r w:rsidR="004A6DF5" w:rsidRPr="00F97336">
        <w:fldChar w:fldCharType="end"/>
      </w:r>
      <w:r w:rsidR="004A6DF5" w:rsidRPr="00F97336">
        <w:t xml:space="preserve"> </w:t>
      </w:r>
      <w:r w:rsidRPr="00F97336">
        <w:t>must be made in the next pay period following the request.</w:t>
      </w:r>
    </w:p>
    <w:p w14:paraId="5817F1EA" w14:textId="4A9116AA" w:rsidR="00EA055E" w:rsidRPr="00F97336" w:rsidRDefault="00EA055E" w:rsidP="00EA055E">
      <w:pPr>
        <w:pStyle w:val="Block2"/>
      </w:pPr>
      <w:r w:rsidRPr="00F97336">
        <w:t xml:space="preserve">NOTE: An example of the type of agreement required by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 xml:space="preserve"> is set out at </w:t>
      </w:r>
      <w:r w:rsidRPr="00F97336">
        <w:rPr>
          <w:highlight w:val="yellow"/>
        </w:rPr>
        <w:fldChar w:fldCharType="begin"/>
      </w:r>
      <w:r w:rsidRPr="00F97336">
        <w:instrText xml:space="preserve"> REF _Ref12981572 \w \h </w:instrText>
      </w:r>
      <w:r w:rsidR="00C43476" w:rsidRPr="00F97336">
        <w:rPr>
          <w:highlight w:val="yellow"/>
        </w:rPr>
        <w:instrText xml:space="preserve"> \* MERGEFORMAT </w:instrText>
      </w:r>
      <w:r w:rsidRPr="00F97336">
        <w:rPr>
          <w:highlight w:val="yellow"/>
        </w:rPr>
      </w:r>
      <w:r w:rsidRPr="00F97336">
        <w:rPr>
          <w:highlight w:val="yellow"/>
        </w:rPr>
        <w:fldChar w:fldCharType="separate"/>
      </w:r>
      <w:r w:rsidR="000B0153">
        <w:t>Schedule E</w:t>
      </w:r>
      <w:r w:rsidRPr="00F97336">
        <w:rPr>
          <w:highlight w:val="yellow"/>
        </w:rPr>
        <w:fldChar w:fldCharType="end"/>
      </w:r>
      <w:r w:rsidRPr="00F97336">
        <w:rPr>
          <w:highlight w:val="yellow"/>
        </w:rPr>
        <w:fldChar w:fldCharType="begin"/>
      </w:r>
      <w:r w:rsidRPr="00F97336">
        <w:rPr>
          <w:highlight w:val="yellow"/>
        </w:rPr>
        <w:instrText xml:space="preserve"> REF _Ref12981580 \h </w:instrText>
      </w:r>
      <w:r w:rsidR="00C43476" w:rsidRPr="00F97336">
        <w:rPr>
          <w:highlight w:val="yellow"/>
        </w:rPr>
        <w:instrText xml:space="preserve"> \* MERGEFORMAT </w:instrText>
      </w:r>
      <w:r w:rsidRPr="00F97336">
        <w:rPr>
          <w:highlight w:val="yellow"/>
        </w:rPr>
      </w:r>
      <w:r w:rsidRPr="00F97336">
        <w:rPr>
          <w:highlight w:val="yellow"/>
        </w:rPr>
        <w:fldChar w:fldCharType="separate"/>
      </w:r>
      <w:r w:rsidR="000B0153" w:rsidRPr="00F97336">
        <w:t>—</w:t>
      </w:r>
      <w:r w:rsidR="000B0153" w:rsidRPr="00F97336">
        <w:rPr>
          <w:lang w:val="en-GB"/>
        </w:rPr>
        <w:t>Agreement for Time Off Instead of Payment for Overtime</w:t>
      </w:r>
      <w:r w:rsidRPr="00F97336">
        <w:rPr>
          <w:highlight w:val="yellow"/>
        </w:rPr>
        <w:fldChar w:fldCharType="end"/>
      </w:r>
      <w:r w:rsidRPr="00F97336">
        <w:t xml:space="preserve">. There is no requirement to use the form of agreement set out at </w:t>
      </w:r>
      <w:r w:rsidRPr="00F97336">
        <w:rPr>
          <w:highlight w:val="yellow"/>
        </w:rPr>
        <w:fldChar w:fldCharType="begin"/>
      </w:r>
      <w:r w:rsidRPr="00F97336">
        <w:instrText xml:space="preserve"> REF _Ref12981572 \w \h </w:instrText>
      </w:r>
      <w:r w:rsidR="00C43476" w:rsidRPr="00F97336">
        <w:rPr>
          <w:highlight w:val="yellow"/>
        </w:rPr>
        <w:instrText xml:space="preserve"> \* MERGEFORMAT </w:instrText>
      </w:r>
      <w:r w:rsidRPr="00F97336">
        <w:rPr>
          <w:highlight w:val="yellow"/>
        </w:rPr>
      </w:r>
      <w:r w:rsidRPr="00F97336">
        <w:rPr>
          <w:highlight w:val="yellow"/>
        </w:rPr>
        <w:fldChar w:fldCharType="separate"/>
      </w:r>
      <w:r w:rsidR="000B0153">
        <w:t>Schedule E</w:t>
      </w:r>
      <w:r w:rsidRPr="00F97336">
        <w:rPr>
          <w:highlight w:val="yellow"/>
        </w:rPr>
        <w:fldChar w:fldCharType="end"/>
      </w:r>
      <w:r w:rsidRPr="00F97336">
        <w:rPr>
          <w:highlight w:val="yellow"/>
        </w:rPr>
        <w:fldChar w:fldCharType="begin"/>
      </w:r>
      <w:r w:rsidRPr="00F97336">
        <w:rPr>
          <w:highlight w:val="yellow"/>
        </w:rPr>
        <w:instrText xml:space="preserve"> REF _Ref12981580 \h </w:instrText>
      </w:r>
      <w:r w:rsidR="00C43476" w:rsidRPr="00F97336">
        <w:rPr>
          <w:highlight w:val="yellow"/>
        </w:rPr>
        <w:instrText xml:space="preserve"> \* MERGEFORMAT </w:instrText>
      </w:r>
      <w:r w:rsidRPr="00F97336">
        <w:rPr>
          <w:highlight w:val="yellow"/>
        </w:rPr>
      </w:r>
      <w:r w:rsidRPr="00F97336">
        <w:rPr>
          <w:highlight w:val="yellow"/>
        </w:rPr>
        <w:fldChar w:fldCharType="separate"/>
      </w:r>
      <w:r w:rsidR="000B0153" w:rsidRPr="00F97336">
        <w:t>—</w:t>
      </w:r>
      <w:r w:rsidR="000B0153" w:rsidRPr="00F97336">
        <w:rPr>
          <w:lang w:val="en-GB"/>
        </w:rPr>
        <w:t>Agreement for Time Off Instead of Payment for Overtime</w:t>
      </w:r>
      <w:r w:rsidRPr="00F97336">
        <w:rPr>
          <w:highlight w:val="yellow"/>
        </w:rPr>
        <w:fldChar w:fldCharType="end"/>
      </w:r>
      <w:r w:rsidRPr="00F97336">
        <w:t xml:space="preserve">. An agreement under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 xml:space="preserve"> can also be made by an exchange of emails between the employee and employer, or by other electronic means.</w:t>
      </w:r>
    </w:p>
    <w:p w14:paraId="29A8778C" w14:textId="77777777" w:rsidR="00EA055E" w:rsidRPr="00F97336" w:rsidRDefault="00EA055E" w:rsidP="00EA055E">
      <w:pPr>
        <w:pStyle w:val="Level3"/>
        <w:tabs>
          <w:tab w:val="left" w:pos="1418"/>
        </w:tabs>
      </w:pPr>
      <w:r w:rsidRPr="00F97336">
        <w:lastRenderedPageBreak/>
        <w:t>The period of time off that an employee is entitled to take is the same as the number of overtime hours worked.</w:t>
      </w:r>
    </w:p>
    <w:p w14:paraId="3EFF1206" w14:textId="39C120D1" w:rsidR="00EA055E" w:rsidRPr="00F97336" w:rsidRDefault="00EA055E" w:rsidP="00EA055E">
      <w:pPr>
        <w:pStyle w:val="Block2"/>
      </w:pPr>
      <w:r w:rsidRPr="00F97336">
        <w:t xml:space="preserve">EXAMPLE: By making an agreement under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 xml:space="preserve"> an employee who worked 2 overtime hours is entitled to 2 hours’ time off.</w:t>
      </w:r>
    </w:p>
    <w:p w14:paraId="5A6333B0" w14:textId="77777777" w:rsidR="00EA055E" w:rsidRPr="00F97336" w:rsidRDefault="00EA055E" w:rsidP="00EA055E">
      <w:pPr>
        <w:pStyle w:val="Level3"/>
        <w:tabs>
          <w:tab w:val="left" w:pos="1418"/>
        </w:tabs>
      </w:pPr>
      <w:bookmarkStart w:id="224" w:name="_Ref13228173"/>
      <w:r w:rsidRPr="00F97336">
        <w:t>Time off must be taken:</w:t>
      </w:r>
      <w:bookmarkEnd w:id="224"/>
    </w:p>
    <w:p w14:paraId="2AC2DA07" w14:textId="77777777" w:rsidR="00EA055E" w:rsidRPr="00F97336" w:rsidRDefault="00EA055E" w:rsidP="00EA055E">
      <w:pPr>
        <w:pStyle w:val="Level4"/>
        <w:tabs>
          <w:tab w:val="left" w:pos="1985"/>
        </w:tabs>
      </w:pPr>
      <w:r w:rsidRPr="00F97336">
        <w:t>within the period of 6 months after the overtime is worked; and</w:t>
      </w:r>
    </w:p>
    <w:p w14:paraId="10331863" w14:textId="77777777" w:rsidR="00EA055E" w:rsidRPr="00F97336" w:rsidRDefault="00EA055E" w:rsidP="00EA055E">
      <w:pPr>
        <w:pStyle w:val="Level4"/>
        <w:tabs>
          <w:tab w:val="left" w:pos="1985"/>
        </w:tabs>
      </w:pPr>
      <w:r w:rsidRPr="00F97336">
        <w:t>at a time or times within that period of 6 months agreed by the employee and employer.</w:t>
      </w:r>
    </w:p>
    <w:p w14:paraId="133B3947" w14:textId="563E8B59" w:rsidR="00EA055E" w:rsidRPr="00F97336" w:rsidRDefault="00EA055E" w:rsidP="00EA055E">
      <w:pPr>
        <w:pStyle w:val="Level3"/>
        <w:tabs>
          <w:tab w:val="left" w:pos="1418"/>
        </w:tabs>
      </w:pPr>
      <w:r w:rsidRPr="00F97336">
        <w:t xml:space="preserve">If the employee requests at any time, to be paid for overtime covered by an agreement under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 xml:space="preserve"> but not taken as time off, the employer must pay the employee for the overtime, in the next pay period following the request, at the overtime rate applicable to the overtime when worked.</w:t>
      </w:r>
    </w:p>
    <w:p w14:paraId="62110BD1" w14:textId="70C14D86" w:rsidR="00EA055E" w:rsidRPr="00F97336" w:rsidRDefault="00EA055E" w:rsidP="00EA055E">
      <w:pPr>
        <w:pStyle w:val="Level3"/>
        <w:tabs>
          <w:tab w:val="left" w:pos="1418"/>
        </w:tabs>
      </w:pPr>
      <w:r w:rsidRPr="00F97336">
        <w:t>If time off for overtime that has been worked is not taken within the period of 6</w:t>
      </w:r>
      <w:r w:rsidR="00063045" w:rsidRPr="00F97336">
        <w:t> </w:t>
      </w:r>
      <w:r w:rsidRPr="00F97336">
        <w:t xml:space="preserve">months mentioned in </w:t>
      </w:r>
      <w:r w:rsidR="005A4BC1" w:rsidRPr="00F97336">
        <w:t xml:space="preserve">clause </w:t>
      </w:r>
      <w:r w:rsidR="004A6DF5" w:rsidRPr="00F97336">
        <w:fldChar w:fldCharType="begin"/>
      </w:r>
      <w:r w:rsidR="004A6DF5" w:rsidRPr="00F97336">
        <w:instrText xml:space="preserve"> REF _Ref13228173 \w \h </w:instrText>
      </w:r>
      <w:r w:rsidR="00C43476" w:rsidRPr="00F97336">
        <w:instrText xml:space="preserve"> \* MERGEFORMAT </w:instrText>
      </w:r>
      <w:r w:rsidR="004A6DF5" w:rsidRPr="00F97336">
        <w:fldChar w:fldCharType="separate"/>
      </w:r>
      <w:r w:rsidR="000B0153">
        <w:t>19.4(e)</w:t>
      </w:r>
      <w:r w:rsidR="004A6DF5" w:rsidRPr="00F97336">
        <w:fldChar w:fldCharType="end"/>
      </w:r>
      <w:r w:rsidRPr="00F97336">
        <w:t>, the employer must pay the employee for the overtime, in the next pay period following those 6 months, at the overtime rate applicable to the overtime when worked.</w:t>
      </w:r>
    </w:p>
    <w:p w14:paraId="42FF4584" w14:textId="0C73AF56" w:rsidR="00EA055E" w:rsidRPr="00F97336" w:rsidRDefault="00EA055E" w:rsidP="00EA055E">
      <w:pPr>
        <w:pStyle w:val="Level3"/>
        <w:tabs>
          <w:tab w:val="left" w:pos="1418"/>
        </w:tabs>
      </w:pPr>
      <w:r w:rsidRPr="00F97336">
        <w:t xml:space="preserve">The employer must keep a copy of any agreement under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 xml:space="preserve"> as an employee record.</w:t>
      </w:r>
    </w:p>
    <w:p w14:paraId="561AA4B4" w14:textId="77777777" w:rsidR="00EA055E" w:rsidRPr="00F97336" w:rsidRDefault="00EA055E" w:rsidP="00EA055E">
      <w:pPr>
        <w:pStyle w:val="Level3"/>
        <w:tabs>
          <w:tab w:val="left" w:pos="1418"/>
        </w:tabs>
      </w:pPr>
      <w:r w:rsidRPr="00F97336">
        <w:t>An employer must not exert undue influence or undue pressure on an employee in relation to a decision by the employee to make, or not make, an agreement to take time off instead of payment for overtime.</w:t>
      </w:r>
    </w:p>
    <w:p w14:paraId="572D7FBB" w14:textId="1653BD62" w:rsidR="00EA055E" w:rsidRDefault="00EA055E" w:rsidP="00EA055E">
      <w:pPr>
        <w:pStyle w:val="Level3"/>
        <w:tabs>
          <w:tab w:val="left" w:pos="1418"/>
        </w:tabs>
      </w:pPr>
      <w:r w:rsidRPr="00F97336">
        <w:t xml:space="preserve">An employee may, under section 65 of the </w:t>
      </w:r>
      <w:hyperlink r:id="rId167" w:history="1">
        <w:r w:rsidRPr="00F97336">
          <w:rPr>
            <w:rStyle w:val="Hyperlink"/>
          </w:rPr>
          <w:t>Act</w:t>
        </w:r>
      </w:hyperlink>
      <w:r w:rsidRPr="00F97336">
        <w:t xml:space="preserve">, request to take time off, at a time or times specified in the request or to be subsequently agreed by the employer and the employee, instead of being paid for overtime worked by the employee. If the employer agrees to the request then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 xml:space="preserve"> will apply, including the requirement for separate written agreements under clause </w:t>
      </w:r>
      <w:r w:rsidR="004A6DF5" w:rsidRPr="00F97336">
        <w:fldChar w:fldCharType="begin"/>
      </w:r>
      <w:r w:rsidR="004A6DF5" w:rsidRPr="00F97336">
        <w:instrText xml:space="preserve"> REF _Ref13228186 \w \h </w:instrText>
      </w:r>
      <w:r w:rsidR="00C43476" w:rsidRPr="00F97336">
        <w:instrText xml:space="preserve"> \* MERGEFORMAT </w:instrText>
      </w:r>
      <w:r w:rsidR="004A6DF5" w:rsidRPr="00F97336">
        <w:fldChar w:fldCharType="separate"/>
      </w:r>
      <w:r w:rsidR="000B0153">
        <w:t>19.4(b)</w:t>
      </w:r>
      <w:r w:rsidR="004A6DF5" w:rsidRPr="00F97336">
        <w:fldChar w:fldCharType="end"/>
      </w:r>
      <w:r w:rsidRPr="00F97336">
        <w:t xml:space="preserve"> for overtime that has been worked.</w:t>
      </w:r>
    </w:p>
    <w:p w14:paraId="6CD1122E" w14:textId="63DD3757" w:rsidR="00A7096E" w:rsidRPr="00A7096E" w:rsidRDefault="00A7096E" w:rsidP="00A7096E">
      <w:pPr>
        <w:pStyle w:val="History"/>
      </w:pPr>
      <w:r w:rsidRPr="00A7096E">
        <w:t xml:space="preserve">[Note varied by </w:t>
      </w:r>
      <w:hyperlink r:id="rId168" w:history="1">
        <w:r>
          <w:rPr>
            <w:rStyle w:val="Hyperlink"/>
          </w:rPr>
          <w:t>PR763300</w:t>
        </w:r>
      </w:hyperlink>
      <w:r w:rsidRPr="00A7096E">
        <w:t xml:space="preserve"> ppc 01Aug23]</w:t>
      </w:r>
    </w:p>
    <w:p w14:paraId="078A09D2" w14:textId="218478E6" w:rsidR="00EA055E" w:rsidRPr="00F97336" w:rsidRDefault="00EA055E" w:rsidP="00851041">
      <w:pPr>
        <w:pStyle w:val="Block2"/>
      </w:pPr>
      <w:r w:rsidRPr="00F97336">
        <w:t xml:space="preserve">NOTE: If an employee makes a request under section 65 of the </w:t>
      </w:r>
      <w:hyperlink r:id="rId169" w:history="1">
        <w:r w:rsidRPr="00F97336">
          <w:rPr>
            <w:rStyle w:val="Hyperlink"/>
          </w:rPr>
          <w:t>Act</w:t>
        </w:r>
      </w:hyperlink>
      <w:r w:rsidRPr="00F97336">
        <w:t xml:space="preserve"> for a change in working arrangements, the employer may only refuse that request on reasonable business grounds (see </w:t>
      </w:r>
      <w:r w:rsidR="00A7096E" w:rsidRPr="0079458F">
        <w:t>section 65A(3)</w:t>
      </w:r>
      <w:r w:rsidRPr="00F97336">
        <w:t xml:space="preserve"> of the </w:t>
      </w:r>
      <w:hyperlink r:id="rId170" w:history="1">
        <w:r w:rsidRPr="00F97336">
          <w:rPr>
            <w:rStyle w:val="Hyperlink"/>
          </w:rPr>
          <w:t>Act</w:t>
        </w:r>
      </w:hyperlink>
      <w:r w:rsidRPr="00F97336">
        <w:t>).</w:t>
      </w:r>
    </w:p>
    <w:p w14:paraId="55A76B72" w14:textId="231E2535" w:rsidR="00EA055E" w:rsidRPr="00F97336" w:rsidRDefault="00EA055E" w:rsidP="00EA055E">
      <w:pPr>
        <w:pStyle w:val="Level3"/>
        <w:tabs>
          <w:tab w:val="left" w:pos="1418"/>
        </w:tabs>
        <w:spacing w:after="120"/>
      </w:pPr>
      <w:r w:rsidRPr="00F97336">
        <w:t xml:space="preserve">If, on the termination of the employee’s employment, time off for overtime worked by the employee to which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 xml:space="preserve"> applies has not been taken, the employer must pay the employee for the overtime at the overtime rate applicable to the overtime when worked.</w:t>
      </w:r>
    </w:p>
    <w:p w14:paraId="12D1CA0F" w14:textId="22E7EA81" w:rsidR="00EA055E" w:rsidRPr="00F97336" w:rsidRDefault="00EA055E" w:rsidP="00851041">
      <w:pPr>
        <w:pStyle w:val="Block2"/>
      </w:pPr>
      <w:r w:rsidRPr="00F97336">
        <w:t xml:space="preserve">NOTE: Under section 345(1) of the </w:t>
      </w:r>
      <w:hyperlink r:id="rId171" w:history="1">
        <w:r w:rsidRPr="00F97336">
          <w:rPr>
            <w:rStyle w:val="Hyperlink"/>
          </w:rPr>
          <w:t>Act</w:t>
        </w:r>
      </w:hyperlink>
      <w:r w:rsidRPr="00F97336">
        <w:t xml:space="preserve">, a person must not knowingly or recklessly make a false or misleading representation about the workplace rights of another person under clause </w:t>
      </w:r>
      <w:r w:rsidR="004A6DF5" w:rsidRPr="00F97336">
        <w:fldChar w:fldCharType="begin"/>
      </w:r>
      <w:r w:rsidR="004A6DF5" w:rsidRPr="00F97336">
        <w:instrText xml:space="preserve"> REF _Ref13228132 \w \h </w:instrText>
      </w:r>
      <w:r w:rsidR="00C43476" w:rsidRPr="00F97336">
        <w:instrText xml:space="preserve"> \* MERGEFORMAT </w:instrText>
      </w:r>
      <w:r w:rsidR="004A6DF5" w:rsidRPr="00F97336">
        <w:fldChar w:fldCharType="separate"/>
      </w:r>
      <w:r w:rsidR="000B0153">
        <w:t>19.4</w:t>
      </w:r>
      <w:r w:rsidR="004A6DF5" w:rsidRPr="00F97336">
        <w:fldChar w:fldCharType="end"/>
      </w:r>
      <w:r w:rsidRPr="00F97336">
        <w:t>.</w:t>
      </w:r>
    </w:p>
    <w:p w14:paraId="15416C88" w14:textId="77777777" w:rsidR="00F226AC" w:rsidRPr="00F97336" w:rsidRDefault="00F226AC" w:rsidP="00AD2397">
      <w:pPr>
        <w:pStyle w:val="Level1"/>
        <w:rPr>
          <w:rFonts w:cs="Times New Roman"/>
        </w:rPr>
      </w:pPr>
      <w:bookmarkStart w:id="225" w:name="_Ref45893351"/>
      <w:bookmarkStart w:id="226" w:name="_Ref45893355"/>
      <w:bookmarkStart w:id="227" w:name="_Ref47525510"/>
      <w:bookmarkStart w:id="228" w:name="_Ref47525512"/>
      <w:bookmarkStart w:id="229" w:name="_Toc184810746"/>
      <w:bookmarkStart w:id="230" w:name="_Ref208803257"/>
      <w:bookmarkStart w:id="231" w:name="_Ref208803353"/>
      <w:bookmarkStart w:id="232" w:name="_Toc208886002"/>
      <w:bookmarkStart w:id="233" w:name="_Toc208886090"/>
      <w:bookmarkStart w:id="234" w:name="_Toc208902580"/>
      <w:bookmarkStart w:id="235" w:name="_Toc208932485"/>
      <w:bookmarkStart w:id="236" w:name="_Toc208932570"/>
      <w:bookmarkStart w:id="237" w:name="_Toc208979925"/>
      <w:bookmarkStart w:id="238" w:name="_Ref241316765"/>
      <w:bookmarkStart w:id="239" w:name="_Ref241316782"/>
      <w:r w:rsidRPr="00F97336">
        <w:rPr>
          <w:rFonts w:cs="Times New Roman"/>
        </w:rPr>
        <w:lastRenderedPageBreak/>
        <w:t>Penalty rates</w:t>
      </w:r>
      <w:bookmarkEnd w:id="225"/>
      <w:bookmarkEnd w:id="226"/>
      <w:bookmarkEnd w:id="227"/>
      <w:bookmarkEnd w:id="228"/>
      <w:bookmarkEnd w:id="229"/>
    </w:p>
    <w:p w14:paraId="09ED5109" w14:textId="77777777" w:rsidR="00F226AC" w:rsidRPr="00F97336" w:rsidRDefault="00F226AC" w:rsidP="00AD2397">
      <w:pPr>
        <w:pStyle w:val="Level2Bold"/>
      </w:pPr>
      <w:r w:rsidRPr="00F97336">
        <w:t>Payment for working Saturdays and Sundays</w:t>
      </w:r>
    </w:p>
    <w:p w14:paraId="704A7F83" w14:textId="77777777" w:rsidR="00F226AC" w:rsidRPr="00F97336" w:rsidRDefault="00FF1011" w:rsidP="00161102">
      <w:pPr>
        <w:pStyle w:val="Block1"/>
      </w:pPr>
      <w:r w:rsidRPr="00F97336">
        <w:t>A full-time or part-time</w:t>
      </w:r>
      <w:r w:rsidR="00F226AC" w:rsidRPr="00F97336">
        <w:t xml:space="preserve"> employee must be paid at the following rates for all ordinary hours worked:</w:t>
      </w:r>
    </w:p>
    <w:p w14:paraId="750ABC19" w14:textId="77777777" w:rsidR="00F226AC" w:rsidRPr="00F97336" w:rsidRDefault="00F226AC" w:rsidP="00161102">
      <w:pPr>
        <w:pStyle w:val="Level3"/>
      </w:pPr>
      <w:r w:rsidRPr="00F97336">
        <w:t>Saturday—</w:t>
      </w:r>
      <w:r w:rsidRPr="00F97336">
        <w:rPr>
          <w:b/>
        </w:rPr>
        <w:t>125%</w:t>
      </w:r>
      <w:r w:rsidRPr="00F97336">
        <w:t xml:space="preserve"> of the minimum hourly rate; and</w:t>
      </w:r>
    </w:p>
    <w:p w14:paraId="37DF007F" w14:textId="77777777" w:rsidR="00F226AC" w:rsidRPr="00F97336" w:rsidRDefault="00F226AC" w:rsidP="00161102">
      <w:pPr>
        <w:pStyle w:val="Level3"/>
      </w:pPr>
      <w:r w:rsidRPr="00F97336">
        <w:t>Sunday—</w:t>
      </w:r>
      <w:r w:rsidRPr="00F97336">
        <w:rPr>
          <w:b/>
        </w:rPr>
        <w:t>150%</w:t>
      </w:r>
      <w:r w:rsidRPr="00F97336">
        <w:t xml:space="preserve"> of the minimum hourly rate.</w:t>
      </w:r>
    </w:p>
    <w:p w14:paraId="0122D3E5" w14:textId="62FEAFCE" w:rsidR="00F226AC" w:rsidRPr="00F97336" w:rsidRDefault="00F226AC" w:rsidP="00CD014A">
      <w:pPr>
        <w:pStyle w:val="Level2"/>
      </w:pPr>
      <w:r w:rsidRPr="00F97336">
        <w:t xml:space="preserve">Payment for working on </w:t>
      </w:r>
      <w:r w:rsidR="00BD69C1" w:rsidRPr="00F97336">
        <w:t>a public holiday</w:t>
      </w:r>
      <w:r w:rsidRPr="00F97336">
        <w:t xml:space="preserve"> is dealt with in clause </w:t>
      </w:r>
      <w:r w:rsidR="00CD014A" w:rsidRPr="00F97336">
        <w:fldChar w:fldCharType="begin"/>
      </w:r>
      <w:r w:rsidR="00CD014A" w:rsidRPr="00F97336">
        <w:instrText xml:space="preserve"> REF _Ref16682766 \w \h </w:instrText>
      </w:r>
      <w:r w:rsidR="00C43476" w:rsidRPr="00F97336">
        <w:instrText xml:space="preserve"> \* MERGEFORMAT </w:instrText>
      </w:r>
      <w:r w:rsidR="00CD014A" w:rsidRPr="00F97336">
        <w:fldChar w:fldCharType="separate"/>
      </w:r>
      <w:r w:rsidR="000B0153">
        <w:t>26</w:t>
      </w:r>
      <w:r w:rsidR="00CD014A" w:rsidRPr="00F97336">
        <w:fldChar w:fldCharType="end"/>
      </w:r>
      <w:r w:rsidR="00CD014A" w:rsidRPr="00F97336">
        <w:t>—</w:t>
      </w:r>
      <w:r w:rsidR="00CD014A" w:rsidRPr="00F97336">
        <w:fldChar w:fldCharType="begin"/>
      </w:r>
      <w:r w:rsidR="00CD014A" w:rsidRPr="00F97336">
        <w:instrText xml:space="preserve"> REF _Ref16682777 \h </w:instrText>
      </w:r>
      <w:r w:rsidR="00C43476" w:rsidRPr="00F97336">
        <w:instrText xml:space="preserve"> \* MERGEFORMAT </w:instrText>
      </w:r>
      <w:r w:rsidR="00CD014A" w:rsidRPr="00F97336">
        <w:fldChar w:fldCharType="separate"/>
      </w:r>
      <w:r w:rsidR="000B0153" w:rsidRPr="00F97336">
        <w:t>Public holidays</w:t>
      </w:r>
      <w:r w:rsidR="00CD014A" w:rsidRPr="00F97336">
        <w:fldChar w:fldCharType="end"/>
      </w:r>
      <w:r w:rsidR="00FC5E23" w:rsidRPr="00F97336">
        <w:t>.</w:t>
      </w:r>
    </w:p>
    <w:p w14:paraId="30279DCF" w14:textId="4AC7CEE8" w:rsidR="00FF1011" w:rsidRPr="00F97336" w:rsidRDefault="00FF1011" w:rsidP="00161102">
      <w:pPr>
        <w:pStyle w:val="Level2"/>
      </w:pPr>
      <w:r w:rsidRPr="00F97336">
        <w:t xml:space="preserve">Payment for casual employees working on a Saturday, Sunday or public holiday is in accordance with clause </w:t>
      </w:r>
      <w:r w:rsidR="00682110" w:rsidRPr="00F97336">
        <w:fldChar w:fldCharType="begin"/>
      </w:r>
      <w:r w:rsidR="00682110" w:rsidRPr="00F97336">
        <w:instrText xml:space="preserve"> REF _Ref412533957 \w \h  \* MERGEFORMAT </w:instrText>
      </w:r>
      <w:r w:rsidR="00682110" w:rsidRPr="00F97336">
        <w:fldChar w:fldCharType="separate"/>
      </w:r>
      <w:r w:rsidR="000B0153">
        <w:t>12.1(b)</w:t>
      </w:r>
      <w:r w:rsidR="00682110" w:rsidRPr="00F97336">
        <w:fldChar w:fldCharType="end"/>
      </w:r>
      <w:r w:rsidRPr="00F97336">
        <w:t>.</w:t>
      </w:r>
    </w:p>
    <w:p w14:paraId="7ADDC8B7" w14:textId="77777777" w:rsidR="00082114" w:rsidRPr="00F97336" w:rsidRDefault="0017738D" w:rsidP="0047796E">
      <w:pPr>
        <w:pStyle w:val="Partheading"/>
      </w:pPr>
      <w:bookmarkStart w:id="240" w:name="_Ref13037983"/>
      <w:bookmarkStart w:id="241" w:name="_Toc184810747"/>
      <w:bookmarkStart w:id="242" w:name="Part6"/>
      <w:bookmarkEnd w:id="213"/>
      <w:bookmarkEnd w:id="230"/>
      <w:bookmarkEnd w:id="231"/>
      <w:bookmarkEnd w:id="232"/>
      <w:bookmarkEnd w:id="233"/>
      <w:bookmarkEnd w:id="234"/>
      <w:bookmarkEnd w:id="235"/>
      <w:bookmarkEnd w:id="236"/>
      <w:bookmarkEnd w:id="237"/>
      <w:bookmarkEnd w:id="238"/>
      <w:bookmarkEnd w:id="239"/>
      <w:r w:rsidRPr="00F97336">
        <w:t>Leave</w:t>
      </w:r>
      <w:r w:rsidR="00480047" w:rsidRPr="00F97336">
        <w:t xml:space="preserve"> and </w:t>
      </w:r>
      <w:r w:rsidR="00082114" w:rsidRPr="00F97336">
        <w:t>Public Holidays</w:t>
      </w:r>
      <w:bookmarkEnd w:id="240"/>
      <w:bookmarkEnd w:id="241"/>
    </w:p>
    <w:p w14:paraId="296A1ADE" w14:textId="30160D60" w:rsidR="00082114" w:rsidRDefault="004F0637" w:rsidP="00AD2397">
      <w:pPr>
        <w:pStyle w:val="Level1"/>
        <w:rPr>
          <w:rFonts w:cs="Times New Roman"/>
        </w:rPr>
      </w:pPr>
      <w:bookmarkStart w:id="243" w:name="_Toc208886004"/>
      <w:bookmarkStart w:id="244" w:name="_Toc208886092"/>
      <w:bookmarkStart w:id="245" w:name="_Toc208902582"/>
      <w:bookmarkStart w:id="246" w:name="_Toc208932487"/>
      <w:bookmarkStart w:id="247" w:name="_Toc208932572"/>
      <w:bookmarkStart w:id="248" w:name="_Toc208979927"/>
      <w:bookmarkStart w:id="249" w:name="_Ref460233212"/>
      <w:bookmarkStart w:id="250" w:name="_Ref488326919"/>
      <w:bookmarkStart w:id="251" w:name="_Ref13038129"/>
      <w:bookmarkStart w:id="252" w:name="_Ref22304685"/>
      <w:bookmarkStart w:id="253" w:name="_Ref31102298"/>
      <w:bookmarkStart w:id="254" w:name="_Ref132896042"/>
      <w:bookmarkStart w:id="255" w:name="_Ref132896048"/>
      <w:bookmarkStart w:id="256" w:name="_Toc184810748"/>
      <w:r w:rsidRPr="00F97336">
        <w:rPr>
          <w:rFonts w:cs="Times New Roman"/>
        </w:rPr>
        <w:t>Annual leave</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23CA1EFB" w14:textId="77EB44E3" w:rsidR="00B46203" w:rsidRPr="00B46203" w:rsidRDefault="00B46203" w:rsidP="00B46203">
      <w:pPr>
        <w:pStyle w:val="History"/>
      </w:pPr>
      <w:r>
        <w:t xml:space="preserve">[Varied by </w:t>
      </w:r>
      <w:hyperlink r:id="rId172" w:history="1">
        <w:r w:rsidRPr="00B46203">
          <w:rPr>
            <w:rStyle w:val="Hyperlink"/>
          </w:rPr>
          <w:t>PR751100</w:t>
        </w:r>
      </w:hyperlink>
      <w:r>
        <w:t>]</w:t>
      </w:r>
    </w:p>
    <w:p w14:paraId="6695749D" w14:textId="0C40788B" w:rsidR="00481404" w:rsidRPr="00F97336" w:rsidRDefault="00A60559" w:rsidP="00161102">
      <w:pPr>
        <w:pStyle w:val="Level2"/>
      </w:pPr>
      <w:r w:rsidRPr="00F97336">
        <w:t xml:space="preserve">Annual leave is provided for in the </w:t>
      </w:r>
      <w:hyperlink r:id="rId173" w:history="1">
        <w:r w:rsidR="0076794F" w:rsidRPr="00F97336">
          <w:rPr>
            <w:rStyle w:val="Hyperlink"/>
          </w:rPr>
          <w:t>NES</w:t>
        </w:r>
      </w:hyperlink>
      <w:r w:rsidR="00481404" w:rsidRPr="00F97336">
        <w:t>.</w:t>
      </w:r>
    </w:p>
    <w:p w14:paraId="0EA78D32" w14:textId="77777777" w:rsidR="0058330D" w:rsidRPr="00F97336" w:rsidRDefault="0058330D" w:rsidP="00161102">
      <w:pPr>
        <w:pStyle w:val="Level2"/>
      </w:pPr>
      <w:r w:rsidRPr="00F97336">
        <w:t xml:space="preserve">During a period of annual leave an employee must also be paid an annual leave loading of </w:t>
      </w:r>
      <w:r w:rsidRPr="00F97336">
        <w:rPr>
          <w:b/>
        </w:rPr>
        <w:t>17.5%</w:t>
      </w:r>
      <w:r w:rsidR="00FF1011" w:rsidRPr="00F97336">
        <w:t xml:space="preserve"> of their minimum rate of pay</w:t>
      </w:r>
      <w:r w:rsidRPr="00F97336">
        <w:t>.</w:t>
      </w:r>
    </w:p>
    <w:p w14:paraId="06EA64BE" w14:textId="77777777" w:rsidR="00B46203" w:rsidRDefault="00B46203" w:rsidP="00B46203">
      <w:pPr>
        <w:pStyle w:val="Level2Bold"/>
      </w:pPr>
      <w:bookmarkStart w:id="257" w:name="_Ref132896613"/>
      <w:r w:rsidRPr="00B46203">
        <w:t>Direction to take annual leave during shutdown</w:t>
      </w:r>
      <w:bookmarkEnd w:id="257"/>
    </w:p>
    <w:p w14:paraId="5DE37387" w14:textId="2E55D401" w:rsidR="00B46203" w:rsidRDefault="00B46203" w:rsidP="00B46203">
      <w:pPr>
        <w:pStyle w:val="History"/>
      </w:pPr>
      <w:r>
        <w:t xml:space="preserve">[21.3 renamed and substituted by </w:t>
      </w:r>
      <w:hyperlink r:id="rId174" w:history="1">
        <w:r w:rsidRPr="00B46203">
          <w:rPr>
            <w:rStyle w:val="Hyperlink"/>
          </w:rPr>
          <w:t>PR751100</w:t>
        </w:r>
      </w:hyperlink>
      <w:r>
        <w:t xml:space="preserve"> ppc </w:t>
      </w:r>
      <w:r w:rsidR="001C3ABA">
        <w:t>0</w:t>
      </w:r>
      <w:r>
        <w:t>1May23]</w:t>
      </w:r>
    </w:p>
    <w:p w14:paraId="221FF525" w14:textId="43EC5C25" w:rsidR="00B46203" w:rsidRDefault="00B46203" w:rsidP="005D6795">
      <w:pPr>
        <w:pStyle w:val="Level3"/>
      </w:pPr>
      <w:r>
        <w:t xml:space="preserve">Clause </w:t>
      </w:r>
      <w:r w:rsidR="005D6795">
        <w:fldChar w:fldCharType="begin"/>
      </w:r>
      <w:r w:rsidR="005D6795">
        <w:instrText xml:space="preserve"> REF _Ref132896613 \w \h </w:instrText>
      </w:r>
      <w:r w:rsidR="005D6795">
        <w:fldChar w:fldCharType="separate"/>
      </w:r>
      <w:r w:rsidR="000B0153">
        <w:t>21.3</w:t>
      </w:r>
      <w:r w:rsidR="005D6795">
        <w:fldChar w:fldCharType="end"/>
      </w:r>
      <w:r>
        <w:t xml:space="preserve"> applies if an employer:</w:t>
      </w:r>
    </w:p>
    <w:p w14:paraId="561953BB" w14:textId="1D9E9839" w:rsidR="00B46203" w:rsidRDefault="00B46203" w:rsidP="005D6795">
      <w:pPr>
        <w:pStyle w:val="Level4"/>
      </w:pPr>
      <w:r>
        <w:t>intends to shut down all or part of its operation for a particular period for the purpose of allowing annual leave to the employees concerned or a majority of them (</w:t>
      </w:r>
      <w:r w:rsidRPr="005D6795">
        <w:rPr>
          <w:b/>
          <w:bCs w:val="0"/>
        </w:rPr>
        <w:t>temporary shutdown period</w:t>
      </w:r>
      <w:r>
        <w:t xml:space="preserve">); and </w:t>
      </w:r>
    </w:p>
    <w:p w14:paraId="4215F94F" w14:textId="23511A05" w:rsidR="00B46203" w:rsidRDefault="00B46203" w:rsidP="005D6795">
      <w:pPr>
        <w:pStyle w:val="Level4"/>
      </w:pPr>
      <w:r>
        <w:t>wishes to require affected employees to take paid annual leave during that period.</w:t>
      </w:r>
    </w:p>
    <w:p w14:paraId="0276D7FA" w14:textId="1C4B3555" w:rsidR="00B46203" w:rsidRDefault="00B46203" w:rsidP="005D6795">
      <w:pPr>
        <w:pStyle w:val="Level3"/>
      </w:pPr>
      <w:bookmarkStart w:id="258" w:name="_Ref132896767"/>
      <w:r>
        <w:t>The employer must give the affected employees one month’s written notice of a temporary shutdown period, or any shorter period agreed the employer and the majority of relevant employees.</w:t>
      </w:r>
      <w:bookmarkEnd w:id="258"/>
    </w:p>
    <w:p w14:paraId="05ADEE3C" w14:textId="255B5C49" w:rsidR="00B46203" w:rsidRDefault="00B46203" w:rsidP="005D6795">
      <w:pPr>
        <w:pStyle w:val="Level3"/>
      </w:pPr>
      <w:r>
        <w:t xml:space="preserve">The employer must give written notice of a temporary shutdown period to any employee who is engaged after the notice is given under clause </w:t>
      </w:r>
      <w:r w:rsidR="005D6795">
        <w:fldChar w:fldCharType="begin"/>
      </w:r>
      <w:r w:rsidR="005D6795">
        <w:instrText xml:space="preserve"> REF _Ref132896767 \w \h </w:instrText>
      </w:r>
      <w:r w:rsidR="005D6795">
        <w:fldChar w:fldCharType="separate"/>
      </w:r>
      <w:r w:rsidR="000B0153">
        <w:t>21.3(b)</w:t>
      </w:r>
      <w:r w:rsidR="005D6795">
        <w:fldChar w:fldCharType="end"/>
      </w:r>
      <w:r>
        <w:t xml:space="preserve"> and who will be affected by that period, as soon as reasonably practicable after the employee is engaged.</w:t>
      </w:r>
    </w:p>
    <w:p w14:paraId="1842B419" w14:textId="7C546F9D" w:rsidR="00B46203" w:rsidRDefault="00B46203" w:rsidP="005D6795">
      <w:pPr>
        <w:pStyle w:val="Level3"/>
      </w:pPr>
      <w:bookmarkStart w:id="259" w:name="_Ref132896783"/>
      <w:r>
        <w:t>The employer may direct the employee to take a period of paid annual leave to which the employee has accrued an entitlement during a temporary shutdown period.</w:t>
      </w:r>
      <w:bookmarkEnd w:id="259"/>
    </w:p>
    <w:p w14:paraId="7BA39714" w14:textId="63E6F5AC" w:rsidR="00B46203" w:rsidRDefault="00B46203" w:rsidP="005D6795">
      <w:pPr>
        <w:pStyle w:val="Level3"/>
      </w:pPr>
      <w:r>
        <w:lastRenderedPageBreak/>
        <w:t xml:space="preserve">A direction by the employer under clause </w:t>
      </w:r>
      <w:r w:rsidR="005D6795">
        <w:fldChar w:fldCharType="begin"/>
      </w:r>
      <w:r w:rsidR="005D6795">
        <w:instrText xml:space="preserve"> REF _Ref132896783 \w \h </w:instrText>
      </w:r>
      <w:r w:rsidR="005D6795">
        <w:fldChar w:fldCharType="separate"/>
      </w:r>
      <w:r w:rsidR="000B0153">
        <w:t>21.3(d)</w:t>
      </w:r>
      <w:r w:rsidR="005D6795">
        <w:fldChar w:fldCharType="end"/>
      </w:r>
      <w:r>
        <w:t>:</w:t>
      </w:r>
    </w:p>
    <w:p w14:paraId="529280E4" w14:textId="1681EEE6" w:rsidR="00B46203" w:rsidRDefault="00B46203" w:rsidP="005D6795">
      <w:pPr>
        <w:pStyle w:val="Level4"/>
      </w:pPr>
      <w:r>
        <w:t>must be in writing; and</w:t>
      </w:r>
    </w:p>
    <w:p w14:paraId="75FCE766" w14:textId="3F213F4A" w:rsidR="00B46203" w:rsidRDefault="00B46203" w:rsidP="005D6795">
      <w:pPr>
        <w:pStyle w:val="Level4"/>
      </w:pPr>
      <w:r>
        <w:t>must be reasonable.</w:t>
      </w:r>
    </w:p>
    <w:p w14:paraId="58D70A97" w14:textId="7648EE95" w:rsidR="00B46203" w:rsidRDefault="00B46203" w:rsidP="005D6795">
      <w:pPr>
        <w:pStyle w:val="Level3"/>
      </w:pPr>
      <w:r>
        <w:t xml:space="preserve">The employee must take paid annual leave in accordance with a direction under clause </w:t>
      </w:r>
      <w:r w:rsidR="005D6795">
        <w:fldChar w:fldCharType="begin"/>
      </w:r>
      <w:r w:rsidR="005D6795">
        <w:instrText xml:space="preserve"> REF _Ref132896783 \w \h </w:instrText>
      </w:r>
      <w:r w:rsidR="005D6795">
        <w:fldChar w:fldCharType="separate"/>
      </w:r>
      <w:r w:rsidR="000B0153">
        <w:t>21.3(d)</w:t>
      </w:r>
      <w:r w:rsidR="005D6795">
        <w:fldChar w:fldCharType="end"/>
      </w:r>
      <w:r>
        <w:t>.</w:t>
      </w:r>
    </w:p>
    <w:p w14:paraId="34B8DD55" w14:textId="7DEA1600" w:rsidR="00B46203" w:rsidRDefault="00B46203" w:rsidP="005D6795">
      <w:pPr>
        <w:pStyle w:val="Level3"/>
      </w:pPr>
      <w:r>
        <w:t xml:space="preserve">In respect of any part of a temporary shutdown period which is not the subject of a direction under clause </w:t>
      </w:r>
      <w:r w:rsidR="005D6795">
        <w:fldChar w:fldCharType="begin"/>
      </w:r>
      <w:r w:rsidR="005D6795">
        <w:instrText xml:space="preserve"> REF _Ref132896783 \w \h </w:instrText>
      </w:r>
      <w:r w:rsidR="005D6795">
        <w:fldChar w:fldCharType="separate"/>
      </w:r>
      <w:r w:rsidR="000B0153">
        <w:t>21.3(d)</w:t>
      </w:r>
      <w:r w:rsidR="005D6795">
        <w:fldChar w:fldCharType="end"/>
      </w:r>
      <w:r>
        <w:t>, an employer and an employee may agree, in writing, for the employee to take leave without pay during that part of the temporary shutdown period.</w:t>
      </w:r>
    </w:p>
    <w:p w14:paraId="7FB38DCB" w14:textId="746F92E0" w:rsidR="00B46203" w:rsidRDefault="00B46203" w:rsidP="005D6795">
      <w:pPr>
        <w:pStyle w:val="Level3"/>
      </w:pPr>
      <w:r>
        <w:t xml:space="preserve">An employee may take annual leave in advance during a temporary shutdown period in accordance with an agreement under clause </w:t>
      </w:r>
      <w:r w:rsidR="005D6795">
        <w:fldChar w:fldCharType="begin"/>
      </w:r>
      <w:r w:rsidR="005D6795">
        <w:instrText xml:space="preserve"> REF _Ref457376400 \w \h </w:instrText>
      </w:r>
      <w:r w:rsidR="005D6795">
        <w:fldChar w:fldCharType="separate"/>
      </w:r>
      <w:r w:rsidR="000B0153">
        <w:t>21.4</w:t>
      </w:r>
      <w:r w:rsidR="005D6795">
        <w:fldChar w:fldCharType="end"/>
      </w:r>
      <w:r>
        <w:t>.</w:t>
      </w:r>
    </w:p>
    <w:p w14:paraId="70AF9E3F" w14:textId="1BB27D34" w:rsidR="00B46203" w:rsidRDefault="00B46203" w:rsidP="005D6795">
      <w:pPr>
        <w:pStyle w:val="Level3"/>
      </w:pPr>
      <w:r>
        <w:t xml:space="preserve">In determining the amount of paid annual leave to which an employee has accrued an entitlement, any period of paid annual leave taken in advance by the employee, in accordance with an agreement under clause </w:t>
      </w:r>
      <w:r w:rsidR="005D6795">
        <w:fldChar w:fldCharType="begin"/>
      </w:r>
      <w:r w:rsidR="005D6795">
        <w:instrText xml:space="preserve"> REF _Ref457376400 \w \h </w:instrText>
      </w:r>
      <w:r w:rsidR="005D6795">
        <w:fldChar w:fldCharType="separate"/>
      </w:r>
      <w:r w:rsidR="000B0153">
        <w:t>21.4</w:t>
      </w:r>
      <w:r w:rsidR="005D6795">
        <w:fldChar w:fldCharType="end"/>
      </w:r>
      <w:r>
        <w:t>, to which an entitlement has not been accrued, is to be taken into account.</w:t>
      </w:r>
    </w:p>
    <w:p w14:paraId="367F330E" w14:textId="2DAE0B74" w:rsidR="00B46203" w:rsidRPr="00B46203" w:rsidRDefault="00B46203" w:rsidP="005D6795">
      <w:pPr>
        <w:pStyle w:val="Level3"/>
      </w:pPr>
      <w:r>
        <w:t xml:space="preserve">Clauses </w:t>
      </w:r>
      <w:r w:rsidR="005D6795">
        <w:fldChar w:fldCharType="begin"/>
      </w:r>
      <w:r w:rsidR="005D6795">
        <w:instrText xml:space="preserve"> REF _Ref457376459 \w \h </w:instrText>
      </w:r>
      <w:r w:rsidR="005D6795">
        <w:fldChar w:fldCharType="separate"/>
      </w:r>
      <w:r w:rsidR="000B0153">
        <w:t>21.6</w:t>
      </w:r>
      <w:r w:rsidR="005D6795">
        <w:fldChar w:fldCharType="end"/>
      </w:r>
      <w:r>
        <w:t xml:space="preserve"> to </w:t>
      </w:r>
      <w:r w:rsidR="005D6795">
        <w:fldChar w:fldCharType="begin"/>
      </w:r>
      <w:r w:rsidR="005D6795">
        <w:instrText xml:space="preserve"> REF _Ref457376483 \w \h </w:instrText>
      </w:r>
      <w:r w:rsidR="005D6795">
        <w:fldChar w:fldCharType="separate"/>
      </w:r>
      <w:r w:rsidR="000B0153">
        <w:t>21.8</w:t>
      </w:r>
      <w:r w:rsidR="005D6795">
        <w:fldChar w:fldCharType="end"/>
      </w:r>
      <w:r>
        <w:t xml:space="preserve"> do not apply to a period of annual leave that an employee is required to take during a temporary shutdown period in accordance with clause </w:t>
      </w:r>
      <w:r w:rsidR="005D6795">
        <w:fldChar w:fldCharType="begin"/>
      </w:r>
      <w:r w:rsidR="005D6795">
        <w:instrText xml:space="preserve"> REF _Ref132896613 \w \h </w:instrText>
      </w:r>
      <w:r w:rsidR="005D6795">
        <w:fldChar w:fldCharType="separate"/>
      </w:r>
      <w:r w:rsidR="000B0153">
        <w:t>21.3</w:t>
      </w:r>
      <w:r w:rsidR="005D6795">
        <w:fldChar w:fldCharType="end"/>
      </w:r>
      <w:r>
        <w:t>.</w:t>
      </w:r>
    </w:p>
    <w:p w14:paraId="723B2A40" w14:textId="77777777" w:rsidR="00FF7062" w:rsidRPr="00F97336" w:rsidRDefault="00FF7062" w:rsidP="00AD2397">
      <w:pPr>
        <w:pStyle w:val="Level2Bold"/>
      </w:pPr>
      <w:bookmarkStart w:id="260" w:name="_Ref457376400"/>
      <w:r w:rsidRPr="00F97336">
        <w:t>Annual leave in advance</w:t>
      </w:r>
      <w:bookmarkEnd w:id="260"/>
    </w:p>
    <w:p w14:paraId="62D0C0B9" w14:textId="77777777" w:rsidR="00FF7062" w:rsidRPr="00F97336" w:rsidRDefault="00FF7062" w:rsidP="00B07E3D">
      <w:pPr>
        <w:pStyle w:val="Level3"/>
      </w:pPr>
      <w:r w:rsidRPr="00F97336">
        <w:t>An employer and employee may agree in writing to the employee taking a period of paid annual leave before the employee has accrued an entitlement to the leave.</w:t>
      </w:r>
    </w:p>
    <w:p w14:paraId="7D7E7390" w14:textId="77777777" w:rsidR="00FF7062" w:rsidRPr="00F97336" w:rsidRDefault="00FF7062" w:rsidP="00161102">
      <w:pPr>
        <w:pStyle w:val="Level3"/>
        <w:tabs>
          <w:tab w:val="left" w:pos="1418"/>
        </w:tabs>
      </w:pPr>
      <w:r w:rsidRPr="00F97336">
        <w:t>An agreement must:</w:t>
      </w:r>
    </w:p>
    <w:p w14:paraId="77244CE7" w14:textId="77777777" w:rsidR="00FF7062" w:rsidRPr="00F97336" w:rsidRDefault="00FF7062" w:rsidP="00161102">
      <w:pPr>
        <w:pStyle w:val="Level4"/>
        <w:tabs>
          <w:tab w:val="left" w:pos="1985"/>
        </w:tabs>
      </w:pPr>
      <w:r w:rsidRPr="00F97336">
        <w:t>state the amount of leave to be taken in advance and the date on which leave is to commence; and</w:t>
      </w:r>
    </w:p>
    <w:p w14:paraId="46A721D8" w14:textId="77777777" w:rsidR="00FF7062" w:rsidRPr="00F97336" w:rsidRDefault="00FF7062" w:rsidP="00161102">
      <w:pPr>
        <w:pStyle w:val="Level4"/>
        <w:tabs>
          <w:tab w:val="left" w:pos="1985"/>
        </w:tabs>
      </w:pPr>
      <w:r w:rsidRPr="00F97336">
        <w:t>be signed by the employer and employee and, if the employee is under 18 years of age, by the employee’s parent or guardian.</w:t>
      </w:r>
    </w:p>
    <w:p w14:paraId="14CA32EA" w14:textId="5A9F4445" w:rsidR="00FF7062" w:rsidRPr="00F97336" w:rsidRDefault="00142EE8" w:rsidP="00161102">
      <w:pPr>
        <w:pStyle w:val="Block2"/>
      </w:pPr>
      <w:r w:rsidRPr="00F97336">
        <w:t>NOTE: </w:t>
      </w:r>
      <w:r w:rsidR="00FF7062" w:rsidRPr="00F97336">
        <w:t xml:space="preserve">An example of the type of agreement required by clause </w:t>
      </w:r>
      <w:r w:rsidR="00FF7062" w:rsidRPr="00F97336">
        <w:fldChar w:fldCharType="begin"/>
      </w:r>
      <w:r w:rsidR="00FF7062" w:rsidRPr="00F97336">
        <w:instrText xml:space="preserve"> REF _Ref457376400 \r \h </w:instrText>
      </w:r>
      <w:r w:rsidR="00C43476" w:rsidRPr="00F97336">
        <w:instrText xml:space="preserve"> \* MERGEFORMAT </w:instrText>
      </w:r>
      <w:r w:rsidR="00FF7062" w:rsidRPr="00F97336">
        <w:fldChar w:fldCharType="separate"/>
      </w:r>
      <w:r w:rsidR="000B0153">
        <w:t>21.4</w:t>
      </w:r>
      <w:r w:rsidR="00FF7062" w:rsidRPr="00F97336">
        <w:fldChar w:fldCharType="end"/>
      </w:r>
      <w:r w:rsidR="00FF7062" w:rsidRPr="00F97336">
        <w:t xml:space="preserve"> is set out at </w:t>
      </w:r>
      <w:r w:rsidR="00FF7062" w:rsidRPr="00F97336">
        <w:rPr>
          <w:highlight w:val="yellow"/>
        </w:rPr>
        <w:fldChar w:fldCharType="begin"/>
      </w:r>
      <w:r w:rsidR="00FF7062" w:rsidRPr="00F97336">
        <w:instrText xml:space="preserve"> REF _Ref460233222 \r \h </w:instrText>
      </w:r>
      <w:r w:rsidR="00C43476" w:rsidRPr="00F97336">
        <w:rPr>
          <w:highlight w:val="yellow"/>
        </w:rPr>
        <w:instrText xml:space="preserve"> \* MERGEFORMAT </w:instrText>
      </w:r>
      <w:r w:rsidR="00FF7062" w:rsidRPr="00F97336">
        <w:rPr>
          <w:highlight w:val="yellow"/>
        </w:rPr>
      </w:r>
      <w:r w:rsidR="00FF7062" w:rsidRPr="00F97336">
        <w:rPr>
          <w:highlight w:val="yellow"/>
        </w:rPr>
        <w:fldChar w:fldCharType="separate"/>
      </w:r>
      <w:r w:rsidR="000B0153">
        <w:t>Schedule F</w:t>
      </w:r>
      <w:r w:rsidR="00FF7062" w:rsidRPr="00F97336">
        <w:rPr>
          <w:highlight w:val="yellow"/>
        </w:rPr>
        <w:fldChar w:fldCharType="end"/>
      </w:r>
      <w:r w:rsidR="00480047" w:rsidRPr="00F97336">
        <w:rPr>
          <w:highlight w:val="yellow"/>
        </w:rPr>
        <w:fldChar w:fldCharType="begin"/>
      </w:r>
      <w:r w:rsidR="00480047" w:rsidRPr="00F97336">
        <w:rPr>
          <w:highlight w:val="yellow"/>
        </w:rPr>
        <w:instrText xml:space="preserve"> REF _Ref460233222 \h </w:instrText>
      </w:r>
      <w:r w:rsidR="00C43476" w:rsidRPr="00F97336">
        <w:rPr>
          <w:highlight w:val="yellow"/>
        </w:rPr>
        <w:instrText xml:space="preserve"> \* MERGEFORMAT </w:instrText>
      </w:r>
      <w:r w:rsidR="00480047" w:rsidRPr="00F97336">
        <w:rPr>
          <w:highlight w:val="yellow"/>
        </w:rPr>
      </w:r>
      <w:r w:rsidR="00480047" w:rsidRPr="00F97336">
        <w:rPr>
          <w:highlight w:val="yellow"/>
        </w:rPr>
        <w:fldChar w:fldCharType="separate"/>
      </w:r>
      <w:r w:rsidR="000B0153" w:rsidRPr="00F97336">
        <w:t>—Agreement to Take Annual Leave in Advance</w:t>
      </w:r>
      <w:r w:rsidR="00480047" w:rsidRPr="00F97336">
        <w:rPr>
          <w:highlight w:val="yellow"/>
        </w:rPr>
        <w:fldChar w:fldCharType="end"/>
      </w:r>
      <w:r w:rsidR="00FF7062" w:rsidRPr="00F97336">
        <w:t xml:space="preserve">. There is no requirement to use the form of agreement set out at </w:t>
      </w:r>
      <w:r w:rsidR="00FF7062" w:rsidRPr="00F97336">
        <w:rPr>
          <w:highlight w:val="yellow"/>
        </w:rPr>
        <w:fldChar w:fldCharType="begin"/>
      </w:r>
      <w:r w:rsidR="00FF7062" w:rsidRPr="00F97336">
        <w:instrText xml:space="preserve"> REF _Ref460233222 \r \h </w:instrText>
      </w:r>
      <w:r w:rsidR="00C43476" w:rsidRPr="00F97336">
        <w:rPr>
          <w:highlight w:val="yellow"/>
        </w:rPr>
        <w:instrText xml:space="preserve"> \* MERGEFORMAT </w:instrText>
      </w:r>
      <w:r w:rsidR="00FF7062" w:rsidRPr="00F97336">
        <w:rPr>
          <w:highlight w:val="yellow"/>
        </w:rPr>
      </w:r>
      <w:r w:rsidR="00FF7062" w:rsidRPr="00F97336">
        <w:rPr>
          <w:highlight w:val="yellow"/>
        </w:rPr>
        <w:fldChar w:fldCharType="separate"/>
      </w:r>
      <w:r w:rsidR="000B0153">
        <w:t>Schedule F</w:t>
      </w:r>
      <w:r w:rsidR="00FF7062" w:rsidRPr="00F97336">
        <w:rPr>
          <w:highlight w:val="yellow"/>
        </w:rPr>
        <w:fldChar w:fldCharType="end"/>
      </w:r>
      <w:r w:rsidR="00480047" w:rsidRPr="00F97336">
        <w:rPr>
          <w:highlight w:val="yellow"/>
        </w:rPr>
        <w:fldChar w:fldCharType="begin"/>
      </w:r>
      <w:r w:rsidR="00480047" w:rsidRPr="00F97336">
        <w:rPr>
          <w:highlight w:val="yellow"/>
        </w:rPr>
        <w:instrText xml:space="preserve"> REF _Ref460233222 \h </w:instrText>
      </w:r>
      <w:r w:rsidR="00C43476" w:rsidRPr="00F97336">
        <w:rPr>
          <w:highlight w:val="yellow"/>
        </w:rPr>
        <w:instrText xml:space="preserve"> \* MERGEFORMAT </w:instrText>
      </w:r>
      <w:r w:rsidR="00480047" w:rsidRPr="00F97336">
        <w:rPr>
          <w:highlight w:val="yellow"/>
        </w:rPr>
      </w:r>
      <w:r w:rsidR="00480047" w:rsidRPr="00F97336">
        <w:rPr>
          <w:highlight w:val="yellow"/>
        </w:rPr>
        <w:fldChar w:fldCharType="separate"/>
      </w:r>
      <w:r w:rsidR="000B0153" w:rsidRPr="00F97336">
        <w:t>—Agreement to Take Annual Leave in Advance</w:t>
      </w:r>
      <w:r w:rsidR="00480047" w:rsidRPr="00F97336">
        <w:rPr>
          <w:highlight w:val="yellow"/>
        </w:rPr>
        <w:fldChar w:fldCharType="end"/>
      </w:r>
      <w:r w:rsidR="00FF7062" w:rsidRPr="00F97336">
        <w:t>.</w:t>
      </w:r>
    </w:p>
    <w:p w14:paraId="2C0FED83" w14:textId="5BCE6C05" w:rsidR="00FF7062" w:rsidRPr="00F97336" w:rsidRDefault="00FF7062" w:rsidP="00161102">
      <w:pPr>
        <w:pStyle w:val="Level3"/>
        <w:tabs>
          <w:tab w:val="left" w:pos="1418"/>
        </w:tabs>
      </w:pPr>
      <w:r w:rsidRPr="00F97336">
        <w:t xml:space="preserve">The employer must keep a copy of any agreement under clause </w:t>
      </w:r>
      <w:r w:rsidRPr="00F97336">
        <w:fldChar w:fldCharType="begin"/>
      </w:r>
      <w:r w:rsidRPr="00F97336">
        <w:instrText xml:space="preserve"> REF _Ref457376400 \r \h </w:instrText>
      </w:r>
      <w:r w:rsidR="00C43476" w:rsidRPr="00F97336">
        <w:instrText xml:space="preserve"> \* MERGEFORMAT </w:instrText>
      </w:r>
      <w:r w:rsidRPr="00F97336">
        <w:fldChar w:fldCharType="separate"/>
      </w:r>
      <w:r w:rsidR="000B0153">
        <w:t>21.4</w:t>
      </w:r>
      <w:r w:rsidRPr="00F97336">
        <w:fldChar w:fldCharType="end"/>
      </w:r>
      <w:r w:rsidRPr="00F97336">
        <w:t xml:space="preserve"> as an employee record.</w:t>
      </w:r>
    </w:p>
    <w:p w14:paraId="7A177E66" w14:textId="06ABF0E4" w:rsidR="00FF7062" w:rsidRPr="00F97336" w:rsidRDefault="00FF7062" w:rsidP="00161102">
      <w:pPr>
        <w:pStyle w:val="Level3"/>
        <w:tabs>
          <w:tab w:val="left" w:pos="1418"/>
        </w:tabs>
      </w:pPr>
      <w:r w:rsidRPr="00F97336">
        <w:t xml:space="preserve">If, on the termination of the employee’s employment, the employee has not accrued an entitlement to all of a period of paid annual leave already taken in accordance with an agreement under clause </w:t>
      </w:r>
      <w:r w:rsidRPr="00F97336">
        <w:fldChar w:fldCharType="begin"/>
      </w:r>
      <w:r w:rsidRPr="00F97336">
        <w:instrText xml:space="preserve"> REF _Ref457376400 \r \h </w:instrText>
      </w:r>
      <w:r w:rsidR="00C43476" w:rsidRPr="00F97336">
        <w:instrText xml:space="preserve"> \* MERGEFORMAT </w:instrText>
      </w:r>
      <w:r w:rsidRPr="00F97336">
        <w:fldChar w:fldCharType="separate"/>
      </w:r>
      <w:r w:rsidR="000B0153">
        <w:t>21.4</w:t>
      </w:r>
      <w:r w:rsidRPr="00F97336">
        <w:fldChar w:fldCharType="end"/>
      </w:r>
      <w:r w:rsidRPr="00F97336">
        <w:t>, the employer may deduct from any money due to the employee on termination an amount equal to the amount that was paid to the employee in respect of any part of the period of annual leave taken in advance to which an entitlement has not been accrued.</w:t>
      </w:r>
    </w:p>
    <w:p w14:paraId="7258F7A7" w14:textId="77777777" w:rsidR="00FF7062" w:rsidRPr="00F97336" w:rsidRDefault="00FF7062" w:rsidP="00AD2397">
      <w:pPr>
        <w:pStyle w:val="Level2Bold"/>
      </w:pPr>
      <w:bookmarkStart w:id="261" w:name="_Ref457376541"/>
      <w:r w:rsidRPr="00F97336">
        <w:lastRenderedPageBreak/>
        <w:t>Cashing out of annual leave</w:t>
      </w:r>
      <w:bookmarkEnd w:id="261"/>
    </w:p>
    <w:p w14:paraId="5A21B163" w14:textId="2DD81149" w:rsidR="00FF7062" w:rsidRPr="00F97336" w:rsidRDefault="00FF7062" w:rsidP="00161102">
      <w:pPr>
        <w:pStyle w:val="Level3"/>
        <w:tabs>
          <w:tab w:val="left" w:pos="1418"/>
        </w:tabs>
      </w:pPr>
      <w:r w:rsidRPr="00F97336">
        <w:t xml:space="preserve">Paid annual leave must not be cashed out except in accordance with an agreement under clause </w:t>
      </w:r>
      <w:r w:rsidRPr="00F97336">
        <w:fldChar w:fldCharType="begin"/>
      </w:r>
      <w:r w:rsidRPr="00F97336">
        <w:instrText xml:space="preserve"> REF _Ref457376541 \r \h </w:instrText>
      </w:r>
      <w:r w:rsidR="00C43476" w:rsidRPr="00F97336">
        <w:instrText xml:space="preserve"> \* MERGEFORMAT </w:instrText>
      </w:r>
      <w:r w:rsidRPr="00F97336">
        <w:fldChar w:fldCharType="separate"/>
      </w:r>
      <w:r w:rsidR="000B0153">
        <w:t>21.5</w:t>
      </w:r>
      <w:r w:rsidRPr="00F97336">
        <w:fldChar w:fldCharType="end"/>
      </w:r>
      <w:r w:rsidRPr="00F97336">
        <w:t>.</w:t>
      </w:r>
    </w:p>
    <w:p w14:paraId="599EF635" w14:textId="297DBDAB" w:rsidR="00FF7062" w:rsidRPr="00F97336" w:rsidRDefault="00FF7062" w:rsidP="00161102">
      <w:pPr>
        <w:pStyle w:val="Level3"/>
        <w:tabs>
          <w:tab w:val="left" w:pos="1418"/>
        </w:tabs>
      </w:pPr>
      <w:r w:rsidRPr="00F97336">
        <w:t xml:space="preserve">Each cashing out of a particular amount of paid annual leave must be the subject of a separate agreement under clause </w:t>
      </w:r>
      <w:r w:rsidRPr="00F97336">
        <w:fldChar w:fldCharType="begin"/>
      </w:r>
      <w:r w:rsidRPr="00F97336">
        <w:instrText xml:space="preserve"> REF _Ref457376541 \r \h </w:instrText>
      </w:r>
      <w:r w:rsidR="00C43476" w:rsidRPr="00F97336">
        <w:instrText xml:space="preserve"> \* MERGEFORMAT </w:instrText>
      </w:r>
      <w:r w:rsidRPr="00F97336">
        <w:fldChar w:fldCharType="separate"/>
      </w:r>
      <w:r w:rsidR="000B0153">
        <w:t>21.5</w:t>
      </w:r>
      <w:r w:rsidRPr="00F97336">
        <w:fldChar w:fldCharType="end"/>
      </w:r>
      <w:r w:rsidRPr="00F97336">
        <w:t>.</w:t>
      </w:r>
    </w:p>
    <w:p w14:paraId="425847E3" w14:textId="77777777" w:rsidR="00FF7062" w:rsidRPr="00F97336" w:rsidRDefault="00FF7062" w:rsidP="00161102">
      <w:pPr>
        <w:pStyle w:val="Level3"/>
        <w:tabs>
          <w:tab w:val="left" w:pos="1418"/>
        </w:tabs>
      </w:pPr>
      <w:r w:rsidRPr="00F97336">
        <w:t>An employer and an employee may agree in writing to the cashing out of a particular amount of accrued paid annual leave by the employee.</w:t>
      </w:r>
    </w:p>
    <w:p w14:paraId="4FCABA3D" w14:textId="1895125A" w:rsidR="00FF7062" w:rsidRPr="00F97336" w:rsidRDefault="00FF7062" w:rsidP="00161102">
      <w:pPr>
        <w:pStyle w:val="Level3"/>
        <w:tabs>
          <w:tab w:val="left" w:pos="1418"/>
        </w:tabs>
      </w:pPr>
      <w:r w:rsidRPr="00F97336">
        <w:t xml:space="preserve">An agreement under clause </w:t>
      </w:r>
      <w:r w:rsidRPr="00F97336">
        <w:fldChar w:fldCharType="begin"/>
      </w:r>
      <w:r w:rsidRPr="00F97336">
        <w:instrText xml:space="preserve"> REF _Ref457376541 \r \h </w:instrText>
      </w:r>
      <w:r w:rsidR="00C43476" w:rsidRPr="00F97336">
        <w:instrText xml:space="preserve"> \* MERGEFORMAT </w:instrText>
      </w:r>
      <w:r w:rsidRPr="00F97336">
        <w:fldChar w:fldCharType="separate"/>
      </w:r>
      <w:r w:rsidR="000B0153">
        <w:t>21.5</w:t>
      </w:r>
      <w:r w:rsidRPr="00F97336">
        <w:fldChar w:fldCharType="end"/>
      </w:r>
      <w:r w:rsidRPr="00F97336">
        <w:t xml:space="preserve"> must state:</w:t>
      </w:r>
    </w:p>
    <w:p w14:paraId="2F5789C8" w14:textId="77777777" w:rsidR="00FF7062" w:rsidRPr="00F97336" w:rsidRDefault="00FF7062" w:rsidP="00161102">
      <w:pPr>
        <w:pStyle w:val="Level4"/>
        <w:tabs>
          <w:tab w:val="left" w:pos="1985"/>
        </w:tabs>
      </w:pPr>
      <w:r w:rsidRPr="00F97336">
        <w:t>the amount of leave to be cashed out and the payment to be made to the employee for it; and</w:t>
      </w:r>
    </w:p>
    <w:p w14:paraId="4C4D8C68" w14:textId="77777777" w:rsidR="00FF7062" w:rsidRPr="00F97336" w:rsidRDefault="00FF7062" w:rsidP="00161102">
      <w:pPr>
        <w:pStyle w:val="Level4"/>
        <w:tabs>
          <w:tab w:val="left" w:pos="1985"/>
        </w:tabs>
      </w:pPr>
      <w:r w:rsidRPr="00F97336">
        <w:t>the date on which the payment is to be made.</w:t>
      </w:r>
    </w:p>
    <w:p w14:paraId="561047F3" w14:textId="24338BCF" w:rsidR="00FF7062" w:rsidRPr="00F97336" w:rsidRDefault="00FF7062" w:rsidP="00161102">
      <w:pPr>
        <w:pStyle w:val="Level3"/>
        <w:tabs>
          <w:tab w:val="left" w:pos="1418"/>
        </w:tabs>
      </w:pPr>
      <w:r w:rsidRPr="00F97336">
        <w:t xml:space="preserve">An agreement under clause </w:t>
      </w:r>
      <w:r w:rsidRPr="00F97336">
        <w:fldChar w:fldCharType="begin"/>
      </w:r>
      <w:r w:rsidRPr="00F97336">
        <w:instrText xml:space="preserve"> REF _Ref457376541 \r \h </w:instrText>
      </w:r>
      <w:r w:rsidR="00C43476" w:rsidRPr="00F97336">
        <w:instrText xml:space="preserve"> \* MERGEFORMAT </w:instrText>
      </w:r>
      <w:r w:rsidRPr="00F97336">
        <w:fldChar w:fldCharType="separate"/>
      </w:r>
      <w:r w:rsidR="000B0153">
        <w:t>21.5</w:t>
      </w:r>
      <w:r w:rsidRPr="00F97336">
        <w:fldChar w:fldCharType="end"/>
      </w:r>
      <w:r w:rsidRPr="00F97336">
        <w:t xml:space="preserve"> must be signed by the employer and employee and, if the employee is under 18 years of age, by the employee’s parent or guardian.</w:t>
      </w:r>
    </w:p>
    <w:p w14:paraId="49A50AC5" w14:textId="77777777" w:rsidR="00FF7062" w:rsidRPr="00F97336" w:rsidRDefault="00FF7062" w:rsidP="00161102">
      <w:pPr>
        <w:pStyle w:val="Level3"/>
        <w:tabs>
          <w:tab w:val="left" w:pos="1418"/>
        </w:tabs>
      </w:pPr>
      <w:r w:rsidRPr="00F97336">
        <w:t>The payment must not be less than the amount that would have been payable had the employee taken the leave at the time the payment is made.</w:t>
      </w:r>
    </w:p>
    <w:p w14:paraId="5B9B0B12" w14:textId="77777777" w:rsidR="00FF7062" w:rsidRPr="00F97336" w:rsidRDefault="00FF7062" w:rsidP="00161102">
      <w:pPr>
        <w:pStyle w:val="Level3"/>
        <w:tabs>
          <w:tab w:val="left" w:pos="1418"/>
        </w:tabs>
      </w:pPr>
      <w:r w:rsidRPr="00F97336">
        <w:t>An agreement must not result in the employee’s remaining accrued entitlement to paid annual leave being less than 4 weeks.</w:t>
      </w:r>
    </w:p>
    <w:p w14:paraId="660493C5" w14:textId="77777777" w:rsidR="00FF7062" w:rsidRPr="00F97336" w:rsidRDefault="00FF7062" w:rsidP="00161102">
      <w:pPr>
        <w:pStyle w:val="Level3"/>
        <w:tabs>
          <w:tab w:val="left" w:pos="1418"/>
        </w:tabs>
      </w:pPr>
      <w:r w:rsidRPr="00F97336">
        <w:t>The maximum amount of accrued paid annual leave that may be cashed out in any period of 12 months is 2 weeks.</w:t>
      </w:r>
    </w:p>
    <w:p w14:paraId="58A5CB6D" w14:textId="27D4297C" w:rsidR="00FF7062" w:rsidRPr="00F97336" w:rsidRDefault="00FF7062" w:rsidP="00161102">
      <w:pPr>
        <w:pStyle w:val="Level3"/>
        <w:tabs>
          <w:tab w:val="left" w:pos="1418"/>
        </w:tabs>
      </w:pPr>
      <w:r w:rsidRPr="00F97336">
        <w:t xml:space="preserve">The employer must keep a copy of any agreement under clause </w:t>
      </w:r>
      <w:r w:rsidRPr="00F97336">
        <w:fldChar w:fldCharType="begin"/>
      </w:r>
      <w:r w:rsidRPr="00F97336">
        <w:instrText xml:space="preserve"> REF _Ref457376541 \r \h </w:instrText>
      </w:r>
      <w:r w:rsidR="00C43476" w:rsidRPr="00F97336">
        <w:instrText xml:space="preserve"> \* MERGEFORMAT </w:instrText>
      </w:r>
      <w:r w:rsidRPr="00F97336">
        <w:fldChar w:fldCharType="separate"/>
      </w:r>
      <w:r w:rsidR="000B0153">
        <w:t>21.5</w:t>
      </w:r>
      <w:r w:rsidRPr="00F97336">
        <w:fldChar w:fldCharType="end"/>
      </w:r>
      <w:r w:rsidRPr="00F97336">
        <w:t xml:space="preserve"> as an employee record.</w:t>
      </w:r>
    </w:p>
    <w:p w14:paraId="6B79ECC9" w14:textId="458BF490" w:rsidR="00FF7062" w:rsidRPr="00F97336" w:rsidRDefault="00142EE8" w:rsidP="00161102">
      <w:pPr>
        <w:pStyle w:val="Block1"/>
      </w:pPr>
      <w:r w:rsidRPr="00F97336">
        <w:t>NOTE 1: </w:t>
      </w:r>
      <w:r w:rsidR="00FF7062" w:rsidRPr="00F97336">
        <w:t xml:space="preserve">Under </w:t>
      </w:r>
      <w:r w:rsidRPr="00F97336">
        <w:t>section </w:t>
      </w:r>
      <w:r w:rsidR="00FF7062" w:rsidRPr="00F97336">
        <w:t xml:space="preserve">344 of the </w:t>
      </w:r>
      <w:hyperlink r:id="rId175" w:history="1">
        <w:r w:rsidR="00BF5045" w:rsidRPr="00F97336">
          <w:rPr>
            <w:rStyle w:val="Hyperlink"/>
          </w:rPr>
          <w:t>Act</w:t>
        </w:r>
      </w:hyperlink>
      <w:r w:rsidR="00FF7062" w:rsidRPr="00F97336">
        <w:t xml:space="preserve">, an employer must not exert undue influence or undue pressure on an employee to make, or not </w:t>
      </w:r>
      <w:r w:rsidR="008D1D43" w:rsidRPr="00F97336">
        <w:t>make, an agreement under clause </w:t>
      </w:r>
      <w:r w:rsidR="00FF7062" w:rsidRPr="00F97336">
        <w:fldChar w:fldCharType="begin"/>
      </w:r>
      <w:r w:rsidR="00FF7062" w:rsidRPr="00F97336">
        <w:instrText xml:space="preserve"> REF _Ref457376541 \r \h </w:instrText>
      </w:r>
      <w:r w:rsidR="00C43476" w:rsidRPr="00F97336">
        <w:instrText xml:space="preserve"> \* MERGEFORMAT </w:instrText>
      </w:r>
      <w:r w:rsidR="00FF7062" w:rsidRPr="00F97336">
        <w:fldChar w:fldCharType="separate"/>
      </w:r>
      <w:r w:rsidR="000B0153">
        <w:t>21.5</w:t>
      </w:r>
      <w:r w:rsidR="00FF7062" w:rsidRPr="00F97336">
        <w:fldChar w:fldCharType="end"/>
      </w:r>
      <w:r w:rsidR="00FF7062" w:rsidRPr="00F97336">
        <w:t>.</w:t>
      </w:r>
    </w:p>
    <w:p w14:paraId="3F7DD334" w14:textId="0AD9471A" w:rsidR="00FF7062" w:rsidRPr="00F97336" w:rsidRDefault="00142EE8" w:rsidP="00161102">
      <w:pPr>
        <w:pStyle w:val="Block1"/>
      </w:pPr>
      <w:r w:rsidRPr="00F97336">
        <w:t>NOTE 2: </w:t>
      </w:r>
      <w:r w:rsidR="00FF7062" w:rsidRPr="00F97336">
        <w:t xml:space="preserve">Under </w:t>
      </w:r>
      <w:r w:rsidRPr="00F97336">
        <w:t>section </w:t>
      </w:r>
      <w:r w:rsidR="00FF7062" w:rsidRPr="00F97336">
        <w:t xml:space="preserve">345(1) of the </w:t>
      </w:r>
      <w:hyperlink r:id="rId176" w:history="1">
        <w:r w:rsidR="00BF5045" w:rsidRPr="00F97336">
          <w:rPr>
            <w:rStyle w:val="Hyperlink"/>
          </w:rPr>
          <w:t>Act</w:t>
        </w:r>
      </w:hyperlink>
      <w:r w:rsidR="00FF7062" w:rsidRPr="00F97336">
        <w:t xml:space="preserve">, a person must not knowingly or recklessly make a false or misleading representation about the workplace rights of another person under clause </w:t>
      </w:r>
      <w:r w:rsidR="00FF7062" w:rsidRPr="00F97336">
        <w:fldChar w:fldCharType="begin"/>
      </w:r>
      <w:r w:rsidR="00FF7062" w:rsidRPr="00F97336">
        <w:instrText xml:space="preserve"> REF _Ref457376541 \r \h </w:instrText>
      </w:r>
      <w:r w:rsidR="00C43476" w:rsidRPr="00F97336">
        <w:instrText xml:space="preserve"> \* MERGEFORMAT </w:instrText>
      </w:r>
      <w:r w:rsidR="00FF7062" w:rsidRPr="00F97336">
        <w:fldChar w:fldCharType="separate"/>
      </w:r>
      <w:r w:rsidR="000B0153">
        <w:t>21.5</w:t>
      </w:r>
      <w:r w:rsidR="00FF7062" w:rsidRPr="00F97336">
        <w:fldChar w:fldCharType="end"/>
      </w:r>
      <w:r w:rsidR="00FF7062" w:rsidRPr="00F97336">
        <w:t>.</w:t>
      </w:r>
    </w:p>
    <w:p w14:paraId="591C5937" w14:textId="56AEA7F3" w:rsidR="00142EE8" w:rsidRPr="00F97336" w:rsidRDefault="00142EE8" w:rsidP="00D87E36">
      <w:pPr>
        <w:pStyle w:val="Block1"/>
      </w:pPr>
      <w:r w:rsidRPr="00F97336">
        <w:t>NOTE 3: </w:t>
      </w:r>
      <w:r w:rsidR="00FF7062" w:rsidRPr="00F97336">
        <w:t xml:space="preserve">An example of the type of agreement required by clause </w:t>
      </w:r>
      <w:r w:rsidR="00FF7062" w:rsidRPr="00F97336">
        <w:fldChar w:fldCharType="begin"/>
      </w:r>
      <w:r w:rsidR="00FF7062" w:rsidRPr="00F97336">
        <w:instrText xml:space="preserve"> REF _Ref457376541 \r \h </w:instrText>
      </w:r>
      <w:r w:rsidR="00C43476" w:rsidRPr="00F97336">
        <w:instrText xml:space="preserve"> \* MERGEFORMAT </w:instrText>
      </w:r>
      <w:r w:rsidR="00FF7062" w:rsidRPr="00F97336">
        <w:fldChar w:fldCharType="separate"/>
      </w:r>
      <w:r w:rsidR="000B0153">
        <w:t>21.5</w:t>
      </w:r>
      <w:r w:rsidR="00FF7062" w:rsidRPr="00F97336">
        <w:fldChar w:fldCharType="end"/>
      </w:r>
      <w:r w:rsidR="00FF7062" w:rsidRPr="00F97336">
        <w:t xml:space="preserve"> is set out at </w:t>
      </w:r>
      <w:r w:rsidR="00D87E36" w:rsidRPr="00F97336">
        <w:fldChar w:fldCharType="begin"/>
      </w:r>
      <w:r w:rsidR="00D87E36" w:rsidRPr="00F97336">
        <w:instrText xml:space="preserve"> REF _Ref22309720 \w \h </w:instrText>
      </w:r>
      <w:r w:rsidR="00C43476" w:rsidRPr="00F97336">
        <w:instrText xml:space="preserve"> \* MERGEFORMAT </w:instrText>
      </w:r>
      <w:r w:rsidR="00D87E36" w:rsidRPr="00F97336">
        <w:fldChar w:fldCharType="separate"/>
      </w:r>
      <w:r w:rsidR="000B0153">
        <w:t>Schedule G</w:t>
      </w:r>
      <w:r w:rsidR="00D87E36" w:rsidRPr="00F97336">
        <w:fldChar w:fldCharType="end"/>
      </w:r>
      <w:r w:rsidR="00D87E36" w:rsidRPr="00F97336">
        <w:rPr>
          <w:highlight w:val="yellow"/>
        </w:rPr>
        <w:fldChar w:fldCharType="begin"/>
      </w:r>
      <w:r w:rsidR="00D87E36" w:rsidRPr="00F97336">
        <w:instrText xml:space="preserve"> REF _Ref22309708 \h </w:instrText>
      </w:r>
      <w:r w:rsidR="00C43476" w:rsidRPr="00F97336">
        <w:rPr>
          <w:highlight w:val="yellow"/>
        </w:rPr>
        <w:instrText xml:space="preserve"> \* MERGEFORMAT </w:instrText>
      </w:r>
      <w:r w:rsidR="00D87E36" w:rsidRPr="00F97336">
        <w:rPr>
          <w:highlight w:val="yellow"/>
        </w:rPr>
      </w:r>
      <w:r w:rsidR="00D87E36" w:rsidRPr="00F97336">
        <w:rPr>
          <w:highlight w:val="yellow"/>
        </w:rPr>
        <w:fldChar w:fldCharType="separate"/>
      </w:r>
      <w:r w:rsidR="000B0153" w:rsidRPr="00F97336">
        <w:t>—Agreement to Cash Out Annual Leave</w:t>
      </w:r>
      <w:r w:rsidR="00D87E36" w:rsidRPr="00F97336">
        <w:rPr>
          <w:highlight w:val="yellow"/>
        </w:rPr>
        <w:fldChar w:fldCharType="end"/>
      </w:r>
      <w:r w:rsidR="00FF7062" w:rsidRPr="00F97336">
        <w:t xml:space="preserve">. There is no requirement to use the form of agreement set out at </w:t>
      </w:r>
      <w:r w:rsidR="00D87E36" w:rsidRPr="00F97336">
        <w:rPr>
          <w:highlight w:val="yellow"/>
        </w:rPr>
        <w:fldChar w:fldCharType="begin"/>
      </w:r>
      <w:r w:rsidR="00D87E36" w:rsidRPr="00F97336">
        <w:instrText xml:space="preserve"> REF _Ref22309726 \w \h </w:instrText>
      </w:r>
      <w:r w:rsidR="00C43476" w:rsidRPr="00F97336">
        <w:rPr>
          <w:highlight w:val="yellow"/>
        </w:rPr>
        <w:instrText xml:space="preserve"> \* MERGEFORMAT </w:instrText>
      </w:r>
      <w:r w:rsidR="00D87E36" w:rsidRPr="00F97336">
        <w:rPr>
          <w:highlight w:val="yellow"/>
        </w:rPr>
      </w:r>
      <w:r w:rsidR="00D87E36" w:rsidRPr="00F97336">
        <w:rPr>
          <w:highlight w:val="yellow"/>
        </w:rPr>
        <w:fldChar w:fldCharType="separate"/>
      </w:r>
      <w:r w:rsidR="000B0153">
        <w:t>Schedule G</w:t>
      </w:r>
      <w:r w:rsidR="00D87E36" w:rsidRPr="00F97336">
        <w:rPr>
          <w:highlight w:val="yellow"/>
        </w:rPr>
        <w:fldChar w:fldCharType="end"/>
      </w:r>
      <w:r w:rsidR="00D87E36" w:rsidRPr="00F97336">
        <w:fldChar w:fldCharType="begin"/>
      </w:r>
      <w:r w:rsidR="00D87E36" w:rsidRPr="00F97336">
        <w:rPr>
          <w:highlight w:val="yellow"/>
        </w:rPr>
        <w:instrText xml:space="preserve"> REF _Ref22309735 \h </w:instrText>
      </w:r>
      <w:r w:rsidR="00C43476" w:rsidRPr="00F97336">
        <w:instrText xml:space="preserve"> \* MERGEFORMAT </w:instrText>
      </w:r>
      <w:r w:rsidR="00D87E36" w:rsidRPr="00F97336">
        <w:fldChar w:fldCharType="separate"/>
      </w:r>
      <w:r w:rsidR="000B0153" w:rsidRPr="00F97336">
        <w:t>—Agreement to Cash Out Annual Leave</w:t>
      </w:r>
      <w:r w:rsidR="00D87E36" w:rsidRPr="00F97336">
        <w:fldChar w:fldCharType="end"/>
      </w:r>
      <w:r w:rsidR="00FF7062" w:rsidRPr="00F97336">
        <w:t>.</w:t>
      </w:r>
    </w:p>
    <w:p w14:paraId="2F977F54" w14:textId="77777777" w:rsidR="00FF7062" w:rsidRPr="00F97336" w:rsidRDefault="00FF7062" w:rsidP="00AD2397">
      <w:pPr>
        <w:pStyle w:val="Level2Bold"/>
      </w:pPr>
      <w:bookmarkStart w:id="262" w:name="_Ref457376459"/>
      <w:r w:rsidRPr="00F97336">
        <w:t>Excessive leave accruals: general provision</w:t>
      </w:r>
      <w:bookmarkEnd w:id="262"/>
    </w:p>
    <w:p w14:paraId="61FC8604" w14:textId="12A4B1DD" w:rsidR="00FF7062" w:rsidRPr="00F97336" w:rsidRDefault="00142EE8" w:rsidP="00161102">
      <w:pPr>
        <w:pStyle w:val="Block1"/>
        <w:rPr>
          <w:bCs/>
        </w:rPr>
      </w:pPr>
      <w:r w:rsidRPr="00F97336">
        <w:t>NOTE: </w:t>
      </w:r>
      <w:r w:rsidR="00FF7062" w:rsidRPr="00F97336">
        <w:t xml:space="preserve">Clauses </w:t>
      </w:r>
      <w:r w:rsidR="00FF7062" w:rsidRPr="00F97336">
        <w:fldChar w:fldCharType="begin"/>
      </w:r>
      <w:r w:rsidR="00FF7062" w:rsidRPr="00F97336">
        <w:instrText xml:space="preserve"> REF _Ref457376459 \r \h </w:instrText>
      </w:r>
      <w:r w:rsidR="00C43476" w:rsidRPr="00F97336">
        <w:instrText xml:space="preserve"> \* MERGEFORMAT </w:instrText>
      </w:r>
      <w:r w:rsidR="00FF7062" w:rsidRPr="00F97336">
        <w:fldChar w:fldCharType="separate"/>
      </w:r>
      <w:r w:rsidR="000B0153">
        <w:t>21.6</w:t>
      </w:r>
      <w:r w:rsidR="00FF7062" w:rsidRPr="00F97336">
        <w:fldChar w:fldCharType="end"/>
      </w:r>
      <w:r w:rsidR="00FF7062" w:rsidRPr="00F97336">
        <w:t xml:space="preserve"> to </w:t>
      </w:r>
      <w:r w:rsidR="00FF7062" w:rsidRPr="00F97336">
        <w:fldChar w:fldCharType="begin"/>
      </w:r>
      <w:r w:rsidR="00FF7062" w:rsidRPr="00F97336">
        <w:instrText xml:space="preserve"> REF _Ref457376483 \r \h </w:instrText>
      </w:r>
      <w:r w:rsidR="00C43476" w:rsidRPr="00F97336">
        <w:instrText xml:space="preserve"> \* MERGEFORMAT </w:instrText>
      </w:r>
      <w:r w:rsidR="00FF7062" w:rsidRPr="00F97336">
        <w:fldChar w:fldCharType="separate"/>
      </w:r>
      <w:r w:rsidR="000B0153">
        <w:t>21.8</w:t>
      </w:r>
      <w:r w:rsidR="00FF7062" w:rsidRPr="00F97336">
        <w:fldChar w:fldCharType="end"/>
      </w:r>
      <w:r w:rsidR="00FF7062" w:rsidRPr="00F97336">
        <w:t xml:space="preserve"> contain provisions, additional to the </w:t>
      </w:r>
      <w:hyperlink r:id="rId177" w:history="1">
        <w:r w:rsidR="00AC2C57" w:rsidRPr="00F97336">
          <w:rPr>
            <w:rStyle w:val="Hyperlink"/>
          </w:rPr>
          <w:t>NES</w:t>
        </w:r>
      </w:hyperlink>
      <w:r w:rsidR="00FF7062" w:rsidRPr="00F97336">
        <w:t xml:space="preserve">, about the taking of paid annual leave as a way of dealing with the accrual of excessive paid annual leave. </w:t>
      </w:r>
      <w:r w:rsidR="00FF7062" w:rsidRPr="00F97336">
        <w:rPr>
          <w:bCs/>
        </w:rPr>
        <w:t>See Part 2</w:t>
      </w:r>
      <w:r w:rsidR="009F77FF" w:rsidRPr="00F97336">
        <w:rPr>
          <w:bCs/>
        </w:rPr>
        <w:t>–</w:t>
      </w:r>
      <w:r w:rsidR="00FF7062" w:rsidRPr="00F97336">
        <w:rPr>
          <w:bCs/>
        </w:rPr>
        <w:t xml:space="preserve">2, Division 6 of the </w:t>
      </w:r>
      <w:hyperlink r:id="rId178" w:history="1">
        <w:r w:rsidR="00BF5045" w:rsidRPr="00F97336">
          <w:rPr>
            <w:rStyle w:val="Hyperlink"/>
          </w:rPr>
          <w:t>Act</w:t>
        </w:r>
      </w:hyperlink>
      <w:r w:rsidR="00FF7062" w:rsidRPr="00F97336">
        <w:rPr>
          <w:bCs/>
        </w:rPr>
        <w:t>.</w:t>
      </w:r>
    </w:p>
    <w:p w14:paraId="2FAE32C0" w14:textId="1577BF02" w:rsidR="00142EE8" w:rsidRPr="00F97336" w:rsidRDefault="00D05F0B" w:rsidP="00161102">
      <w:pPr>
        <w:pStyle w:val="Level3"/>
      </w:pPr>
      <w:bookmarkStart w:id="263" w:name="_Ref457376803"/>
      <w:r w:rsidRPr="00F97336">
        <w:t xml:space="preserve">An employee has an </w:t>
      </w:r>
      <w:r w:rsidRPr="00F97336">
        <w:rPr>
          <w:b/>
          <w:bCs/>
        </w:rPr>
        <w:t xml:space="preserve">excessive leave accrual </w:t>
      </w:r>
      <w:r w:rsidRPr="00F97336">
        <w:t>if the employee has accrued more</w:t>
      </w:r>
      <w:r w:rsidR="00306583" w:rsidRPr="00F97336">
        <w:t xml:space="preserve"> </w:t>
      </w:r>
      <w:r w:rsidRPr="00F97336">
        <w:t>than 8 weeks’ paid annual leave.</w:t>
      </w:r>
    </w:p>
    <w:p w14:paraId="48DDCDC9" w14:textId="77777777" w:rsidR="00FF7062" w:rsidRPr="00F97336" w:rsidRDefault="00FF7062" w:rsidP="00161102">
      <w:pPr>
        <w:pStyle w:val="Level3"/>
      </w:pPr>
      <w:bookmarkStart w:id="264" w:name="_Ref29897996"/>
      <w:r w:rsidRPr="00F97336">
        <w:lastRenderedPageBreak/>
        <w:t>If an employee has an excessive leave accrual, the employer or the employee may seek to confer with the other and genuinely try to reach agreement on how to reduce or eliminate the excessive leave accrual.</w:t>
      </w:r>
      <w:bookmarkEnd w:id="263"/>
      <w:bookmarkEnd w:id="264"/>
    </w:p>
    <w:p w14:paraId="002C704A" w14:textId="143DA912" w:rsidR="00FF7062" w:rsidRPr="00F97336" w:rsidRDefault="00FF7062" w:rsidP="00161102">
      <w:pPr>
        <w:pStyle w:val="Level3"/>
        <w:tabs>
          <w:tab w:val="left" w:pos="1418"/>
        </w:tabs>
      </w:pPr>
      <w:r w:rsidRPr="00F97336">
        <w:t xml:space="preserve">Clause </w:t>
      </w:r>
      <w:r w:rsidRPr="00F97336">
        <w:fldChar w:fldCharType="begin"/>
      </w:r>
      <w:r w:rsidRPr="00F97336">
        <w:instrText xml:space="preserve"> REF _Ref457376722 \r \h </w:instrText>
      </w:r>
      <w:r w:rsidR="00C43476" w:rsidRPr="00F97336">
        <w:instrText xml:space="preserve"> \* MERGEFORMAT </w:instrText>
      </w:r>
      <w:r w:rsidRPr="00F97336">
        <w:fldChar w:fldCharType="separate"/>
      </w:r>
      <w:r w:rsidR="000B0153">
        <w:t>21.7</w:t>
      </w:r>
      <w:r w:rsidRPr="00F97336">
        <w:fldChar w:fldCharType="end"/>
      </w:r>
      <w:r w:rsidRPr="00F97336">
        <w:t xml:space="preserve"> sets out how an employer may direct an employee who has an excessive leave accrual to take paid annual leave.</w:t>
      </w:r>
    </w:p>
    <w:p w14:paraId="43DC794F" w14:textId="3B42BB41" w:rsidR="00FF7062" w:rsidRPr="00F97336" w:rsidRDefault="00FF7062" w:rsidP="00161102">
      <w:pPr>
        <w:pStyle w:val="Level3"/>
        <w:tabs>
          <w:tab w:val="left" w:pos="1418"/>
        </w:tabs>
      </w:pPr>
      <w:r w:rsidRPr="00F97336">
        <w:t xml:space="preserve">Clause </w:t>
      </w:r>
      <w:r w:rsidRPr="00F97336">
        <w:fldChar w:fldCharType="begin"/>
      </w:r>
      <w:r w:rsidRPr="00F97336">
        <w:instrText xml:space="preserve"> REF _Ref457376483 \r \h </w:instrText>
      </w:r>
      <w:r w:rsidR="00C43476" w:rsidRPr="00F97336">
        <w:instrText xml:space="preserve"> \* MERGEFORMAT </w:instrText>
      </w:r>
      <w:r w:rsidRPr="00F97336">
        <w:fldChar w:fldCharType="separate"/>
      </w:r>
      <w:r w:rsidR="000B0153">
        <w:t>21.8</w:t>
      </w:r>
      <w:r w:rsidRPr="00F97336">
        <w:fldChar w:fldCharType="end"/>
      </w:r>
      <w:r w:rsidRPr="00F97336">
        <w:t xml:space="preserve"> sets out how an employee who has an excessive leave accrual may require an employer to grant paid annual leave requested by the employee.</w:t>
      </w:r>
    </w:p>
    <w:p w14:paraId="7C26AEE7" w14:textId="77777777" w:rsidR="00FF7062" w:rsidRPr="00F97336" w:rsidRDefault="00FF7062" w:rsidP="00AD2397">
      <w:pPr>
        <w:pStyle w:val="Level2Bold"/>
      </w:pPr>
      <w:bookmarkStart w:id="265" w:name="_Ref457376722"/>
      <w:r w:rsidRPr="00F97336">
        <w:t>Excessive leave accruals: direction by employer that leave be taken</w:t>
      </w:r>
      <w:bookmarkEnd w:id="265"/>
    </w:p>
    <w:p w14:paraId="7310CF06" w14:textId="1B175A00" w:rsidR="00FF7062" w:rsidRPr="00F97336" w:rsidRDefault="00FF7062" w:rsidP="00161102">
      <w:pPr>
        <w:pStyle w:val="Level3"/>
        <w:tabs>
          <w:tab w:val="left" w:pos="1418"/>
        </w:tabs>
      </w:pPr>
      <w:bookmarkStart w:id="266" w:name="_Ref457376863"/>
      <w:r w:rsidRPr="00F97336">
        <w:t xml:space="preserve">If an employer has genuinely tried to reach agreement with an employee under clause </w:t>
      </w:r>
      <w:r w:rsidR="00731575" w:rsidRPr="00F97336">
        <w:fldChar w:fldCharType="begin"/>
      </w:r>
      <w:r w:rsidR="00731575" w:rsidRPr="00F97336">
        <w:instrText xml:space="preserve"> REF _Ref29897996 \w \h </w:instrText>
      </w:r>
      <w:r w:rsidR="00C43476" w:rsidRPr="00F97336">
        <w:instrText xml:space="preserve"> \* MERGEFORMAT </w:instrText>
      </w:r>
      <w:r w:rsidR="00731575" w:rsidRPr="00F97336">
        <w:fldChar w:fldCharType="separate"/>
      </w:r>
      <w:r w:rsidR="000B0153">
        <w:t>21.6(b)</w:t>
      </w:r>
      <w:r w:rsidR="00731575" w:rsidRPr="00F97336">
        <w:fldChar w:fldCharType="end"/>
      </w:r>
      <w:r w:rsidR="00731575" w:rsidRPr="00F97336">
        <w:t xml:space="preserve"> </w:t>
      </w:r>
      <w:r w:rsidRPr="00F97336">
        <w:t>but agreement is not reached (including because the employee refuses to confer), the employer may direct the employee in writing to take one or more periods of paid annual leave.</w:t>
      </w:r>
      <w:bookmarkEnd w:id="266"/>
    </w:p>
    <w:p w14:paraId="66E303CD" w14:textId="7A85E5F2" w:rsidR="00FF7062" w:rsidRPr="00F97336" w:rsidRDefault="00FF7062" w:rsidP="00161102">
      <w:pPr>
        <w:pStyle w:val="Level3"/>
        <w:tabs>
          <w:tab w:val="left" w:pos="1418"/>
        </w:tabs>
      </w:pPr>
      <w:r w:rsidRPr="00F97336">
        <w:t>However, a direction by the employer under</w:t>
      </w:r>
      <w:r w:rsidR="002C7B9D" w:rsidRPr="00F97336">
        <w:t xml:space="preserve"> clause </w:t>
      </w:r>
      <w:r w:rsidR="002C7B9D" w:rsidRPr="00F97336">
        <w:rPr>
          <w:highlight w:val="yellow"/>
        </w:rPr>
        <w:fldChar w:fldCharType="begin"/>
      </w:r>
      <w:r w:rsidR="002C7B9D" w:rsidRPr="00F97336">
        <w:instrText xml:space="preserve"> REF _Ref457376863 \w \h </w:instrText>
      </w:r>
      <w:r w:rsidR="00C43476" w:rsidRPr="00F97336">
        <w:rPr>
          <w:highlight w:val="yellow"/>
        </w:rPr>
        <w:instrText xml:space="preserve"> \* MERGEFORMAT </w:instrText>
      </w:r>
      <w:r w:rsidR="002C7B9D" w:rsidRPr="00F97336">
        <w:rPr>
          <w:highlight w:val="yellow"/>
        </w:rPr>
      </w:r>
      <w:r w:rsidR="002C7B9D" w:rsidRPr="00F97336">
        <w:rPr>
          <w:highlight w:val="yellow"/>
        </w:rPr>
        <w:fldChar w:fldCharType="separate"/>
      </w:r>
      <w:r w:rsidR="000B0153">
        <w:t>21.7(a)</w:t>
      </w:r>
      <w:r w:rsidR="002C7B9D" w:rsidRPr="00F97336">
        <w:rPr>
          <w:highlight w:val="yellow"/>
        </w:rPr>
        <w:fldChar w:fldCharType="end"/>
      </w:r>
      <w:r w:rsidRPr="00F97336">
        <w:t>:</w:t>
      </w:r>
    </w:p>
    <w:p w14:paraId="2E15BB98" w14:textId="3EACCE9E" w:rsidR="00FF7062" w:rsidRPr="00F97336" w:rsidRDefault="00FF7062" w:rsidP="00161102">
      <w:pPr>
        <w:pStyle w:val="Level4"/>
        <w:tabs>
          <w:tab w:val="left" w:pos="1985"/>
        </w:tabs>
      </w:pPr>
      <w:bookmarkStart w:id="267" w:name="_Ref457377084"/>
      <w:r w:rsidRPr="00F97336">
        <w:t xml:space="preserve">is of no effect if it would result at any time in the employee’s remaining accrued entitlement to paid annual leave being less than 6 weeks when any other paid annual leave arrangements (whether made under clause </w:t>
      </w:r>
      <w:r w:rsidRPr="00F97336">
        <w:fldChar w:fldCharType="begin"/>
      </w:r>
      <w:r w:rsidRPr="00F97336">
        <w:instrText xml:space="preserve"> REF _Ref457376459 \r \h </w:instrText>
      </w:r>
      <w:r w:rsidR="00C43476" w:rsidRPr="00F97336">
        <w:instrText xml:space="preserve"> \* MERGEFORMAT </w:instrText>
      </w:r>
      <w:r w:rsidRPr="00F97336">
        <w:fldChar w:fldCharType="separate"/>
      </w:r>
      <w:r w:rsidR="000B0153">
        <w:t>21.6</w:t>
      </w:r>
      <w:r w:rsidRPr="00F97336">
        <w:fldChar w:fldCharType="end"/>
      </w:r>
      <w:r w:rsidRPr="00F97336">
        <w:t xml:space="preserve">, </w:t>
      </w:r>
      <w:r w:rsidRPr="00F97336">
        <w:fldChar w:fldCharType="begin"/>
      </w:r>
      <w:r w:rsidRPr="00F97336">
        <w:instrText xml:space="preserve"> REF _Ref457376722 \r \h </w:instrText>
      </w:r>
      <w:r w:rsidR="00C43476" w:rsidRPr="00F97336">
        <w:instrText xml:space="preserve"> \* MERGEFORMAT </w:instrText>
      </w:r>
      <w:r w:rsidRPr="00F97336">
        <w:fldChar w:fldCharType="separate"/>
      </w:r>
      <w:r w:rsidR="000B0153">
        <w:t>21.7</w:t>
      </w:r>
      <w:r w:rsidRPr="00F97336">
        <w:fldChar w:fldCharType="end"/>
      </w:r>
      <w:r w:rsidRPr="00F97336">
        <w:t xml:space="preserve"> or </w:t>
      </w:r>
      <w:r w:rsidRPr="00F97336">
        <w:fldChar w:fldCharType="begin"/>
      </w:r>
      <w:r w:rsidRPr="00F97336">
        <w:instrText xml:space="preserve"> REF _Ref457376483 \r \h </w:instrText>
      </w:r>
      <w:r w:rsidR="00C43476" w:rsidRPr="00F97336">
        <w:instrText xml:space="preserve"> \* MERGEFORMAT </w:instrText>
      </w:r>
      <w:r w:rsidRPr="00F97336">
        <w:fldChar w:fldCharType="separate"/>
      </w:r>
      <w:r w:rsidR="000B0153">
        <w:t>21.8</w:t>
      </w:r>
      <w:r w:rsidRPr="00F97336">
        <w:fldChar w:fldCharType="end"/>
      </w:r>
      <w:r w:rsidRPr="00F97336">
        <w:t xml:space="preserve"> or otherwise agreed by the employer and employee) are taken into account; and</w:t>
      </w:r>
      <w:bookmarkEnd w:id="267"/>
    </w:p>
    <w:p w14:paraId="12CA942F" w14:textId="77777777" w:rsidR="00FF7062" w:rsidRPr="00F97336" w:rsidRDefault="00FF7062" w:rsidP="00161102">
      <w:pPr>
        <w:pStyle w:val="Level4"/>
        <w:tabs>
          <w:tab w:val="left" w:pos="1985"/>
        </w:tabs>
      </w:pPr>
      <w:r w:rsidRPr="00F97336">
        <w:t>must not require the employee to take any period of paid annual leave of less than one week; and</w:t>
      </w:r>
    </w:p>
    <w:p w14:paraId="00A37A03" w14:textId="77777777" w:rsidR="00FF7062" w:rsidRPr="00F97336" w:rsidRDefault="00FF7062" w:rsidP="00161102">
      <w:pPr>
        <w:pStyle w:val="Level4"/>
        <w:tabs>
          <w:tab w:val="left" w:pos="1985"/>
        </w:tabs>
      </w:pPr>
      <w:r w:rsidRPr="00F97336">
        <w:t>must not require the employee to take a period of paid annual leave beginning less than 8 weeks, or more than 12 months, after the direction is given; and</w:t>
      </w:r>
    </w:p>
    <w:p w14:paraId="1A8C7BA4" w14:textId="77777777" w:rsidR="00FF7062" w:rsidRPr="00F97336" w:rsidRDefault="00FF7062" w:rsidP="00161102">
      <w:pPr>
        <w:pStyle w:val="Level4"/>
        <w:tabs>
          <w:tab w:val="left" w:pos="1985"/>
        </w:tabs>
      </w:pPr>
      <w:r w:rsidRPr="00F97336">
        <w:t>must not be inconsistent with any leave arrangement agreed by the employer and employee.</w:t>
      </w:r>
    </w:p>
    <w:p w14:paraId="1A6FFF0D" w14:textId="5F84BAB1" w:rsidR="00FF7062" w:rsidRPr="00F97336" w:rsidRDefault="00FF7062" w:rsidP="00161102">
      <w:pPr>
        <w:pStyle w:val="Level3"/>
        <w:tabs>
          <w:tab w:val="left" w:pos="1418"/>
        </w:tabs>
      </w:pPr>
      <w:r w:rsidRPr="00F97336">
        <w:t xml:space="preserve">The employee must take paid annual leave in accordance with a direction under </w:t>
      </w:r>
      <w:r w:rsidR="002C7B9D" w:rsidRPr="00F97336">
        <w:t xml:space="preserve">clause </w:t>
      </w:r>
      <w:r w:rsidR="002C7B9D" w:rsidRPr="00F97336">
        <w:rPr>
          <w:highlight w:val="yellow"/>
        </w:rPr>
        <w:fldChar w:fldCharType="begin"/>
      </w:r>
      <w:r w:rsidR="002C7B9D" w:rsidRPr="00F97336">
        <w:instrText xml:space="preserve"> REF _Ref457376863 \w \h </w:instrText>
      </w:r>
      <w:r w:rsidR="00C43476" w:rsidRPr="00F97336">
        <w:rPr>
          <w:highlight w:val="yellow"/>
        </w:rPr>
        <w:instrText xml:space="preserve"> \* MERGEFORMAT </w:instrText>
      </w:r>
      <w:r w:rsidR="002C7B9D" w:rsidRPr="00F97336">
        <w:rPr>
          <w:highlight w:val="yellow"/>
        </w:rPr>
      </w:r>
      <w:r w:rsidR="002C7B9D" w:rsidRPr="00F97336">
        <w:rPr>
          <w:highlight w:val="yellow"/>
        </w:rPr>
        <w:fldChar w:fldCharType="separate"/>
      </w:r>
      <w:r w:rsidR="000B0153">
        <w:t>21.7(a)</w:t>
      </w:r>
      <w:r w:rsidR="002C7B9D" w:rsidRPr="00F97336">
        <w:rPr>
          <w:highlight w:val="yellow"/>
        </w:rPr>
        <w:fldChar w:fldCharType="end"/>
      </w:r>
      <w:r w:rsidR="002C7B9D" w:rsidRPr="00F97336">
        <w:t xml:space="preserve"> </w:t>
      </w:r>
      <w:r w:rsidRPr="00F97336">
        <w:t>that is in effect.</w:t>
      </w:r>
    </w:p>
    <w:p w14:paraId="559844BD" w14:textId="1652BC48" w:rsidR="00FF7062" w:rsidRPr="00F97336" w:rsidRDefault="00FF7062" w:rsidP="00161102">
      <w:pPr>
        <w:pStyle w:val="Level3"/>
        <w:tabs>
          <w:tab w:val="left" w:pos="1418"/>
        </w:tabs>
      </w:pPr>
      <w:bookmarkStart w:id="268" w:name="_Ref457376905"/>
      <w:r w:rsidRPr="00F97336">
        <w:t xml:space="preserve">An employee to whom a direction has been given under </w:t>
      </w:r>
      <w:r w:rsidR="002C7B9D" w:rsidRPr="00F97336">
        <w:t xml:space="preserve">clause </w:t>
      </w:r>
      <w:r w:rsidR="002C7B9D" w:rsidRPr="00F97336">
        <w:rPr>
          <w:highlight w:val="yellow"/>
        </w:rPr>
        <w:fldChar w:fldCharType="begin"/>
      </w:r>
      <w:r w:rsidR="002C7B9D" w:rsidRPr="00F97336">
        <w:instrText xml:space="preserve"> REF _Ref457376863 \w \h </w:instrText>
      </w:r>
      <w:r w:rsidR="00C43476" w:rsidRPr="00F97336">
        <w:rPr>
          <w:highlight w:val="yellow"/>
        </w:rPr>
        <w:instrText xml:space="preserve"> \* MERGEFORMAT </w:instrText>
      </w:r>
      <w:r w:rsidR="002C7B9D" w:rsidRPr="00F97336">
        <w:rPr>
          <w:highlight w:val="yellow"/>
        </w:rPr>
      </w:r>
      <w:r w:rsidR="002C7B9D" w:rsidRPr="00F97336">
        <w:rPr>
          <w:highlight w:val="yellow"/>
        </w:rPr>
        <w:fldChar w:fldCharType="separate"/>
      </w:r>
      <w:r w:rsidR="000B0153">
        <w:t>21.7(a)</w:t>
      </w:r>
      <w:r w:rsidR="002C7B9D" w:rsidRPr="00F97336">
        <w:rPr>
          <w:highlight w:val="yellow"/>
        </w:rPr>
        <w:fldChar w:fldCharType="end"/>
      </w:r>
      <w:r w:rsidR="00731575" w:rsidRPr="00F97336">
        <w:t xml:space="preserve"> </w:t>
      </w:r>
      <w:r w:rsidRPr="00F97336">
        <w:t>may request to take a period of paid annual leave as if the direction had not been given.</w:t>
      </w:r>
      <w:bookmarkEnd w:id="268"/>
    </w:p>
    <w:p w14:paraId="4D91F2E5" w14:textId="34122041" w:rsidR="00FF7062" w:rsidRPr="00F97336" w:rsidRDefault="00142EE8" w:rsidP="00134144">
      <w:pPr>
        <w:pStyle w:val="Block1"/>
      </w:pPr>
      <w:r w:rsidRPr="00F97336">
        <w:t>NOTE 1: </w:t>
      </w:r>
      <w:r w:rsidR="00FF7062" w:rsidRPr="00F97336">
        <w:t xml:space="preserve">Paid annual leave arising from a request mentioned in </w:t>
      </w:r>
      <w:r w:rsidR="002C7B9D" w:rsidRPr="00F97336">
        <w:t xml:space="preserve">clause </w:t>
      </w:r>
      <w:r w:rsidR="002C7B9D" w:rsidRPr="00F97336">
        <w:rPr>
          <w:highlight w:val="yellow"/>
        </w:rPr>
        <w:fldChar w:fldCharType="begin"/>
      </w:r>
      <w:r w:rsidR="002C7B9D" w:rsidRPr="00F97336">
        <w:instrText xml:space="preserve"> REF _Ref457376905 \w \h </w:instrText>
      </w:r>
      <w:r w:rsidR="00C43476" w:rsidRPr="00F97336">
        <w:rPr>
          <w:highlight w:val="yellow"/>
        </w:rPr>
        <w:instrText xml:space="preserve"> \* MERGEFORMAT </w:instrText>
      </w:r>
      <w:r w:rsidR="002C7B9D" w:rsidRPr="00F97336">
        <w:rPr>
          <w:highlight w:val="yellow"/>
        </w:rPr>
      </w:r>
      <w:r w:rsidR="002C7B9D" w:rsidRPr="00F97336">
        <w:rPr>
          <w:highlight w:val="yellow"/>
        </w:rPr>
        <w:fldChar w:fldCharType="separate"/>
      </w:r>
      <w:r w:rsidR="000B0153">
        <w:t>21.7(d)</w:t>
      </w:r>
      <w:r w:rsidR="002C7B9D" w:rsidRPr="00F97336">
        <w:rPr>
          <w:highlight w:val="yellow"/>
        </w:rPr>
        <w:fldChar w:fldCharType="end"/>
      </w:r>
      <w:r w:rsidR="002C7B9D" w:rsidRPr="00F97336">
        <w:t xml:space="preserve"> </w:t>
      </w:r>
      <w:r w:rsidR="00FF7062" w:rsidRPr="00F97336">
        <w:t>may result in the direction ceasing to have effect.</w:t>
      </w:r>
      <w:r w:rsidRPr="00F97336">
        <w:t xml:space="preserve"> </w:t>
      </w:r>
      <w:r w:rsidR="00FF7062" w:rsidRPr="00F97336">
        <w:t xml:space="preserve">See clause </w:t>
      </w:r>
      <w:r w:rsidR="00FF7062" w:rsidRPr="00F97336">
        <w:fldChar w:fldCharType="begin"/>
      </w:r>
      <w:r w:rsidR="00FF7062" w:rsidRPr="00F97336">
        <w:instrText xml:space="preserve"> REF _Ref457377084 \w \h </w:instrText>
      </w:r>
      <w:r w:rsidR="00C43476" w:rsidRPr="00F97336">
        <w:instrText xml:space="preserve"> \* MERGEFORMAT </w:instrText>
      </w:r>
      <w:r w:rsidR="00FF7062" w:rsidRPr="00F97336">
        <w:fldChar w:fldCharType="separate"/>
      </w:r>
      <w:r w:rsidR="000B0153">
        <w:t>21.7(b)(i)</w:t>
      </w:r>
      <w:r w:rsidR="00FF7062" w:rsidRPr="00F97336">
        <w:fldChar w:fldCharType="end"/>
      </w:r>
      <w:r w:rsidR="00FF7062" w:rsidRPr="00F97336">
        <w:t>.</w:t>
      </w:r>
    </w:p>
    <w:p w14:paraId="73201075" w14:textId="6FB23928" w:rsidR="00FF7062" w:rsidRPr="00F97336" w:rsidRDefault="00142EE8" w:rsidP="00134144">
      <w:pPr>
        <w:pStyle w:val="Block1"/>
      </w:pPr>
      <w:r w:rsidRPr="00F97336">
        <w:t>NOTE 2: </w:t>
      </w:r>
      <w:r w:rsidR="00FF7062" w:rsidRPr="00F97336">
        <w:t xml:space="preserve">Under </w:t>
      </w:r>
      <w:r w:rsidRPr="00F97336">
        <w:t>section </w:t>
      </w:r>
      <w:r w:rsidR="00FF7062" w:rsidRPr="00F97336">
        <w:t xml:space="preserve">88(2) of the </w:t>
      </w:r>
      <w:hyperlink r:id="rId179" w:history="1">
        <w:r w:rsidR="00BF5045" w:rsidRPr="00F97336">
          <w:rPr>
            <w:rStyle w:val="Hyperlink"/>
          </w:rPr>
          <w:t>Act</w:t>
        </w:r>
      </w:hyperlink>
      <w:r w:rsidR="00FF7062" w:rsidRPr="00F97336">
        <w:t>, the employer must not unreasonably refuse to agree to a request by the employee to take paid annual leave.</w:t>
      </w:r>
    </w:p>
    <w:p w14:paraId="30244D78" w14:textId="77777777" w:rsidR="00FF7062" w:rsidRPr="00F97336" w:rsidRDefault="00FF7062" w:rsidP="00AD2397">
      <w:pPr>
        <w:pStyle w:val="Level2Bold"/>
      </w:pPr>
      <w:bookmarkStart w:id="269" w:name="_Ref457376483"/>
      <w:r w:rsidRPr="00F97336">
        <w:t>Excessive leave accruals: request by employee for leave</w:t>
      </w:r>
      <w:bookmarkEnd w:id="269"/>
    </w:p>
    <w:p w14:paraId="7BBCBCE5" w14:textId="0E5FE0B9" w:rsidR="00FF7062" w:rsidRPr="00F97336" w:rsidRDefault="00FF7062" w:rsidP="00161102">
      <w:pPr>
        <w:pStyle w:val="Level3"/>
        <w:tabs>
          <w:tab w:val="left" w:pos="1418"/>
        </w:tabs>
      </w:pPr>
      <w:bookmarkStart w:id="270" w:name="_Ref457377034"/>
      <w:r w:rsidRPr="00F97336">
        <w:t xml:space="preserve">If an employee has genuinely tried to reach agreement with an employer under clause </w:t>
      </w:r>
      <w:r w:rsidR="00731575" w:rsidRPr="00F97336">
        <w:fldChar w:fldCharType="begin"/>
      </w:r>
      <w:r w:rsidR="00731575" w:rsidRPr="00F97336">
        <w:instrText xml:space="preserve"> REF _Ref29897996 \w \h </w:instrText>
      </w:r>
      <w:r w:rsidR="00C43476" w:rsidRPr="00F97336">
        <w:instrText xml:space="preserve"> \* MERGEFORMAT </w:instrText>
      </w:r>
      <w:r w:rsidR="00731575" w:rsidRPr="00F97336">
        <w:fldChar w:fldCharType="separate"/>
      </w:r>
      <w:r w:rsidR="000B0153">
        <w:t>21.6(b)</w:t>
      </w:r>
      <w:r w:rsidR="00731575" w:rsidRPr="00F97336">
        <w:fldChar w:fldCharType="end"/>
      </w:r>
      <w:r w:rsidR="00731575" w:rsidRPr="00F97336">
        <w:t xml:space="preserve"> </w:t>
      </w:r>
      <w:r w:rsidRPr="00F97336">
        <w:t>but agreement is not reached (including because the employer refuses to confer), the employee may give a written notice to the employer requesting to take one or more periods of paid annual leave.</w:t>
      </w:r>
      <w:bookmarkEnd w:id="270"/>
    </w:p>
    <w:p w14:paraId="12A7A843" w14:textId="2B6DFCC6" w:rsidR="00FF7062" w:rsidRPr="00F97336" w:rsidRDefault="00FF7062" w:rsidP="00161102">
      <w:pPr>
        <w:pStyle w:val="Level3"/>
        <w:tabs>
          <w:tab w:val="left" w:pos="1418"/>
        </w:tabs>
      </w:pPr>
      <w:r w:rsidRPr="00F97336">
        <w:lastRenderedPageBreak/>
        <w:t xml:space="preserve">However, an employee may only give a notice to the employer under </w:t>
      </w:r>
      <w:r w:rsidR="002C7B9D" w:rsidRPr="00F97336">
        <w:t xml:space="preserve">clause </w:t>
      </w:r>
      <w:r w:rsidR="002C7B9D" w:rsidRPr="00F97336">
        <w:fldChar w:fldCharType="begin"/>
      </w:r>
      <w:r w:rsidR="002C7B9D" w:rsidRPr="00F97336">
        <w:instrText xml:space="preserve"> REF _Ref457377034 \w \h </w:instrText>
      </w:r>
      <w:r w:rsidR="00C43476" w:rsidRPr="00F97336">
        <w:instrText xml:space="preserve"> \* MERGEFORMAT </w:instrText>
      </w:r>
      <w:r w:rsidR="002C7B9D" w:rsidRPr="00F97336">
        <w:fldChar w:fldCharType="separate"/>
      </w:r>
      <w:r w:rsidR="000B0153">
        <w:t>21.8(a)</w:t>
      </w:r>
      <w:r w:rsidR="002C7B9D" w:rsidRPr="00F97336">
        <w:fldChar w:fldCharType="end"/>
      </w:r>
      <w:r w:rsidR="002C7B9D" w:rsidRPr="00F97336">
        <w:t xml:space="preserve"> </w:t>
      </w:r>
      <w:r w:rsidRPr="00F97336">
        <w:t>if:</w:t>
      </w:r>
    </w:p>
    <w:p w14:paraId="44EECA9C" w14:textId="77777777" w:rsidR="00FF7062" w:rsidRPr="00F97336" w:rsidRDefault="00FF7062" w:rsidP="00161102">
      <w:pPr>
        <w:pStyle w:val="Level4"/>
        <w:tabs>
          <w:tab w:val="left" w:pos="1985"/>
        </w:tabs>
      </w:pPr>
      <w:r w:rsidRPr="00F97336">
        <w:t>the employee has had an excessive leave accrual for more than 6 months at the time of giving the notice; and</w:t>
      </w:r>
    </w:p>
    <w:p w14:paraId="17DFAC53" w14:textId="59F330E9" w:rsidR="00FF7062" w:rsidRPr="00F97336" w:rsidRDefault="00FF7062" w:rsidP="00161102">
      <w:pPr>
        <w:pStyle w:val="Level4"/>
        <w:tabs>
          <w:tab w:val="left" w:pos="1985"/>
        </w:tabs>
      </w:pPr>
      <w:r w:rsidRPr="00F97336">
        <w:t xml:space="preserve">the employee has not been given a direction under clause </w:t>
      </w:r>
      <w:r w:rsidRPr="00F97336">
        <w:fldChar w:fldCharType="begin"/>
      </w:r>
      <w:r w:rsidRPr="00F97336">
        <w:instrText xml:space="preserve"> REF _Ref457376863 \w \h </w:instrText>
      </w:r>
      <w:r w:rsidR="00C43476" w:rsidRPr="00F97336">
        <w:instrText xml:space="preserve"> \* MERGEFORMAT </w:instrText>
      </w:r>
      <w:r w:rsidRPr="00F97336">
        <w:fldChar w:fldCharType="separate"/>
      </w:r>
      <w:r w:rsidR="000B0153">
        <w:t>21.7(a)</w:t>
      </w:r>
      <w:r w:rsidRPr="00F97336">
        <w:fldChar w:fldCharType="end"/>
      </w:r>
      <w:r w:rsidRPr="00F97336">
        <w:t xml:space="preserve"> that, when any other paid annual leave arrangements (whether made under clause </w:t>
      </w:r>
      <w:r w:rsidRPr="00F97336">
        <w:fldChar w:fldCharType="begin"/>
      </w:r>
      <w:r w:rsidRPr="00F97336">
        <w:instrText xml:space="preserve"> REF _Ref457376459 \r \h </w:instrText>
      </w:r>
      <w:r w:rsidR="00C43476" w:rsidRPr="00F97336">
        <w:instrText xml:space="preserve"> \* MERGEFORMAT </w:instrText>
      </w:r>
      <w:r w:rsidRPr="00F97336">
        <w:fldChar w:fldCharType="separate"/>
      </w:r>
      <w:r w:rsidR="000B0153">
        <w:t>21.6</w:t>
      </w:r>
      <w:r w:rsidRPr="00F97336">
        <w:fldChar w:fldCharType="end"/>
      </w:r>
      <w:r w:rsidRPr="00F97336">
        <w:t xml:space="preserve">, </w:t>
      </w:r>
      <w:r w:rsidRPr="00F97336">
        <w:fldChar w:fldCharType="begin"/>
      </w:r>
      <w:r w:rsidRPr="00F97336">
        <w:instrText xml:space="preserve"> REF _Ref457376722 \r \h </w:instrText>
      </w:r>
      <w:r w:rsidR="00C43476" w:rsidRPr="00F97336">
        <w:instrText xml:space="preserve"> \* MERGEFORMAT </w:instrText>
      </w:r>
      <w:r w:rsidRPr="00F97336">
        <w:fldChar w:fldCharType="separate"/>
      </w:r>
      <w:r w:rsidR="000B0153">
        <w:t>21.7</w:t>
      </w:r>
      <w:r w:rsidRPr="00F97336">
        <w:fldChar w:fldCharType="end"/>
      </w:r>
      <w:r w:rsidRPr="00F97336">
        <w:t xml:space="preserve"> or </w:t>
      </w:r>
      <w:r w:rsidRPr="00F97336">
        <w:fldChar w:fldCharType="begin"/>
      </w:r>
      <w:r w:rsidRPr="00F97336">
        <w:instrText xml:space="preserve"> REF _Ref457376483 \r \h </w:instrText>
      </w:r>
      <w:r w:rsidR="00C43476" w:rsidRPr="00F97336">
        <w:instrText xml:space="preserve"> \* MERGEFORMAT </w:instrText>
      </w:r>
      <w:r w:rsidRPr="00F97336">
        <w:fldChar w:fldCharType="separate"/>
      </w:r>
      <w:r w:rsidR="000B0153">
        <w:t>21.8</w:t>
      </w:r>
      <w:r w:rsidRPr="00F97336">
        <w:fldChar w:fldCharType="end"/>
      </w:r>
      <w:r w:rsidRPr="00F97336">
        <w:t xml:space="preserve"> or otherwise agreed by the employer and employee) are taken into account, would eliminate the employee’s excessive leave accrual.</w:t>
      </w:r>
    </w:p>
    <w:p w14:paraId="7AE2A3F8" w14:textId="0E201D25" w:rsidR="00FF7062" w:rsidRPr="00F97336" w:rsidRDefault="00FF7062" w:rsidP="00161102">
      <w:pPr>
        <w:pStyle w:val="Level3"/>
        <w:tabs>
          <w:tab w:val="left" w:pos="1418"/>
        </w:tabs>
      </w:pPr>
      <w:r w:rsidRPr="00F97336">
        <w:t xml:space="preserve">A notice given by an employee under </w:t>
      </w:r>
      <w:r w:rsidR="002C7B9D" w:rsidRPr="00F97336">
        <w:t xml:space="preserve">clause </w:t>
      </w:r>
      <w:r w:rsidR="002C7B9D" w:rsidRPr="00F97336">
        <w:fldChar w:fldCharType="begin"/>
      </w:r>
      <w:r w:rsidR="002C7B9D" w:rsidRPr="00F97336">
        <w:instrText xml:space="preserve"> REF _Ref457377034 \w \h </w:instrText>
      </w:r>
      <w:r w:rsidR="00C43476" w:rsidRPr="00F97336">
        <w:instrText xml:space="preserve"> \* MERGEFORMAT </w:instrText>
      </w:r>
      <w:r w:rsidR="002C7B9D" w:rsidRPr="00F97336">
        <w:fldChar w:fldCharType="separate"/>
      </w:r>
      <w:r w:rsidR="000B0153">
        <w:t>21.8(a)</w:t>
      </w:r>
      <w:r w:rsidR="002C7B9D" w:rsidRPr="00F97336">
        <w:fldChar w:fldCharType="end"/>
      </w:r>
      <w:r w:rsidR="002C7B9D" w:rsidRPr="00F97336">
        <w:t xml:space="preserve"> </w:t>
      </w:r>
      <w:r w:rsidRPr="00F97336">
        <w:t>must not:</w:t>
      </w:r>
    </w:p>
    <w:p w14:paraId="63B96DA8" w14:textId="47952AB8" w:rsidR="00FF7062" w:rsidRPr="00F97336" w:rsidRDefault="00FF7062" w:rsidP="00161102">
      <w:pPr>
        <w:pStyle w:val="Level4"/>
        <w:tabs>
          <w:tab w:val="left" w:pos="1985"/>
        </w:tabs>
      </w:pPr>
      <w:r w:rsidRPr="00F97336">
        <w:t xml:space="preserve">if granted, result in the employee’s remaining accrued entitlement to paid annual leave being at any time less than 6 weeks when any other paid annual leave arrangements (whether made under clause </w:t>
      </w:r>
      <w:r w:rsidRPr="00F97336">
        <w:fldChar w:fldCharType="begin"/>
      </w:r>
      <w:r w:rsidRPr="00F97336">
        <w:instrText xml:space="preserve"> REF _Ref457376459 \r \h </w:instrText>
      </w:r>
      <w:r w:rsidR="00C43476" w:rsidRPr="00F97336">
        <w:instrText xml:space="preserve"> \* MERGEFORMAT </w:instrText>
      </w:r>
      <w:r w:rsidRPr="00F97336">
        <w:fldChar w:fldCharType="separate"/>
      </w:r>
      <w:r w:rsidR="000B0153">
        <w:t>21.6</w:t>
      </w:r>
      <w:r w:rsidRPr="00F97336">
        <w:fldChar w:fldCharType="end"/>
      </w:r>
      <w:r w:rsidRPr="00F97336">
        <w:t xml:space="preserve">, </w:t>
      </w:r>
      <w:r w:rsidRPr="00F97336">
        <w:fldChar w:fldCharType="begin"/>
      </w:r>
      <w:r w:rsidRPr="00F97336">
        <w:instrText xml:space="preserve"> REF _Ref457376722 \r \h </w:instrText>
      </w:r>
      <w:r w:rsidR="00C43476" w:rsidRPr="00F97336">
        <w:instrText xml:space="preserve"> \* MERGEFORMAT </w:instrText>
      </w:r>
      <w:r w:rsidRPr="00F97336">
        <w:fldChar w:fldCharType="separate"/>
      </w:r>
      <w:r w:rsidR="000B0153">
        <w:t>21.7</w:t>
      </w:r>
      <w:r w:rsidRPr="00F97336">
        <w:fldChar w:fldCharType="end"/>
      </w:r>
      <w:r w:rsidRPr="00F97336">
        <w:t xml:space="preserve"> or </w:t>
      </w:r>
      <w:r w:rsidRPr="00F97336">
        <w:fldChar w:fldCharType="begin"/>
      </w:r>
      <w:r w:rsidRPr="00F97336">
        <w:instrText xml:space="preserve"> REF _Ref457376483 \r \h </w:instrText>
      </w:r>
      <w:r w:rsidR="00C43476" w:rsidRPr="00F97336">
        <w:instrText xml:space="preserve"> \* MERGEFORMAT </w:instrText>
      </w:r>
      <w:r w:rsidRPr="00F97336">
        <w:fldChar w:fldCharType="separate"/>
      </w:r>
      <w:r w:rsidR="000B0153">
        <w:t>21.8</w:t>
      </w:r>
      <w:r w:rsidRPr="00F97336">
        <w:fldChar w:fldCharType="end"/>
      </w:r>
      <w:r w:rsidRPr="00F97336">
        <w:t xml:space="preserve"> or otherwise agreed by the employer and employee) are taken into account; or</w:t>
      </w:r>
    </w:p>
    <w:p w14:paraId="5BB0BCF1" w14:textId="77777777" w:rsidR="00FF7062" w:rsidRPr="00F97336" w:rsidRDefault="00FF7062" w:rsidP="00161102">
      <w:pPr>
        <w:pStyle w:val="Level4"/>
        <w:tabs>
          <w:tab w:val="left" w:pos="1985"/>
        </w:tabs>
      </w:pPr>
      <w:r w:rsidRPr="00F97336">
        <w:t>provide for the employee to take any period of paid annual leave of less than one week; or</w:t>
      </w:r>
    </w:p>
    <w:p w14:paraId="264D4D82" w14:textId="77777777" w:rsidR="00FF7062" w:rsidRPr="00F97336" w:rsidRDefault="00FF7062" w:rsidP="00161102">
      <w:pPr>
        <w:pStyle w:val="Level4"/>
        <w:tabs>
          <w:tab w:val="left" w:pos="1985"/>
        </w:tabs>
      </w:pPr>
      <w:r w:rsidRPr="00F97336">
        <w:t>provide for the employee to take a period of paid annual leave beginning less than 8 weeks, or more than 12 months, after the notice is given; or</w:t>
      </w:r>
    </w:p>
    <w:p w14:paraId="7EA3338A" w14:textId="77777777" w:rsidR="00FF7062" w:rsidRPr="00F97336" w:rsidRDefault="00FF7062" w:rsidP="00161102">
      <w:pPr>
        <w:pStyle w:val="Level4"/>
      </w:pPr>
      <w:r w:rsidRPr="00F97336">
        <w:t>be inconsistent with any leave arrangement agreed by the employer and employee.</w:t>
      </w:r>
    </w:p>
    <w:p w14:paraId="55FD21A1" w14:textId="2559E617" w:rsidR="00142EE8" w:rsidRPr="00F97336" w:rsidRDefault="00D05F0B" w:rsidP="00161102">
      <w:pPr>
        <w:pStyle w:val="Level3"/>
      </w:pPr>
      <w:r w:rsidRPr="00F97336">
        <w:t xml:space="preserve">An employee is not entitled to request by a notice under </w:t>
      </w:r>
      <w:r w:rsidR="002C7B9D" w:rsidRPr="00F97336">
        <w:t xml:space="preserve">clause </w:t>
      </w:r>
      <w:r w:rsidR="002C7B9D" w:rsidRPr="00F97336">
        <w:fldChar w:fldCharType="begin"/>
      </w:r>
      <w:r w:rsidR="002C7B9D" w:rsidRPr="00F97336">
        <w:instrText xml:space="preserve"> REF _Ref457377034 \w \h </w:instrText>
      </w:r>
      <w:r w:rsidR="00C43476" w:rsidRPr="00F97336">
        <w:instrText xml:space="preserve"> \* MERGEFORMAT </w:instrText>
      </w:r>
      <w:r w:rsidR="002C7B9D" w:rsidRPr="00F97336">
        <w:fldChar w:fldCharType="separate"/>
      </w:r>
      <w:r w:rsidR="000B0153">
        <w:t>21.8(a)</w:t>
      </w:r>
      <w:r w:rsidR="002C7B9D" w:rsidRPr="00F97336">
        <w:fldChar w:fldCharType="end"/>
      </w:r>
      <w:r w:rsidR="002C7B9D" w:rsidRPr="00F97336">
        <w:t xml:space="preserve"> </w:t>
      </w:r>
      <w:r w:rsidRPr="00F97336">
        <w:t>more than 4 weeks’ paid annual leave in any period of 12 months.</w:t>
      </w:r>
    </w:p>
    <w:p w14:paraId="6AFFF7ED" w14:textId="2464279A" w:rsidR="00FF7062" w:rsidRPr="00F97336" w:rsidRDefault="00FF7062" w:rsidP="00161102">
      <w:pPr>
        <w:pStyle w:val="Level3"/>
      </w:pPr>
      <w:r w:rsidRPr="00F97336">
        <w:t>The employer must grant paid annual leave requested by a notice under</w:t>
      </w:r>
      <w:r w:rsidR="002C7B9D" w:rsidRPr="00F97336">
        <w:t xml:space="preserve"> clause </w:t>
      </w:r>
      <w:r w:rsidR="002C7B9D" w:rsidRPr="00F97336">
        <w:fldChar w:fldCharType="begin"/>
      </w:r>
      <w:r w:rsidR="002C7B9D" w:rsidRPr="00F97336">
        <w:instrText xml:space="preserve"> REF _Ref457377034 \w \h </w:instrText>
      </w:r>
      <w:r w:rsidR="00C43476" w:rsidRPr="00F97336">
        <w:instrText xml:space="preserve"> \* MERGEFORMAT </w:instrText>
      </w:r>
      <w:r w:rsidR="002C7B9D" w:rsidRPr="00F97336">
        <w:fldChar w:fldCharType="separate"/>
      </w:r>
      <w:r w:rsidR="000B0153">
        <w:t>21.8(a)</w:t>
      </w:r>
      <w:r w:rsidR="002C7B9D" w:rsidRPr="00F97336">
        <w:fldChar w:fldCharType="end"/>
      </w:r>
      <w:r w:rsidRPr="00F97336">
        <w:t>.</w:t>
      </w:r>
    </w:p>
    <w:p w14:paraId="78D72226" w14:textId="77777777" w:rsidR="00082114" w:rsidRPr="00F97336" w:rsidRDefault="004F0637" w:rsidP="00AD2397">
      <w:pPr>
        <w:pStyle w:val="Level1"/>
        <w:rPr>
          <w:rFonts w:cs="Times New Roman"/>
        </w:rPr>
      </w:pPr>
      <w:bookmarkStart w:id="271" w:name="_Toc208886005"/>
      <w:bookmarkStart w:id="272" w:name="_Toc208886093"/>
      <w:bookmarkStart w:id="273" w:name="_Toc208902583"/>
      <w:bookmarkStart w:id="274" w:name="_Toc208932488"/>
      <w:bookmarkStart w:id="275" w:name="_Toc208932573"/>
      <w:bookmarkStart w:id="276" w:name="_Toc208979928"/>
      <w:bookmarkStart w:id="277" w:name="_Toc184810749"/>
      <w:r w:rsidRPr="00F97336">
        <w:rPr>
          <w:rFonts w:cs="Times New Roman"/>
        </w:rPr>
        <w:t>Personal/carer</w:t>
      </w:r>
      <w:r w:rsidR="002030C8" w:rsidRPr="00F97336">
        <w:rPr>
          <w:rFonts w:cs="Times New Roman"/>
        </w:rPr>
        <w:t>’</w:t>
      </w:r>
      <w:r w:rsidRPr="00F97336">
        <w:rPr>
          <w:rFonts w:cs="Times New Roman"/>
        </w:rPr>
        <w:t>s leave and compassionate leave</w:t>
      </w:r>
      <w:bookmarkEnd w:id="271"/>
      <w:bookmarkEnd w:id="272"/>
      <w:bookmarkEnd w:id="273"/>
      <w:bookmarkEnd w:id="274"/>
      <w:bookmarkEnd w:id="275"/>
      <w:bookmarkEnd w:id="276"/>
      <w:bookmarkEnd w:id="277"/>
    </w:p>
    <w:p w14:paraId="70461119" w14:textId="651F135E" w:rsidR="00C00346" w:rsidRDefault="00C00346" w:rsidP="00381F50">
      <w:bookmarkStart w:id="278" w:name="_Toc240272148"/>
      <w:r w:rsidRPr="00F97336">
        <w:t>Personal/carer</w:t>
      </w:r>
      <w:r w:rsidR="002030C8" w:rsidRPr="00F97336">
        <w:t>’</w:t>
      </w:r>
      <w:r w:rsidRPr="00F97336">
        <w:t>s leave and compassionate leave</w:t>
      </w:r>
      <w:bookmarkEnd w:id="278"/>
      <w:r w:rsidRPr="00F97336">
        <w:t xml:space="preserve"> are provided for in the </w:t>
      </w:r>
      <w:hyperlink r:id="rId180" w:history="1">
        <w:r w:rsidR="0076794F" w:rsidRPr="00F97336">
          <w:rPr>
            <w:rStyle w:val="Hyperlink"/>
          </w:rPr>
          <w:t>NES</w:t>
        </w:r>
      </w:hyperlink>
      <w:r w:rsidRPr="00F97336">
        <w:t>.</w:t>
      </w:r>
    </w:p>
    <w:p w14:paraId="5B52F739" w14:textId="1E478BB4" w:rsidR="008E416E" w:rsidRDefault="008E416E" w:rsidP="008E416E">
      <w:pPr>
        <w:pStyle w:val="Level1"/>
      </w:pPr>
      <w:bookmarkStart w:id="279" w:name="_Ref140817896"/>
      <w:bookmarkStart w:id="280" w:name="_Ref140817900"/>
      <w:bookmarkStart w:id="281" w:name="_Toc184810750"/>
      <w:r w:rsidRPr="008E416E">
        <w:t>Parental leave and related entitlements</w:t>
      </w:r>
      <w:bookmarkEnd w:id="279"/>
      <w:bookmarkEnd w:id="280"/>
      <w:bookmarkEnd w:id="281"/>
    </w:p>
    <w:p w14:paraId="605A2032" w14:textId="79665C9C" w:rsidR="008E416E" w:rsidRDefault="008E416E" w:rsidP="008E416E">
      <w:pPr>
        <w:pStyle w:val="History"/>
      </w:pPr>
      <w:r>
        <w:t xml:space="preserve">[New 23 inserted by </w:t>
      </w:r>
      <w:hyperlink r:id="rId181" w:history="1">
        <w:r>
          <w:rPr>
            <w:rStyle w:val="Hyperlink"/>
          </w:rPr>
          <w:t>PR763300</w:t>
        </w:r>
      </w:hyperlink>
      <w:r>
        <w:t xml:space="preserve"> ppc 01Aug23]</w:t>
      </w:r>
    </w:p>
    <w:p w14:paraId="38990E48" w14:textId="648803C7" w:rsidR="008E416E" w:rsidRDefault="008E416E" w:rsidP="008E416E">
      <w:r w:rsidRPr="008E416E">
        <w:t xml:space="preserve">Parental leave and related entitlements are provided for in the </w:t>
      </w:r>
      <w:hyperlink r:id="rId182" w:history="1">
        <w:r w:rsidRPr="008E416E">
          <w:rPr>
            <w:rStyle w:val="Hyperlink"/>
          </w:rPr>
          <w:t>NES</w:t>
        </w:r>
      </w:hyperlink>
      <w:r w:rsidRPr="008E416E">
        <w:t>.</w:t>
      </w:r>
    </w:p>
    <w:p w14:paraId="70ED1FE9" w14:textId="5BCA82BC" w:rsidR="008E416E" w:rsidRPr="008E416E" w:rsidRDefault="008E416E" w:rsidP="008E416E">
      <w:r w:rsidRPr="008E416E">
        <w:t xml:space="preserve">NOTE: Disputes about requests for extensions to unpaid parental leave may be dealt with under clause </w:t>
      </w:r>
      <w:r>
        <w:fldChar w:fldCharType="begin"/>
      </w:r>
      <w:r>
        <w:instrText xml:space="preserve"> REF _Ref527719027 \w \h </w:instrText>
      </w:r>
      <w:r>
        <w:fldChar w:fldCharType="separate"/>
      </w:r>
      <w:r w:rsidR="000B0153">
        <w:t>29</w:t>
      </w:r>
      <w:r>
        <w:fldChar w:fldCharType="end"/>
      </w:r>
      <w:r>
        <w:rPr>
          <w:color w:val="000000"/>
          <w:lang w:val="en-GB"/>
        </w:rPr>
        <w:t>—</w:t>
      </w:r>
      <w:r>
        <w:fldChar w:fldCharType="begin"/>
      </w:r>
      <w:r>
        <w:instrText xml:space="preserve"> REF _Ref527719027 \h </w:instrText>
      </w:r>
      <w:r>
        <w:fldChar w:fldCharType="separate"/>
      </w:r>
      <w:r w:rsidR="000B0153" w:rsidRPr="00F97336">
        <w:t>Dispute resolution</w:t>
      </w:r>
      <w:r>
        <w:fldChar w:fldCharType="end"/>
      </w:r>
      <w:r w:rsidRPr="008E416E">
        <w:t xml:space="preserve"> and/or under section 76B of the </w:t>
      </w:r>
      <w:hyperlink r:id="rId183" w:history="1">
        <w:r w:rsidRPr="008E416E">
          <w:rPr>
            <w:rStyle w:val="Hyperlink"/>
          </w:rPr>
          <w:t>Act</w:t>
        </w:r>
      </w:hyperlink>
      <w:r w:rsidRPr="008E416E">
        <w:t>.</w:t>
      </w:r>
    </w:p>
    <w:p w14:paraId="4B0AF1AE" w14:textId="77777777" w:rsidR="00082114" w:rsidRDefault="004F0637" w:rsidP="00AD2397">
      <w:pPr>
        <w:pStyle w:val="Level1"/>
        <w:rPr>
          <w:rFonts w:cs="Times New Roman"/>
        </w:rPr>
      </w:pPr>
      <w:bookmarkStart w:id="282" w:name="_Toc208886007"/>
      <w:bookmarkStart w:id="283" w:name="_Toc208886095"/>
      <w:bookmarkStart w:id="284" w:name="_Toc208902585"/>
      <w:bookmarkStart w:id="285" w:name="_Toc208932490"/>
      <w:bookmarkStart w:id="286" w:name="_Toc208932575"/>
      <w:bookmarkStart w:id="287" w:name="_Toc208979929"/>
      <w:bookmarkStart w:id="288" w:name="_Ref140815213"/>
      <w:bookmarkStart w:id="289" w:name="_Ref140815216"/>
      <w:bookmarkStart w:id="290" w:name="_Toc184810751"/>
      <w:r w:rsidRPr="00F97336">
        <w:rPr>
          <w:rFonts w:cs="Times New Roman"/>
        </w:rPr>
        <w:lastRenderedPageBreak/>
        <w:t>Community service leave</w:t>
      </w:r>
      <w:bookmarkEnd w:id="282"/>
      <w:bookmarkEnd w:id="283"/>
      <w:bookmarkEnd w:id="284"/>
      <w:bookmarkEnd w:id="285"/>
      <w:bookmarkEnd w:id="286"/>
      <w:bookmarkEnd w:id="287"/>
      <w:bookmarkEnd w:id="288"/>
      <w:bookmarkEnd w:id="289"/>
      <w:bookmarkEnd w:id="290"/>
    </w:p>
    <w:p w14:paraId="6666C2A7" w14:textId="2110F950" w:rsidR="008E416E" w:rsidRPr="008E416E" w:rsidRDefault="008E416E" w:rsidP="008E416E">
      <w:pPr>
        <w:pStyle w:val="History"/>
      </w:pPr>
      <w:r>
        <w:t xml:space="preserve">[23 renumbered as 24 by </w:t>
      </w:r>
      <w:hyperlink r:id="rId184" w:history="1">
        <w:r>
          <w:rPr>
            <w:rStyle w:val="Hyperlink"/>
          </w:rPr>
          <w:t>PR763300</w:t>
        </w:r>
      </w:hyperlink>
      <w:r>
        <w:t xml:space="preserve"> ppc 01Aug23]</w:t>
      </w:r>
    </w:p>
    <w:p w14:paraId="7DE674F4" w14:textId="64AF4D4B" w:rsidR="00082114" w:rsidRPr="00F97336" w:rsidRDefault="00166DE8" w:rsidP="00161102">
      <w:r w:rsidRPr="00F97336">
        <w:t xml:space="preserve">Community service leave is provided for in the </w:t>
      </w:r>
      <w:hyperlink r:id="rId185" w:history="1">
        <w:r w:rsidR="0076794F" w:rsidRPr="00F97336">
          <w:rPr>
            <w:rStyle w:val="Hyperlink"/>
          </w:rPr>
          <w:t>NES</w:t>
        </w:r>
      </w:hyperlink>
      <w:r w:rsidRPr="00F97336">
        <w:t>.</w:t>
      </w:r>
    </w:p>
    <w:p w14:paraId="41902950" w14:textId="01D41B38" w:rsidR="00840174" w:rsidRDefault="005904B4" w:rsidP="00840174">
      <w:pPr>
        <w:pStyle w:val="Level1"/>
        <w:rPr>
          <w:rFonts w:cs="Times New Roman"/>
        </w:rPr>
      </w:pPr>
      <w:bookmarkStart w:id="291" w:name="_Toc6479595"/>
      <w:bookmarkStart w:id="292" w:name="_Ref15482469"/>
      <w:bookmarkStart w:id="293" w:name="_Toc15483316"/>
      <w:bookmarkStart w:id="294" w:name="_Toc184810752"/>
      <w:bookmarkStart w:id="295" w:name="_Ref411926252"/>
      <w:bookmarkStart w:id="296" w:name="_Ref411926257"/>
      <w:r>
        <w:rPr>
          <w:rFonts w:cs="Times New Roman"/>
        </w:rPr>
        <w:t>F</w:t>
      </w:r>
      <w:r w:rsidR="00840174" w:rsidRPr="00F97336">
        <w:rPr>
          <w:rFonts w:cs="Times New Roman"/>
        </w:rPr>
        <w:t>amily and domestic violence</w:t>
      </w:r>
      <w:bookmarkEnd w:id="291"/>
      <w:r w:rsidR="00840174" w:rsidRPr="00F97336">
        <w:rPr>
          <w:rFonts w:cs="Times New Roman"/>
        </w:rPr>
        <w:t xml:space="preserve"> leave</w:t>
      </w:r>
      <w:bookmarkEnd w:id="292"/>
      <w:bookmarkEnd w:id="293"/>
      <w:bookmarkEnd w:id="294"/>
    </w:p>
    <w:p w14:paraId="01B2CBBF" w14:textId="6B66E7F0" w:rsidR="005904B4" w:rsidRPr="005904B4" w:rsidRDefault="005904B4" w:rsidP="005904B4">
      <w:pPr>
        <w:pStyle w:val="History"/>
      </w:pPr>
      <w:r>
        <w:t>[</w:t>
      </w:r>
      <w:r w:rsidRPr="005904B4">
        <w:t>24—Unpaid family and domestic violence leave</w:t>
      </w:r>
      <w:r>
        <w:t xml:space="preserve"> renamed and </w:t>
      </w:r>
      <w:r w:rsidR="00B47BBC">
        <w:t>substituted</w:t>
      </w:r>
      <w:r>
        <w:t xml:space="preserve"> by </w:t>
      </w:r>
      <w:hyperlink r:id="rId186" w:history="1">
        <w:r w:rsidRPr="005904B4">
          <w:rPr>
            <w:rStyle w:val="Hyperlink"/>
          </w:rPr>
          <w:t>PR75046</w:t>
        </w:r>
        <w:r w:rsidR="00B47BBC">
          <w:rPr>
            <w:rStyle w:val="Hyperlink"/>
          </w:rPr>
          <w:t>8</w:t>
        </w:r>
      </w:hyperlink>
      <w:r>
        <w:t xml:space="preserve"> ppc </w:t>
      </w:r>
      <w:r w:rsidR="00B47BBC">
        <w:t>15</w:t>
      </w:r>
      <w:r>
        <w:t>Mar23</w:t>
      </w:r>
      <w:r w:rsidR="008E416E">
        <w:t xml:space="preserve">; renumbered as 25 by </w:t>
      </w:r>
      <w:hyperlink r:id="rId187" w:history="1">
        <w:r w:rsidR="008E416E">
          <w:rPr>
            <w:rStyle w:val="Hyperlink"/>
          </w:rPr>
          <w:t>PR763300</w:t>
        </w:r>
      </w:hyperlink>
      <w:r w:rsidR="008E416E">
        <w:t xml:space="preserve"> ppc 01Aug23</w:t>
      </w:r>
      <w:r>
        <w:t>]</w:t>
      </w:r>
    </w:p>
    <w:p w14:paraId="528DB502" w14:textId="62EC2A6B" w:rsidR="00840174" w:rsidRDefault="005904B4" w:rsidP="00840174">
      <w:r>
        <w:t>F</w:t>
      </w:r>
      <w:r w:rsidR="00840174" w:rsidRPr="00F97336">
        <w:t xml:space="preserve">amily and domestic violence leave is provided for in the </w:t>
      </w:r>
      <w:hyperlink r:id="rId188" w:history="1">
        <w:r w:rsidR="00840174" w:rsidRPr="00F97336">
          <w:rPr>
            <w:rStyle w:val="Hyperlink"/>
          </w:rPr>
          <w:t>NES</w:t>
        </w:r>
      </w:hyperlink>
      <w:r w:rsidR="00840174" w:rsidRPr="00F97336">
        <w:t>.</w:t>
      </w:r>
    </w:p>
    <w:p w14:paraId="1AB6293F" w14:textId="1F55959B" w:rsidR="00B47BBC" w:rsidRDefault="00B47BBC" w:rsidP="00B47BBC">
      <w:r>
        <w:t xml:space="preserve">NOTE 1: Information provided to employers concerning an employee’s experience of family and domestic violence is sensitive and if mishandled can have adverse consequences for the employee. Employers are subject to confidentiality requirements regarding the handling of this information under section 106C of the </w:t>
      </w:r>
      <w:hyperlink r:id="rId189" w:history="1">
        <w:r w:rsidRPr="00F137D1">
          <w:rPr>
            <w:rStyle w:val="Hyperlink"/>
          </w:rPr>
          <w:t>Act</w:t>
        </w:r>
      </w:hyperlink>
      <w:r>
        <w:t xml:space="preserve"> and requirements as to what can be reported on payslips pursuant to regulations 3.47 and 3.48 of the </w:t>
      </w:r>
      <w:r>
        <w:rPr>
          <w:i/>
          <w:iCs/>
        </w:rPr>
        <w:t>Fair Work Regulations 2009</w:t>
      </w:r>
      <w:r>
        <w:t>.</w:t>
      </w:r>
    </w:p>
    <w:p w14:paraId="588AE957" w14:textId="31B68C75" w:rsidR="00B47BBC" w:rsidRPr="00F97336" w:rsidRDefault="00B47BBC" w:rsidP="00840174">
      <w:r>
        <w:t>NOTE 2: Depending upon the circumstances, evidence that would satisfy a reasonable person of the employee’s need to take family and domestic violence leave may include a document issued by the police service, a court or family violence support service, or a statutory declaration.</w:t>
      </w:r>
    </w:p>
    <w:p w14:paraId="5FD77C87" w14:textId="452BCF56" w:rsidR="00082114" w:rsidRDefault="004D1003" w:rsidP="00AD2397">
      <w:pPr>
        <w:pStyle w:val="Level1"/>
        <w:rPr>
          <w:rFonts w:cs="Times New Roman"/>
        </w:rPr>
      </w:pPr>
      <w:bookmarkStart w:id="297" w:name="_Ref16682676"/>
      <w:bookmarkStart w:id="298" w:name="_Ref16682680"/>
      <w:bookmarkStart w:id="299" w:name="_Ref16682766"/>
      <w:bookmarkStart w:id="300" w:name="_Ref16682777"/>
      <w:bookmarkStart w:id="301" w:name="_Toc184810753"/>
      <w:r w:rsidRPr="00F97336">
        <w:rPr>
          <w:rFonts w:cs="Times New Roman"/>
        </w:rPr>
        <w:t>Public holidays</w:t>
      </w:r>
      <w:bookmarkEnd w:id="295"/>
      <w:bookmarkEnd w:id="296"/>
      <w:bookmarkEnd w:id="297"/>
      <w:bookmarkEnd w:id="298"/>
      <w:bookmarkEnd w:id="299"/>
      <w:bookmarkEnd w:id="300"/>
      <w:bookmarkEnd w:id="301"/>
    </w:p>
    <w:p w14:paraId="3CBDECB6" w14:textId="57DB1B4B" w:rsidR="004545AA" w:rsidRPr="004545AA" w:rsidRDefault="004545AA" w:rsidP="004545AA">
      <w:pPr>
        <w:pStyle w:val="History"/>
      </w:pPr>
      <w:r>
        <w:t xml:space="preserve">[Varied by </w:t>
      </w:r>
      <w:hyperlink r:id="rId190" w:history="1">
        <w:r w:rsidRPr="008B0E3E">
          <w:rPr>
            <w:rStyle w:val="Hyperlink"/>
            <w:szCs w:val="20"/>
          </w:rPr>
          <w:t>PR747414</w:t>
        </w:r>
      </w:hyperlink>
      <w:r w:rsidR="00945741">
        <w:rPr>
          <w:szCs w:val="20"/>
        </w:rPr>
        <w:t xml:space="preserve">; 25 renumbered 26 as </w:t>
      </w:r>
      <w:r w:rsidR="00945741" w:rsidRPr="00945741">
        <w:rPr>
          <w:szCs w:val="20"/>
        </w:rPr>
        <w:t xml:space="preserve">by </w:t>
      </w:r>
      <w:hyperlink r:id="rId191" w:history="1">
        <w:r w:rsidR="00945741" w:rsidRPr="00945741">
          <w:rPr>
            <w:rStyle w:val="Hyperlink"/>
            <w:szCs w:val="20"/>
          </w:rPr>
          <w:t>PR763300</w:t>
        </w:r>
      </w:hyperlink>
      <w:r w:rsidR="00945741" w:rsidRPr="00945741">
        <w:rPr>
          <w:szCs w:val="20"/>
        </w:rPr>
        <w:t xml:space="preserve"> ppc 01Aug23]</w:t>
      </w:r>
    </w:p>
    <w:p w14:paraId="68D133FD" w14:textId="6CE3611D" w:rsidR="004F0637" w:rsidRDefault="004A79CA" w:rsidP="00161102">
      <w:pPr>
        <w:pStyle w:val="Level2"/>
      </w:pPr>
      <w:r w:rsidRPr="00F97336">
        <w:t>Public holiday entitlements</w:t>
      </w:r>
      <w:r w:rsidR="00166DE8" w:rsidRPr="00F97336">
        <w:t xml:space="preserve"> are provided for in the </w:t>
      </w:r>
      <w:hyperlink r:id="rId192" w:history="1">
        <w:r w:rsidR="0076794F" w:rsidRPr="00F97336">
          <w:rPr>
            <w:rStyle w:val="Hyperlink"/>
          </w:rPr>
          <w:t>NES</w:t>
        </w:r>
      </w:hyperlink>
      <w:r w:rsidR="00166DE8" w:rsidRPr="00F97336">
        <w:t>.</w:t>
      </w:r>
    </w:p>
    <w:p w14:paraId="7207BF66" w14:textId="3DA1FCE4" w:rsidR="00983D27" w:rsidRPr="00983D27" w:rsidRDefault="00A471BF" w:rsidP="00A471BF">
      <w:pPr>
        <w:pStyle w:val="History"/>
      </w:pPr>
      <w:r>
        <w:t xml:space="preserve">[25.2 varied by </w:t>
      </w:r>
      <w:hyperlink r:id="rId193" w:history="1">
        <w:r w:rsidRPr="008B0E3E">
          <w:rPr>
            <w:rStyle w:val="Hyperlink"/>
            <w:szCs w:val="20"/>
          </w:rPr>
          <w:t>PR747414</w:t>
        </w:r>
      </w:hyperlink>
      <w:r w:rsidR="00272F8B">
        <w:rPr>
          <w:szCs w:val="20"/>
        </w:rPr>
        <w:t xml:space="preserve"> ppc 14Nov22]</w:t>
      </w:r>
    </w:p>
    <w:p w14:paraId="3CC44ECC" w14:textId="02D0E582" w:rsidR="00142EE8" w:rsidRPr="00F97336" w:rsidRDefault="0092254F" w:rsidP="00161102">
      <w:pPr>
        <w:pStyle w:val="Level2"/>
      </w:pPr>
      <w:bookmarkStart w:id="302" w:name="_Ref414447450"/>
      <w:r w:rsidRPr="00F97336">
        <w:t>An employer and an employee may by agreement substitute another day</w:t>
      </w:r>
      <w:r w:rsidR="006934D7">
        <w:t xml:space="preserve"> or part-day</w:t>
      </w:r>
      <w:r w:rsidRPr="00F97336">
        <w:t xml:space="preserve"> for a public holiday.</w:t>
      </w:r>
      <w:bookmarkEnd w:id="302"/>
    </w:p>
    <w:p w14:paraId="520FB270" w14:textId="77777777" w:rsidR="00FC2BC5" w:rsidRPr="00F97336" w:rsidRDefault="00FC2BC5" w:rsidP="00AD2397">
      <w:pPr>
        <w:pStyle w:val="Level2Bold"/>
      </w:pPr>
      <w:bookmarkStart w:id="303" w:name="_Ref412457292"/>
      <w:r w:rsidRPr="00F97336">
        <w:t xml:space="preserve">Payment </w:t>
      </w:r>
      <w:r w:rsidR="00FF1011" w:rsidRPr="00F97336">
        <w:t xml:space="preserve">for working </w:t>
      </w:r>
      <w:r w:rsidRPr="00F97336">
        <w:t>on a public holiday</w:t>
      </w:r>
      <w:bookmarkEnd w:id="303"/>
    </w:p>
    <w:p w14:paraId="3F3D53B8" w14:textId="6059104D" w:rsidR="00FC2BC5" w:rsidRDefault="00FF1011" w:rsidP="00161102">
      <w:pPr>
        <w:pStyle w:val="Level3"/>
      </w:pPr>
      <w:bookmarkStart w:id="304" w:name="_Ref118989958"/>
      <w:r w:rsidRPr="00F97336">
        <w:t>A full-time or part-time</w:t>
      </w:r>
      <w:r w:rsidR="00FC2BC5" w:rsidRPr="00F97336">
        <w:t xml:space="preserve"> employee must be paid at the rate of </w:t>
      </w:r>
      <w:r w:rsidR="00FC2BC5" w:rsidRPr="00F97336">
        <w:rPr>
          <w:b/>
        </w:rPr>
        <w:t>250%</w:t>
      </w:r>
      <w:r w:rsidR="00FC2BC5" w:rsidRPr="00F97336">
        <w:t xml:space="preserve"> of the minimum hourly rate for all hours worked on a public holiday. An employee required to work on a public holiday must be engaged or be pai</w:t>
      </w:r>
      <w:r w:rsidR="00126982" w:rsidRPr="00F97336">
        <w:t xml:space="preserve">d for at least </w:t>
      </w:r>
      <w:r w:rsidR="00C30149" w:rsidRPr="00F97336">
        <w:t>4</w:t>
      </w:r>
      <w:r w:rsidR="00126982" w:rsidRPr="00F97336">
        <w:t xml:space="preserve"> hours’ work.</w:t>
      </w:r>
      <w:bookmarkEnd w:id="304"/>
    </w:p>
    <w:p w14:paraId="53D346D8" w14:textId="73DFEF5F" w:rsidR="005B75F7" w:rsidRDefault="005B75F7" w:rsidP="005B75F7">
      <w:pPr>
        <w:pStyle w:val="History"/>
        <w:rPr>
          <w:szCs w:val="20"/>
        </w:rPr>
      </w:pPr>
      <w:r>
        <w:t xml:space="preserve">[New 25.3(b) inserted by </w:t>
      </w:r>
      <w:hyperlink r:id="rId194" w:history="1">
        <w:r w:rsidRPr="008B0E3E">
          <w:rPr>
            <w:rStyle w:val="Hyperlink"/>
            <w:szCs w:val="20"/>
          </w:rPr>
          <w:t>PR747414</w:t>
        </w:r>
      </w:hyperlink>
      <w:r>
        <w:rPr>
          <w:szCs w:val="20"/>
        </w:rPr>
        <w:t xml:space="preserve"> ppc 14Nov22]</w:t>
      </w:r>
    </w:p>
    <w:p w14:paraId="43AE6B23" w14:textId="1A04C1A7" w:rsidR="008C5BD7" w:rsidRPr="008C5BD7" w:rsidRDefault="008C5BD7" w:rsidP="008C5BD7">
      <w:pPr>
        <w:pStyle w:val="Level3"/>
      </w:pPr>
      <w:r w:rsidRPr="008C5BD7">
        <w:rPr>
          <w:lang w:val="en-GB"/>
        </w:rPr>
        <w:t xml:space="preserve">Hours of work performed immediately before or after a part-day public holiday, that form part of one continuous shift, are counted as part of the minimum payment/engagement period in clause </w:t>
      </w:r>
      <w:r>
        <w:rPr>
          <w:lang w:val="en-GB"/>
        </w:rPr>
        <w:fldChar w:fldCharType="begin"/>
      </w:r>
      <w:r>
        <w:rPr>
          <w:lang w:val="en-GB"/>
        </w:rPr>
        <w:instrText xml:space="preserve"> REF _Ref118989958 \w \h </w:instrText>
      </w:r>
      <w:r>
        <w:rPr>
          <w:lang w:val="en-GB"/>
        </w:rPr>
      </w:r>
      <w:r>
        <w:rPr>
          <w:lang w:val="en-GB"/>
        </w:rPr>
        <w:fldChar w:fldCharType="separate"/>
      </w:r>
      <w:r w:rsidR="000B0153">
        <w:rPr>
          <w:lang w:val="en-GB"/>
        </w:rPr>
        <w:t>26.3(a)</w:t>
      </w:r>
      <w:r>
        <w:rPr>
          <w:lang w:val="en-GB"/>
        </w:rPr>
        <w:fldChar w:fldCharType="end"/>
      </w:r>
      <w:r w:rsidRPr="008C5BD7">
        <w:rPr>
          <w:lang w:val="en-GB"/>
        </w:rPr>
        <w:t>.</w:t>
      </w:r>
    </w:p>
    <w:p w14:paraId="31E47EA6" w14:textId="022DE603" w:rsidR="0052525C" w:rsidRPr="0052525C" w:rsidRDefault="0052525C" w:rsidP="0052525C">
      <w:pPr>
        <w:pStyle w:val="History"/>
      </w:pPr>
      <w:r>
        <w:t xml:space="preserve">[25.3(b) renumbered as 25.3(c) by </w:t>
      </w:r>
      <w:hyperlink r:id="rId195" w:history="1">
        <w:r w:rsidRPr="008B0E3E">
          <w:rPr>
            <w:rStyle w:val="Hyperlink"/>
            <w:szCs w:val="20"/>
          </w:rPr>
          <w:t>PR747414</w:t>
        </w:r>
      </w:hyperlink>
      <w:r>
        <w:rPr>
          <w:szCs w:val="20"/>
        </w:rPr>
        <w:t xml:space="preserve"> ppc 14Nov22]</w:t>
      </w:r>
    </w:p>
    <w:p w14:paraId="2EC19C4D" w14:textId="151A33B7" w:rsidR="00DE3CE2" w:rsidRDefault="00FF1011" w:rsidP="00161102">
      <w:pPr>
        <w:pStyle w:val="Level3"/>
      </w:pPr>
      <w:r w:rsidRPr="00F97336">
        <w:t xml:space="preserve">Payment for a casual employee working on a public holiday is in accordance with clause </w:t>
      </w:r>
      <w:r w:rsidR="00682110" w:rsidRPr="00F97336">
        <w:fldChar w:fldCharType="begin"/>
      </w:r>
      <w:r w:rsidRPr="00F97336">
        <w:instrText xml:space="preserve"> REF _Ref412533957 \w \h </w:instrText>
      </w:r>
      <w:r w:rsidR="00C43476" w:rsidRPr="00F97336">
        <w:instrText xml:space="preserve"> \* MERGEFORMAT </w:instrText>
      </w:r>
      <w:r w:rsidR="00682110" w:rsidRPr="00F97336">
        <w:fldChar w:fldCharType="separate"/>
      </w:r>
      <w:r w:rsidR="000B0153">
        <w:t>12.1(b)</w:t>
      </w:r>
      <w:r w:rsidR="00682110" w:rsidRPr="00F97336">
        <w:fldChar w:fldCharType="end"/>
      </w:r>
      <w:r w:rsidR="0028134E" w:rsidRPr="00F97336">
        <w:t>.</w:t>
      </w:r>
    </w:p>
    <w:p w14:paraId="5366FF64" w14:textId="65C85D75" w:rsidR="0033794E" w:rsidRPr="0033794E" w:rsidRDefault="0033794E" w:rsidP="0033794E">
      <w:pPr>
        <w:pStyle w:val="History"/>
        <w:keepNext w:val="0"/>
      </w:pPr>
      <w:r>
        <w:t xml:space="preserve">[25.4 deleted by </w:t>
      </w:r>
      <w:hyperlink r:id="rId196" w:history="1">
        <w:r w:rsidRPr="008B0E3E">
          <w:rPr>
            <w:rStyle w:val="Hyperlink"/>
            <w:szCs w:val="20"/>
          </w:rPr>
          <w:t>PR747414</w:t>
        </w:r>
      </w:hyperlink>
      <w:r>
        <w:rPr>
          <w:szCs w:val="20"/>
        </w:rPr>
        <w:t xml:space="preserve"> ppc 14Nov22]</w:t>
      </w:r>
    </w:p>
    <w:p w14:paraId="63DADD56" w14:textId="366F64B1" w:rsidR="0017738D" w:rsidRDefault="00540946" w:rsidP="00BC3451">
      <w:pPr>
        <w:pStyle w:val="Partheading"/>
      </w:pPr>
      <w:bookmarkStart w:id="305" w:name="_Ref170829574"/>
      <w:bookmarkStart w:id="306" w:name="_Ref170829577"/>
      <w:bookmarkStart w:id="307" w:name="_Toc184810754"/>
      <w:bookmarkStart w:id="308" w:name="Part7"/>
      <w:bookmarkEnd w:id="242"/>
      <w:r>
        <w:lastRenderedPageBreak/>
        <w:t xml:space="preserve">Workplace Delegates, </w:t>
      </w:r>
      <w:r w:rsidR="0017738D" w:rsidRPr="00F97336">
        <w:t>Consultation and Dispute Resolution</w:t>
      </w:r>
      <w:bookmarkEnd w:id="305"/>
      <w:bookmarkEnd w:id="306"/>
      <w:bookmarkEnd w:id="307"/>
    </w:p>
    <w:p w14:paraId="371A176B" w14:textId="31E5FDED" w:rsidR="005F3415" w:rsidRPr="005F3415" w:rsidRDefault="000F154A" w:rsidP="00984D61">
      <w:pPr>
        <w:pStyle w:val="History"/>
      </w:pPr>
      <w:r>
        <w:t xml:space="preserve">[Part </w:t>
      </w:r>
      <w:r w:rsidR="0055187A">
        <w:t>7</w:t>
      </w:r>
      <w:r>
        <w:t xml:space="preserve">—Consultation and Dispute Resolution renamed by </w:t>
      </w:r>
      <w:hyperlink r:id="rId197" w:history="1">
        <w:r w:rsidR="0055187A">
          <w:rPr>
            <w:rStyle w:val="Hyperlink"/>
            <w:noProof/>
          </w:rPr>
          <w:t>PR774818</w:t>
        </w:r>
      </w:hyperlink>
      <w:r w:rsidR="0055187A">
        <w:rPr>
          <w:noProof/>
        </w:rPr>
        <w:t xml:space="preserve"> </w:t>
      </w:r>
      <w:r w:rsidR="00DB5F13">
        <w:t>from</w:t>
      </w:r>
      <w:r>
        <w:t xml:space="preserve"> 01Jul24]</w:t>
      </w:r>
    </w:p>
    <w:p w14:paraId="0CBE4956" w14:textId="392CD81B" w:rsidR="00984D61" w:rsidRDefault="00984D61" w:rsidP="00984D61">
      <w:pPr>
        <w:pStyle w:val="Level1"/>
        <w:numPr>
          <w:ilvl w:val="0"/>
          <w:numId w:val="0"/>
        </w:numPr>
        <w:ind w:left="851" w:hanging="851"/>
        <w:rPr>
          <w:rFonts w:cs="Times New Roman"/>
        </w:rPr>
      </w:pPr>
      <w:bookmarkStart w:id="309" w:name="_Toc184810755"/>
      <w:bookmarkStart w:id="310" w:name="_Ref527718899"/>
      <w:r>
        <w:rPr>
          <w:rFonts w:cs="Times New Roman"/>
          <w:noProof/>
        </w:rPr>
        <w:t>26A</w:t>
      </w:r>
      <w:r w:rsidRPr="00A55624">
        <w:rPr>
          <w:rFonts w:cs="Times New Roman"/>
        </w:rPr>
        <w:t>.</w:t>
      </w:r>
      <w:r w:rsidRPr="00A55624">
        <w:rPr>
          <w:rFonts w:cs="Times New Roman"/>
        </w:rPr>
        <w:tab/>
        <w:t>Workplace delegates’ rights</w:t>
      </w:r>
      <w:bookmarkEnd w:id="309"/>
    </w:p>
    <w:p w14:paraId="7B100F0D" w14:textId="64636893" w:rsidR="00984D61" w:rsidRPr="0012708A" w:rsidRDefault="00984D61" w:rsidP="00984D61">
      <w:pPr>
        <w:pStyle w:val="History"/>
      </w:pPr>
      <w:r w:rsidRPr="007B6ABD">
        <w:t>[</w:t>
      </w:r>
      <w:r>
        <w:t>26A</w:t>
      </w:r>
      <w:r w:rsidRPr="007B6ABD">
        <w:t xml:space="preserve"> inserted by </w:t>
      </w:r>
      <w:hyperlink r:id="rId198" w:history="1">
        <w:r>
          <w:rPr>
            <w:rStyle w:val="Hyperlink"/>
            <w:noProof/>
          </w:rPr>
          <w:t>PR774818</w:t>
        </w:r>
      </w:hyperlink>
      <w:r>
        <w:rPr>
          <w:noProof/>
        </w:rPr>
        <w:t xml:space="preserve"> </w:t>
      </w:r>
      <w:r w:rsidR="00DB5F13">
        <w:t>from</w:t>
      </w:r>
      <w:r w:rsidRPr="007B6ABD">
        <w:t xml:space="preserve"> </w:t>
      </w:r>
      <w:r>
        <w:t>01Jul24</w:t>
      </w:r>
      <w:r w:rsidRPr="007B6ABD">
        <w:t>]</w:t>
      </w:r>
    </w:p>
    <w:p w14:paraId="321E695F" w14:textId="760A3281" w:rsidR="00984D61" w:rsidRPr="00C95518" w:rsidRDefault="00984D61" w:rsidP="00984D61">
      <w:pPr>
        <w:pStyle w:val="Level2"/>
        <w:numPr>
          <w:ilvl w:val="0"/>
          <w:numId w:val="0"/>
        </w:numPr>
        <w:ind w:left="851" w:hanging="851"/>
      </w:pPr>
      <w:r>
        <w:rPr>
          <w:b/>
        </w:rPr>
        <w:t>26A</w:t>
      </w:r>
      <w:r w:rsidRPr="00D16866">
        <w:rPr>
          <w:b/>
        </w:rPr>
        <w:t>.1</w:t>
      </w:r>
      <w:r w:rsidRPr="00D16866">
        <w:rPr>
          <w:b/>
        </w:rPr>
        <w:tab/>
      </w:r>
      <w:r w:rsidRPr="00D16866">
        <w:t xml:space="preserve">Clause </w:t>
      </w:r>
      <w:r>
        <w:t>26A</w:t>
      </w:r>
      <w:r w:rsidRPr="00D16866">
        <w:t xml:space="preserve"> provides for the exercise of the rights of workplace delegates set out in section 350C of the </w:t>
      </w:r>
      <w:hyperlink r:id="rId199" w:history="1">
        <w:r w:rsidRPr="00A413DD">
          <w:rPr>
            <w:color w:val="0000FF"/>
            <w:u w:val="single"/>
          </w:rPr>
          <w:t>Act</w:t>
        </w:r>
      </w:hyperlink>
      <w:r w:rsidRPr="00D16866">
        <w:t>.</w:t>
      </w:r>
    </w:p>
    <w:p w14:paraId="53BD40E5" w14:textId="468B1329" w:rsidR="00984D61" w:rsidRPr="00C95518" w:rsidRDefault="00984D61" w:rsidP="00984D61">
      <w:pPr>
        <w:pStyle w:val="Block1"/>
        <w:rPr>
          <w:lang w:eastAsia="en-US"/>
        </w:rPr>
      </w:pPr>
      <w:r w:rsidRPr="0068315E">
        <w:t xml:space="preserve">NOTE: Under section 350C(4) of the </w:t>
      </w:r>
      <w:hyperlink r:id="rId200" w:history="1">
        <w:r w:rsidRPr="00A413DD">
          <w:rPr>
            <w:color w:val="0000FF"/>
            <w:u w:val="single"/>
          </w:rPr>
          <w:t>Act</w:t>
        </w:r>
      </w:hyperlink>
      <w:r w:rsidRPr="0068315E">
        <w:t>, the employer is taken to have afforded a workplace delegate the rights mentioned in section 350C(3) if the employer has complied with clause </w:t>
      </w:r>
      <w:r>
        <w:rPr>
          <w:noProof/>
        </w:rPr>
        <w:t>26A</w:t>
      </w:r>
      <w:r w:rsidRPr="0068315E">
        <w:t>.</w:t>
      </w:r>
    </w:p>
    <w:p w14:paraId="1E6F73CD" w14:textId="43D493AE" w:rsidR="00984D61" w:rsidRPr="00A55624" w:rsidRDefault="00984D61" w:rsidP="00984D61">
      <w:pPr>
        <w:pStyle w:val="Level2"/>
        <w:numPr>
          <w:ilvl w:val="0"/>
          <w:numId w:val="0"/>
        </w:numPr>
        <w:ind w:left="851" w:hanging="851"/>
        <w:rPr>
          <w:szCs w:val="24"/>
        </w:rPr>
      </w:pPr>
      <w:r>
        <w:rPr>
          <w:b/>
          <w:noProof/>
        </w:rPr>
        <w:t>26A</w:t>
      </w:r>
      <w:r w:rsidRPr="00A55624">
        <w:rPr>
          <w:b/>
          <w:szCs w:val="24"/>
        </w:rPr>
        <w:t>.</w:t>
      </w:r>
      <w:r>
        <w:rPr>
          <w:b/>
          <w:szCs w:val="24"/>
        </w:rPr>
        <w:t>2</w:t>
      </w:r>
      <w:r w:rsidRPr="00A55624">
        <w:rPr>
          <w:b/>
          <w:szCs w:val="24"/>
        </w:rPr>
        <w:tab/>
      </w:r>
      <w:r w:rsidRPr="00A55624">
        <w:rPr>
          <w:szCs w:val="24"/>
        </w:rPr>
        <w:t>In clause </w:t>
      </w:r>
      <w:r>
        <w:rPr>
          <w:noProof/>
        </w:rPr>
        <w:t>26A</w:t>
      </w:r>
      <w:r w:rsidRPr="00A55624">
        <w:rPr>
          <w:szCs w:val="24"/>
        </w:rPr>
        <w:t>:</w:t>
      </w:r>
    </w:p>
    <w:p w14:paraId="34BA3473" w14:textId="77777777" w:rsidR="00984D61" w:rsidRPr="00A55624" w:rsidRDefault="00984D61" w:rsidP="00984D61">
      <w:pPr>
        <w:pStyle w:val="Level3"/>
        <w:numPr>
          <w:ilvl w:val="2"/>
          <w:numId w:val="22"/>
        </w:numPr>
      </w:pPr>
      <w:r w:rsidRPr="00A55624">
        <w:rPr>
          <w:b/>
          <w:bCs/>
        </w:rPr>
        <w:t>employer</w:t>
      </w:r>
      <w:r w:rsidRPr="00A55624">
        <w:t xml:space="preserve"> means the employer of the workplace delegate;</w:t>
      </w:r>
    </w:p>
    <w:p w14:paraId="667AE35C" w14:textId="77777777" w:rsidR="00984D61" w:rsidRPr="00A55624" w:rsidRDefault="00984D61" w:rsidP="00984D61">
      <w:pPr>
        <w:pStyle w:val="Level3"/>
      </w:pPr>
      <w:r w:rsidRPr="00A55624">
        <w:rPr>
          <w:b/>
          <w:bCs/>
        </w:rPr>
        <w:t>delegate’s organisation</w:t>
      </w:r>
      <w:r w:rsidRPr="00A55624">
        <w:t xml:space="preserve"> means the employee organisation in accordance with the rules of which the workplace delegate was appointed or elected; and</w:t>
      </w:r>
    </w:p>
    <w:p w14:paraId="13713A7C" w14:textId="77777777" w:rsidR="00984D61" w:rsidRPr="00A55624" w:rsidRDefault="00984D61" w:rsidP="00984D61">
      <w:pPr>
        <w:pStyle w:val="Level3"/>
      </w:pPr>
      <w:r w:rsidRPr="00A55624">
        <w:rPr>
          <w:b/>
          <w:bCs/>
        </w:rPr>
        <w:t>eligible employees</w:t>
      </w:r>
      <w:r w:rsidRPr="00A55624">
        <w:t xml:space="preserve"> means members and persons eligible to be members of the delegate’s organisation who are employed by the employer in the enterprise.</w:t>
      </w:r>
    </w:p>
    <w:p w14:paraId="79DD5666" w14:textId="617EBC8E" w:rsidR="00984D61" w:rsidRPr="00A55624" w:rsidRDefault="00984D61" w:rsidP="00984D61">
      <w:pPr>
        <w:pStyle w:val="Level2"/>
        <w:numPr>
          <w:ilvl w:val="0"/>
          <w:numId w:val="0"/>
        </w:numPr>
        <w:ind w:left="851" w:hanging="851"/>
      </w:pPr>
      <w:r>
        <w:rPr>
          <w:b/>
          <w:color w:val="000000"/>
        </w:rPr>
        <w:t>26A.3</w:t>
      </w:r>
      <w:r>
        <w:rPr>
          <w:b/>
          <w:color w:val="000000"/>
        </w:rPr>
        <w:tab/>
      </w:r>
      <w:r w:rsidRPr="00A55624">
        <w:t>Before exercising entitlements under clause </w:t>
      </w:r>
      <w:r>
        <w:rPr>
          <w:noProof/>
        </w:rPr>
        <w:t>26A</w:t>
      </w:r>
      <w:r w:rsidRPr="00A55624">
        <w:t xml:space="preserve">, a workplace delegate must give the </w:t>
      </w:r>
      <w:r w:rsidRPr="00A55624">
        <w:rPr>
          <w:szCs w:val="24"/>
        </w:rPr>
        <w:t>employer</w:t>
      </w:r>
      <w:r w:rsidRPr="00A55624">
        <w:t xml:space="preserve"> written notice of their appointment or election as a workplace delegate. If requested, the workplace delegate must provide the employer with evidence that would satisfy a reasonable person of their appointment or election.</w:t>
      </w:r>
    </w:p>
    <w:p w14:paraId="3B487F77" w14:textId="68D09F1A" w:rsidR="00984D61" w:rsidRPr="00A55624" w:rsidRDefault="00984D61" w:rsidP="00984D61">
      <w:pPr>
        <w:pStyle w:val="Level2"/>
        <w:numPr>
          <w:ilvl w:val="0"/>
          <w:numId w:val="0"/>
        </w:numPr>
        <w:ind w:left="851" w:hanging="851"/>
      </w:pPr>
      <w:r>
        <w:rPr>
          <w:b/>
          <w:noProof/>
        </w:rPr>
        <w:t>26A</w:t>
      </w:r>
      <w:r w:rsidRPr="00A55624">
        <w:rPr>
          <w:b/>
        </w:rPr>
        <w:t>.</w:t>
      </w:r>
      <w:r>
        <w:rPr>
          <w:b/>
        </w:rPr>
        <w:t>4</w:t>
      </w:r>
      <w:r w:rsidRPr="00A55624">
        <w:tab/>
        <w:t>An employee who ceases to be a workplace delegate must give written notice to the employer within 14 days.</w:t>
      </w:r>
    </w:p>
    <w:p w14:paraId="674ECE2C" w14:textId="6496588D" w:rsidR="00984D61" w:rsidRPr="00A55624" w:rsidRDefault="00984D61" w:rsidP="00984D61">
      <w:pPr>
        <w:pStyle w:val="Level2Bold"/>
        <w:numPr>
          <w:ilvl w:val="0"/>
          <w:numId w:val="0"/>
        </w:numPr>
        <w:tabs>
          <w:tab w:val="left" w:pos="851"/>
        </w:tabs>
      </w:pPr>
      <w:r>
        <w:rPr>
          <w:noProof/>
        </w:rPr>
        <w:t>26A</w:t>
      </w:r>
      <w:r w:rsidRPr="00A55624">
        <w:t>.</w:t>
      </w:r>
      <w:r>
        <w:t>5</w:t>
      </w:r>
      <w:r>
        <w:tab/>
      </w:r>
      <w:r w:rsidRPr="00A55624">
        <w:t>Right of representation</w:t>
      </w:r>
    </w:p>
    <w:p w14:paraId="554854EF" w14:textId="77777777" w:rsidR="00984D61" w:rsidRPr="00A55624" w:rsidRDefault="00984D61" w:rsidP="00984D61">
      <w:pPr>
        <w:pStyle w:val="Block1"/>
      </w:pPr>
      <w:r w:rsidRPr="00A55624">
        <w:t>A workplace delegate may represent the industrial interests of eligible employees who wish to be represented by the workplace delegate in matters including:</w:t>
      </w:r>
    </w:p>
    <w:p w14:paraId="52EF44B1" w14:textId="77777777" w:rsidR="00984D61" w:rsidRPr="00A55624" w:rsidRDefault="00984D61" w:rsidP="00AF0177">
      <w:pPr>
        <w:pStyle w:val="Level3"/>
        <w:numPr>
          <w:ilvl w:val="2"/>
          <w:numId w:val="67"/>
        </w:numPr>
      </w:pPr>
      <w:r w:rsidRPr="00A55624">
        <w:t>consultation about major workplace change;</w:t>
      </w:r>
    </w:p>
    <w:p w14:paraId="402B1B68" w14:textId="77777777" w:rsidR="00984D61" w:rsidRPr="00A55624" w:rsidRDefault="00984D61" w:rsidP="00984D61">
      <w:pPr>
        <w:pStyle w:val="Level3"/>
      </w:pPr>
      <w:r w:rsidRPr="00A55624">
        <w:t>consultation about changes to rosters or hours of work;</w:t>
      </w:r>
    </w:p>
    <w:p w14:paraId="50C74E34" w14:textId="77777777" w:rsidR="00984D61" w:rsidRPr="00A55624" w:rsidRDefault="00984D61" w:rsidP="00984D61">
      <w:pPr>
        <w:pStyle w:val="Level3"/>
      </w:pPr>
      <w:r w:rsidRPr="00A55624">
        <w:t>resolution of disputes;</w:t>
      </w:r>
    </w:p>
    <w:p w14:paraId="0910108A" w14:textId="77777777" w:rsidR="00984D61" w:rsidRPr="00A55624" w:rsidRDefault="00984D61" w:rsidP="00984D61">
      <w:pPr>
        <w:pStyle w:val="Level3"/>
      </w:pPr>
      <w:r w:rsidRPr="00A55624">
        <w:t xml:space="preserve">disciplinary processes; </w:t>
      </w:r>
    </w:p>
    <w:p w14:paraId="485723F9" w14:textId="7F2A66CB" w:rsidR="00984D61" w:rsidRPr="00A55624" w:rsidRDefault="00984D61" w:rsidP="00984D61">
      <w:pPr>
        <w:pStyle w:val="Level3"/>
      </w:pPr>
      <w:r w:rsidRPr="00A55624">
        <w:t xml:space="preserve">enterprise bargaining where the workplace delegate has been appointed as a bargaining representative under section 176 of the </w:t>
      </w:r>
      <w:hyperlink r:id="rId201" w:history="1">
        <w:r w:rsidRPr="00A413DD">
          <w:rPr>
            <w:color w:val="0000FF"/>
            <w:u w:val="single"/>
          </w:rPr>
          <w:t>Act</w:t>
        </w:r>
      </w:hyperlink>
      <w:r w:rsidRPr="00A55624">
        <w:t xml:space="preserve"> or is assisting the delegate’s organisation with enterprise bargaining; and</w:t>
      </w:r>
    </w:p>
    <w:p w14:paraId="520BD6E1" w14:textId="77777777" w:rsidR="00984D61" w:rsidRPr="00A55624" w:rsidRDefault="00984D61" w:rsidP="00984D61">
      <w:pPr>
        <w:pStyle w:val="Level3"/>
      </w:pPr>
      <w:r w:rsidRPr="00A55624">
        <w:t>any process or procedure within an award, enterprise agreement or policy of the employer under which eligible employees are entitled to be represented and which concerns their industrial interests.</w:t>
      </w:r>
    </w:p>
    <w:p w14:paraId="2B3F6442" w14:textId="274FA913" w:rsidR="00984D61" w:rsidRPr="00A55624" w:rsidRDefault="00984D61" w:rsidP="00984D61">
      <w:pPr>
        <w:pStyle w:val="Level2Bold"/>
        <w:numPr>
          <w:ilvl w:val="0"/>
          <w:numId w:val="0"/>
        </w:numPr>
        <w:ind w:left="851" w:hanging="851"/>
      </w:pPr>
      <w:r>
        <w:rPr>
          <w:noProof/>
        </w:rPr>
        <w:lastRenderedPageBreak/>
        <w:t>26A</w:t>
      </w:r>
      <w:r w:rsidRPr="00A55624">
        <w:t>.</w:t>
      </w:r>
      <w:r>
        <w:t>6</w:t>
      </w:r>
      <w:r w:rsidRPr="00A55624">
        <w:tab/>
        <w:t>Entitlement to reasonable communication</w:t>
      </w:r>
    </w:p>
    <w:p w14:paraId="39F60EBF" w14:textId="0671BE88" w:rsidR="00984D61" w:rsidRPr="00A55624" w:rsidRDefault="00984D61" w:rsidP="00AF0177">
      <w:pPr>
        <w:pStyle w:val="Level3"/>
        <w:numPr>
          <w:ilvl w:val="2"/>
          <w:numId w:val="68"/>
        </w:numPr>
      </w:pPr>
      <w:r w:rsidRPr="00A55624">
        <w:t>A workplace delegate may communicate with eligible employees for the purpose of representing their industrial interests under clause </w:t>
      </w:r>
      <w:r>
        <w:rPr>
          <w:noProof/>
        </w:rPr>
        <w:t>26A</w:t>
      </w:r>
      <w:r w:rsidRPr="00A55624">
        <w:t>.</w:t>
      </w:r>
      <w:r>
        <w:t>5</w:t>
      </w:r>
      <w:r w:rsidRPr="00A55624">
        <w:t xml:space="preserve">. This includes discussing membership of the delegate’s organisation and representation with eligible employees. </w:t>
      </w:r>
    </w:p>
    <w:p w14:paraId="2FA075E7" w14:textId="77777777" w:rsidR="00984D61" w:rsidRPr="00A55624" w:rsidRDefault="00984D61" w:rsidP="00984D61">
      <w:pPr>
        <w:pStyle w:val="Level3"/>
      </w:pPr>
      <w:r w:rsidRPr="00A55624">
        <w:t>A workplace delegate may communicate with eligible employees during working hours or work breaks, or before or after work.</w:t>
      </w:r>
    </w:p>
    <w:p w14:paraId="39D7E174" w14:textId="2785FB62" w:rsidR="00984D61" w:rsidRPr="00402056" w:rsidRDefault="00984D61" w:rsidP="00984D61">
      <w:pPr>
        <w:pStyle w:val="Level2-Bold"/>
        <w:rPr>
          <w:sz w:val="24"/>
          <w:szCs w:val="24"/>
        </w:rPr>
      </w:pPr>
      <w:r>
        <w:rPr>
          <w:noProof/>
          <w:sz w:val="24"/>
          <w:szCs w:val="24"/>
        </w:rPr>
        <w:t>26A</w:t>
      </w:r>
      <w:r w:rsidRPr="00402056">
        <w:rPr>
          <w:sz w:val="24"/>
          <w:szCs w:val="24"/>
        </w:rPr>
        <w:t>.</w:t>
      </w:r>
      <w:r>
        <w:rPr>
          <w:sz w:val="24"/>
          <w:szCs w:val="24"/>
        </w:rPr>
        <w:t>7</w:t>
      </w:r>
      <w:r w:rsidRPr="00402056">
        <w:rPr>
          <w:sz w:val="24"/>
          <w:szCs w:val="24"/>
        </w:rPr>
        <w:tab/>
        <w:t>Entitlement to reasonable access to the workplace and workplace facilities</w:t>
      </w:r>
    </w:p>
    <w:p w14:paraId="29F1045F" w14:textId="77777777" w:rsidR="00984D61" w:rsidRPr="00A55624" w:rsidRDefault="00984D61" w:rsidP="00984D61">
      <w:pPr>
        <w:pStyle w:val="Level3"/>
        <w:numPr>
          <w:ilvl w:val="0"/>
          <w:numId w:val="0"/>
        </w:numPr>
        <w:ind w:left="1418" w:hanging="567"/>
      </w:pPr>
      <w:r w:rsidRPr="00A55624">
        <w:rPr>
          <w:b/>
          <w:bCs/>
        </w:rPr>
        <w:t>(a)</w:t>
      </w:r>
      <w:r w:rsidRPr="00A55624">
        <w:tab/>
        <w:t xml:space="preserve">The employer must provide a workplace delegate with access to or use of the following workplace facilities: </w:t>
      </w:r>
    </w:p>
    <w:p w14:paraId="1E417333" w14:textId="77777777" w:rsidR="00984D61" w:rsidRPr="00A55624" w:rsidRDefault="00984D61" w:rsidP="00984D61">
      <w:pPr>
        <w:pStyle w:val="Level4"/>
      </w:pPr>
      <w:r w:rsidRPr="00A55624">
        <w:t>a room or area to hold discussions that is fit for purpose, private and accessible by the workplace delegate and eligible employees;</w:t>
      </w:r>
    </w:p>
    <w:p w14:paraId="4FED3854" w14:textId="77777777" w:rsidR="00984D61" w:rsidRPr="00A55624" w:rsidRDefault="00984D61" w:rsidP="00984D61">
      <w:pPr>
        <w:pStyle w:val="Level4"/>
      </w:pPr>
      <w:r w:rsidRPr="00A55624">
        <w:t>a physical or electronic noticeboard;</w:t>
      </w:r>
    </w:p>
    <w:p w14:paraId="5A96CF52" w14:textId="77777777" w:rsidR="00984D61" w:rsidRPr="00A55624" w:rsidRDefault="00984D61" w:rsidP="00984D61">
      <w:pPr>
        <w:pStyle w:val="Level4"/>
      </w:pPr>
      <w:r w:rsidRPr="00A55624">
        <w:t xml:space="preserve">electronic means of communication ordinarily used in the workplace by the employer to communicate with eligible employees and by eligible employees to communicate with each other, including access to Wi-Fi; </w:t>
      </w:r>
    </w:p>
    <w:p w14:paraId="669C70B3" w14:textId="77777777" w:rsidR="00984D61" w:rsidRPr="00A55624" w:rsidRDefault="00984D61" w:rsidP="00984D61">
      <w:pPr>
        <w:pStyle w:val="Level4"/>
      </w:pPr>
      <w:r w:rsidRPr="00A55624">
        <w:t>a lockable filing cabinet or other secure document storage area; and</w:t>
      </w:r>
    </w:p>
    <w:p w14:paraId="1A9C8328" w14:textId="77777777" w:rsidR="00984D61" w:rsidRPr="00A55624" w:rsidRDefault="00984D61" w:rsidP="00984D61">
      <w:pPr>
        <w:pStyle w:val="Level4"/>
      </w:pPr>
      <w:r w:rsidRPr="00A55624">
        <w:t xml:space="preserve">office facilities and equipment including printers, scanners and photocopiers. </w:t>
      </w:r>
    </w:p>
    <w:p w14:paraId="0160603D" w14:textId="3DB149DE" w:rsidR="00984D61" w:rsidRPr="00A55624" w:rsidRDefault="00984D61" w:rsidP="00984D61">
      <w:pPr>
        <w:pStyle w:val="Level3"/>
        <w:numPr>
          <w:ilvl w:val="0"/>
          <w:numId w:val="0"/>
        </w:numPr>
        <w:ind w:left="1418" w:hanging="567"/>
      </w:pPr>
      <w:r w:rsidRPr="00A55624">
        <w:rPr>
          <w:b/>
          <w:bCs/>
        </w:rPr>
        <w:t>(b)</w:t>
      </w:r>
      <w:r w:rsidRPr="00A55624">
        <w:rPr>
          <w:b/>
          <w:bCs/>
        </w:rPr>
        <w:tab/>
      </w:r>
      <w:r w:rsidRPr="00A55624">
        <w:t xml:space="preserve">The employer is not required to provide access to or use of a workplace facility under clause </w:t>
      </w:r>
      <w:r>
        <w:rPr>
          <w:noProof/>
        </w:rPr>
        <w:t>26A</w:t>
      </w:r>
      <w:r w:rsidRPr="00A55624">
        <w:t>.7(a) if:</w:t>
      </w:r>
    </w:p>
    <w:p w14:paraId="6958BB4E" w14:textId="77777777" w:rsidR="00984D61" w:rsidRPr="00A55624" w:rsidRDefault="00984D61" w:rsidP="00984D61">
      <w:pPr>
        <w:pStyle w:val="Level4"/>
        <w:numPr>
          <w:ilvl w:val="3"/>
          <w:numId w:val="64"/>
        </w:numPr>
      </w:pPr>
      <w:r w:rsidRPr="00A55624">
        <w:t>the workplace does not have the facility;</w:t>
      </w:r>
    </w:p>
    <w:p w14:paraId="0C16938E" w14:textId="77777777" w:rsidR="00984D61" w:rsidRPr="00A55624" w:rsidRDefault="00984D61" w:rsidP="00984D61">
      <w:pPr>
        <w:pStyle w:val="Level4"/>
      </w:pPr>
      <w:r w:rsidRPr="00A55624">
        <w:t xml:space="preserve">due to operational requirements, it is impractical to provide access to or use of the facility at the time or in the manner it is sought; or </w:t>
      </w:r>
    </w:p>
    <w:p w14:paraId="592762F6" w14:textId="77777777" w:rsidR="00984D61" w:rsidRPr="00A55624" w:rsidRDefault="00984D61" w:rsidP="00984D61">
      <w:pPr>
        <w:pStyle w:val="Level4"/>
      </w:pPr>
      <w:r w:rsidRPr="00A55624">
        <w:t>the employer does not have access to the facility at the enterprise and is unable to obtain access after taking reasonable steps.</w:t>
      </w:r>
    </w:p>
    <w:p w14:paraId="570C4FEE" w14:textId="1C5210C2" w:rsidR="00984D61" w:rsidRPr="004B61E4" w:rsidRDefault="00984D61" w:rsidP="00984D61">
      <w:pPr>
        <w:pStyle w:val="Level2Bold"/>
        <w:numPr>
          <w:ilvl w:val="0"/>
          <w:numId w:val="0"/>
        </w:numPr>
        <w:ind w:left="851" w:hanging="851"/>
      </w:pPr>
      <w:r>
        <w:rPr>
          <w:noProof/>
        </w:rPr>
        <w:t>26A</w:t>
      </w:r>
      <w:r w:rsidRPr="004B61E4">
        <w:t>.</w:t>
      </w:r>
      <w:r>
        <w:t>8</w:t>
      </w:r>
      <w:r w:rsidRPr="004B61E4">
        <w:tab/>
        <w:t>Entitlement to reasonable access to training</w:t>
      </w:r>
    </w:p>
    <w:p w14:paraId="0E635221" w14:textId="77777777" w:rsidR="00984D61" w:rsidRPr="00A55624" w:rsidRDefault="00984D61" w:rsidP="00984D61">
      <w:pPr>
        <w:pStyle w:val="Block1"/>
      </w:pPr>
      <w:r w:rsidRPr="00A55624">
        <w:t>Unless the employer is a small business employer, the employer must provide a workplace delegate with access to up to 5 days of paid time during normal working hours for initial training and at least one day each subsequent year, to attend training related to representation of the industrial interests of eligible employees, subject to the following conditions:</w:t>
      </w:r>
    </w:p>
    <w:p w14:paraId="13526859" w14:textId="77777777" w:rsidR="00984D61" w:rsidRPr="00A55624" w:rsidRDefault="00984D61" w:rsidP="00984D61">
      <w:pPr>
        <w:pStyle w:val="Level3"/>
        <w:numPr>
          <w:ilvl w:val="2"/>
          <w:numId w:val="65"/>
        </w:numPr>
      </w:pPr>
      <w:r w:rsidRPr="00A55624">
        <w:t>In each year commencing 1 July, the employer is not required to provide access to paid time for training to more than one workplace delegate per 50 eligible employees.</w:t>
      </w:r>
    </w:p>
    <w:p w14:paraId="5B79E630" w14:textId="77777777" w:rsidR="00984D61" w:rsidRPr="00A55624" w:rsidRDefault="00984D61" w:rsidP="00984D61">
      <w:pPr>
        <w:pStyle w:val="Level3"/>
      </w:pPr>
      <w:r w:rsidRPr="00A55624">
        <w:t xml:space="preserve">The number of eligible employees will be determined on the day a delegate requests paid time to attend training, as the number of eligible employees who are: </w:t>
      </w:r>
    </w:p>
    <w:p w14:paraId="6E80A0B1" w14:textId="77777777" w:rsidR="00984D61" w:rsidRPr="00A55624" w:rsidRDefault="00984D61" w:rsidP="00984D61">
      <w:pPr>
        <w:pStyle w:val="Level4"/>
      </w:pPr>
      <w:r w:rsidRPr="00A55624">
        <w:lastRenderedPageBreak/>
        <w:t>full-time or part-time employees; or</w:t>
      </w:r>
    </w:p>
    <w:p w14:paraId="57A19DA9" w14:textId="77777777" w:rsidR="00984D61" w:rsidRPr="00A55624" w:rsidRDefault="00984D61" w:rsidP="00984D61">
      <w:pPr>
        <w:pStyle w:val="Level4"/>
      </w:pPr>
      <w:r w:rsidRPr="00A55624">
        <w:t>regular casual employees.</w:t>
      </w:r>
    </w:p>
    <w:p w14:paraId="6E2A43DE" w14:textId="77777777" w:rsidR="00984D61" w:rsidRPr="00A55624" w:rsidRDefault="00984D61" w:rsidP="00984D61">
      <w:pPr>
        <w:pStyle w:val="Level3"/>
      </w:pPr>
      <w:r w:rsidRPr="00A55624">
        <w:t>Payment for a day of paid time during normal working hours is payment of the amount the workplace delegate would have been paid for the hours the workplace delegate would have been rostered or required to work on that day if the delegate had not been absent from work to attend the training.</w:t>
      </w:r>
    </w:p>
    <w:p w14:paraId="667A95EE" w14:textId="77777777" w:rsidR="00984D61" w:rsidRPr="00A55624" w:rsidRDefault="00984D61" w:rsidP="00984D61">
      <w:pPr>
        <w:pStyle w:val="Level3"/>
      </w:pPr>
      <w:r w:rsidRPr="00A55624">
        <w:t>The workplace delegate must give the employer not less than 5 weeks’ notice (unless the employer and delegate agree to a shorter period of notice) of the dates, subject matter, the daily start and finish times of the training, and the name of the training provider.</w:t>
      </w:r>
    </w:p>
    <w:p w14:paraId="07D6B616" w14:textId="77777777" w:rsidR="00984D61" w:rsidRPr="00A55624" w:rsidRDefault="00984D61" w:rsidP="00984D61">
      <w:pPr>
        <w:pStyle w:val="Level3"/>
      </w:pPr>
      <w:r w:rsidRPr="00A55624">
        <w:t>If requested by the employer, the workplace delegate must provide the employer with an outline of the training content.</w:t>
      </w:r>
    </w:p>
    <w:p w14:paraId="53142FAD" w14:textId="77777777" w:rsidR="00984D61" w:rsidRPr="00A55624" w:rsidRDefault="00984D61" w:rsidP="00984D61">
      <w:pPr>
        <w:pStyle w:val="Level3"/>
      </w:pPr>
      <w:r w:rsidRPr="00A55624">
        <w:t>The employer must advise the workplace delegate not less than 2 weeks from the day on which the training is scheduled to commence, whether the workplace delegate’s access to paid time during normal working hours to attend the training has been approved. Such approval must not be unreasonably withheld.</w:t>
      </w:r>
    </w:p>
    <w:p w14:paraId="4875D6D7" w14:textId="77777777" w:rsidR="00984D61" w:rsidRPr="00A55624" w:rsidRDefault="00984D61" w:rsidP="00984D61">
      <w:pPr>
        <w:pStyle w:val="Level3"/>
      </w:pPr>
      <w:r w:rsidRPr="00A55624">
        <w:t>The workplace delegate must, within 7 days after the day on which the training ends, provide the employer with evidence that would satisfy a reasonable person of their attendance at the training.</w:t>
      </w:r>
    </w:p>
    <w:p w14:paraId="6BBFCB85" w14:textId="22E27EF9" w:rsidR="00984D61" w:rsidRPr="004B61E4" w:rsidRDefault="00984D61" w:rsidP="00984D61">
      <w:pPr>
        <w:pStyle w:val="Level2Bold"/>
        <w:numPr>
          <w:ilvl w:val="0"/>
          <w:numId w:val="0"/>
        </w:numPr>
        <w:ind w:left="851" w:hanging="851"/>
      </w:pPr>
      <w:r>
        <w:rPr>
          <w:noProof/>
        </w:rPr>
        <w:t>26A</w:t>
      </w:r>
      <w:r w:rsidRPr="004B61E4">
        <w:t>.</w:t>
      </w:r>
      <w:r>
        <w:t>9</w:t>
      </w:r>
      <w:r w:rsidRPr="004B61E4">
        <w:tab/>
        <w:t>Exercise of entitlements under clause </w:t>
      </w:r>
      <w:r>
        <w:rPr>
          <w:noProof/>
        </w:rPr>
        <w:t>26A</w:t>
      </w:r>
    </w:p>
    <w:p w14:paraId="37EFB038" w14:textId="08FE6117" w:rsidR="00984D61" w:rsidRPr="00A55624" w:rsidRDefault="00984D61" w:rsidP="00984D61">
      <w:pPr>
        <w:pStyle w:val="Level3"/>
        <w:numPr>
          <w:ilvl w:val="2"/>
          <w:numId w:val="66"/>
        </w:numPr>
      </w:pPr>
      <w:r w:rsidRPr="00A55624">
        <w:t xml:space="preserve">A workplace delegate’s entitlements under clause </w:t>
      </w:r>
      <w:r>
        <w:rPr>
          <w:noProof/>
        </w:rPr>
        <w:t>26A</w:t>
      </w:r>
      <w:r w:rsidRPr="00A55624">
        <w:t xml:space="preserve"> are subject to the conditions that the workplace delegate must, when exercising those entitlements:</w:t>
      </w:r>
    </w:p>
    <w:p w14:paraId="01481469" w14:textId="77777777" w:rsidR="00984D61" w:rsidRPr="00A55624" w:rsidRDefault="00984D61" w:rsidP="00984D61">
      <w:pPr>
        <w:pStyle w:val="Level4"/>
      </w:pPr>
      <w:r w:rsidRPr="00A55624">
        <w:t>comply with their duties and obligations as an employee;</w:t>
      </w:r>
    </w:p>
    <w:p w14:paraId="4543BF3C" w14:textId="77777777" w:rsidR="00984D61" w:rsidRPr="00A55624" w:rsidRDefault="00984D61" w:rsidP="00984D61">
      <w:pPr>
        <w:pStyle w:val="Level4"/>
      </w:pPr>
      <w:r w:rsidRPr="00A55624">
        <w:t>comply with the reasonable policies and procedures of the employer, including reasonable codes of conduct and requirements in relation to occupational health and safety and acceptable use of ICT resources;</w:t>
      </w:r>
    </w:p>
    <w:p w14:paraId="530C3863" w14:textId="77777777" w:rsidR="00984D61" w:rsidRPr="00A55624" w:rsidRDefault="00984D61" w:rsidP="00984D61">
      <w:pPr>
        <w:pStyle w:val="Level4"/>
      </w:pPr>
      <w:r w:rsidRPr="00A55624">
        <w:t>not hinder, obstruct or prevent the normal performance of work; and</w:t>
      </w:r>
    </w:p>
    <w:p w14:paraId="16DC203C" w14:textId="77777777" w:rsidR="00984D61" w:rsidRPr="00A55624" w:rsidRDefault="00984D61" w:rsidP="00984D61">
      <w:pPr>
        <w:pStyle w:val="Level4"/>
      </w:pPr>
      <w:r w:rsidRPr="00A55624">
        <w:t xml:space="preserve">not hinder, obstruct or prevent eligible employees exercising their rights to freedom of association. </w:t>
      </w:r>
    </w:p>
    <w:p w14:paraId="15CD515A" w14:textId="125AF17E" w:rsidR="00984D61" w:rsidRPr="00A55624" w:rsidRDefault="00984D61" w:rsidP="00984D61">
      <w:pPr>
        <w:pStyle w:val="Level3"/>
      </w:pPr>
      <w:r w:rsidRPr="00A55624">
        <w:t>Clause </w:t>
      </w:r>
      <w:r>
        <w:rPr>
          <w:noProof/>
        </w:rPr>
        <w:t>26A</w:t>
      </w:r>
      <w:r w:rsidRPr="00A55624">
        <w:t xml:space="preserve"> does not require the employer to provide a workplace delegate with access to electronic means of communication in a way that provides individual contact details for eligible employees.</w:t>
      </w:r>
    </w:p>
    <w:p w14:paraId="00B69BFA" w14:textId="04210A7C" w:rsidR="00984D61" w:rsidRPr="004B61E4" w:rsidRDefault="00984D61" w:rsidP="00984D61">
      <w:pPr>
        <w:pStyle w:val="Level3"/>
      </w:pPr>
      <w:r w:rsidRPr="00A55624">
        <w:t>Clause </w:t>
      </w:r>
      <w:r>
        <w:rPr>
          <w:noProof/>
        </w:rPr>
        <w:t>26A</w:t>
      </w:r>
      <w:r w:rsidRPr="00A55624">
        <w:t xml:space="preserve"> does not require an eligible employee to be represented by a workplace delegate without the employee’s agreement.</w:t>
      </w:r>
    </w:p>
    <w:p w14:paraId="788A74B9" w14:textId="29BF247B" w:rsidR="00984D61" w:rsidRPr="00A55624" w:rsidRDefault="00984D61" w:rsidP="00984D61">
      <w:pPr>
        <w:pStyle w:val="Block1"/>
      </w:pPr>
      <w:r w:rsidRPr="00A55624">
        <w:t>NOTE:</w:t>
      </w:r>
      <w:r>
        <w:t> </w:t>
      </w:r>
      <w:r w:rsidRPr="00A55624">
        <w:t xml:space="preserve">Under section 350A of the </w:t>
      </w:r>
      <w:hyperlink r:id="rId202" w:history="1">
        <w:r w:rsidRPr="00A413DD">
          <w:rPr>
            <w:color w:val="0000FF"/>
            <w:u w:val="single"/>
          </w:rPr>
          <w:t>Act</w:t>
        </w:r>
      </w:hyperlink>
      <w:r w:rsidRPr="00A55624">
        <w:t>, the employer must not:</w:t>
      </w:r>
    </w:p>
    <w:p w14:paraId="72ACD22B" w14:textId="77777777" w:rsidR="00984D61" w:rsidRPr="00A55624" w:rsidRDefault="00984D61" w:rsidP="007A5E9D">
      <w:pPr>
        <w:pStyle w:val="Level4"/>
        <w:numPr>
          <w:ilvl w:val="0"/>
          <w:numId w:val="0"/>
        </w:numPr>
        <w:ind w:left="1985" w:hanging="567"/>
      </w:pPr>
      <w:r w:rsidRPr="00A55624">
        <w:t>(a)</w:t>
      </w:r>
      <w:r>
        <w:tab/>
      </w:r>
      <w:r w:rsidRPr="00A55624">
        <w:t>unreasonably fail or refuse to deal with a workplace delegate; or</w:t>
      </w:r>
    </w:p>
    <w:p w14:paraId="6B07B5D4" w14:textId="77777777" w:rsidR="00984D61" w:rsidRPr="00A55624" w:rsidRDefault="00984D61" w:rsidP="007A5E9D">
      <w:pPr>
        <w:pStyle w:val="Level4"/>
        <w:numPr>
          <w:ilvl w:val="0"/>
          <w:numId w:val="0"/>
        </w:numPr>
        <w:ind w:left="1985" w:hanging="567"/>
      </w:pPr>
      <w:r w:rsidRPr="00A55624">
        <w:t>(b)</w:t>
      </w:r>
      <w:r w:rsidRPr="00A55624">
        <w:tab/>
        <w:t>knowingly or recklessly make a false or misleading representation to a workplace delegate; or</w:t>
      </w:r>
    </w:p>
    <w:p w14:paraId="21D769BF" w14:textId="564926BA" w:rsidR="00984D61" w:rsidRPr="00A55624" w:rsidRDefault="00984D61" w:rsidP="007A5E9D">
      <w:pPr>
        <w:pStyle w:val="Level4"/>
        <w:numPr>
          <w:ilvl w:val="0"/>
          <w:numId w:val="0"/>
        </w:numPr>
        <w:ind w:left="1985" w:hanging="567"/>
      </w:pPr>
      <w:r w:rsidRPr="00A55624">
        <w:lastRenderedPageBreak/>
        <w:t>(c)</w:t>
      </w:r>
      <w:r w:rsidRPr="00A55624">
        <w:tab/>
        <w:t xml:space="preserve">unreasonably hinder, obstruct or prevent the exercise of the rights of a workplace delegate under the </w:t>
      </w:r>
      <w:hyperlink r:id="rId203" w:history="1">
        <w:r w:rsidRPr="00A413DD">
          <w:rPr>
            <w:color w:val="0000FF"/>
            <w:u w:val="single"/>
          </w:rPr>
          <w:t>Act</w:t>
        </w:r>
      </w:hyperlink>
      <w:r w:rsidRPr="00A55624">
        <w:t xml:space="preserve"> or clause </w:t>
      </w:r>
      <w:r>
        <w:rPr>
          <w:noProof/>
        </w:rPr>
        <w:t>26A</w:t>
      </w:r>
      <w:r w:rsidRPr="00A55624">
        <w:t>.</w:t>
      </w:r>
    </w:p>
    <w:p w14:paraId="5E6A0900" w14:textId="77777777" w:rsidR="000860AC" w:rsidRDefault="000860AC" w:rsidP="00AD2397">
      <w:pPr>
        <w:pStyle w:val="Level1"/>
        <w:rPr>
          <w:rFonts w:cs="Times New Roman"/>
        </w:rPr>
      </w:pPr>
      <w:bookmarkStart w:id="311" w:name="_Ref175833359"/>
      <w:bookmarkStart w:id="312" w:name="_Toc184810756"/>
      <w:r w:rsidRPr="00F97336">
        <w:rPr>
          <w:rFonts w:cs="Times New Roman"/>
        </w:rPr>
        <w:t>Consultation about major workplace change</w:t>
      </w:r>
      <w:bookmarkEnd w:id="310"/>
      <w:bookmarkEnd w:id="311"/>
      <w:bookmarkEnd w:id="312"/>
    </w:p>
    <w:p w14:paraId="12B18594" w14:textId="21B1D819" w:rsidR="00945741" w:rsidRPr="00945741" w:rsidRDefault="00945741" w:rsidP="00945741">
      <w:pPr>
        <w:pStyle w:val="History"/>
      </w:pPr>
      <w:r>
        <w:t xml:space="preserve">[26 renumbered as 27 by </w:t>
      </w:r>
      <w:hyperlink r:id="rId204" w:history="1">
        <w:r>
          <w:rPr>
            <w:rStyle w:val="Hyperlink"/>
          </w:rPr>
          <w:t>PR763300</w:t>
        </w:r>
      </w:hyperlink>
      <w:r>
        <w:t xml:space="preserve"> ppc 01Aug23]</w:t>
      </w:r>
    </w:p>
    <w:p w14:paraId="24E84042" w14:textId="77777777" w:rsidR="000860AC" w:rsidRPr="00F97336" w:rsidRDefault="000860AC" w:rsidP="00DB28FC">
      <w:pPr>
        <w:pStyle w:val="Level2"/>
      </w:pPr>
      <w:r w:rsidRPr="00F97336">
        <w:t>If an employer makes a definite decision to make major changes in production, program, organisation, structure or technology that are likely to have significant effects on employees, the employer must:</w:t>
      </w:r>
    </w:p>
    <w:p w14:paraId="7CF5F618" w14:textId="77777777" w:rsidR="000860AC" w:rsidRPr="00F97336" w:rsidRDefault="000860AC" w:rsidP="000860AC">
      <w:pPr>
        <w:pStyle w:val="Level3"/>
      </w:pPr>
      <w:r w:rsidRPr="00F97336">
        <w:t>give notice of the changes to all employees who may be affected by them and their representatives (if any); and</w:t>
      </w:r>
    </w:p>
    <w:p w14:paraId="02EEF9EC" w14:textId="77777777" w:rsidR="000860AC" w:rsidRPr="00F97336" w:rsidRDefault="000860AC" w:rsidP="000860AC">
      <w:pPr>
        <w:pStyle w:val="Level3"/>
      </w:pPr>
      <w:bookmarkStart w:id="313" w:name="_Ref527718853"/>
      <w:r w:rsidRPr="00F97336">
        <w:t>discuss with affected employees and their representatives (if any):</w:t>
      </w:r>
      <w:bookmarkEnd w:id="313"/>
    </w:p>
    <w:p w14:paraId="24F6884F" w14:textId="77777777" w:rsidR="000860AC" w:rsidRPr="00F97336" w:rsidRDefault="000860AC" w:rsidP="000860AC">
      <w:pPr>
        <w:pStyle w:val="Level4"/>
      </w:pPr>
      <w:r w:rsidRPr="00F97336">
        <w:t>the introduction of the changes; and</w:t>
      </w:r>
    </w:p>
    <w:p w14:paraId="20D813AC" w14:textId="77777777" w:rsidR="00142EE8" w:rsidRPr="00F97336" w:rsidRDefault="000860AC" w:rsidP="000860AC">
      <w:pPr>
        <w:pStyle w:val="Level4"/>
      </w:pPr>
      <w:r w:rsidRPr="00F97336">
        <w:t>their likely effect on employees; and</w:t>
      </w:r>
    </w:p>
    <w:p w14:paraId="1C777737" w14:textId="77777777" w:rsidR="000860AC" w:rsidRPr="00F97336" w:rsidRDefault="000860AC" w:rsidP="000860AC">
      <w:pPr>
        <w:pStyle w:val="Level4"/>
      </w:pPr>
      <w:r w:rsidRPr="00F97336">
        <w:t>measures to avoid or reduce the adverse effects of the changes on employees; and</w:t>
      </w:r>
    </w:p>
    <w:p w14:paraId="2E2548A1" w14:textId="77777777" w:rsidR="000860AC" w:rsidRPr="00F97336" w:rsidRDefault="000860AC" w:rsidP="000860AC">
      <w:pPr>
        <w:pStyle w:val="Level3"/>
      </w:pPr>
      <w:r w:rsidRPr="00F97336">
        <w:t>commence discussions as soon as practicable after a definite decision has been made.</w:t>
      </w:r>
    </w:p>
    <w:p w14:paraId="6760258C" w14:textId="4ECB2BF3" w:rsidR="000860AC" w:rsidRPr="00F97336" w:rsidRDefault="000860AC" w:rsidP="000860AC">
      <w:pPr>
        <w:pStyle w:val="Level2"/>
      </w:pPr>
      <w:bookmarkStart w:id="314" w:name="_Ref527886238"/>
      <w:r w:rsidRPr="00F97336">
        <w:t xml:space="preserve">For the purposes of the discussion under clause </w:t>
      </w:r>
      <w:r w:rsidRPr="00F97336">
        <w:rPr>
          <w:noProof/>
          <w:highlight w:val="cyan"/>
        </w:rPr>
        <w:fldChar w:fldCharType="begin"/>
      </w:r>
      <w:r w:rsidRPr="00F97336">
        <w:instrText xml:space="preserve"> REF _Ref527718853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27.1(b)</w:t>
      </w:r>
      <w:r w:rsidRPr="00F97336">
        <w:rPr>
          <w:noProof/>
          <w:highlight w:val="cyan"/>
        </w:rPr>
        <w:fldChar w:fldCharType="end"/>
      </w:r>
      <w:r w:rsidRPr="00F97336">
        <w:t>, the employer must give in writing to the affected employees and their representatives (if any) all relevant information about the changes including:</w:t>
      </w:r>
      <w:bookmarkEnd w:id="314"/>
    </w:p>
    <w:p w14:paraId="6E8D5CA0" w14:textId="77777777" w:rsidR="000860AC" w:rsidRPr="00F97336" w:rsidRDefault="000860AC" w:rsidP="000860AC">
      <w:pPr>
        <w:pStyle w:val="Level3"/>
      </w:pPr>
      <w:r w:rsidRPr="00F97336">
        <w:t>their nature; and</w:t>
      </w:r>
    </w:p>
    <w:p w14:paraId="40274E20" w14:textId="77777777" w:rsidR="000860AC" w:rsidRPr="00F97336" w:rsidRDefault="000860AC" w:rsidP="000860AC">
      <w:pPr>
        <w:pStyle w:val="Level3"/>
      </w:pPr>
      <w:r w:rsidRPr="00F97336">
        <w:t>their expected effect on employees; and</w:t>
      </w:r>
    </w:p>
    <w:p w14:paraId="3EECFFF6" w14:textId="77777777" w:rsidR="000860AC" w:rsidRPr="00F97336" w:rsidRDefault="000860AC" w:rsidP="000860AC">
      <w:pPr>
        <w:pStyle w:val="Level3"/>
      </w:pPr>
      <w:r w:rsidRPr="00F97336">
        <w:t>any other matters likely to affect employees.</w:t>
      </w:r>
    </w:p>
    <w:p w14:paraId="25244E25" w14:textId="3FAB8C8B" w:rsidR="000860AC" w:rsidRPr="00F97336" w:rsidRDefault="000860AC" w:rsidP="000860AC">
      <w:pPr>
        <w:pStyle w:val="Level2"/>
      </w:pPr>
      <w:r w:rsidRPr="00F97336">
        <w:t xml:space="preserve">Clause </w:t>
      </w:r>
      <w:r w:rsidRPr="00F97336">
        <w:rPr>
          <w:noProof/>
          <w:highlight w:val="cyan"/>
        </w:rPr>
        <w:fldChar w:fldCharType="begin"/>
      </w:r>
      <w:r w:rsidRPr="00F97336">
        <w:instrText xml:space="preserve"> REF _Ref527886238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27.2</w:t>
      </w:r>
      <w:r w:rsidRPr="00F97336">
        <w:rPr>
          <w:noProof/>
          <w:highlight w:val="cyan"/>
        </w:rPr>
        <w:fldChar w:fldCharType="end"/>
      </w:r>
      <w:r w:rsidRPr="00F97336">
        <w:t xml:space="preserve"> does not require an employer to disclose any confidential information if its disclosure would be contrary to the employer’s interests.</w:t>
      </w:r>
    </w:p>
    <w:p w14:paraId="7CD6A9BE" w14:textId="0B8D9591" w:rsidR="000860AC" w:rsidRPr="00F97336" w:rsidRDefault="000860AC" w:rsidP="000860AC">
      <w:pPr>
        <w:pStyle w:val="Level2"/>
      </w:pPr>
      <w:r w:rsidRPr="00F97336">
        <w:t xml:space="preserve">The employer must promptly consider any matters raised by the employees or their representatives about the changes in the course of the discussion under clause </w:t>
      </w:r>
      <w:r w:rsidRPr="00F97336">
        <w:rPr>
          <w:noProof/>
          <w:highlight w:val="cyan"/>
        </w:rPr>
        <w:fldChar w:fldCharType="begin"/>
      </w:r>
      <w:r w:rsidRPr="00F97336">
        <w:instrText xml:space="preserve"> REF _Ref527718853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27.1(b)</w:t>
      </w:r>
      <w:r w:rsidRPr="00F97336">
        <w:rPr>
          <w:noProof/>
          <w:highlight w:val="cyan"/>
        </w:rPr>
        <w:fldChar w:fldCharType="end"/>
      </w:r>
      <w:r w:rsidRPr="00F97336">
        <w:t>.</w:t>
      </w:r>
    </w:p>
    <w:p w14:paraId="523AE917" w14:textId="59A5DF39" w:rsidR="000860AC" w:rsidRPr="00F97336" w:rsidRDefault="000860AC" w:rsidP="000860AC">
      <w:pPr>
        <w:pStyle w:val="Level2"/>
      </w:pPr>
      <w:bookmarkStart w:id="315" w:name="_Ref527718986"/>
      <w:bookmarkStart w:id="316" w:name="_Ref535327294"/>
      <w:r w:rsidRPr="00F97336">
        <w:t xml:space="preserve">In clause </w:t>
      </w:r>
      <w:bookmarkEnd w:id="315"/>
      <w:r w:rsidR="005953FA">
        <w:rPr>
          <w:noProof/>
          <w:highlight w:val="cyan"/>
        </w:rPr>
        <w:fldChar w:fldCharType="begin"/>
      </w:r>
      <w:r w:rsidR="005953FA">
        <w:instrText xml:space="preserve"> REF _Ref175833359 \r \h </w:instrText>
      </w:r>
      <w:r w:rsidR="005953FA">
        <w:rPr>
          <w:noProof/>
          <w:highlight w:val="cyan"/>
        </w:rPr>
      </w:r>
      <w:r w:rsidR="005953FA">
        <w:rPr>
          <w:noProof/>
          <w:highlight w:val="cyan"/>
        </w:rPr>
        <w:fldChar w:fldCharType="separate"/>
      </w:r>
      <w:r w:rsidR="000B0153">
        <w:t>27</w:t>
      </w:r>
      <w:r w:rsidR="005953FA">
        <w:rPr>
          <w:noProof/>
          <w:highlight w:val="cyan"/>
        </w:rPr>
        <w:fldChar w:fldCharType="end"/>
      </w:r>
      <w:r w:rsidRPr="00F97336">
        <w:t xml:space="preserve"> </w:t>
      </w:r>
      <w:r w:rsidRPr="00F97336">
        <w:rPr>
          <w:b/>
        </w:rPr>
        <w:t>significant effects</w:t>
      </w:r>
      <w:r w:rsidRPr="00F97336">
        <w:t>, on employees, includes any of the following:</w:t>
      </w:r>
      <w:bookmarkEnd w:id="316"/>
    </w:p>
    <w:p w14:paraId="390CF5FE" w14:textId="77777777" w:rsidR="000860AC" w:rsidRPr="00F97336" w:rsidRDefault="000860AC" w:rsidP="000860AC">
      <w:pPr>
        <w:pStyle w:val="Level3"/>
      </w:pPr>
      <w:r w:rsidRPr="00F97336">
        <w:t>termination of employment; or</w:t>
      </w:r>
    </w:p>
    <w:p w14:paraId="4145D48F" w14:textId="77777777" w:rsidR="000860AC" w:rsidRPr="00F97336" w:rsidRDefault="000860AC" w:rsidP="000860AC">
      <w:pPr>
        <w:pStyle w:val="Level3"/>
      </w:pPr>
      <w:r w:rsidRPr="00F97336">
        <w:t>major changes in the composition, operation or size of the employer’s workforce or in the skills required; or</w:t>
      </w:r>
    </w:p>
    <w:p w14:paraId="2EF85023" w14:textId="77777777" w:rsidR="000860AC" w:rsidRPr="00F97336" w:rsidRDefault="000860AC" w:rsidP="000860AC">
      <w:pPr>
        <w:pStyle w:val="Level3"/>
      </w:pPr>
      <w:r w:rsidRPr="00F97336">
        <w:t>loss of, or reduction in, job or promotion opportunities; or</w:t>
      </w:r>
    </w:p>
    <w:p w14:paraId="07270E8F" w14:textId="77777777" w:rsidR="000860AC" w:rsidRPr="00F97336" w:rsidRDefault="000860AC" w:rsidP="000860AC">
      <w:pPr>
        <w:pStyle w:val="Level3"/>
      </w:pPr>
      <w:r w:rsidRPr="00F97336">
        <w:t>loss of, or reduction in, job tenure; or</w:t>
      </w:r>
    </w:p>
    <w:p w14:paraId="00662E23" w14:textId="77777777" w:rsidR="000860AC" w:rsidRPr="00F97336" w:rsidRDefault="000860AC" w:rsidP="000860AC">
      <w:pPr>
        <w:pStyle w:val="Level3"/>
      </w:pPr>
      <w:r w:rsidRPr="00F97336">
        <w:t>alteration of hours of work; or</w:t>
      </w:r>
    </w:p>
    <w:p w14:paraId="6B04B24E" w14:textId="77777777" w:rsidR="000860AC" w:rsidRPr="00F97336" w:rsidRDefault="000860AC" w:rsidP="000860AC">
      <w:pPr>
        <w:pStyle w:val="Level3"/>
      </w:pPr>
      <w:r w:rsidRPr="00F97336">
        <w:lastRenderedPageBreak/>
        <w:t>the need for employees to be retrained or transferred to other work or locations; or</w:t>
      </w:r>
    </w:p>
    <w:p w14:paraId="2E394004" w14:textId="77777777" w:rsidR="000860AC" w:rsidRPr="00F97336" w:rsidRDefault="000860AC" w:rsidP="000860AC">
      <w:pPr>
        <w:pStyle w:val="Level3"/>
      </w:pPr>
      <w:r w:rsidRPr="00F97336">
        <w:t>job restructuring.</w:t>
      </w:r>
    </w:p>
    <w:p w14:paraId="6559AE0C" w14:textId="5ADA3DCB" w:rsidR="00A641EC" w:rsidRPr="00F97336" w:rsidRDefault="000860AC" w:rsidP="00A641EC">
      <w:pPr>
        <w:pStyle w:val="Level2"/>
      </w:pPr>
      <w:r w:rsidRPr="00F97336">
        <w:t xml:space="preserve">Where this award makes provision for alteration of any of the matters defined at clause </w:t>
      </w:r>
      <w:r w:rsidRPr="00F97336">
        <w:rPr>
          <w:noProof/>
          <w:highlight w:val="cyan"/>
        </w:rPr>
        <w:fldChar w:fldCharType="begin"/>
      </w:r>
      <w:r w:rsidRPr="00F97336">
        <w:instrText xml:space="preserve"> REF _Ref535327294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27.5</w:t>
      </w:r>
      <w:r w:rsidRPr="00F97336">
        <w:rPr>
          <w:noProof/>
          <w:highlight w:val="cyan"/>
        </w:rPr>
        <w:fldChar w:fldCharType="end"/>
      </w:r>
      <w:r w:rsidRPr="00F97336">
        <w:t>, such alteration is taken not to have significant effect.</w:t>
      </w:r>
    </w:p>
    <w:p w14:paraId="3C76DEF9" w14:textId="77777777" w:rsidR="00A641EC" w:rsidRDefault="00A641EC" w:rsidP="00A641EC">
      <w:pPr>
        <w:pStyle w:val="Level1"/>
        <w:rPr>
          <w:rFonts w:cs="Times New Roman"/>
        </w:rPr>
      </w:pPr>
      <w:bookmarkStart w:id="317" w:name="_Ref7427799"/>
      <w:bookmarkStart w:id="318" w:name="_Toc7516658"/>
      <w:bookmarkStart w:id="319" w:name="_Toc184810757"/>
      <w:r w:rsidRPr="00F97336">
        <w:rPr>
          <w:rFonts w:cs="Times New Roman"/>
        </w:rPr>
        <w:t>Consultation about changes to rosters or hours of work</w:t>
      </w:r>
      <w:bookmarkEnd w:id="317"/>
      <w:bookmarkEnd w:id="318"/>
      <w:bookmarkEnd w:id="319"/>
    </w:p>
    <w:p w14:paraId="04AC1920" w14:textId="60FFF9AF" w:rsidR="00945741" w:rsidRPr="00945741" w:rsidRDefault="00945741" w:rsidP="00945741">
      <w:pPr>
        <w:pStyle w:val="History"/>
      </w:pPr>
      <w:r>
        <w:t xml:space="preserve">[27 renumbered as 28 by </w:t>
      </w:r>
      <w:hyperlink r:id="rId205" w:history="1">
        <w:r>
          <w:rPr>
            <w:rStyle w:val="Hyperlink"/>
          </w:rPr>
          <w:t>PR763300</w:t>
        </w:r>
      </w:hyperlink>
      <w:r>
        <w:t xml:space="preserve"> ppc 01Aug23]</w:t>
      </w:r>
    </w:p>
    <w:p w14:paraId="3754BD6A" w14:textId="3209AF76" w:rsidR="00A641EC" w:rsidRPr="00F97336" w:rsidRDefault="00A641EC" w:rsidP="00A641EC">
      <w:pPr>
        <w:pStyle w:val="Level2"/>
      </w:pPr>
      <w:r w:rsidRPr="00F97336">
        <w:t xml:space="preserve">Clause </w:t>
      </w:r>
      <w:r w:rsidRPr="00F97336">
        <w:rPr>
          <w:noProof/>
        </w:rPr>
        <w:fldChar w:fldCharType="begin"/>
      </w:r>
      <w:r w:rsidRPr="00F97336">
        <w:instrText xml:space="preserve"> REF _Ref7427799 \w \h </w:instrText>
      </w:r>
      <w:r w:rsidR="00C43476" w:rsidRPr="00F97336">
        <w:rPr>
          <w:noProof/>
        </w:rPr>
        <w:instrText xml:space="preserve"> \* MERGEFORMAT </w:instrText>
      </w:r>
      <w:r w:rsidRPr="00F97336">
        <w:rPr>
          <w:noProof/>
        </w:rPr>
      </w:r>
      <w:r w:rsidRPr="00F97336">
        <w:rPr>
          <w:noProof/>
        </w:rPr>
        <w:fldChar w:fldCharType="separate"/>
      </w:r>
      <w:r w:rsidR="000B0153">
        <w:t>28</w:t>
      </w:r>
      <w:r w:rsidRPr="00F97336">
        <w:rPr>
          <w:noProof/>
        </w:rPr>
        <w:fldChar w:fldCharType="end"/>
      </w:r>
      <w:r w:rsidRPr="00F97336">
        <w:t xml:space="preserve"> applies if an employer proposes to change the regular roster or ordinary hours of work of an employee, other than an employee whose working hours are irregular, sporadic or unpredictable.</w:t>
      </w:r>
    </w:p>
    <w:p w14:paraId="48F365DF" w14:textId="77777777" w:rsidR="00A641EC" w:rsidRPr="00F97336" w:rsidRDefault="00A641EC" w:rsidP="00A641EC">
      <w:pPr>
        <w:pStyle w:val="Level2"/>
      </w:pPr>
      <w:bookmarkStart w:id="320" w:name="_Ref7427816"/>
      <w:r w:rsidRPr="00F97336">
        <w:t>The employer must consult with any employees affected by the proposed change and their representatives (if any).</w:t>
      </w:r>
      <w:bookmarkEnd w:id="320"/>
    </w:p>
    <w:p w14:paraId="3C97F819" w14:textId="77777777" w:rsidR="00A641EC" w:rsidRPr="00F97336" w:rsidRDefault="00A641EC" w:rsidP="00A641EC">
      <w:pPr>
        <w:pStyle w:val="Level2"/>
      </w:pPr>
      <w:r w:rsidRPr="00F97336">
        <w:t>For the purpose of the consultation, the employer must:</w:t>
      </w:r>
    </w:p>
    <w:p w14:paraId="2D15B9FD" w14:textId="7C7694DB" w:rsidR="00A641EC" w:rsidRPr="00F97336" w:rsidRDefault="00A641EC" w:rsidP="00A641EC">
      <w:pPr>
        <w:pStyle w:val="Level3"/>
      </w:pPr>
      <w:r w:rsidRPr="00F97336">
        <w:t xml:space="preserve">provide to the employees and representatives mentioned in clause </w:t>
      </w:r>
      <w:r w:rsidRPr="00F97336">
        <w:rPr>
          <w:noProof/>
        </w:rPr>
        <w:fldChar w:fldCharType="begin"/>
      </w:r>
      <w:r w:rsidRPr="00F97336">
        <w:instrText xml:space="preserve"> REF _Ref7427816 \w \h </w:instrText>
      </w:r>
      <w:r w:rsidR="00C43476" w:rsidRPr="00F97336">
        <w:rPr>
          <w:noProof/>
        </w:rPr>
        <w:instrText xml:space="preserve"> \* MERGEFORMAT </w:instrText>
      </w:r>
      <w:r w:rsidRPr="00F97336">
        <w:rPr>
          <w:noProof/>
        </w:rPr>
      </w:r>
      <w:r w:rsidRPr="00F97336">
        <w:rPr>
          <w:noProof/>
        </w:rPr>
        <w:fldChar w:fldCharType="separate"/>
      </w:r>
      <w:r w:rsidR="000B0153">
        <w:t>28.2</w:t>
      </w:r>
      <w:r w:rsidRPr="00F97336">
        <w:rPr>
          <w:noProof/>
        </w:rPr>
        <w:fldChar w:fldCharType="end"/>
      </w:r>
      <w:r w:rsidRPr="00F97336">
        <w:rPr>
          <w:noProof/>
        </w:rPr>
        <w:t xml:space="preserve"> </w:t>
      </w:r>
      <w:r w:rsidRPr="00F97336">
        <w:t>information about the proposed change (for example, information about the nature of the change and when it is to begin); and</w:t>
      </w:r>
    </w:p>
    <w:p w14:paraId="358CEFC2" w14:textId="77777777" w:rsidR="00A641EC" w:rsidRPr="00F97336" w:rsidRDefault="00A641EC" w:rsidP="00A641EC">
      <w:pPr>
        <w:pStyle w:val="Level3"/>
      </w:pPr>
      <w:bookmarkStart w:id="321" w:name="_Ref7427851"/>
      <w:r w:rsidRPr="00F97336">
        <w:t>invite the employees to give their views about the impact of the proposed change on them (including any impact on their family or caring responsibilities) and also invite their representative (if any) to give their views about that impact.</w:t>
      </w:r>
      <w:bookmarkEnd w:id="321"/>
    </w:p>
    <w:p w14:paraId="7AD6BEF0" w14:textId="77F9AE2C" w:rsidR="00A641EC" w:rsidRPr="00F97336" w:rsidRDefault="00A641EC" w:rsidP="00A641EC">
      <w:pPr>
        <w:pStyle w:val="Level2"/>
      </w:pPr>
      <w:r w:rsidRPr="00F97336">
        <w:t xml:space="preserve">The employer must consider any views given under clause </w:t>
      </w:r>
      <w:r w:rsidRPr="00F97336">
        <w:rPr>
          <w:noProof/>
        </w:rPr>
        <w:fldChar w:fldCharType="begin"/>
      </w:r>
      <w:r w:rsidRPr="00F97336">
        <w:instrText xml:space="preserve"> REF _Ref7427851 \w \h </w:instrText>
      </w:r>
      <w:r w:rsidR="00C43476" w:rsidRPr="00F97336">
        <w:rPr>
          <w:noProof/>
        </w:rPr>
        <w:instrText xml:space="preserve"> \* MERGEFORMAT </w:instrText>
      </w:r>
      <w:r w:rsidRPr="00F97336">
        <w:rPr>
          <w:noProof/>
        </w:rPr>
      </w:r>
      <w:r w:rsidRPr="00F97336">
        <w:rPr>
          <w:noProof/>
        </w:rPr>
        <w:fldChar w:fldCharType="separate"/>
      </w:r>
      <w:r w:rsidR="000B0153">
        <w:t>28.3(b)</w:t>
      </w:r>
      <w:r w:rsidRPr="00F97336">
        <w:rPr>
          <w:noProof/>
        </w:rPr>
        <w:fldChar w:fldCharType="end"/>
      </w:r>
      <w:r w:rsidRPr="00F97336">
        <w:rPr>
          <w:noProof/>
        </w:rPr>
        <w:t>.</w:t>
      </w:r>
    </w:p>
    <w:p w14:paraId="1B67F8BF" w14:textId="30598631" w:rsidR="00A641EC" w:rsidRPr="00F97336" w:rsidRDefault="00A641EC" w:rsidP="00A641EC">
      <w:pPr>
        <w:pStyle w:val="Level2"/>
      </w:pPr>
      <w:r w:rsidRPr="00F97336">
        <w:t xml:space="preserve">Clause </w:t>
      </w:r>
      <w:r w:rsidRPr="00F97336">
        <w:rPr>
          <w:noProof/>
        </w:rPr>
        <w:fldChar w:fldCharType="begin"/>
      </w:r>
      <w:r w:rsidRPr="00F97336">
        <w:instrText xml:space="preserve"> REF _Ref7427799 \w \h </w:instrText>
      </w:r>
      <w:r w:rsidR="00C43476" w:rsidRPr="00F97336">
        <w:rPr>
          <w:noProof/>
        </w:rPr>
        <w:instrText xml:space="preserve"> \* MERGEFORMAT </w:instrText>
      </w:r>
      <w:r w:rsidRPr="00F97336">
        <w:rPr>
          <w:noProof/>
        </w:rPr>
      </w:r>
      <w:r w:rsidRPr="00F97336">
        <w:rPr>
          <w:noProof/>
        </w:rPr>
        <w:fldChar w:fldCharType="separate"/>
      </w:r>
      <w:r w:rsidR="000B0153">
        <w:t>28</w:t>
      </w:r>
      <w:r w:rsidRPr="00F97336">
        <w:rPr>
          <w:noProof/>
        </w:rPr>
        <w:fldChar w:fldCharType="end"/>
      </w:r>
      <w:r w:rsidRPr="00F97336">
        <w:t xml:space="preserve"> is to be read in conjunction with any other provisions of this award concerning the scheduling of work or the giving of notice.</w:t>
      </w:r>
    </w:p>
    <w:p w14:paraId="7EBE7F17" w14:textId="77777777" w:rsidR="000860AC" w:rsidRDefault="000860AC" w:rsidP="00AD2397">
      <w:pPr>
        <w:pStyle w:val="Level1"/>
        <w:rPr>
          <w:rFonts w:cs="Times New Roman"/>
        </w:rPr>
      </w:pPr>
      <w:bookmarkStart w:id="322" w:name="_Ref527719027"/>
      <w:bookmarkStart w:id="323" w:name="_Toc184810758"/>
      <w:r w:rsidRPr="00F97336">
        <w:rPr>
          <w:rFonts w:cs="Times New Roman"/>
        </w:rPr>
        <w:t>Dispute resolution</w:t>
      </w:r>
      <w:bookmarkEnd w:id="322"/>
      <w:bookmarkEnd w:id="323"/>
    </w:p>
    <w:p w14:paraId="68F17959" w14:textId="66B43038" w:rsidR="00945741" w:rsidRPr="00945741" w:rsidRDefault="00945741" w:rsidP="00945741">
      <w:pPr>
        <w:pStyle w:val="History"/>
      </w:pPr>
      <w:r>
        <w:t xml:space="preserve">[28 renumbered as 29 </w:t>
      </w:r>
      <w:r w:rsidR="008D1922">
        <w:t xml:space="preserve">and varied </w:t>
      </w:r>
      <w:r>
        <w:t xml:space="preserve">by </w:t>
      </w:r>
      <w:hyperlink r:id="rId206" w:history="1">
        <w:r>
          <w:rPr>
            <w:rStyle w:val="Hyperlink"/>
          </w:rPr>
          <w:t>PR763300</w:t>
        </w:r>
      </w:hyperlink>
      <w:r>
        <w:t xml:space="preserve"> ppc 01Aug23</w:t>
      </w:r>
      <w:r w:rsidR="005C166D">
        <w:t xml:space="preserve">; varied by </w:t>
      </w:r>
      <w:hyperlink r:id="rId207" w:history="1">
        <w:r w:rsidR="005C166D">
          <w:rPr>
            <w:rStyle w:val="Hyperlink"/>
          </w:rPr>
          <w:t>PR777328</w:t>
        </w:r>
      </w:hyperlink>
      <w:r w:rsidR="00D744F0" w:rsidRPr="00A36C3A">
        <w:rPr>
          <w:rStyle w:val="Hyperlink"/>
          <w:color w:val="auto"/>
          <w:u w:val="none"/>
        </w:rPr>
        <w:t xml:space="preserve">, </w:t>
      </w:r>
      <w:hyperlink r:id="rId208" w:history="1">
        <w:r w:rsidR="00D744F0" w:rsidRPr="00D744F0">
          <w:rPr>
            <w:rStyle w:val="Hyperlink"/>
          </w:rPr>
          <w:t>PR778067</w:t>
        </w:r>
      </w:hyperlink>
      <w:r>
        <w:t>]</w:t>
      </w:r>
    </w:p>
    <w:p w14:paraId="6D1E8F09" w14:textId="1F56AEDF" w:rsidR="000860AC" w:rsidRPr="00F97336" w:rsidRDefault="000860AC" w:rsidP="000860AC">
      <w:pPr>
        <w:pStyle w:val="Level2"/>
        <w:rPr>
          <w:sz w:val="22"/>
          <w:szCs w:val="22"/>
        </w:rPr>
      </w:pPr>
      <w:r w:rsidRPr="00F97336">
        <w:t xml:space="preserve">Clause </w:t>
      </w:r>
      <w:r w:rsidRPr="00F97336">
        <w:rPr>
          <w:noProof/>
          <w:highlight w:val="cyan"/>
        </w:rPr>
        <w:fldChar w:fldCharType="begin"/>
      </w:r>
      <w:r w:rsidRPr="00F97336">
        <w:instrText xml:space="preserve"> REF _Ref527719027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29</w:t>
      </w:r>
      <w:r w:rsidRPr="00F97336">
        <w:rPr>
          <w:noProof/>
          <w:highlight w:val="cyan"/>
        </w:rPr>
        <w:fldChar w:fldCharType="end"/>
      </w:r>
      <w:r w:rsidRPr="00F97336">
        <w:t xml:space="preserve"> sets out the procedures to be followed if a dispute arises about a </w:t>
      </w:r>
      <w:r w:rsidRPr="00F97336">
        <w:rPr>
          <w:color w:val="000000"/>
        </w:rPr>
        <w:t xml:space="preserve">matter under this award or in relation </w:t>
      </w:r>
      <w:r w:rsidRPr="00F97336">
        <w:t xml:space="preserve">to </w:t>
      </w:r>
      <w:r w:rsidRPr="00F97336">
        <w:rPr>
          <w:sz w:val="22"/>
          <w:szCs w:val="22"/>
        </w:rPr>
        <w:t xml:space="preserve">the </w:t>
      </w:r>
      <w:hyperlink r:id="rId209" w:history="1">
        <w:r w:rsidR="0076794F" w:rsidRPr="00F97336">
          <w:rPr>
            <w:rStyle w:val="Hyperlink"/>
          </w:rPr>
          <w:t>NES</w:t>
        </w:r>
      </w:hyperlink>
      <w:r w:rsidRPr="00F97336">
        <w:rPr>
          <w:sz w:val="22"/>
          <w:szCs w:val="22"/>
        </w:rPr>
        <w:t>.</w:t>
      </w:r>
    </w:p>
    <w:p w14:paraId="48624BDF" w14:textId="77777777" w:rsidR="000860AC" w:rsidRPr="00F97336" w:rsidRDefault="000860AC" w:rsidP="000860AC">
      <w:pPr>
        <w:pStyle w:val="Level2"/>
      </w:pPr>
      <w:bookmarkStart w:id="324" w:name="_Ref527719033"/>
      <w:r w:rsidRPr="00F97336">
        <w:t>The parties to the dispute must first try to resolve the dispute at the workplace through discussion between the employee or employees concerned and the relevant supervisor.</w:t>
      </w:r>
      <w:bookmarkEnd w:id="324"/>
    </w:p>
    <w:p w14:paraId="7E0590BC" w14:textId="41687399" w:rsidR="000860AC" w:rsidRPr="00F97336" w:rsidRDefault="000860AC" w:rsidP="000860AC">
      <w:pPr>
        <w:pStyle w:val="Level2"/>
      </w:pPr>
      <w:bookmarkStart w:id="325" w:name="_Ref527719046"/>
      <w:r w:rsidRPr="00F97336">
        <w:t xml:space="preserve">If the dispute is not resolved through discussion as mentioned in clause </w:t>
      </w:r>
      <w:r w:rsidRPr="00F97336">
        <w:rPr>
          <w:noProof/>
          <w:highlight w:val="cyan"/>
        </w:rPr>
        <w:fldChar w:fldCharType="begin"/>
      </w:r>
      <w:r w:rsidRPr="00F97336">
        <w:instrText xml:space="preserve"> REF _Ref527719033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29.2</w:t>
      </w:r>
      <w:r w:rsidRPr="00F97336">
        <w:rPr>
          <w:noProof/>
          <w:highlight w:val="cyan"/>
        </w:rPr>
        <w:fldChar w:fldCharType="end"/>
      </w:r>
      <w:r w:rsidRPr="00F97336">
        <w:t>, the parties to the dispute must then try to resolve it in a timely manner at the workplace through discussion between the employee or employees concerned and more senior levels of management, as appropriate.</w:t>
      </w:r>
      <w:bookmarkEnd w:id="325"/>
    </w:p>
    <w:p w14:paraId="368E7DA0" w14:textId="39528F66" w:rsidR="000860AC" w:rsidRPr="00F97336" w:rsidRDefault="000860AC" w:rsidP="000860AC">
      <w:pPr>
        <w:pStyle w:val="Level2"/>
      </w:pPr>
      <w:r w:rsidRPr="00F97336">
        <w:t xml:space="preserve">If the dispute is unable to be resolved at the workplace and all appropriate steps have been taken under clauses </w:t>
      </w:r>
      <w:r w:rsidRPr="00F97336">
        <w:rPr>
          <w:noProof/>
          <w:highlight w:val="cyan"/>
        </w:rPr>
        <w:fldChar w:fldCharType="begin"/>
      </w:r>
      <w:r w:rsidRPr="00F97336">
        <w:instrText xml:space="preserve"> REF _Ref527719033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29.2</w:t>
      </w:r>
      <w:r w:rsidRPr="00F97336">
        <w:rPr>
          <w:noProof/>
          <w:highlight w:val="cyan"/>
        </w:rPr>
        <w:fldChar w:fldCharType="end"/>
      </w:r>
      <w:r w:rsidRPr="00F97336">
        <w:t xml:space="preserve"> and </w:t>
      </w:r>
      <w:r w:rsidRPr="00F97336">
        <w:rPr>
          <w:noProof/>
          <w:highlight w:val="cyan"/>
        </w:rPr>
        <w:fldChar w:fldCharType="begin"/>
      </w:r>
      <w:r w:rsidRPr="00F97336">
        <w:instrText xml:space="preserve"> REF _Ref527719046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29.3</w:t>
      </w:r>
      <w:r w:rsidRPr="00F97336">
        <w:rPr>
          <w:noProof/>
          <w:highlight w:val="cyan"/>
        </w:rPr>
        <w:fldChar w:fldCharType="end"/>
      </w:r>
      <w:r w:rsidRPr="00F97336">
        <w:t>, a party to the dispute may refer it to the Fair Work Commission.</w:t>
      </w:r>
    </w:p>
    <w:p w14:paraId="13762A63" w14:textId="77777777" w:rsidR="000860AC" w:rsidRPr="00F97336" w:rsidRDefault="000860AC" w:rsidP="000860AC">
      <w:pPr>
        <w:pStyle w:val="Level2"/>
      </w:pPr>
      <w:r w:rsidRPr="00F97336">
        <w:lastRenderedPageBreak/>
        <w:t>The parties may agree on the process to be followed by the Fair Work Commission in dealing with the dispute, including mediation, conciliation and consent arbitration.</w:t>
      </w:r>
    </w:p>
    <w:p w14:paraId="3744C17A" w14:textId="43F070DE" w:rsidR="000860AC" w:rsidRPr="00F97336" w:rsidRDefault="000860AC" w:rsidP="000860AC">
      <w:pPr>
        <w:pStyle w:val="Level2"/>
      </w:pPr>
      <w:r w:rsidRPr="00F97336">
        <w:t xml:space="preserve">If the dispute remains unresolved, the Fair Work Commission may use any method of dispute resolution that it is permitted by the </w:t>
      </w:r>
      <w:hyperlink r:id="rId210" w:history="1">
        <w:r w:rsidR="00BF5045" w:rsidRPr="00F97336">
          <w:rPr>
            <w:rStyle w:val="Hyperlink"/>
          </w:rPr>
          <w:t>Act</w:t>
        </w:r>
      </w:hyperlink>
      <w:r w:rsidRPr="00F97336">
        <w:t xml:space="preserve"> to use and that it considers appropriate for resolving the dispute.</w:t>
      </w:r>
    </w:p>
    <w:p w14:paraId="63BF30EC" w14:textId="3FEE8A83" w:rsidR="000860AC" w:rsidRPr="00F97336" w:rsidRDefault="000860AC" w:rsidP="000860AC">
      <w:pPr>
        <w:pStyle w:val="Level2"/>
      </w:pPr>
      <w:r w:rsidRPr="00F97336">
        <w:t xml:space="preserve">A party to the dispute may appoint a person, organisation or association to support and/or represent them in any discussion or process under clause </w:t>
      </w:r>
      <w:r w:rsidRPr="00F97336">
        <w:rPr>
          <w:noProof/>
          <w:highlight w:val="cyan"/>
        </w:rPr>
        <w:fldChar w:fldCharType="begin"/>
      </w:r>
      <w:r w:rsidRPr="00F97336">
        <w:instrText xml:space="preserve"> REF _Ref527719027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29</w:t>
      </w:r>
      <w:r w:rsidRPr="00F97336">
        <w:rPr>
          <w:noProof/>
          <w:highlight w:val="cyan"/>
        </w:rPr>
        <w:fldChar w:fldCharType="end"/>
      </w:r>
      <w:r w:rsidRPr="00F97336">
        <w:t>.</w:t>
      </w:r>
    </w:p>
    <w:p w14:paraId="38C4B224" w14:textId="09EB7292" w:rsidR="000860AC" w:rsidRPr="00F97336" w:rsidRDefault="000860AC" w:rsidP="000860AC">
      <w:pPr>
        <w:pStyle w:val="Level2"/>
      </w:pPr>
      <w:bookmarkStart w:id="326" w:name="_Ref527719077"/>
      <w:r w:rsidRPr="00F97336">
        <w:t xml:space="preserve">While </w:t>
      </w:r>
      <w:r w:rsidRPr="00F97336">
        <w:rPr>
          <w:color w:val="000000"/>
        </w:rPr>
        <w:t>procedures</w:t>
      </w:r>
      <w:r w:rsidRPr="00F97336">
        <w:t xml:space="preserve"> are being followed under clause </w:t>
      </w:r>
      <w:r w:rsidRPr="00F97336">
        <w:rPr>
          <w:noProof/>
          <w:highlight w:val="cyan"/>
        </w:rPr>
        <w:fldChar w:fldCharType="begin"/>
      </w:r>
      <w:r w:rsidRPr="00F97336">
        <w:instrText xml:space="preserve"> REF _Ref527719027 \r \h </w:instrText>
      </w:r>
      <w:r w:rsidR="00C43476" w:rsidRPr="00F97336">
        <w:rPr>
          <w:noProof/>
          <w:highlight w:val="cyan"/>
        </w:rPr>
        <w:instrText xml:space="preserve"> \* MERGEFORMAT </w:instrText>
      </w:r>
      <w:r w:rsidRPr="00F97336">
        <w:rPr>
          <w:noProof/>
          <w:highlight w:val="cyan"/>
        </w:rPr>
      </w:r>
      <w:r w:rsidRPr="00F97336">
        <w:rPr>
          <w:noProof/>
          <w:highlight w:val="cyan"/>
        </w:rPr>
        <w:fldChar w:fldCharType="separate"/>
      </w:r>
      <w:r w:rsidR="000B0153">
        <w:t>29</w:t>
      </w:r>
      <w:r w:rsidRPr="00F97336">
        <w:rPr>
          <w:noProof/>
          <w:highlight w:val="cyan"/>
        </w:rPr>
        <w:fldChar w:fldCharType="end"/>
      </w:r>
      <w:r w:rsidRPr="00F97336">
        <w:t xml:space="preserve"> in relation to a dispute:</w:t>
      </w:r>
      <w:bookmarkEnd w:id="326"/>
    </w:p>
    <w:p w14:paraId="6CF2D1D6" w14:textId="44C892F3" w:rsidR="000860AC" w:rsidRPr="00F97336" w:rsidRDefault="000860AC" w:rsidP="000860AC">
      <w:pPr>
        <w:pStyle w:val="Level3"/>
      </w:pPr>
      <w:r w:rsidRPr="00F97336">
        <w:t xml:space="preserve">work must continue in accordance with this award and the </w:t>
      </w:r>
      <w:hyperlink r:id="rId211" w:history="1">
        <w:r w:rsidR="00BF5045" w:rsidRPr="00F97336">
          <w:rPr>
            <w:rStyle w:val="Hyperlink"/>
          </w:rPr>
          <w:t>Act</w:t>
        </w:r>
      </w:hyperlink>
      <w:r w:rsidRPr="00F97336">
        <w:t>; and</w:t>
      </w:r>
    </w:p>
    <w:p w14:paraId="3A68F8E0" w14:textId="77777777" w:rsidR="000860AC" w:rsidRPr="00F97336" w:rsidRDefault="000860AC" w:rsidP="000860AC">
      <w:pPr>
        <w:pStyle w:val="Level3"/>
      </w:pPr>
      <w:r w:rsidRPr="00F97336">
        <w:t>an employee must not unreasonably fail to comply with any direction given by the employer about performing work, whether at the same or another workplace,</w:t>
      </w:r>
      <w:r w:rsidR="00142EE8" w:rsidRPr="00F97336">
        <w:t xml:space="preserve"> </w:t>
      </w:r>
      <w:r w:rsidRPr="00F97336">
        <w:t>that is safe and appropriate for the employee to perform.</w:t>
      </w:r>
    </w:p>
    <w:p w14:paraId="68208636" w14:textId="51FA080C" w:rsidR="00210279" w:rsidRPr="00F70AA4" w:rsidRDefault="000860AC" w:rsidP="000860AC">
      <w:pPr>
        <w:pStyle w:val="Level2"/>
      </w:pPr>
      <w:r w:rsidRPr="00F70AA4">
        <w:t xml:space="preserve">Clause </w:t>
      </w:r>
      <w:r w:rsidRPr="00F70AA4">
        <w:rPr>
          <w:noProof/>
        </w:rPr>
        <w:fldChar w:fldCharType="begin"/>
      </w:r>
      <w:r w:rsidRPr="00F70AA4">
        <w:instrText xml:space="preserve"> REF _Ref527719077 \r \h </w:instrText>
      </w:r>
      <w:r w:rsidR="00C43476" w:rsidRPr="00F70AA4">
        <w:rPr>
          <w:noProof/>
        </w:rPr>
        <w:instrText xml:space="preserve"> \* MERGEFORMAT </w:instrText>
      </w:r>
      <w:r w:rsidRPr="00F70AA4">
        <w:rPr>
          <w:noProof/>
        </w:rPr>
      </w:r>
      <w:r w:rsidRPr="00F70AA4">
        <w:rPr>
          <w:noProof/>
        </w:rPr>
        <w:fldChar w:fldCharType="separate"/>
      </w:r>
      <w:r w:rsidR="000B0153">
        <w:t>29.8</w:t>
      </w:r>
      <w:r w:rsidRPr="00F70AA4">
        <w:rPr>
          <w:noProof/>
        </w:rPr>
        <w:fldChar w:fldCharType="end"/>
      </w:r>
      <w:r w:rsidRPr="00F70AA4">
        <w:t xml:space="preserve"> is </w:t>
      </w:r>
      <w:r w:rsidRPr="00F70AA4">
        <w:rPr>
          <w:color w:val="000000"/>
        </w:rPr>
        <w:t>subject</w:t>
      </w:r>
      <w:r w:rsidRPr="00F70AA4">
        <w:t xml:space="preserve"> to any applicable work health and safety legislation.</w:t>
      </w:r>
    </w:p>
    <w:p w14:paraId="65AD45B0" w14:textId="68DE0A5A" w:rsidR="00BA5F40" w:rsidRPr="00F70AA4" w:rsidRDefault="00BA5F40" w:rsidP="00BA5F40">
      <w:pPr>
        <w:pStyle w:val="History"/>
      </w:pPr>
      <w:bookmarkStart w:id="327" w:name="_Hlk174546627"/>
      <w:bookmarkStart w:id="328" w:name="_Hlk174624351"/>
      <w:r w:rsidRPr="00F70AA4">
        <w:t xml:space="preserve">[Note 1 and Note 2 inserted by </w:t>
      </w:r>
      <w:hyperlink r:id="rId212" w:history="1">
        <w:r w:rsidRPr="00F70AA4">
          <w:rPr>
            <w:rStyle w:val="Hyperlink"/>
          </w:rPr>
          <w:t>PR763300</w:t>
        </w:r>
      </w:hyperlink>
      <w:r w:rsidRPr="00F70AA4">
        <w:t xml:space="preserve">; deleted by </w:t>
      </w:r>
      <w:hyperlink r:id="rId213" w:history="1">
        <w:r w:rsidR="008C5F8B" w:rsidRPr="00F70AA4">
          <w:rPr>
            <w:rStyle w:val="Hyperlink"/>
          </w:rPr>
          <w:t>PR778067</w:t>
        </w:r>
      </w:hyperlink>
      <w:r w:rsidR="008C5F8B" w:rsidRPr="00F70AA4">
        <w:t xml:space="preserve"> </w:t>
      </w:r>
      <w:r w:rsidRPr="00F70AA4">
        <w:t>from 26Aug24]</w:t>
      </w:r>
    </w:p>
    <w:p w14:paraId="43575544" w14:textId="16110879" w:rsidR="00BA5F40" w:rsidRPr="00F70AA4" w:rsidRDefault="00BA5F40" w:rsidP="00BA5F40">
      <w:pPr>
        <w:pStyle w:val="History"/>
      </w:pPr>
      <w:r w:rsidRPr="00F70AA4">
        <w:t xml:space="preserve">[Note inserted by </w:t>
      </w:r>
      <w:hyperlink r:id="rId214" w:history="1">
        <w:r w:rsidR="008C5F8B" w:rsidRPr="00F70AA4">
          <w:rPr>
            <w:rStyle w:val="Hyperlink"/>
          </w:rPr>
          <w:t>PR778067</w:t>
        </w:r>
      </w:hyperlink>
      <w:r w:rsidR="008C5F8B" w:rsidRPr="00F70AA4">
        <w:t xml:space="preserve"> </w:t>
      </w:r>
      <w:r w:rsidRPr="00F70AA4">
        <w:t xml:space="preserve">from 26Aug24; varied by </w:t>
      </w:r>
      <w:hyperlink r:id="rId215" w:history="1">
        <w:r w:rsidRPr="00F70AA4">
          <w:rPr>
            <w:rStyle w:val="Hyperlink"/>
          </w:rPr>
          <w:t>PR777328</w:t>
        </w:r>
      </w:hyperlink>
      <w:r w:rsidRPr="00F70AA4">
        <w:t xml:space="preserve"> from 27Aug24]</w:t>
      </w:r>
    </w:p>
    <w:p w14:paraId="086EF3DD" w14:textId="55F4B493" w:rsidR="00BA5F40" w:rsidRPr="00F70AA4" w:rsidRDefault="00BA5F40" w:rsidP="00BA5F40">
      <w:pPr>
        <w:keepNext/>
      </w:pPr>
      <w:r w:rsidRPr="00F70AA4">
        <w:t>NOTE: In addition to clause </w:t>
      </w:r>
      <w:r w:rsidRPr="00F70AA4">
        <w:fldChar w:fldCharType="begin"/>
      </w:r>
      <w:r w:rsidRPr="00F70AA4">
        <w:instrText xml:space="preserve"> REF _Ref527719027 \r \h </w:instrText>
      </w:r>
      <w:r w:rsidR="00F70AA4">
        <w:instrText xml:space="preserve"> \* MERGEFORMAT </w:instrText>
      </w:r>
      <w:r w:rsidRPr="00F70AA4">
        <w:fldChar w:fldCharType="separate"/>
      </w:r>
      <w:r w:rsidR="000B0153">
        <w:t>29</w:t>
      </w:r>
      <w:r w:rsidRPr="00F70AA4">
        <w:fldChar w:fldCharType="end"/>
      </w:r>
      <w:r w:rsidRPr="00F70AA4">
        <w:t>, the </w:t>
      </w:r>
      <w:hyperlink r:id="rId216" w:history="1">
        <w:r w:rsidRPr="00F70AA4">
          <w:rPr>
            <w:rStyle w:val="Hyperlink"/>
          </w:rPr>
          <w:t>Act</w:t>
        </w:r>
      </w:hyperlink>
      <w:r w:rsidRPr="00F70AA4">
        <w:t xml:space="preserve"> contains dispute resolution procedures as follows: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098"/>
        <w:gridCol w:w="1843"/>
      </w:tblGrid>
      <w:tr w:rsidR="00BA5F40" w:rsidRPr="00F70AA4" w14:paraId="3E0433D3" w14:textId="77777777" w:rsidTr="005D6DE9">
        <w:trPr>
          <w:tblHeader/>
        </w:trPr>
        <w:tc>
          <w:tcPr>
            <w:tcW w:w="5098" w:type="dxa"/>
          </w:tcPr>
          <w:p w14:paraId="238E16D1" w14:textId="77777777" w:rsidR="00BA5F40" w:rsidRPr="00F70AA4" w:rsidRDefault="00BA5F40" w:rsidP="009A376E">
            <w:pPr>
              <w:pStyle w:val="AMODTable"/>
              <w:spacing w:after="0"/>
              <w:rPr>
                <w:b/>
                <w:bCs/>
              </w:rPr>
            </w:pPr>
            <w:r w:rsidRPr="00F70AA4">
              <w:rPr>
                <w:b/>
                <w:bCs/>
              </w:rPr>
              <w:t>For a dispute about rights under the Act to</w:t>
            </w:r>
          </w:p>
        </w:tc>
        <w:tc>
          <w:tcPr>
            <w:tcW w:w="1843" w:type="dxa"/>
          </w:tcPr>
          <w:p w14:paraId="1D0E05E0" w14:textId="77777777" w:rsidR="00BA5F40" w:rsidRPr="00F70AA4" w:rsidRDefault="00BA5F40" w:rsidP="009A376E">
            <w:pPr>
              <w:pStyle w:val="AMODTable"/>
              <w:spacing w:after="0"/>
              <w:rPr>
                <w:b/>
                <w:bCs/>
              </w:rPr>
            </w:pPr>
            <w:r w:rsidRPr="00F70AA4">
              <w:rPr>
                <w:b/>
                <w:bCs/>
              </w:rPr>
              <w:t>Section</w:t>
            </w:r>
          </w:p>
        </w:tc>
      </w:tr>
      <w:tr w:rsidR="00BA5F40" w:rsidRPr="00F70AA4" w14:paraId="1F3F49F8" w14:textId="77777777" w:rsidTr="00DC43DF">
        <w:tc>
          <w:tcPr>
            <w:tcW w:w="5098" w:type="dxa"/>
          </w:tcPr>
          <w:p w14:paraId="4244EA23" w14:textId="77777777" w:rsidR="00BA5F40" w:rsidRPr="00F70AA4" w:rsidRDefault="00BA5F40" w:rsidP="009A376E">
            <w:pPr>
              <w:pStyle w:val="AMODTable"/>
              <w:spacing w:after="0"/>
            </w:pPr>
            <w:r w:rsidRPr="00F70AA4">
              <w:t>Request flexible working arrangements</w:t>
            </w:r>
          </w:p>
        </w:tc>
        <w:tc>
          <w:tcPr>
            <w:tcW w:w="1843" w:type="dxa"/>
          </w:tcPr>
          <w:p w14:paraId="68D71B4D" w14:textId="77777777" w:rsidR="00BA5F40" w:rsidRPr="00F70AA4" w:rsidRDefault="00BA5F40" w:rsidP="009A376E">
            <w:pPr>
              <w:pStyle w:val="AMODTable"/>
              <w:spacing w:after="0"/>
            </w:pPr>
            <w:r w:rsidRPr="00F70AA4">
              <w:t>65B</w:t>
            </w:r>
          </w:p>
        </w:tc>
      </w:tr>
      <w:tr w:rsidR="00BA5F40" w:rsidRPr="00F70AA4" w14:paraId="6EA88851" w14:textId="77777777" w:rsidTr="00DC43DF">
        <w:tc>
          <w:tcPr>
            <w:tcW w:w="5098" w:type="dxa"/>
          </w:tcPr>
          <w:p w14:paraId="5A055F45" w14:textId="77777777" w:rsidR="00BA5F40" w:rsidRPr="00F70AA4" w:rsidRDefault="00BA5F40" w:rsidP="009A376E">
            <w:pPr>
              <w:pStyle w:val="AMODTable"/>
              <w:spacing w:after="0"/>
            </w:pPr>
            <w:r w:rsidRPr="00F70AA4">
              <w:t>Change casual employment status</w:t>
            </w:r>
          </w:p>
        </w:tc>
        <w:tc>
          <w:tcPr>
            <w:tcW w:w="1843" w:type="dxa"/>
          </w:tcPr>
          <w:p w14:paraId="1B24D267" w14:textId="77777777" w:rsidR="00BA5F40" w:rsidRPr="00F70AA4" w:rsidRDefault="00BA5F40" w:rsidP="009A376E">
            <w:pPr>
              <w:pStyle w:val="AMODTable"/>
              <w:spacing w:after="0"/>
            </w:pPr>
            <w:r w:rsidRPr="00F70AA4">
              <w:t>66M</w:t>
            </w:r>
          </w:p>
        </w:tc>
      </w:tr>
      <w:tr w:rsidR="00BA5F40" w:rsidRPr="00F70AA4" w14:paraId="4863EE49" w14:textId="77777777" w:rsidTr="00DC43DF">
        <w:tc>
          <w:tcPr>
            <w:tcW w:w="5098" w:type="dxa"/>
          </w:tcPr>
          <w:p w14:paraId="52826F87" w14:textId="77777777" w:rsidR="00BA5F40" w:rsidRPr="00F70AA4" w:rsidRDefault="00BA5F40" w:rsidP="009A376E">
            <w:pPr>
              <w:pStyle w:val="AMODTable"/>
              <w:spacing w:after="0"/>
            </w:pPr>
            <w:r w:rsidRPr="00F70AA4">
              <w:t>Request an extension to unpaid parental leave</w:t>
            </w:r>
          </w:p>
        </w:tc>
        <w:tc>
          <w:tcPr>
            <w:tcW w:w="1843" w:type="dxa"/>
          </w:tcPr>
          <w:p w14:paraId="70FD81A8" w14:textId="77777777" w:rsidR="00BA5F40" w:rsidRPr="00F70AA4" w:rsidRDefault="00BA5F40" w:rsidP="009A376E">
            <w:pPr>
              <w:pStyle w:val="AMODTable"/>
              <w:spacing w:after="0"/>
            </w:pPr>
            <w:r w:rsidRPr="00F70AA4">
              <w:t>76B</w:t>
            </w:r>
          </w:p>
        </w:tc>
      </w:tr>
      <w:tr w:rsidR="00BA5F40" w:rsidRPr="00E13D90" w14:paraId="35F046EC" w14:textId="77777777" w:rsidTr="00DC43DF">
        <w:tc>
          <w:tcPr>
            <w:tcW w:w="5098" w:type="dxa"/>
          </w:tcPr>
          <w:p w14:paraId="3CB941DC" w14:textId="77777777" w:rsidR="00BA5F40" w:rsidRPr="00F70AA4" w:rsidRDefault="00BA5F40" w:rsidP="009A376E">
            <w:pPr>
              <w:pStyle w:val="AMODTable"/>
              <w:spacing w:after="0"/>
            </w:pPr>
            <w:r w:rsidRPr="00F70AA4">
              <w:t>Exercise an employee’s right to disconnect</w:t>
            </w:r>
          </w:p>
        </w:tc>
        <w:tc>
          <w:tcPr>
            <w:tcW w:w="1843" w:type="dxa"/>
          </w:tcPr>
          <w:p w14:paraId="2A205882" w14:textId="77777777" w:rsidR="00BA5F40" w:rsidRPr="00E13D90" w:rsidRDefault="00BA5F40" w:rsidP="009A376E">
            <w:pPr>
              <w:pStyle w:val="AMODTable"/>
              <w:spacing w:after="0"/>
            </w:pPr>
            <w:r w:rsidRPr="00F70AA4">
              <w:t>333N</w:t>
            </w:r>
          </w:p>
        </w:tc>
      </w:tr>
    </w:tbl>
    <w:p w14:paraId="5E7FA9DE" w14:textId="7BC22588" w:rsidR="00C83E60" w:rsidRDefault="00C83E60">
      <w:r>
        <w:t>   </w:t>
      </w:r>
    </w:p>
    <w:p w14:paraId="42C9A17B" w14:textId="77777777" w:rsidR="0026198B" w:rsidRPr="00F97336" w:rsidRDefault="0026198B" w:rsidP="0026198B">
      <w:pPr>
        <w:pStyle w:val="Partheading"/>
      </w:pPr>
      <w:bookmarkStart w:id="329" w:name="_Ref6317721"/>
      <w:bookmarkStart w:id="330" w:name="_Toc11169529"/>
      <w:bookmarkStart w:id="331" w:name="_Toc184810759"/>
      <w:bookmarkStart w:id="332" w:name="Part8"/>
      <w:bookmarkEnd w:id="308"/>
      <w:bookmarkEnd w:id="327"/>
      <w:bookmarkEnd w:id="328"/>
      <w:r w:rsidRPr="00F97336">
        <w:t>Termination of Employment and Redundancy</w:t>
      </w:r>
      <w:bookmarkEnd w:id="329"/>
      <w:bookmarkEnd w:id="330"/>
      <w:bookmarkEnd w:id="331"/>
    </w:p>
    <w:p w14:paraId="4C44B9AF" w14:textId="77777777" w:rsidR="005A16B9" w:rsidRDefault="005A16B9" w:rsidP="005A16B9">
      <w:pPr>
        <w:pStyle w:val="Level1"/>
        <w:rPr>
          <w:rFonts w:cs="Times New Roman"/>
        </w:rPr>
      </w:pPr>
      <w:bookmarkStart w:id="333" w:name="_Ref13038172"/>
      <w:bookmarkStart w:id="334" w:name="_Toc184810760"/>
      <w:r w:rsidRPr="00F97336">
        <w:rPr>
          <w:rFonts w:cs="Times New Roman"/>
        </w:rPr>
        <w:t>Termination of employment</w:t>
      </w:r>
      <w:bookmarkEnd w:id="333"/>
      <w:bookmarkEnd w:id="334"/>
    </w:p>
    <w:p w14:paraId="11B77759" w14:textId="16FC23E3" w:rsidR="00945741" w:rsidRPr="00945741" w:rsidRDefault="001A53D9" w:rsidP="001A53D9">
      <w:pPr>
        <w:pStyle w:val="History"/>
      </w:pPr>
      <w:r>
        <w:t xml:space="preserve">[29 renumbered as 30 by </w:t>
      </w:r>
      <w:hyperlink r:id="rId217" w:history="1">
        <w:r>
          <w:rPr>
            <w:rStyle w:val="Hyperlink"/>
          </w:rPr>
          <w:t>PR763300</w:t>
        </w:r>
      </w:hyperlink>
      <w:r>
        <w:t xml:space="preserve"> ppc 01Aug23]</w:t>
      </w:r>
    </w:p>
    <w:p w14:paraId="03944BCA" w14:textId="081C68AC" w:rsidR="005A16B9" w:rsidRPr="00F97336" w:rsidRDefault="005A16B9" w:rsidP="005A16B9">
      <w:pPr>
        <w:keepNext/>
      </w:pPr>
      <w:r w:rsidRPr="00F97336">
        <w:t xml:space="preserve">NOTE: The </w:t>
      </w:r>
      <w:hyperlink r:id="rId218" w:history="1">
        <w:r w:rsidRPr="00F97336">
          <w:rPr>
            <w:rStyle w:val="Hyperlink"/>
          </w:rPr>
          <w:t>NES</w:t>
        </w:r>
      </w:hyperlink>
      <w:r w:rsidRPr="00F97336">
        <w:t xml:space="preserve"> sets out requirements for notice of termination by an employer. See sections 117 and 123 of the </w:t>
      </w:r>
      <w:hyperlink r:id="rId219" w:history="1">
        <w:r w:rsidRPr="00F97336">
          <w:rPr>
            <w:rStyle w:val="Hyperlink"/>
          </w:rPr>
          <w:t>Act</w:t>
        </w:r>
      </w:hyperlink>
      <w:r w:rsidRPr="00F97336">
        <w:t>.</w:t>
      </w:r>
    </w:p>
    <w:p w14:paraId="6B2C365C" w14:textId="77777777" w:rsidR="005A16B9" w:rsidRPr="00F97336" w:rsidRDefault="005A16B9" w:rsidP="005A16B9">
      <w:pPr>
        <w:pStyle w:val="Level2Bold"/>
      </w:pPr>
      <w:bookmarkStart w:id="335" w:name="_Ref12978569"/>
      <w:r w:rsidRPr="00F97336">
        <w:t>Notice of termination by an employee</w:t>
      </w:r>
      <w:bookmarkEnd w:id="335"/>
    </w:p>
    <w:p w14:paraId="1A2E472F" w14:textId="0C18762F" w:rsidR="005A16B9" w:rsidRPr="00F97336" w:rsidRDefault="005A16B9" w:rsidP="005A16B9">
      <w:pPr>
        <w:pStyle w:val="Level3"/>
      </w:pPr>
      <w:r w:rsidRPr="00F97336">
        <w:t xml:space="preserve">Clause </w:t>
      </w:r>
      <w:r w:rsidR="00E6445E" w:rsidRPr="00F97336">
        <w:rPr>
          <w:highlight w:val="cyan"/>
        </w:rPr>
        <w:fldChar w:fldCharType="begin"/>
      </w:r>
      <w:r w:rsidR="00E6445E" w:rsidRPr="00F97336">
        <w:instrText xml:space="preserve"> REF _Ref12978569 \w \h </w:instrText>
      </w:r>
      <w:r w:rsidR="00C43476" w:rsidRPr="00F97336">
        <w:rPr>
          <w:highlight w:val="cyan"/>
        </w:rPr>
        <w:instrText xml:space="preserve"> \* MERGEFORMAT </w:instrText>
      </w:r>
      <w:r w:rsidR="00E6445E" w:rsidRPr="00F97336">
        <w:rPr>
          <w:highlight w:val="cyan"/>
        </w:rPr>
      </w:r>
      <w:r w:rsidR="00E6445E" w:rsidRPr="00F97336">
        <w:rPr>
          <w:highlight w:val="cyan"/>
        </w:rPr>
        <w:fldChar w:fldCharType="separate"/>
      </w:r>
      <w:r w:rsidR="000B0153">
        <w:t>30.1</w:t>
      </w:r>
      <w:r w:rsidR="00E6445E" w:rsidRPr="00F97336">
        <w:rPr>
          <w:highlight w:val="cyan"/>
        </w:rPr>
        <w:fldChar w:fldCharType="end"/>
      </w:r>
      <w:r w:rsidRPr="00F97336">
        <w:t xml:space="preserve"> applies to all employees except those identified in sections 123(1) and 123(3) of the </w:t>
      </w:r>
      <w:hyperlink r:id="rId220" w:history="1">
        <w:r w:rsidRPr="00F97336">
          <w:rPr>
            <w:rStyle w:val="Hyperlink"/>
          </w:rPr>
          <w:t>Act</w:t>
        </w:r>
      </w:hyperlink>
      <w:r w:rsidRPr="00F97336">
        <w:t>.</w:t>
      </w:r>
    </w:p>
    <w:p w14:paraId="7C6D8EF1" w14:textId="66EA7A80" w:rsidR="00182348" w:rsidRPr="00F97336" w:rsidRDefault="005A16B9" w:rsidP="00182348">
      <w:pPr>
        <w:pStyle w:val="Level3"/>
      </w:pPr>
      <w:bookmarkStart w:id="336" w:name="_Ref12978597"/>
      <w:r w:rsidRPr="00F97336">
        <w:t xml:space="preserve">An employee must give the employer notice of termination in accordance with </w:t>
      </w:r>
      <w:r w:rsidR="0092703E" w:rsidRPr="00F97336">
        <w:fldChar w:fldCharType="begin"/>
      </w:r>
      <w:r w:rsidR="0092703E" w:rsidRPr="00F97336">
        <w:instrText xml:space="preserve"> REF Table_1 \h </w:instrText>
      </w:r>
      <w:r w:rsidR="00C43476" w:rsidRPr="00F97336">
        <w:instrText xml:space="preserve"> \* MERGEFORMAT </w:instrText>
      </w:r>
      <w:r w:rsidR="0092703E" w:rsidRPr="00F97336">
        <w:fldChar w:fldCharType="separate"/>
      </w:r>
      <w:r w:rsidR="000B0153" w:rsidRPr="00F97336">
        <w:rPr>
          <w:b/>
        </w:rPr>
        <w:t>Table 1—Period of notice</w:t>
      </w:r>
      <w:r w:rsidR="0092703E" w:rsidRPr="00F97336">
        <w:fldChar w:fldCharType="end"/>
      </w:r>
      <w:r w:rsidR="00182348" w:rsidRPr="00F97336">
        <w:t xml:space="preserve"> of at least the period specified in column 2 according to the period of continuous service of the employee specified in column 1.</w:t>
      </w:r>
    </w:p>
    <w:p w14:paraId="1211AE96" w14:textId="77777777" w:rsidR="005A16B9" w:rsidRPr="00F97336" w:rsidRDefault="005A16B9" w:rsidP="005A16B9">
      <w:pPr>
        <w:pStyle w:val="Block2"/>
        <w:keepNext/>
        <w:rPr>
          <w:b/>
        </w:rPr>
      </w:pPr>
      <w:bookmarkStart w:id="337" w:name="Table_1"/>
      <w:bookmarkEnd w:id="336"/>
      <w:r w:rsidRPr="00F97336">
        <w:rPr>
          <w:b/>
        </w:rPr>
        <w:lastRenderedPageBreak/>
        <w:t>Table 1—Period of notice</w:t>
      </w:r>
      <w:bookmarkEnd w:id="337"/>
    </w:p>
    <w:tbl>
      <w:tblPr>
        <w:tblW w:w="4215" w:type="pct"/>
        <w:tblCellSpacing w:w="0" w:type="dxa"/>
        <w:tblInd w:w="141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0" w:type="dxa"/>
          <w:right w:w="0" w:type="dxa"/>
        </w:tblCellMar>
        <w:tblLook w:val="04A0" w:firstRow="1" w:lastRow="0" w:firstColumn="1" w:lastColumn="0" w:noHBand="0" w:noVBand="1"/>
      </w:tblPr>
      <w:tblGrid>
        <w:gridCol w:w="5663"/>
        <w:gridCol w:w="1975"/>
      </w:tblGrid>
      <w:tr w:rsidR="005A16B9" w:rsidRPr="00F97336" w14:paraId="4FA0C0E0" w14:textId="77777777" w:rsidTr="000423DF">
        <w:trPr>
          <w:tblHeader/>
          <w:tblCellSpacing w:w="0" w:type="dxa"/>
        </w:trPr>
        <w:tc>
          <w:tcPr>
            <w:tcW w:w="3707" w:type="pct"/>
            <w:hideMark/>
          </w:tcPr>
          <w:p w14:paraId="4B636DDC" w14:textId="77777777" w:rsidR="005A16B9" w:rsidRPr="00F97336" w:rsidRDefault="005A16B9" w:rsidP="00F503A3">
            <w:pPr>
              <w:pStyle w:val="AMODTable"/>
              <w:rPr>
                <w:b/>
              </w:rPr>
            </w:pPr>
            <w:r w:rsidRPr="00F97336">
              <w:rPr>
                <w:b/>
              </w:rPr>
              <w:t>Column 1</w:t>
            </w:r>
          </w:p>
          <w:p w14:paraId="407A61B2" w14:textId="77777777" w:rsidR="005A16B9" w:rsidRPr="00F97336" w:rsidRDefault="005A16B9" w:rsidP="00F503A3">
            <w:pPr>
              <w:pStyle w:val="AMODTable"/>
              <w:rPr>
                <w:b/>
              </w:rPr>
            </w:pPr>
            <w:r w:rsidRPr="00F97336">
              <w:rPr>
                <w:b/>
              </w:rPr>
              <w:t>Employee’s period of continuous service with the employer at the end of the day the notice is given</w:t>
            </w:r>
          </w:p>
        </w:tc>
        <w:tc>
          <w:tcPr>
            <w:tcW w:w="1293" w:type="pct"/>
            <w:hideMark/>
          </w:tcPr>
          <w:p w14:paraId="3202BC29" w14:textId="77777777" w:rsidR="005A16B9" w:rsidRPr="00F97336" w:rsidRDefault="005A16B9" w:rsidP="00F503A3">
            <w:pPr>
              <w:pStyle w:val="AMODTable"/>
              <w:rPr>
                <w:b/>
              </w:rPr>
            </w:pPr>
            <w:r w:rsidRPr="00F97336">
              <w:rPr>
                <w:b/>
              </w:rPr>
              <w:t>Column 2</w:t>
            </w:r>
          </w:p>
          <w:p w14:paraId="2DF94A36" w14:textId="77777777" w:rsidR="005A16B9" w:rsidRPr="00F97336" w:rsidRDefault="005A16B9" w:rsidP="00F503A3">
            <w:pPr>
              <w:pStyle w:val="AMODTable"/>
              <w:rPr>
                <w:b/>
              </w:rPr>
            </w:pPr>
            <w:r w:rsidRPr="00F97336">
              <w:rPr>
                <w:b/>
              </w:rPr>
              <w:t>Period of notice</w:t>
            </w:r>
          </w:p>
        </w:tc>
      </w:tr>
      <w:tr w:rsidR="005A16B9" w:rsidRPr="00F97336" w14:paraId="1D06129A" w14:textId="77777777" w:rsidTr="000423DF">
        <w:trPr>
          <w:tblCellSpacing w:w="0" w:type="dxa"/>
        </w:trPr>
        <w:tc>
          <w:tcPr>
            <w:tcW w:w="3707" w:type="pct"/>
            <w:hideMark/>
          </w:tcPr>
          <w:p w14:paraId="6514213F" w14:textId="77777777" w:rsidR="005A16B9" w:rsidRPr="00F97336" w:rsidRDefault="005A16B9" w:rsidP="00F503A3">
            <w:pPr>
              <w:pStyle w:val="AMODTable"/>
            </w:pPr>
            <w:r w:rsidRPr="00F97336">
              <w:t>Not more than 1 year</w:t>
            </w:r>
          </w:p>
        </w:tc>
        <w:tc>
          <w:tcPr>
            <w:tcW w:w="1293" w:type="pct"/>
            <w:hideMark/>
          </w:tcPr>
          <w:p w14:paraId="504C5FDA" w14:textId="77777777" w:rsidR="005A16B9" w:rsidRPr="00F97336" w:rsidRDefault="005A16B9" w:rsidP="00F503A3">
            <w:pPr>
              <w:pStyle w:val="AMODTable"/>
            </w:pPr>
            <w:r w:rsidRPr="00F97336">
              <w:t>1 week</w:t>
            </w:r>
          </w:p>
        </w:tc>
      </w:tr>
      <w:tr w:rsidR="005A16B9" w:rsidRPr="00F97336" w14:paraId="7A05985D" w14:textId="77777777" w:rsidTr="000423DF">
        <w:trPr>
          <w:tblCellSpacing w:w="0" w:type="dxa"/>
        </w:trPr>
        <w:tc>
          <w:tcPr>
            <w:tcW w:w="3707" w:type="pct"/>
            <w:hideMark/>
          </w:tcPr>
          <w:p w14:paraId="0D0460B6" w14:textId="77777777" w:rsidR="005A16B9" w:rsidRPr="00F97336" w:rsidRDefault="005A16B9" w:rsidP="00F503A3">
            <w:pPr>
              <w:pStyle w:val="AMODTable"/>
            </w:pPr>
            <w:r w:rsidRPr="00F97336">
              <w:t>More than 1 year but not more than 3 years</w:t>
            </w:r>
          </w:p>
        </w:tc>
        <w:tc>
          <w:tcPr>
            <w:tcW w:w="1293" w:type="pct"/>
            <w:hideMark/>
          </w:tcPr>
          <w:p w14:paraId="7BFED385" w14:textId="77777777" w:rsidR="005A16B9" w:rsidRPr="00F97336" w:rsidRDefault="005A16B9" w:rsidP="00F503A3">
            <w:pPr>
              <w:pStyle w:val="AMODTable"/>
            </w:pPr>
            <w:r w:rsidRPr="00F97336">
              <w:t>2 weeks</w:t>
            </w:r>
          </w:p>
        </w:tc>
      </w:tr>
      <w:tr w:rsidR="005A16B9" w:rsidRPr="00F97336" w14:paraId="795540A9" w14:textId="77777777" w:rsidTr="000423DF">
        <w:trPr>
          <w:tblCellSpacing w:w="0" w:type="dxa"/>
        </w:trPr>
        <w:tc>
          <w:tcPr>
            <w:tcW w:w="3707" w:type="pct"/>
            <w:hideMark/>
          </w:tcPr>
          <w:p w14:paraId="43B31C26" w14:textId="77777777" w:rsidR="005A16B9" w:rsidRPr="00F97336" w:rsidRDefault="005A16B9" w:rsidP="00F503A3">
            <w:pPr>
              <w:pStyle w:val="AMODTable"/>
            </w:pPr>
            <w:r w:rsidRPr="00F97336">
              <w:t>More than 3 years but not more than 5 years</w:t>
            </w:r>
          </w:p>
        </w:tc>
        <w:tc>
          <w:tcPr>
            <w:tcW w:w="1293" w:type="pct"/>
            <w:hideMark/>
          </w:tcPr>
          <w:p w14:paraId="494BBB17" w14:textId="77777777" w:rsidR="005A16B9" w:rsidRPr="00F97336" w:rsidRDefault="005A16B9" w:rsidP="00F503A3">
            <w:pPr>
              <w:pStyle w:val="AMODTable"/>
            </w:pPr>
            <w:r w:rsidRPr="00F97336">
              <w:t>3 weeks</w:t>
            </w:r>
          </w:p>
        </w:tc>
      </w:tr>
      <w:tr w:rsidR="005A16B9" w:rsidRPr="00F97336" w14:paraId="5E12323F" w14:textId="77777777" w:rsidTr="000423DF">
        <w:trPr>
          <w:tblCellSpacing w:w="0" w:type="dxa"/>
        </w:trPr>
        <w:tc>
          <w:tcPr>
            <w:tcW w:w="3707" w:type="pct"/>
            <w:hideMark/>
          </w:tcPr>
          <w:p w14:paraId="569E9565" w14:textId="77777777" w:rsidR="005A16B9" w:rsidRPr="00F97336" w:rsidRDefault="005A16B9" w:rsidP="00F503A3">
            <w:pPr>
              <w:pStyle w:val="AMODTable"/>
            </w:pPr>
            <w:r w:rsidRPr="00F97336">
              <w:t>More than 5 years</w:t>
            </w:r>
          </w:p>
        </w:tc>
        <w:tc>
          <w:tcPr>
            <w:tcW w:w="1293" w:type="pct"/>
            <w:hideMark/>
          </w:tcPr>
          <w:p w14:paraId="1CD6233A" w14:textId="77777777" w:rsidR="005A16B9" w:rsidRPr="00F97336" w:rsidRDefault="005A16B9" w:rsidP="00F503A3">
            <w:pPr>
              <w:pStyle w:val="AMODTable"/>
            </w:pPr>
            <w:r w:rsidRPr="00F97336">
              <w:t>4 weeks</w:t>
            </w:r>
          </w:p>
        </w:tc>
      </w:tr>
    </w:tbl>
    <w:p w14:paraId="7B1E9458" w14:textId="77777777" w:rsidR="005A16B9" w:rsidRPr="00F97336" w:rsidRDefault="005A16B9" w:rsidP="005A16B9">
      <w:pPr>
        <w:pStyle w:val="Block2"/>
      </w:pPr>
      <w:r w:rsidRPr="00F97336">
        <w:t>NOTE: The notice of termination required to be given by an employee is the same as that required of an employer except that the employee does not have to give additional notice based on the age of the employee.</w:t>
      </w:r>
    </w:p>
    <w:p w14:paraId="5F2DDEAA" w14:textId="3835AA6A" w:rsidR="005A16B9" w:rsidRPr="00F97336" w:rsidRDefault="005A16B9" w:rsidP="005A16B9">
      <w:pPr>
        <w:pStyle w:val="Level3"/>
      </w:pPr>
      <w:bookmarkStart w:id="338" w:name="_Ref12980110"/>
      <w:r w:rsidRPr="00F97336">
        <w:t xml:space="preserve">In clause </w:t>
      </w:r>
      <w:r w:rsidR="00E6445E" w:rsidRPr="00F97336">
        <w:rPr>
          <w:highlight w:val="cyan"/>
        </w:rPr>
        <w:fldChar w:fldCharType="begin"/>
      </w:r>
      <w:r w:rsidR="00E6445E" w:rsidRPr="00F97336">
        <w:instrText xml:space="preserve"> REF _Ref12978597 \w \h </w:instrText>
      </w:r>
      <w:r w:rsidR="00C43476" w:rsidRPr="00F97336">
        <w:rPr>
          <w:highlight w:val="cyan"/>
        </w:rPr>
        <w:instrText xml:space="preserve"> \* MERGEFORMAT </w:instrText>
      </w:r>
      <w:r w:rsidR="00E6445E" w:rsidRPr="00F97336">
        <w:rPr>
          <w:highlight w:val="cyan"/>
        </w:rPr>
      </w:r>
      <w:r w:rsidR="00E6445E" w:rsidRPr="00F97336">
        <w:rPr>
          <w:highlight w:val="cyan"/>
        </w:rPr>
        <w:fldChar w:fldCharType="separate"/>
      </w:r>
      <w:r w:rsidR="000B0153">
        <w:t>30.1(b)</w:t>
      </w:r>
      <w:r w:rsidR="00E6445E" w:rsidRPr="00F97336">
        <w:rPr>
          <w:highlight w:val="cyan"/>
        </w:rPr>
        <w:fldChar w:fldCharType="end"/>
      </w:r>
      <w:r w:rsidRPr="00F97336">
        <w:t xml:space="preserve"> </w:t>
      </w:r>
      <w:r w:rsidRPr="00F97336">
        <w:rPr>
          <w:b/>
          <w:bCs/>
        </w:rPr>
        <w:t>continuous service</w:t>
      </w:r>
      <w:r w:rsidRPr="00F97336">
        <w:t xml:space="preserve"> has the same meaning as in section 117 of the </w:t>
      </w:r>
      <w:hyperlink r:id="rId221" w:history="1">
        <w:r w:rsidRPr="00F97336">
          <w:rPr>
            <w:rStyle w:val="Hyperlink"/>
          </w:rPr>
          <w:t>Act</w:t>
        </w:r>
      </w:hyperlink>
      <w:r w:rsidRPr="00F97336">
        <w:t>.</w:t>
      </w:r>
      <w:bookmarkEnd w:id="338"/>
    </w:p>
    <w:p w14:paraId="7DC412C5" w14:textId="5083FD94" w:rsidR="005A16B9" w:rsidRPr="00F97336" w:rsidRDefault="005A16B9" w:rsidP="005A16B9">
      <w:pPr>
        <w:pStyle w:val="Level3"/>
      </w:pPr>
      <w:bookmarkStart w:id="339" w:name="_Ref12978639"/>
      <w:r w:rsidRPr="00F97336">
        <w:t xml:space="preserve">If an employee who is at least 18 years old does not give the period of notice required under clause </w:t>
      </w:r>
      <w:r w:rsidR="00E6445E" w:rsidRPr="00F97336">
        <w:rPr>
          <w:highlight w:val="cyan"/>
        </w:rPr>
        <w:fldChar w:fldCharType="begin"/>
      </w:r>
      <w:r w:rsidR="00E6445E" w:rsidRPr="00F97336">
        <w:instrText xml:space="preserve"> REF _Ref12978597 \w \h </w:instrText>
      </w:r>
      <w:r w:rsidR="00C43476" w:rsidRPr="00F97336">
        <w:rPr>
          <w:highlight w:val="cyan"/>
        </w:rPr>
        <w:instrText xml:space="preserve"> \* MERGEFORMAT </w:instrText>
      </w:r>
      <w:r w:rsidR="00E6445E" w:rsidRPr="00F97336">
        <w:rPr>
          <w:highlight w:val="cyan"/>
        </w:rPr>
      </w:r>
      <w:r w:rsidR="00E6445E" w:rsidRPr="00F97336">
        <w:rPr>
          <w:highlight w:val="cyan"/>
        </w:rPr>
        <w:fldChar w:fldCharType="separate"/>
      </w:r>
      <w:r w:rsidR="000B0153">
        <w:t>30.1(b)</w:t>
      </w:r>
      <w:r w:rsidR="00E6445E" w:rsidRPr="00F97336">
        <w:rPr>
          <w:highlight w:val="cyan"/>
        </w:rPr>
        <w:fldChar w:fldCharType="end"/>
      </w:r>
      <w:r w:rsidRPr="00F97336">
        <w:t>, then the employer may deduct from wages due to the employee under this award an amount that is no more than one week’s wages for the employee.</w:t>
      </w:r>
      <w:bookmarkEnd w:id="339"/>
    </w:p>
    <w:p w14:paraId="661108CC" w14:textId="062ACAB9" w:rsidR="005A16B9" w:rsidRPr="00F97336" w:rsidRDefault="005A16B9" w:rsidP="005A16B9">
      <w:pPr>
        <w:pStyle w:val="Level3"/>
      </w:pPr>
      <w:r w:rsidRPr="00F97336">
        <w:t xml:space="preserve">If the employer has agreed to a shorter period of notice than that required under </w:t>
      </w:r>
      <w:r w:rsidR="00CD014A" w:rsidRPr="00F97336">
        <w:t xml:space="preserve">clause </w:t>
      </w:r>
      <w:r w:rsidR="00E6445E" w:rsidRPr="00F97336">
        <w:rPr>
          <w:highlight w:val="cyan"/>
        </w:rPr>
        <w:fldChar w:fldCharType="begin"/>
      </w:r>
      <w:r w:rsidR="00E6445E" w:rsidRPr="00F97336">
        <w:instrText xml:space="preserve"> REF _Ref12978597 \w \h </w:instrText>
      </w:r>
      <w:r w:rsidR="00C43476" w:rsidRPr="00F97336">
        <w:rPr>
          <w:highlight w:val="cyan"/>
        </w:rPr>
        <w:instrText xml:space="preserve"> \* MERGEFORMAT </w:instrText>
      </w:r>
      <w:r w:rsidR="00E6445E" w:rsidRPr="00F97336">
        <w:rPr>
          <w:highlight w:val="cyan"/>
        </w:rPr>
      </w:r>
      <w:r w:rsidR="00E6445E" w:rsidRPr="00F97336">
        <w:rPr>
          <w:highlight w:val="cyan"/>
        </w:rPr>
        <w:fldChar w:fldCharType="separate"/>
      </w:r>
      <w:r w:rsidR="000B0153">
        <w:t>30.1(b)</w:t>
      </w:r>
      <w:r w:rsidR="00E6445E" w:rsidRPr="00F97336">
        <w:rPr>
          <w:highlight w:val="cyan"/>
        </w:rPr>
        <w:fldChar w:fldCharType="end"/>
      </w:r>
      <w:r w:rsidRPr="00F97336">
        <w:t xml:space="preserve">, then no deduction can be made under </w:t>
      </w:r>
      <w:r w:rsidR="00731575" w:rsidRPr="00F97336">
        <w:t xml:space="preserve">clause </w:t>
      </w:r>
      <w:r w:rsidR="00E6445E" w:rsidRPr="00F97336">
        <w:rPr>
          <w:highlight w:val="cyan"/>
        </w:rPr>
        <w:fldChar w:fldCharType="begin"/>
      </w:r>
      <w:r w:rsidR="00E6445E" w:rsidRPr="00F97336">
        <w:instrText xml:space="preserve"> REF _Ref12978639 \w \h </w:instrText>
      </w:r>
      <w:r w:rsidR="00C43476" w:rsidRPr="00F97336">
        <w:rPr>
          <w:highlight w:val="cyan"/>
        </w:rPr>
        <w:instrText xml:space="preserve"> \* MERGEFORMAT </w:instrText>
      </w:r>
      <w:r w:rsidR="00E6445E" w:rsidRPr="00F97336">
        <w:rPr>
          <w:highlight w:val="cyan"/>
        </w:rPr>
      </w:r>
      <w:r w:rsidR="00E6445E" w:rsidRPr="00F97336">
        <w:rPr>
          <w:highlight w:val="cyan"/>
        </w:rPr>
        <w:fldChar w:fldCharType="separate"/>
      </w:r>
      <w:r w:rsidR="000B0153">
        <w:t>30.1(d)</w:t>
      </w:r>
      <w:r w:rsidR="00E6445E" w:rsidRPr="00F97336">
        <w:rPr>
          <w:highlight w:val="cyan"/>
        </w:rPr>
        <w:fldChar w:fldCharType="end"/>
      </w:r>
      <w:r w:rsidRPr="00F97336">
        <w:t>.</w:t>
      </w:r>
    </w:p>
    <w:p w14:paraId="368B766B" w14:textId="1F480DD9" w:rsidR="005A16B9" w:rsidRPr="00F97336" w:rsidRDefault="005A16B9" w:rsidP="005A16B9">
      <w:pPr>
        <w:pStyle w:val="Level3"/>
      </w:pPr>
      <w:r w:rsidRPr="00F97336">
        <w:t xml:space="preserve">Any deduction made under </w:t>
      </w:r>
      <w:r w:rsidR="00CD014A" w:rsidRPr="00F97336">
        <w:t xml:space="preserve">clause </w:t>
      </w:r>
      <w:r w:rsidR="00E6445E" w:rsidRPr="00F97336">
        <w:rPr>
          <w:highlight w:val="cyan"/>
        </w:rPr>
        <w:fldChar w:fldCharType="begin"/>
      </w:r>
      <w:r w:rsidR="00E6445E" w:rsidRPr="00F97336">
        <w:instrText xml:space="preserve"> REF _Ref12978639 \w \h </w:instrText>
      </w:r>
      <w:r w:rsidR="00C43476" w:rsidRPr="00F97336">
        <w:rPr>
          <w:highlight w:val="cyan"/>
        </w:rPr>
        <w:instrText xml:space="preserve"> \* MERGEFORMAT </w:instrText>
      </w:r>
      <w:r w:rsidR="00E6445E" w:rsidRPr="00F97336">
        <w:rPr>
          <w:highlight w:val="cyan"/>
        </w:rPr>
      </w:r>
      <w:r w:rsidR="00E6445E" w:rsidRPr="00F97336">
        <w:rPr>
          <w:highlight w:val="cyan"/>
        </w:rPr>
        <w:fldChar w:fldCharType="separate"/>
      </w:r>
      <w:r w:rsidR="000B0153">
        <w:t>30.1(d)</w:t>
      </w:r>
      <w:r w:rsidR="00E6445E" w:rsidRPr="00F97336">
        <w:rPr>
          <w:highlight w:val="cyan"/>
        </w:rPr>
        <w:fldChar w:fldCharType="end"/>
      </w:r>
      <w:r w:rsidRPr="00F97336">
        <w:t xml:space="preserve"> must not be unreasonable in the circumstances.</w:t>
      </w:r>
    </w:p>
    <w:p w14:paraId="1F4AA776" w14:textId="77777777" w:rsidR="005A16B9" w:rsidRPr="00F97336" w:rsidRDefault="005A16B9" w:rsidP="005A16B9">
      <w:pPr>
        <w:pStyle w:val="Level2Bold"/>
      </w:pPr>
      <w:bookmarkStart w:id="340" w:name="_Ref12978654"/>
      <w:r w:rsidRPr="00F97336">
        <w:t>Job search entitlement</w:t>
      </w:r>
      <w:bookmarkEnd w:id="340"/>
    </w:p>
    <w:p w14:paraId="5FBD9AD2" w14:textId="77777777" w:rsidR="005A16B9" w:rsidRPr="00F97336" w:rsidRDefault="005A16B9" w:rsidP="005A16B9">
      <w:pPr>
        <w:pStyle w:val="Level3"/>
        <w:spacing w:before="210"/>
      </w:pPr>
      <w:r w:rsidRPr="00F97336">
        <w:t>Where an employer has given notice of termination to an employee, the employee must be allowed time off without loss of pay of up to one day for the purpose of seeking other employment.</w:t>
      </w:r>
    </w:p>
    <w:p w14:paraId="07E959F0" w14:textId="2A08FB6F" w:rsidR="005A16B9" w:rsidRPr="00F97336" w:rsidRDefault="005A16B9" w:rsidP="005A16B9">
      <w:pPr>
        <w:pStyle w:val="Level3"/>
        <w:spacing w:before="210"/>
      </w:pPr>
      <w:r w:rsidRPr="00F97336">
        <w:t xml:space="preserve">The time off under clause </w:t>
      </w:r>
      <w:r w:rsidR="00E6445E" w:rsidRPr="00F97336">
        <w:rPr>
          <w:noProof/>
          <w:highlight w:val="cyan"/>
        </w:rPr>
        <w:fldChar w:fldCharType="begin"/>
      </w:r>
      <w:r w:rsidR="00E6445E" w:rsidRPr="00F97336">
        <w:instrText xml:space="preserve"> REF _Ref12978654 \w \h </w:instrText>
      </w:r>
      <w:r w:rsidR="00C43476" w:rsidRPr="00F97336">
        <w:rPr>
          <w:noProof/>
          <w:highlight w:val="cyan"/>
        </w:rPr>
        <w:instrText xml:space="preserve"> \* MERGEFORMAT </w:instrText>
      </w:r>
      <w:r w:rsidR="00E6445E" w:rsidRPr="00F97336">
        <w:rPr>
          <w:noProof/>
          <w:highlight w:val="cyan"/>
        </w:rPr>
      </w:r>
      <w:r w:rsidR="00E6445E" w:rsidRPr="00F97336">
        <w:rPr>
          <w:noProof/>
          <w:highlight w:val="cyan"/>
        </w:rPr>
        <w:fldChar w:fldCharType="separate"/>
      </w:r>
      <w:r w:rsidR="000B0153">
        <w:t>30.2</w:t>
      </w:r>
      <w:r w:rsidR="00E6445E" w:rsidRPr="00F97336">
        <w:rPr>
          <w:noProof/>
          <w:highlight w:val="cyan"/>
        </w:rPr>
        <w:fldChar w:fldCharType="end"/>
      </w:r>
      <w:r w:rsidRPr="00F97336">
        <w:t xml:space="preserve"> is to be taken at times that are convenient to the employee after consultation with the employer.</w:t>
      </w:r>
    </w:p>
    <w:p w14:paraId="1E2BF207" w14:textId="5A406CB0" w:rsidR="005A16B9" w:rsidRPr="00F97336" w:rsidRDefault="001F60FF" w:rsidP="005A16B9">
      <w:pPr>
        <w:pStyle w:val="Level1"/>
        <w:rPr>
          <w:rFonts w:cs="Times New Roman"/>
        </w:rPr>
      </w:pPr>
      <w:bookmarkStart w:id="341" w:name="_Ref12978704"/>
      <w:bookmarkStart w:id="342" w:name="_Toc184810761"/>
      <w:r w:rsidRPr="00F97336">
        <w:rPr>
          <w:rFonts w:cs="Times New Roman"/>
        </w:rPr>
        <w:t>Redundancy</w:t>
      </w:r>
      <w:bookmarkEnd w:id="341"/>
      <w:bookmarkEnd w:id="342"/>
    </w:p>
    <w:p w14:paraId="43E7E8DD" w14:textId="1CD3753B" w:rsidR="001F60FF" w:rsidRPr="00F97336" w:rsidRDefault="001F60FF" w:rsidP="001F60FF">
      <w:pPr>
        <w:keepNext/>
      </w:pPr>
      <w:bookmarkStart w:id="343" w:name="_Toc226165479"/>
      <w:r w:rsidRPr="00F97336">
        <w:t xml:space="preserve">NOTE: Redundancy pay is provided for in the </w:t>
      </w:r>
      <w:hyperlink r:id="rId222" w:history="1">
        <w:r w:rsidRPr="00F97336">
          <w:rPr>
            <w:rStyle w:val="Hyperlink"/>
          </w:rPr>
          <w:t>NES</w:t>
        </w:r>
      </w:hyperlink>
      <w:r w:rsidRPr="00F97336">
        <w:t xml:space="preserve">. See sections 119 to 123 of the </w:t>
      </w:r>
      <w:hyperlink r:id="rId223" w:history="1">
        <w:r w:rsidRPr="00F97336">
          <w:rPr>
            <w:rStyle w:val="Hyperlink"/>
          </w:rPr>
          <w:t>Act</w:t>
        </w:r>
      </w:hyperlink>
      <w:r w:rsidRPr="00F97336">
        <w:t>.</w:t>
      </w:r>
    </w:p>
    <w:p w14:paraId="32DD4645" w14:textId="77777777" w:rsidR="001F60FF" w:rsidRPr="00F97336" w:rsidRDefault="001F60FF" w:rsidP="001F60FF">
      <w:pPr>
        <w:pStyle w:val="Level2Bold"/>
      </w:pPr>
      <w:bookmarkStart w:id="344" w:name="_Ref12978670"/>
      <w:r w:rsidRPr="00F97336">
        <w:t>Transfer to lower paid duties on redundancy</w:t>
      </w:r>
      <w:bookmarkEnd w:id="344"/>
    </w:p>
    <w:p w14:paraId="6DDD92B1" w14:textId="2F3CF770" w:rsidR="001F60FF" w:rsidRPr="00F97336" w:rsidRDefault="001F60FF" w:rsidP="001F60FF">
      <w:pPr>
        <w:pStyle w:val="Level3"/>
      </w:pPr>
      <w:r w:rsidRPr="00F97336">
        <w:t xml:space="preserve">Clause </w:t>
      </w:r>
      <w:r w:rsidRPr="00F97336">
        <w:fldChar w:fldCharType="begin"/>
      </w:r>
      <w:r w:rsidRPr="00F97336">
        <w:instrText xml:space="preserve"> REF _Ref12978670 \w \h </w:instrText>
      </w:r>
      <w:r w:rsidR="00C43476" w:rsidRPr="00F97336">
        <w:instrText xml:space="preserve"> \* MERGEFORMAT </w:instrText>
      </w:r>
      <w:r w:rsidRPr="00F97336">
        <w:fldChar w:fldCharType="separate"/>
      </w:r>
      <w:r w:rsidR="000B0153">
        <w:t>31.1</w:t>
      </w:r>
      <w:r w:rsidRPr="00F97336">
        <w:fldChar w:fldCharType="end"/>
      </w:r>
      <w:r w:rsidRPr="00F97336">
        <w:t xml:space="preserve"> applies if, because of redundancy, an employee is transferred to new duties to which a lower ordinary rate of pay applies.</w:t>
      </w:r>
    </w:p>
    <w:p w14:paraId="68517108" w14:textId="77777777" w:rsidR="001F60FF" w:rsidRPr="00F97336" w:rsidRDefault="001F60FF" w:rsidP="001F60FF">
      <w:pPr>
        <w:pStyle w:val="Level3"/>
      </w:pPr>
      <w:r w:rsidRPr="00F97336">
        <w:t>The employer may:</w:t>
      </w:r>
    </w:p>
    <w:p w14:paraId="176A2CEE" w14:textId="3BD0E53C" w:rsidR="001F60FF" w:rsidRPr="00F97336" w:rsidRDefault="001F60FF" w:rsidP="001F60FF">
      <w:pPr>
        <w:pStyle w:val="Level4"/>
      </w:pPr>
      <w:r w:rsidRPr="00F97336">
        <w:t xml:space="preserve">give the employee notice of the transfer of at least the same length as the employee would be entitled to under section 117 of the </w:t>
      </w:r>
      <w:hyperlink r:id="rId224" w:history="1">
        <w:r w:rsidRPr="00F97336">
          <w:rPr>
            <w:rStyle w:val="Hyperlink"/>
          </w:rPr>
          <w:t>Act</w:t>
        </w:r>
      </w:hyperlink>
      <w:r w:rsidRPr="00F97336">
        <w:t xml:space="preserve"> as if it were a notice of termination given by the employer; or</w:t>
      </w:r>
    </w:p>
    <w:p w14:paraId="5F4A64F3" w14:textId="3A60EEE8" w:rsidR="001F60FF" w:rsidRPr="00F97336" w:rsidRDefault="001F60FF" w:rsidP="001F60FF">
      <w:pPr>
        <w:pStyle w:val="Level4"/>
      </w:pPr>
      <w:bookmarkStart w:id="345" w:name="_Ref12978697"/>
      <w:r w:rsidRPr="00F97336">
        <w:lastRenderedPageBreak/>
        <w:t xml:space="preserve">transfer the employee to the new duties without giving notice of transfer or before the expiry of a notice of transfer, provided that the employer pays the employee as set out in clause </w:t>
      </w:r>
      <w:r w:rsidRPr="00F97336">
        <w:fldChar w:fldCharType="begin"/>
      </w:r>
      <w:r w:rsidRPr="00F97336">
        <w:instrText xml:space="preserve"> REF _Ref12978680 \w \h </w:instrText>
      </w:r>
      <w:r w:rsidR="00C43476" w:rsidRPr="00F97336">
        <w:instrText xml:space="preserve"> \* MERGEFORMAT </w:instrText>
      </w:r>
      <w:r w:rsidRPr="00F97336">
        <w:fldChar w:fldCharType="separate"/>
      </w:r>
      <w:r w:rsidR="000B0153">
        <w:t>31.1(c)</w:t>
      </w:r>
      <w:r w:rsidRPr="00F97336">
        <w:fldChar w:fldCharType="end"/>
      </w:r>
      <w:r w:rsidRPr="00F97336">
        <w:t>.</w:t>
      </w:r>
      <w:bookmarkEnd w:id="345"/>
    </w:p>
    <w:p w14:paraId="440FAAD9" w14:textId="029D5237" w:rsidR="001F60FF" w:rsidRPr="00F97336" w:rsidRDefault="001F60FF" w:rsidP="001F60FF">
      <w:pPr>
        <w:pStyle w:val="Level3"/>
      </w:pPr>
      <w:bookmarkStart w:id="346" w:name="_Ref12978680"/>
      <w:r w:rsidRPr="00F97336">
        <w:t xml:space="preserve">If the employer acts as mentioned in clause </w:t>
      </w:r>
      <w:r w:rsidRPr="00F97336">
        <w:fldChar w:fldCharType="begin"/>
      </w:r>
      <w:r w:rsidRPr="00F97336">
        <w:instrText xml:space="preserve"> REF _Ref12978697 \w \h </w:instrText>
      </w:r>
      <w:r w:rsidR="00C43476" w:rsidRPr="00F97336">
        <w:instrText xml:space="preserve"> \* MERGEFORMAT </w:instrText>
      </w:r>
      <w:r w:rsidRPr="00F97336">
        <w:fldChar w:fldCharType="separate"/>
      </w:r>
      <w:r w:rsidR="000B0153">
        <w:t>31.1(b)(ii)</w:t>
      </w:r>
      <w:r w:rsidRPr="00F97336">
        <w:fldChar w:fldCharType="end"/>
      </w:r>
      <w:r w:rsidRPr="00F97336">
        <w:t>, the employee is entitled to a payment of an amount equal to the difference between the ordinary rate of pay of the employee (inclusive of all-purpose allowances and penalty rates applicable to ordinary hours) for the hours of work the employee would have worked in the first role, and the ordinary rate of pay (also inclusive of all-purpose allowances and penalty rates applicable to ordinary hours) of the employee in the second role for the period for which notice was not given.</w:t>
      </w:r>
      <w:bookmarkEnd w:id="346"/>
    </w:p>
    <w:p w14:paraId="281A283E" w14:textId="77777777" w:rsidR="001F60FF" w:rsidRPr="00F97336" w:rsidRDefault="001F60FF" w:rsidP="001F60FF">
      <w:pPr>
        <w:pStyle w:val="Level2Bold"/>
      </w:pPr>
      <w:r w:rsidRPr="00F97336">
        <w:t>Employee leaving during redundancy notice period</w:t>
      </w:r>
    </w:p>
    <w:p w14:paraId="0E868B19" w14:textId="706C73B5" w:rsidR="001F60FF" w:rsidRPr="00F97336" w:rsidRDefault="001F60FF" w:rsidP="001F60FF">
      <w:pPr>
        <w:pStyle w:val="Level3"/>
      </w:pPr>
      <w:r w:rsidRPr="00F97336">
        <w:t xml:space="preserve">An employee given notice of termination in circumstances of redundancy may terminate their employment during the minimum period of notice prescribed by section 117(3) of the </w:t>
      </w:r>
      <w:hyperlink r:id="rId225" w:history="1">
        <w:r w:rsidRPr="00F97336">
          <w:rPr>
            <w:rStyle w:val="Hyperlink"/>
          </w:rPr>
          <w:t>Act</w:t>
        </w:r>
      </w:hyperlink>
      <w:r w:rsidRPr="00F97336">
        <w:t>.</w:t>
      </w:r>
    </w:p>
    <w:p w14:paraId="5A92F6E0" w14:textId="14F4D0D3" w:rsidR="001F60FF" w:rsidRPr="00F97336" w:rsidRDefault="001F60FF" w:rsidP="001F60FF">
      <w:pPr>
        <w:pStyle w:val="Level3"/>
      </w:pPr>
      <w:r w:rsidRPr="00F97336">
        <w:t xml:space="preserve">The employee is entitled to receive the benefits and payments they would have received under clause </w:t>
      </w:r>
      <w:r w:rsidRPr="00F97336">
        <w:fldChar w:fldCharType="begin"/>
      </w:r>
      <w:r w:rsidRPr="00F97336">
        <w:instrText xml:space="preserve"> REF _Ref12978704 \w \h </w:instrText>
      </w:r>
      <w:r w:rsidR="00C43476" w:rsidRPr="00F97336">
        <w:instrText xml:space="preserve"> \* MERGEFORMAT </w:instrText>
      </w:r>
      <w:r w:rsidRPr="00F97336">
        <w:fldChar w:fldCharType="separate"/>
      </w:r>
      <w:r w:rsidR="000B0153">
        <w:t>31</w:t>
      </w:r>
      <w:r w:rsidRPr="00F97336">
        <w:fldChar w:fldCharType="end"/>
      </w:r>
      <w:r w:rsidRPr="00F97336">
        <w:t xml:space="preserve"> or under sections 119 to 123 of the </w:t>
      </w:r>
      <w:hyperlink r:id="rId226" w:history="1">
        <w:r w:rsidRPr="00F97336">
          <w:rPr>
            <w:rStyle w:val="Hyperlink"/>
          </w:rPr>
          <w:t>Act</w:t>
        </w:r>
      </w:hyperlink>
      <w:r w:rsidRPr="00F97336">
        <w:t xml:space="preserve"> had they remained in employment until the expiry of the notice.</w:t>
      </w:r>
    </w:p>
    <w:p w14:paraId="5315E370" w14:textId="77777777" w:rsidR="001F60FF" w:rsidRPr="00F97336" w:rsidRDefault="001F60FF" w:rsidP="001F60FF">
      <w:pPr>
        <w:pStyle w:val="Level3"/>
      </w:pPr>
      <w:r w:rsidRPr="00F97336">
        <w:t>However, the employee is not entitled to be paid for any part of the period of notice remaining after the employee ceased to be employed.</w:t>
      </w:r>
    </w:p>
    <w:p w14:paraId="09C32764" w14:textId="77777777" w:rsidR="001F60FF" w:rsidRPr="00F97336" w:rsidRDefault="001F60FF" w:rsidP="001F60FF">
      <w:pPr>
        <w:pStyle w:val="Level2Bold"/>
      </w:pPr>
      <w:r w:rsidRPr="00F97336">
        <w:t>Job search entitlement</w:t>
      </w:r>
    </w:p>
    <w:p w14:paraId="1ECAE9CB" w14:textId="70D9B540" w:rsidR="001F60FF" w:rsidRPr="00F97336" w:rsidRDefault="001F60FF" w:rsidP="001F60FF">
      <w:pPr>
        <w:pStyle w:val="Level3"/>
      </w:pPr>
      <w:bookmarkStart w:id="347" w:name="_Ref12978720"/>
      <w:r w:rsidRPr="00F97336">
        <w:t xml:space="preserve">Where an employer has given notice of termination to an employee in circumstances of redundancy, the employee must be allowed time off without loss of pay of up to one day each week of the minimum period of notice prescribed by section 117(3) of the </w:t>
      </w:r>
      <w:hyperlink r:id="rId227" w:history="1">
        <w:r w:rsidRPr="00F97336">
          <w:rPr>
            <w:rStyle w:val="Hyperlink"/>
          </w:rPr>
          <w:t>Act</w:t>
        </w:r>
      </w:hyperlink>
      <w:r w:rsidRPr="00F97336">
        <w:t xml:space="preserve"> for the purpose of seeking other employment.</w:t>
      </w:r>
      <w:bookmarkEnd w:id="347"/>
    </w:p>
    <w:p w14:paraId="6977C8A4" w14:textId="2D55CB93" w:rsidR="001F60FF" w:rsidRPr="00F97336" w:rsidRDefault="001F60FF" w:rsidP="001F60FF">
      <w:pPr>
        <w:pStyle w:val="Level3"/>
      </w:pPr>
      <w:bookmarkStart w:id="348" w:name="_Ref12978726"/>
      <w:r w:rsidRPr="00F97336">
        <w:t xml:space="preserve">If an employee is allowed time off without loss of pay of more than one day under clause </w:t>
      </w:r>
      <w:r w:rsidRPr="00F97336">
        <w:fldChar w:fldCharType="begin"/>
      </w:r>
      <w:r w:rsidRPr="00F97336">
        <w:instrText xml:space="preserve"> REF _Ref12978720 \w \h </w:instrText>
      </w:r>
      <w:r w:rsidR="00C43476" w:rsidRPr="00F97336">
        <w:instrText xml:space="preserve"> \* MERGEFORMAT </w:instrText>
      </w:r>
      <w:r w:rsidRPr="00F97336">
        <w:fldChar w:fldCharType="separate"/>
      </w:r>
      <w:r w:rsidR="000B0153">
        <w:t>31.3(a)</w:t>
      </w:r>
      <w:r w:rsidRPr="00F97336">
        <w:fldChar w:fldCharType="end"/>
      </w:r>
      <w:r w:rsidRPr="00F97336">
        <w:t>, the employee must, at the request of the employer, produce proof of attendance at an interview.</w:t>
      </w:r>
      <w:bookmarkEnd w:id="348"/>
    </w:p>
    <w:p w14:paraId="335928C0" w14:textId="08913A21" w:rsidR="001F60FF" w:rsidRPr="00F97336" w:rsidRDefault="001F60FF" w:rsidP="001F60FF">
      <w:pPr>
        <w:pStyle w:val="Level3"/>
      </w:pPr>
      <w:r w:rsidRPr="00F97336">
        <w:t xml:space="preserve">A statutory declaration is sufficient for the purpose of clause </w:t>
      </w:r>
      <w:r w:rsidRPr="00F97336">
        <w:fldChar w:fldCharType="begin"/>
      </w:r>
      <w:r w:rsidRPr="00F97336">
        <w:instrText xml:space="preserve"> REF _Ref12978726 \w \h </w:instrText>
      </w:r>
      <w:r w:rsidR="00C43476" w:rsidRPr="00F97336">
        <w:instrText xml:space="preserve"> \* MERGEFORMAT </w:instrText>
      </w:r>
      <w:r w:rsidRPr="00F97336">
        <w:fldChar w:fldCharType="separate"/>
      </w:r>
      <w:r w:rsidR="000B0153">
        <w:t>31.3(b)</w:t>
      </w:r>
      <w:r w:rsidRPr="00F97336">
        <w:fldChar w:fldCharType="end"/>
      </w:r>
      <w:r w:rsidRPr="00F97336">
        <w:t>.</w:t>
      </w:r>
    </w:p>
    <w:p w14:paraId="7E7D1A2C" w14:textId="486AD00E" w:rsidR="001F60FF" w:rsidRPr="00F97336" w:rsidRDefault="001F60FF" w:rsidP="001F60FF">
      <w:pPr>
        <w:pStyle w:val="Level3"/>
      </w:pPr>
      <w:r w:rsidRPr="00F97336">
        <w:t xml:space="preserve">An employee who fails to produce proof when required under clause </w:t>
      </w:r>
      <w:r w:rsidRPr="00F97336">
        <w:fldChar w:fldCharType="begin"/>
      </w:r>
      <w:r w:rsidRPr="00F97336">
        <w:instrText xml:space="preserve"> REF _Ref12978726 \w \h </w:instrText>
      </w:r>
      <w:r w:rsidR="00C43476" w:rsidRPr="00F97336">
        <w:instrText xml:space="preserve"> \* MERGEFORMAT </w:instrText>
      </w:r>
      <w:r w:rsidRPr="00F97336">
        <w:fldChar w:fldCharType="separate"/>
      </w:r>
      <w:r w:rsidR="000B0153">
        <w:t>31.3(b)</w:t>
      </w:r>
      <w:r w:rsidRPr="00F97336">
        <w:fldChar w:fldCharType="end"/>
      </w:r>
      <w:r w:rsidRPr="00F97336">
        <w:t xml:space="preserve"> is not entitled to be paid for the time off.</w:t>
      </w:r>
    </w:p>
    <w:p w14:paraId="206214AE" w14:textId="0FE904E9" w:rsidR="001F60FF" w:rsidRPr="00F97336" w:rsidRDefault="001F60FF" w:rsidP="001F60FF">
      <w:pPr>
        <w:pStyle w:val="Level3"/>
      </w:pPr>
      <w:r w:rsidRPr="00F97336">
        <w:t xml:space="preserve">This entitlement applies instead of clause </w:t>
      </w:r>
      <w:r w:rsidRPr="00F97336">
        <w:fldChar w:fldCharType="begin"/>
      </w:r>
      <w:r w:rsidRPr="00F97336">
        <w:instrText xml:space="preserve"> REF _Ref12978654 \w \h </w:instrText>
      </w:r>
      <w:r w:rsidR="00C43476" w:rsidRPr="00F97336">
        <w:instrText xml:space="preserve"> \* MERGEFORMAT </w:instrText>
      </w:r>
      <w:r w:rsidRPr="00F97336">
        <w:fldChar w:fldCharType="separate"/>
      </w:r>
      <w:r w:rsidR="000B0153">
        <w:t>30.2</w:t>
      </w:r>
      <w:r w:rsidRPr="00F97336">
        <w:fldChar w:fldCharType="end"/>
      </w:r>
      <w:r w:rsidRPr="00F97336">
        <w:t>.</w:t>
      </w:r>
    </w:p>
    <w:bookmarkEnd w:id="332"/>
    <w:p w14:paraId="1D642F52" w14:textId="277826F8" w:rsidR="003E7483" w:rsidRPr="00F97336" w:rsidRDefault="003E7483">
      <w:r w:rsidRPr="00F97336">
        <w:br w:type="page"/>
      </w:r>
    </w:p>
    <w:p w14:paraId="5B96AE1F" w14:textId="12818F3B" w:rsidR="008B08DF" w:rsidRPr="00F97336" w:rsidRDefault="005E44E5" w:rsidP="002A3DDA">
      <w:pPr>
        <w:pStyle w:val="Subdocument"/>
        <w:rPr>
          <w:rFonts w:cs="Times New Roman"/>
        </w:rPr>
      </w:pPr>
      <w:bookmarkStart w:id="349" w:name="_Ref241313618"/>
      <w:bookmarkStart w:id="350" w:name="_Ref241313623"/>
      <w:bookmarkStart w:id="351" w:name="_Ref411928026"/>
      <w:bookmarkStart w:id="352" w:name="_Toc184810762"/>
      <w:r w:rsidRPr="00F97336">
        <w:rPr>
          <w:rFonts w:cs="Times New Roman"/>
        </w:rPr>
        <w:lastRenderedPageBreak/>
        <w:t>—</w:t>
      </w:r>
      <w:bookmarkStart w:id="353" w:name="sched_a"/>
      <w:r w:rsidR="00860DFF" w:rsidRPr="00F97336">
        <w:rPr>
          <w:rFonts w:cs="Times New Roman"/>
        </w:rPr>
        <w:t>Classification</w:t>
      </w:r>
      <w:r w:rsidR="00BC54B9" w:rsidRPr="00F97336">
        <w:rPr>
          <w:rFonts w:cs="Times New Roman"/>
        </w:rPr>
        <w:t xml:space="preserve"> </w:t>
      </w:r>
      <w:bookmarkEnd w:id="343"/>
      <w:bookmarkEnd w:id="349"/>
      <w:bookmarkEnd w:id="350"/>
      <w:r w:rsidR="00210279" w:rsidRPr="00F97336">
        <w:rPr>
          <w:rFonts w:cs="Times New Roman"/>
        </w:rPr>
        <w:t>Definitions</w:t>
      </w:r>
      <w:bookmarkEnd w:id="351"/>
      <w:bookmarkEnd w:id="352"/>
    </w:p>
    <w:p w14:paraId="0F607346" w14:textId="5BAB2A8E" w:rsidR="00F61C23" w:rsidRPr="00F97336" w:rsidRDefault="002A3DDA" w:rsidP="003C6627">
      <w:pPr>
        <w:pStyle w:val="History"/>
      </w:pPr>
      <w:r w:rsidRPr="00F97336">
        <w:t xml:space="preserve">[Varied by </w:t>
      </w:r>
      <w:hyperlink r:id="rId228" w:history="1">
        <w:r w:rsidRPr="00F97336">
          <w:rPr>
            <w:rStyle w:val="Hyperlink"/>
          </w:rPr>
          <w:t>PR743451</w:t>
        </w:r>
      </w:hyperlink>
      <w:r w:rsidR="00D82073" w:rsidRPr="00D82073">
        <w:t xml:space="preserve">, </w:t>
      </w:r>
      <w:hyperlink r:id="rId229" w:history="1">
        <w:r w:rsidR="00D82073" w:rsidRPr="002365ED">
          <w:rPr>
            <w:rStyle w:val="Hyperlink"/>
          </w:rPr>
          <w:t>PR780227</w:t>
        </w:r>
      </w:hyperlink>
      <w:r w:rsidRPr="00F97336">
        <w:t>]</w:t>
      </w:r>
    </w:p>
    <w:bookmarkEnd w:id="353"/>
    <w:p w14:paraId="3EA2CE6D" w14:textId="77777777" w:rsidR="006A4516" w:rsidRPr="00F97336" w:rsidRDefault="006A4516" w:rsidP="004B13E2">
      <w:pPr>
        <w:pStyle w:val="SubLevel1Bold"/>
      </w:pPr>
      <w:r w:rsidRPr="00F97336">
        <w:t>Level 1</w:t>
      </w:r>
    </w:p>
    <w:p w14:paraId="06D60C69" w14:textId="77777777" w:rsidR="006A4516" w:rsidRPr="00F97336" w:rsidRDefault="006A4516" w:rsidP="00161102">
      <w:pPr>
        <w:pStyle w:val="SubLevel2"/>
      </w:pPr>
      <w:bookmarkStart w:id="354" w:name="_Toc240272152"/>
      <w:r w:rsidRPr="00F97336">
        <w:t>An employee at this level works under direct supervision with specific instructions and procedures and after appropriate in-house training. Duties may include any or all of the following:</w:t>
      </w:r>
      <w:bookmarkEnd w:id="354"/>
    </w:p>
    <w:p w14:paraId="5CA6BF55" w14:textId="77777777" w:rsidR="006A4516" w:rsidRPr="00F97336" w:rsidRDefault="006A4516" w:rsidP="00161102">
      <w:pPr>
        <w:pStyle w:val="SubLevel3"/>
      </w:pPr>
      <w:bookmarkStart w:id="355" w:name="_Toc240272153"/>
      <w:r w:rsidRPr="00F97336">
        <w:rPr>
          <w:bCs/>
        </w:rPr>
        <w:t>g</w:t>
      </w:r>
      <w:r w:rsidRPr="00F97336">
        <w:t>eneral counter duties including reception, taking bookings, members and membership enquiries, sale of products, activities organising and customer liaison;</w:t>
      </w:r>
      <w:bookmarkEnd w:id="355"/>
    </w:p>
    <w:p w14:paraId="0406F9A6" w14:textId="77777777" w:rsidR="006A4516" w:rsidRPr="00F97336" w:rsidRDefault="006A4516" w:rsidP="00161102">
      <w:pPr>
        <w:pStyle w:val="SubLevel3"/>
      </w:pPr>
      <w:bookmarkStart w:id="356" w:name="_Toc240272154"/>
      <w:r w:rsidRPr="00F97336">
        <w:t>general tidying/cleaning of immediate work area;</w:t>
      </w:r>
      <w:bookmarkEnd w:id="356"/>
    </w:p>
    <w:p w14:paraId="1AA3F9A6" w14:textId="77777777" w:rsidR="006A4516" w:rsidRPr="00F97336" w:rsidRDefault="006A4516" w:rsidP="00161102">
      <w:pPr>
        <w:pStyle w:val="SubLevel3"/>
      </w:pPr>
      <w:bookmarkStart w:id="357" w:name="_Ref457487550"/>
      <w:r w:rsidRPr="00F97336">
        <w:t>undertaking structured training/learning in the following areas:</w:t>
      </w:r>
      <w:bookmarkEnd w:id="357"/>
    </w:p>
    <w:p w14:paraId="1FAD0C74" w14:textId="77777777" w:rsidR="006A4516" w:rsidRPr="00F97336" w:rsidRDefault="006A4516" w:rsidP="00161102">
      <w:pPr>
        <w:pStyle w:val="SubLevel4"/>
      </w:pPr>
      <w:r w:rsidRPr="00F97336">
        <w:t>clerical assistant duties including switchboard operation, reception, information services, taking bookings;</w:t>
      </w:r>
    </w:p>
    <w:p w14:paraId="4CC38BFE" w14:textId="77777777" w:rsidR="006A4516" w:rsidRPr="00F97336" w:rsidRDefault="006A4516" w:rsidP="00161102">
      <w:pPr>
        <w:pStyle w:val="SubLevel4"/>
      </w:pPr>
      <w:r w:rsidRPr="00F97336">
        <w:t>providing general assistance to employees of a higher grade, not including cooking or direct service to customers;</w:t>
      </w:r>
    </w:p>
    <w:p w14:paraId="04DE5E8D" w14:textId="77777777" w:rsidR="006A4516" w:rsidRPr="00F97336" w:rsidRDefault="006A4516" w:rsidP="00161102">
      <w:pPr>
        <w:pStyle w:val="SubLevel4"/>
      </w:pPr>
      <w:r w:rsidRPr="00F97336">
        <w:t>cleaning, tidying and setting up of kitchen, food preparation and customer service areas, including cleaning of equipment, crockery and general utensils;</w:t>
      </w:r>
    </w:p>
    <w:p w14:paraId="61DE0171" w14:textId="77777777" w:rsidR="006A4516" w:rsidRPr="00F97336" w:rsidRDefault="006A4516" w:rsidP="00161102">
      <w:pPr>
        <w:pStyle w:val="SubLevel4"/>
      </w:pPr>
      <w:r w:rsidRPr="00F97336">
        <w:t>assembly and preparation of ingredients for cooking;</w:t>
      </w:r>
    </w:p>
    <w:p w14:paraId="1CEA2B10" w14:textId="77777777" w:rsidR="006A4516" w:rsidRPr="00F97336" w:rsidRDefault="006A4516" w:rsidP="00161102">
      <w:pPr>
        <w:pStyle w:val="SubLevel4"/>
      </w:pPr>
      <w:r w:rsidRPr="00F97336">
        <w:t>handling pantry items and linen;</w:t>
      </w:r>
    </w:p>
    <w:p w14:paraId="5E82C493" w14:textId="77777777" w:rsidR="006A4516" w:rsidRPr="00F97336" w:rsidRDefault="006A4516" w:rsidP="00161102">
      <w:pPr>
        <w:pStyle w:val="SubLevel4"/>
      </w:pPr>
      <w:r w:rsidRPr="00F97336">
        <w:t>setting and/or wiping down tables, removing food plates, emptying ashtrays and picking up glasses;</w:t>
      </w:r>
    </w:p>
    <w:p w14:paraId="59BC2B58" w14:textId="4972AC9A" w:rsidR="006A4516" w:rsidRPr="00F97336" w:rsidRDefault="006A4516" w:rsidP="00161102">
      <w:pPr>
        <w:pStyle w:val="SubLevel4"/>
      </w:pPr>
      <w:r w:rsidRPr="00F97336">
        <w:t>general cleaning, gardening and labouring tasks;</w:t>
      </w:r>
    </w:p>
    <w:p w14:paraId="22D7B70C" w14:textId="6220205B" w:rsidR="0025417E" w:rsidRPr="00F97336" w:rsidRDefault="006A4516" w:rsidP="00161102">
      <w:pPr>
        <w:pStyle w:val="SubLevel4"/>
      </w:pPr>
      <w:r w:rsidRPr="00F97336">
        <w:t>door duties, attending a cloakroom or car park not involving the handling of cash</w:t>
      </w:r>
      <w:r w:rsidR="0025417E" w:rsidRPr="00F97336">
        <w:t>;</w:t>
      </w:r>
    </w:p>
    <w:p w14:paraId="4896064D" w14:textId="2D001F34" w:rsidR="0025417E" w:rsidRPr="00F97336" w:rsidRDefault="0025417E" w:rsidP="00776B47">
      <w:pPr>
        <w:pStyle w:val="SubLevel4"/>
        <w:rPr>
          <w:color w:val="000000" w:themeColor="text1"/>
        </w:rPr>
      </w:pPr>
      <w:r w:rsidRPr="00F97336">
        <w:t xml:space="preserve">providing general assistance to tennis coaches in the delivery of tennis coaching or </w:t>
      </w:r>
      <w:r w:rsidRPr="00F97336">
        <w:rPr>
          <w:color w:val="000000" w:themeColor="text1"/>
        </w:rPr>
        <w:t xml:space="preserve">classes; </w:t>
      </w:r>
      <w:r w:rsidR="00776B47" w:rsidRPr="00F97336">
        <w:rPr>
          <w:color w:val="000000" w:themeColor="text1"/>
        </w:rPr>
        <w:t>and</w:t>
      </w:r>
    </w:p>
    <w:p w14:paraId="3E7C81A1" w14:textId="50C62C5C" w:rsidR="0025417E" w:rsidRPr="00F97336" w:rsidRDefault="0025417E" w:rsidP="00161102">
      <w:pPr>
        <w:pStyle w:val="SubLevel4"/>
        <w:rPr>
          <w:color w:val="000000" w:themeColor="text1"/>
          <w:u w:val="single"/>
        </w:rPr>
      </w:pPr>
      <w:r w:rsidRPr="00F97336">
        <w:rPr>
          <w:color w:val="000000" w:themeColor="text1"/>
        </w:rPr>
        <w:t>swimming and water safety teaching.</w:t>
      </w:r>
      <w:r w:rsidR="009C0369" w:rsidRPr="00F97336">
        <w:rPr>
          <w:color w:val="000000" w:themeColor="text1"/>
        </w:rPr>
        <w:t xml:space="preserve"> To avoid doubt, an employee is classified at Level 2 or above if their duties include being responsible for the provision of any part of swimming and water safety teaching without being directly supervised as part of structured training/learning.</w:t>
      </w:r>
    </w:p>
    <w:p w14:paraId="4985C62B" w14:textId="24B743AB" w:rsidR="006A4516" w:rsidRPr="00F97336" w:rsidRDefault="006A4516" w:rsidP="004B13E2">
      <w:pPr>
        <w:pStyle w:val="SubLevel1Bold"/>
      </w:pPr>
      <w:bookmarkStart w:id="358" w:name="_Toc240272155"/>
      <w:r w:rsidRPr="00F97336">
        <w:t>Level 2</w:t>
      </w:r>
    </w:p>
    <w:p w14:paraId="25ABBD12" w14:textId="7E80FA76" w:rsidR="00505DD3" w:rsidRDefault="00505DD3" w:rsidP="00505DD3">
      <w:pPr>
        <w:pStyle w:val="SubLevel2"/>
      </w:pPr>
      <w:bookmarkStart w:id="359" w:name="_Ref38975120"/>
      <w:r w:rsidRPr="00F97336">
        <w:t>An employee at this level has:</w:t>
      </w:r>
      <w:bookmarkEnd w:id="359"/>
    </w:p>
    <w:p w14:paraId="519A0870" w14:textId="3672CB64" w:rsidR="006F507B" w:rsidRPr="006F507B" w:rsidRDefault="006F507B" w:rsidP="00D27A99">
      <w:pPr>
        <w:pStyle w:val="History"/>
      </w:pPr>
      <w:r>
        <w:lastRenderedPageBreak/>
        <w:t xml:space="preserve">[A.2.1(a) substituted by </w:t>
      </w:r>
      <w:hyperlink r:id="rId230" w:history="1">
        <w:r w:rsidRPr="002365ED">
          <w:rPr>
            <w:rStyle w:val="Hyperlink"/>
          </w:rPr>
          <w:t>PR780227</w:t>
        </w:r>
      </w:hyperlink>
      <w:r>
        <w:t xml:space="preserve"> ppc 01Jan25]</w:t>
      </w:r>
    </w:p>
    <w:p w14:paraId="0692E8DE" w14:textId="2A6F3499" w:rsidR="00653DE6" w:rsidRPr="00F97336" w:rsidRDefault="00D27A99" w:rsidP="006C19C1">
      <w:pPr>
        <w:pStyle w:val="SubLevel3"/>
      </w:pPr>
      <w:r w:rsidRPr="00D27A99">
        <w:t>completed the lesser of 456 hours training or 6 months</w:t>
      </w:r>
      <w:r w:rsidR="00317C70">
        <w:t>’</w:t>
      </w:r>
      <w:r w:rsidRPr="00D27A99">
        <w:t xml:space="preserve"> employment at Level 1 to enable the employee to perform work within the scope of this level;</w:t>
      </w:r>
    </w:p>
    <w:p w14:paraId="4CFC51CF" w14:textId="606EB238" w:rsidR="00653DE6" w:rsidRPr="00F97336" w:rsidRDefault="00653DE6" w:rsidP="00653DE6">
      <w:pPr>
        <w:pStyle w:val="SubLevel3"/>
        <w:rPr>
          <w:color w:val="000000" w:themeColor="text1"/>
        </w:rPr>
      </w:pPr>
      <w:bookmarkStart w:id="360" w:name="_Ref38976861"/>
      <w:r w:rsidRPr="00F97336">
        <w:rPr>
          <w:color w:val="000000" w:themeColor="text1"/>
        </w:rPr>
        <w:t xml:space="preserve">a swim and water safety teacher or coach qualification; </w:t>
      </w:r>
      <w:bookmarkEnd w:id="360"/>
    </w:p>
    <w:p w14:paraId="06DB3EC8" w14:textId="77DFCA09" w:rsidR="00653DE6" w:rsidRPr="00F97336" w:rsidRDefault="00653DE6" w:rsidP="00653DE6">
      <w:pPr>
        <w:pStyle w:val="SubLevel3"/>
        <w:rPr>
          <w:color w:val="000000" w:themeColor="text1"/>
        </w:rPr>
      </w:pPr>
      <w:bookmarkStart w:id="361" w:name="_Ref38976987"/>
      <w:r w:rsidRPr="00F97336">
        <w:rPr>
          <w:color w:val="000000" w:themeColor="text1"/>
        </w:rPr>
        <w:t>duties which include being responsible for the provision of any part of swimming and water safety teaching without being directly supervised as part of structured training/learning</w:t>
      </w:r>
      <w:r w:rsidR="00E720D8" w:rsidRPr="00F97336">
        <w:rPr>
          <w:color w:val="000000" w:themeColor="text1"/>
        </w:rPr>
        <w:t>;</w:t>
      </w:r>
      <w:r w:rsidR="009236F2" w:rsidRPr="00F97336">
        <w:rPr>
          <w:color w:val="000000" w:themeColor="text1"/>
        </w:rPr>
        <w:t xml:space="preserve"> </w:t>
      </w:r>
      <w:r w:rsidR="009236F2" w:rsidRPr="00F97336">
        <w:t>or</w:t>
      </w:r>
      <w:bookmarkEnd w:id="361"/>
    </w:p>
    <w:p w14:paraId="24042433" w14:textId="600CFF26" w:rsidR="00E720D8" w:rsidRPr="00F97336" w:rsidRDefault="004972B9" w:rsidP="00E720D8">
      <w:pPr>
        <w:pStyle w:val="SubLevel3"/>
      </w:pPr>
      <w:bookmarkStart w:id="362" w:name="_Ref38976994"/>
      <w:r w:rsidRPr="00F97336">
        <w:t xml:space="preserve">holds a </w:t>
      </w:r>
      <w:r w:rsidRPr="00F97336">
        <w:rPr>
          <w:color w:val="000000" w:themeColor="text1"/>
        </w:rPr>
        <w:t>Gymnastics Australia Coach Accreditation.</w:t>
      </w:r>
      <w:bookmarkEnd w:id="362"/>
    </w:p>
    <w:bookmarkEnd w:id="358"/>
    <w:p w14:paraId="4DED6C14" w14:textId="77777777" w:rsidR="006A4516" w:rsidRPr="00F97336" w:rsidRDefault="006A4516" w:rsidP="00161102">
      <w:pPr>
        <w:pStyle w:val="SubLevel2"/>
        <w:rPr>
          <w:color w:val="000000" w:themeColor="text1"/>
        </w:rPr>
      </w:pPr>
      <w:r w:rsidRPr="00F97336">
        <w:rPr>
          <w:color w:val="000000" w:themeColor="text1"/>
        </w:rPr>
        <w:t>An employee at this level:</w:t>
      </w:r>
    </w:p>
    <w:p w14:paraId="285813E8" w14:textId="77777777" w:rsidR="006A4516" w:rsidRPr="00F97336" w:rsidRDefault="006A4516" w:rsidP="00161102">
      <w:pPr>
        <w:pStyle w:val="SubLevel3"/>
      </w:pPr>
      <w:bookmarkStart w:id="363" w:name="_Ref267408507"/>
      <w:r w:rsidRPr="00F97336">
        <w:t>performs work above and beyond the skills of an employee at Level 1 and to the level of their training; and</w:t>
      </w:r>
      <w:bookmarkEnd w:id="363"/>
    </w:p>
    <w:p w14:paraId="5600808C" w14:textId="77777777" w:rsidR="006A4516" w:rsidRPr="00F97336" w:rsidRDefault="006A4516" w:rsidP="00161102">
      <w:pPr>
        <w:pStyle w:val="SubLevel3"/>
      </w:pPr>
      <w:bookmarkStart w:id="364" w:name="_Ref341179321"/>
      <w:r w:rsidRPr="00F97336">
        <w:t>works from instructions or procedures and under direct supervision either individually or in a team environment, and is primarily engaged in one or more of the following duties:</w:t>
      </w:r>
      <w:bookmarkEnd w:id="364"/>
    </w:p>
    <w:p w14:paraId="6C506FD2" w14:textId="77777777" w:rsidR="006A4516" w:rsidRPr="00F97336" w:rsidRDefault="006A4516" w:rsidP="00161102">
      <w:pPr>
        <w:pStyle w:val="SubLevel4"/>
      </w:pPr>
      <w:r w:rsidRPr="00F97336">
        <w:t>assisting with classes and directing activities in a centre;</w:t>
      </w:r>
    </w:p>
    <w:p w14:paraId="64DEB9E2" w14:textId="77777777" w:rsidR="006A4516" w:rsidRPr="00F97336" w:rsidRDefault="006A4516" w:rsidP="008D5B22">
      <w:pPr>
        <w:pStyle w:val="SubLevel4"/>
      </w:pPr>
      <w:r w:rsidRPr="00F97336">
        <w:t>attending to equipment and displays, e.g. pool attendant</w:t>
      </w:r>
      <w:r w:rsidR="009736BC" w:rsidRPr="00F97336">
        <w:t>, pool plant operating</w:t>
      </w:r>
      <w:r w:rsidR="008D5B22" w:rsidRPr="00F97336">
        <w:t>, including basic pool plant duties (e.g. water quality testing) unless this work is performed by an employee at a higher classification level;</w:t>
      </w:r>
    </w:p>
    <w:p w14:paraId="4F8DF0D6" w14:textId="77777777" w:rsidR="006A4516" w:rsidRPr="00F97336" w:rsidRDefault="006A4516" w:rsidP="00161102">
      <w:pPr>
        <w:pStyle w:val="SubLevel4"/>
      </w:pPr>
      <w:r w:rsidRPr="00F97336">
        <w:t>providing customer advice, sales and services;</w:t>
      </w:r>
    </w:p>
    <w:p w14:paraId="135D2480" w14:textId="77777777" w:rsidR="006A4516" w:rsidRPr="00F97336" w:rsidRDefault="006A4516" w:rsidP="00161102">
      <w:pPr>
        <w:pStyle w:val="SubLevel4"/>
      </w:pPr>
      <w:r w:rsidRPr="00F97336">
        <w:t>operating a switchboard and/or telephone paging system;</w:t>
      </w:r>
    </w:p>
    <w:p w14:paraId="774E0568" w14:textId="77777777" w:rsidR="006A4516" w:rsidRPr="00F97336" w:rsidRDefault="006A4516" w:rsidP="00161102">
      <w:pPr>
        <w:pStyle w:val="SubLevel4"/>
      </w:pPr>
      <w:r w:rsidRPr="00F97336">
        <w:t>clerical duties, involving intermediate keyboard skills with instructions;</w:t>
      </w:r>
    </w:p>
    <w:p w14:paraId="07326EDB" w14:textId="77777777" w:rsidR="006A4516" w:rsidRPr="00F97336" w:rsidRDefault="006A4516" w:rsidP="00161102">
      <w:pPr>
        <w:pStyle w:val="SubLevel4"/>
      </w:pPr>
      <w:r w:rsidRPr="00F97336">
        <w:t>program/ticket selling and general sales involving receipt of monies and giving change, including operation of cash registers, use of electronic swipe input devices;</w:t>
      </w:r>
    </w:p>
    <w:p w14:paraId="34D375A4" w14:textId="77777777" w:rsidR="006A4516" w:rsidRPr="00F97336" w:rsidRDefault="006A4516" w:rsidP="00161102">
      <w:pPr>
        <w:pStyle w:val="SubLevel4"/>
      </w:pPr>
      <w:r w:rsidRPr="00F97336">
        <w:t>laundry and/or cleaning duties involving the use of cleaning equipment and/or chemicals;</w:t>
      </w:r>
    </w:p>
    <w:p w14:paraId="2F54E341" w14:textId="77777777" w:rsidR="006A4516" w:rsidRPr="00F97336" w:rsidRDefault="006A4516" w:rsidP="00161102">
      <w:pPr>
        <w:pStyle w:val="SubLevel4"/>
      </w:pPr>
      <w:bookmarkStart w:id="365" w:name="_Ref267408100"/>
      <w:r w:rsidRPr="00F97336">
        <w:t>maintaining general presentation of grounds;</w:t>
      </w:r>
      <w:bookmarkEnd w:id="365"/>
    </w:p>
    <w:p w14:paraId="669F03CF" w14:textId="77777777" w:rsidR="006A4516" w:rsidRPr="00F97336" w:rsidRDefault="006A4516" w:rsidP="00161102">
      <w:pPr>
        <w:pStyle w:val="SubLevel4"/>
      </w:pPr>
      <w:r w:rsidRPr="00F97336">
        <w:t>door duties, attending a cloak room or car park;</w:t>
      </w:r>
    </w:p>
    <w:p w14:paraId="7D621C2C" w14:textId="77777777" w:rsidR="006A4516" w:rsidRPr="00F97336" w:rsidRDefault="006A4516" w:rsidP="00161102">
      <w:pPr>
        <w:pStyle w:val="SubLevel4"/>
      </w:pPr>
      <w:r w:rsidRPr="00F97336">
        <w:t>serving from a snack bar, buffet or meal counter;</w:t>
      </w:r>
    </w:p>
    <w:p w14:paraId="37DFCD7B" w14:textId="77777777" w:rsidR="006A4516" w:rsidRPr="00F97336" w:rsidRDefault="006A4516" w:rsidP="00161102">
      <w:pPr>
        <w:pStyle w:val="SubLevel4"/>
      </w:pPr>
      <w:r w:rsidRPr="00F97336">
        <w:t>supplying, dispensing or mixing of liquor, including cleaning of bar area and equipment, preparing the bar for service, taking orders and serving drinks;</w:t>
      </w:r>
    </w:p>
    <w:p w14:paraId="1FDAA726" w14:textId="77777777" w:rsidR="006A4516" w:rsidRPr="00F97336" w:rsidRDefault="006A4516" w:rsidP="00161102">
      <w:pPr>
        <w:pStyle w:val="SubLevel4"/>
      </w:pPr>
      <w:r w:rsidRPr="00F97336">
        <w:t>non-cook duties in a kitchen;</w:t>
      </w:r>
    </w:p>
    <w:p w14:paraId="224B30E0" w14:textId="77777777" w:rsidR="00142EE8" w:rsidRPr="00F97336" w:rsidRDefault="00AC72B8" w:rsidP="00334393">
      <w:pPr>
        <w:pStyle w:val="SubLevel4"/>
      </w:pPr>
      <w:bookmarkStart w:id="366" w:name="_Hlk48743637"/>
      <w:r w:rsidRPr="00F97336">
        <w:t>b</w:t>
      </w:r>
      <w:r w:rsidR="009E0EA3" w:rsidRPr="00F97336">
        <w:t>eginner</w:t>
      </w:r>
      <w:r w:rsidRPr="00F97336">
        <w:t xml:space="preserve"> swimming</w:t>
      </w:r>
      <w:r w:rsidR="009E0EA3" w:rsidRPr="00F97336">
        <w:t xml:space="preserve"> and water safety teacher, being a person who provides any part of swimming and water safety teaching without being directly </w:t>
      </w:r>
      <w:r w:rsidR="009E0EA3" w:rsidRPr="00F97336">
        <w:lastRenderedPageBreak/>
        <w:t>supervised as part of structured training/learning or the holder of any current qualification with the following competencies:</w:t>
      </w:r>
    </w:p>
    <w:p w14:paraId="399ED392" w14:textId="77777777" w:rsidR="00690301" w:rsidRPr="00F97336" w:rsidRDefault="00690301" w:rsidP="00334393">
      <w:pPr>
        <w:pStyle w:val="Bullet3"/>
      </w:pPr>
      <w:r w:rsidRPr="00F97336">
        <w:rPr>
          <w:i/>
        </w:rPr>
        <w:t>SISCAQU002</w:t>
      </w:r>
      <w:r w:rsidRPr="00F97336">
        <w:t xml:space="preserve"> Perform basic water rescues</w:t>
      </w:r>
    </w:p>
    <w:p w14:paraId="1D276BD9" w14:textId="77777777" w:rsidR="00690301" w:rsidRPr="00F97336" w:rsidRDefault="00690301" w:rsidP="00334393">
      <w:pPr>
        <w:pStyle w:val="Bullet3"/>
      </w:pPr>
      <w:r w:rsidRPr="00F97336">
        <w:rPr>
          <w:i/>
        </w:rPr>
        <w:t>SISCAQU008</w:t>
      </w:r>
      <w:r w:rsidRPr="00F97336">
        <w:t xml:space="preserve"> Instruct water familiarisation, buoyancy and mobility skills</w:t>
      </w:r>
    </w:p>
    <w:p w14:paraId="0C611537" w14:textId="77777777" w:rsidR="00690301" w:rsidRPr="00F97336" w:rsidRDefault="00690301" w:rsidP="00334393">
      <w:pPr>
        <w:pStyle w:val="Bullet3"/>
      </w:pPr>
      <w:r w:rsidRPr="00F97336">
        <w:rPr>
          <w:i/>
        </w:rPr>
        <w:t>SISCAQU009</w:t>
      </w:r>
      <w:r w:rsidRPr="00F97336">
        <w:t xml:space="preserve"> Instruct water safety and survival skills</w:t>
      </w:r>
    </w:p>
    <w:p w14:paraId="037786FF" w14:textId="77777777" w:rsidR="00690301" w:rsidRPr="00F97336" w:rsidRDefault="00690301" w:rsidP="00334393">
      <w:pPr>
        <w:pStyle w:val="Bullet3"/>
      </w:pPr>
      <w:r w:rsidRPr="00F97336">
        <w:rPr>
          <w:i/>
        </w:rPr>
        <w:t>SISCAQU010</w:t>
      </w:r>
      <w:r w:rsidRPr="00F97336">
        <w:t xml:space="preserve"> Instruct swimming strokes</w:t>
      </w:r>
    </w:p>
    <w:p w14:paraId="1B8297F7" w14:textId="77777777" w:rsidR="00690301" w:rsidRPr="00F97336" w:rsidRDefault="00690301" w:rsidP="00334393">
      <w:pPr>
        <w:pStyle w:val="Block3"/>
      </w:pPr>
      <w:r w:rsidRPr="00F97336">
        <w:t>These competencies reflect the Australian Skills Quality Authority’s (ASQA) approved skill set for a Swimming and Water Safety Teacher. Any amendments to these competencies made by ASQA will apply for the purposes of interpreting this award.</w:t>
      </w:r>
    </w:p>
    <w:p w14:paraId="7C0CA276" w14:textId="04F8C07C" w:rsidR="006A4516" w:rsidRPr="00F97336" w:rsidRDefault="001558E2" w:rsidP="00493B1D">
      <w:pPr>
        <w:pStyle w:val="SubLevel4"/>
      </w:pPr>
      <w:bookmarkStart w:id="367" w:name="_Hlk48744082"/>
      <w:bookmarkEnd w:id="366"/>
      <w:r w:rsidRPr="00F97336">
        <w:t>a</w:t>
      </w:r>
      <w:r w:rsidR="003F7117" w:rsidRPr="00F97336">
        <w:t xml:space="preserve"> coach of beginner swimmers (including mini and junior squads), being a holder of a current recognised “Junior Coach and Assistant Coach” swimming coach</w:t>
      </w:r>
      <w:r w:rsidR="00FA6040" w:rsidRPr="00F97336">
        <w:t>ing qualification or equivalent</w:t>
      </w:r>
      <w:bookmarkEnd w:id="367"/>
      <w:r w:rsidR="00FA6040" w:rsidRPr="00F97336">
        <w:t>;</w:t>
      </w:r>
    </w:p>
    <w:p w14:paraId="0BC190DE" w14:textId="77777777" w:rsidR="007A184D" w:rsidRPr="00F97336" w:rsidRDefault="007A184D" w:rsidP="00161102">
      <w:pPr>
        <w:pStyle w:val="SubLevel4"/>
      </w:pPr>
      <w:r w:rsidRPr="00F97336">
        <w:t>coaching beginner tennis or providing general assistance to tennis coaches in the delivery of tennis coaching or classes, having completed an introductory coaching course or equivalent; or</w:t>
      </w:r>
    </w:p>
    <w:p w14:paraId="1BDF3BD7" w14:textId="77777777" w:rsidR="007A184D" w:rsidRPr="00F97336" w:rsidRDefault="007A184D" w:rsidP="00161102">
      <w:pPr>
        <w:pStyle w:val="SubLevel4"/>
      </w:pPr>
      <w:r w:rsidRPr="00F97336">
        <w:t>coaching gymnastics, being a holder of a current Gymnastics Australia Coach Accreditation or equivalent</w:t>
      </w:r>
      <w:r w:rsidR="006A4516" w:rsidRPr="00F97336">
        <w:t>.</w:t>
      </w:r>
    </w:p>
    <w:p w14:paraId="5E075A81" w14:textId="77777777" w:rsidR="006A4516" w:rsidRPr="00F97336" w:rsidRDefault="006A4516" w:rsidP="00F536F7">
      <w:pPr>
        <w:pStyle w:val="SubLevel1Bold"/>
      </w:pPr>
      <w:r w:rsidRPr="00F97336">
        <w:t>Level 3</w:t>
      </w:r>
    </w:p>
    <w:p w14:paraId="5B27F7EE" w14:textId="77777777" w:rsidR="006A4516" w:rsidRPr="00F97336" w:rsidRDefault="006A4516" w:rsidP="00161102">
      <w:pPr>
        <w:pStyle w:val="SubLevel2"/>
      </w:pPr>
      <w:r w:rsidRPr="00F97336">
        <w:rPr>
          <w:spacing w:val="-3"/>
        </w:rPr>
        <w:t>A</w:t>
      </w:r>
      <w:r w:rsidRPr="00F97336">
        <w:t>n</w:t>
      </w:r>
      <w:r w:rsidRPr="00F97336">
        <w:rPr>
          <w:spacing w:val="14"/>
        </w:rPr>
        <w:t xml:space="preserve"> </w:t>
      </w:r>
      <w:r w:rsidRPr="00F97336">
        <w:t>empl</w:t>
      </w:r>
      <w:r w:rsidRPr="00F97336">
        <w:rPr>
          <w:spacing w:val="12"/>
        </w:rPr>
        <w:t>o</w:t>
      </w:r>
      <w:r w:rsidRPr="00F97336">
        <w:rPr>
          <w:spacing w:val="-12"/>
        </w:rPr>
        <w:t>y</w:t>
      </w:r>
      <w:r w:rsidRPr="00F97336">
        <w:rPr>
          <w:spacing w:val="1"/>
        </w:rPr>
        <w:t>e</w:t>
      </w:r>
      <w:r w:rsidRPr="00F97336">
        <w:t>e</w:t>
      </w:r>
      <w:r w:rsidRPr="00F97336">
        <w:rPr>
          <w:spacing w:val="35"/>
        </w:rPr>
        <w:t xml:space="preserve"> </w:t>
      </w:r>
      <w:r w:rsidRPr="00F97336">
        <w:rPr>
          <w:spacing w:val="-4"/>
        </w:rPr>
        <w:t>a</w:t>
      </w:r>
      <w:r w:rsidRPr="00F97336">
        <w:t>t</w:t>
      </w:r>
      <w:r w:rsidRPr="00F97336">
        <w:rPr>
          <w:spacing w:val="20"/>
        </w:rPr>
        <w:t xml:space="preserve"> </w:t>
      </w:r>
      <w:r w:rsidRPr="00F97336">
        <w:rPr>
          <w:spacing w:val="5"/>
        </w:rPr>
        <w:t>t</w:t>
      </w:r>
      <w:r w:rsidRPr="00F97336">
        <w:rPr>
          <w:spacing w:val="-7"/>
        </w:rPr>
        <w:t>h</w:t>
      </w:r>
      <w:r w:rsidRPr="00F97336">
        <w:rPr>
          <w:spacing w:val="-1"/>
        </w:rPr>
        <w:t>i</w:t>
      </w:r>
      <w:r w:rsidRPr="00F97336">
        <w:t>s</w:t>
      </w:r>
      <w:r w:rsidRPr="00F97336">
        <w:rPr>
          <w:spacing w:val="22"/>
        </w:rPr>
        <w:t xml:space="preserve"> </w:t>
      </w:r>
      <w:r w:rsidRPr="00F97336">
        <w:rPr>
          <w:spacing w:val="-5"/>
        </w:rPr>
        <w:t>l</w:t>
      </w:r>
      <w:r w:rsidRPr="00F97336">
        <w:rPr>
          <w:spacing w:val="5"/>
        </w:rPr>
        <w:t>e</w:t>
      </w:r>
      <w:r w:rsidRPr="00F97336">
        <w:rPr>
          <w:spacing w:val="-1"/>
        </w:rPr>
        <w:t>ve</w:t>
      </w:r>
      <w:r w:rsidRPr="00F97336">
        <w:t>l</w:t>
      </w:r>
      <w:r w:rsidRPr="00F97336">
        <w:rPr>
          <w:spacing w:val="20"/>
        </w:rPr>
        <w:t xml:space="preserve"> </w:t>
      </w:r>
      <w:r w:rsidRPr="00F97336">
        <w:rPr>
          <w:spacing w:val="-5"/>
        </w:rPr>
        <w:t>w</w:t>
      </w:r>
      <w:r w:rsidRPr="00F97336">
        <w:rPr>
          <w:spacing w:val="7"/>
        </w:rPr>
        <w:t>o</w:t>
      </w:r>
      <w:r w:rsidRPr="00F97336">
        <w:rPr>
          <w:spacing w:val="-2"/>
        </w:rPr>
        <w:t>rk</w:t>
      </w:r>
      <w:r w:rsidRPr="00F97336">
        <w:t>s</w:t>
      </w:r>
      <w:r w:rsidRPr="00F97336">
        <w:rPr>
          <w:spacing w:val="21"/>
        </w:rPr>
        <w:t xml:space="preserve"> </w:t>
      </w:r>
      <w:r w:rsidRPr="00F97336">
        <w:rPr>
          <w:spacing w:val="7"/>
        </w:rPr>
        <w:t>u</w:t>
      </w:r>
      <w:r w:rsidRPr="00F97336">
        <w:rPr>
          <w:spacing w:val="-7"/>
        </w:rPr>
        <w:t>n</w:t>
      </w:r>
      <w:r w:rsidRPr="00F97336">
        <w:rPr>
          <w:spacing w:val="2"/>
        </w:rPr>
        <w:t>de</w:t>
      </w:r>
      <w:r w:rsidRPr="00F97336">
        <w:t>r</w:t>
      </w:r>
      <w:r w:rsidRPr="00F97336">
        <w:rPr>
          <w:spacing w:val="29"/>
        </w:rPr>
        <w:t xml:space="preserve"> </w:t>
      </w:r>
      <w:r w:rsidRPr="00F97336">
        <w:t>general</w:t>
      </w:r>
      <w:r w:rsidRPr="00F97336">
        <w:rPr>
          <w:spacing w:val="25"/>
        </w:rPr>
        <w:t xml:space="preserve"> </w:t>
      </w:r>
      <w:r w:rsidRPr="00F97336">
        <w:t>supervision</w:t>
      </w:r>
      <w:r w:rsidRPr="00F97336">
        <w:rPr>
          <w:spacing w:val="32"/>
        </w:rPr>
        <w:t xml:space="preserve"> </w:t>
      </w:r>
      <w:r w:rsidRPr="00F97336">
        <w:rPr>
          <w:spacing w:val="1"/>
        </w:rPr>
        <w:t>whic</w:t>
      </w:r>
      <w:r w:rsidRPr="00F97336">
        <w:t>h</w:t>
      </w:r>
      <w:r w:rsidRPr="00F97336">
        <w:rPr>
          <w:spacing w:val="21"/>
        </w:rPr>
        <w:t xml:space="preserve"> </w:t>
      </w:r>
      <w:r w:rsidRPr="00F97336">
        <w:t>requires</w:t>
      </w:r>
      <w:r w:rsidRPr="00F97336">
        <w:rPr>
          <w:spacing w:val="27"/>
        </w:rPr>
        <w:t xml:space="preserve"> </w:t>
      </w:r>
      <w:r w:rsidRPr="00F97336">
        <w:rPr>
          <w:spacing w:val="1"/>
          <w:w w:val="102"/>
        </w:rPr>
        <w:t xml:space="preserve">operation </w:t>
      </w:r>
      <w:r w:rsidRPr="00F97336">
        <w:rPr>
          <w:spacing w:val="-1"/>
        </w:rPr>
        <w:t>withi</w:t>
      </w:r>
      <w:r w:rsidRPr="00F97336">
        <w:t>n</w:t>
      </w:r>
      <w:r w:rsidRPr="00F97336">
        <w:rPr>
          <w:spacing w:val="9"/>
        </w:rPr>
        <w:t xml:space="preserve"> </w:t>
      </w:r>
      <w:r w:rsidRPr="00F97336">
        <w:t>defined</w:t>
      </w:r>
      <w:r w:rsidRPr="00F97336">
        <w:rPr>
          <w:spacing w:val="12"/>
        </w:rPr>
        <w:t xml:space="preserve"> </w:t>
      </w:r>
      <w:r w:rsidRPr="00F97336">
        <w:t>areas</w:t>
      </w:r>
      <w:r w:rsidRPr="00F97336">
        <w:rPr>
          <w:spacing w:val="8"/>
        </w:rPr>
        <w:t xml:space="preserve"> </w:t>
      </w:r>
      <w:r w:rsidRPr="00F97336">
        <w:t>of</w:t>
      </w:r>
      <w:r w:rsidRPr="00F97336">
        <w:rPr>
          <w:spacing w:val="3"/>
        </w:rPr>
        <w:t xml:space="preserve"> </w:t>
      </w:r>
      <w:r w:rsidRPr="00F97336">
        <w:rPr>
          <w:spacing w:val="-1"/>
        </w:rPr>
        <w:t>responsibili</w:t>
      </w:r>
      <w:r w:rsidRPr="00F97336">
        <w:rPr>
          <w:spacing w:val="9"/>
        </w:rPr>
        <w:t>t</w:t>
      </w:r>
      <w:r w:rsidRPr="00F97336">
        <w:t>y</w:t>
      </w:r>
      <w:r w:rsidRPr="00F97336">
        <w:rPr>
          <w:spacing w:val="11"/>
        </w:rPr>
        <w:t xml:space="preserve"> </w:t>
      </w:r>
      <w:r w:rsidRPr="00F97336">
        <w:rPr>
          <w:spacing w:val="5"/>
        </w:rPr>
        <w:t>w</w:t>
      </w:r>
      <w:r w:rsidRPr="00F97336">
        <w:rPr>
          <w:spacing w:val="-5"/>
        </w:rPr>
        <w:t>i</w:t>
      </w:r>
      <w:r w:rsidRPr="00F97336">
        <w:rPr>
          <w:spacing w:val="9"/>
        </w:rPr>
        <w:t>t</w:t>
      </w:r>
      <w:r w:rsidRPr="00F97336">
        <w:t>h adherence</w:t>
      </w:r>
      <w:r w:rsidRPr="00F97336">
        <w:rPr>
          <w:spacing w:val="18"/>
        </w:rPr>
        <w:t xml:space="preserve"> </w:t>
      </w:r>
      <w:r w:rsidRPr="00F97336">
        <w:rPr>
          <w:spacing w:val="1"/>
        </w:rPr>
        <w:t>t</w:t>
      </w:r>
      <w:r w:rsidRPr="00F97336">
        <w:t>o</w:t>
      </w:r>
      <w:r w:rsidRPr="00F97336">
        <w:rPr>
          <w:spacing w:val="4"/>
        </w:rPr>
        <w:t xml:space="preserve"> </w:t>
      </w:r>
      <w:r w:rsidRPr="00F97336">
        <w:t>established</w:t>
      </w:r>
      <w:r w:rsidRPr="00F97336">
        <w:rPr>
          <w:spacing w:val="19"/>
        </w:rPr>
        <w:t xml:space="preserve"> </w:t>
      </w:r>
      <w:r w:rsidRPr="00F97336">
        <w:rPr>
          <w:spacing w:val="-7"/>
        </w:rPr>
        <w:t>g</w:t>
      </w:r>
      <w:r w:rsidRPr="00F97336">
        <w:rPr>
          <w:spacing w:val="7"/>
        </w:rPr>
        <w:t>u</w:t>
      </w:r>
      <w:r w:rsidRPr="00F97336">
        <w:rPr>
          <w:spacing w:val="-1"/>
        </w:rPr>
        <w:t>ideline</w:t>
      </w:r>
      <w:r w:rsidRPr="00F97336">
        <w:t>s</w:t>
      </w:r>
      <w:r w:rsidRPr="00F97336">
        <w:rPr>
          <w:spacing w:val="12"/>
        </w:rPr>
        <w:t xml:space="preserve"> </w:t>
      </w:r>
      <w:r w:rsidRPr="00F97336">
        <w:rPr>
          <w:spacing w:val="3"/>
          <w:w w:val="102"/>
        </w:rPr>
        <w:t xml:space="preserve">and </w:t>
      </w:r>
      <w:r w:rsidRPr="00F97336">
        <w:t>procedures</w:t>
      </w:r>
      <w:r w:rsidRPr="00F97336">
        <w:rPr>
          <w:spacing w:val="22"/>
        </w:rPr>
        <w:t xml:space="preserve"> </w:t>
      </w:r>
      <w:r w:rsidRPr="00F97336">
        <w:rPr>
          <w:spacing w:val="-3"/>
        </w:rPr>
        <w:t>an</w:t>
      </w:r>
      <w:r w:rsidRPr="00F97336">
        <w:t>d</w:t>
      </w:r>
      <w:r w:rsidRPr="00F97336">
        <w:rPr>
          <w:spacing w:val="16"/>
        </w:rPr>
        <w:t xml:space="preserve"> </w:t>
      </w:r>
      <w:r w:rsidRPr="00F97336">
        <w:t>w</w:t>
      </w:r>
      <w:r w:rsidRPr="00F97336">
        <w:rPr>
          <w:spacing w:val="-2"/>
        </w:rPr>
        <w:t>h</w:t>
      </w:r>
      <w:r w:rsidRPr="00F97336">
        <w:t>o</w:t>
      </w:r>
      <w:r w:rsidRPr="00F97336">
        <w:rPr>
          <w:spacing w:val="13"/>
        </w:rPr>
        <w:t xml:space="preserve"> </w:t>
      </w:r>
      <w:r w:rsidRPr="00F97336">
        <w:rPr>
          <w:spacing w:val="-5"/>
        </w:rPr>
        <w:t>i</w:t>
      </w:r>
      <w:r w:rsidRPr="00F97336">
        <w:t>s</w:t>
      </w:r>
      <w:r w:rsidRPr="00F97336">
        <w:rPr>
          <w:spacing w:val="4"/>
        </w:rPr>
        <w:t xml:space="preserve"> </w:t>
      </w:r>
      <w:r w:rsidRPr="00F97336">
        <w:t>empl</w:t>
      </w:r>
      <w:r w:rsidRPr="00F97336">
        <w:rPr>
          <w:spacing w:val="12"/>
        </w:rPr>
        <w:t>o</w:t>
      </w:r>
      <w:r w:rsidRPr="00F97336">
        <w:rPr>
          <w:spacing w:val="-17"/>
        </w:rPr>
        <w:t>y</w:t>
      </w:r>
      <w:r w:rsidRPr="00F97336">
        <w:rPr>
          <w:spacing w:val="1"/>
        </w:rPr>
        <w:t>e</w:t>
      </w:r>
      <w:r w:rsidRPr="00F97336">
        <w:t>d</w:t>
      </w:r>
      <w:r w:rsidRPr="00F97336">
        <w:rPr>
          <w:spacing w:val="27"/>
        </w:rPr>
        <w:t xml:space="preserve"> </w:t>
      </w:r>
      <w:r w:rsidRPr="00F97336">
        <w:rPr>
          <w:spacing w:val="1"/>
        </w:rPr>
        <w:t>t</w:t>
      </w:r>
      <w:r w:rsidRPr="00F97336">
        <w:t>o</w:t>
      </w:r>
      <w:r w:rsidRPr="00F97336">
        <w:rPr>
          <w:spacing w:val="7"/>
        </w:rPr>
        <w:t xml:space="preserve"> </w:t>
      </w:r>
      <w:r w:rsidRPr="00F97336">
        <w:rPr>
          <w:spacing w:val="2"/>
        </w:rPr>
        <w:t>carr</w:t>
      </w:r>
      <w:r w:rsidRPr="00F97336">
        <w:t xml:space="preserve">y </w:t>
      </w:r>
      <w:r w:rsidRPr="00F97336">
        <w:rPr>
          <w:spacing w:val="-2"/>
        </w:rPr>
        <w:t>o</w:t>
      </w:r>
      <w:r w:rsidRPr="00F97336">
        <w:rPr>
          <w:spacing w:val="3"/>
        </w:rPr>
        <w:t>u</w:t>
      </w:r>
      <w:r w:rsidRPr="00F97336">
        <w:t>t</w:t>
      </w:r>
      <w:r w:rsidRPr="00F97336">
        <w:rPr>
          <w:spacing w:val="12"/>
        </w:rPr>
        <w:t xml:space="preserve"> </w:t>
      </w:r>
      <w:r w:rsidRPr="00F97336">
        <w:rPr>
          <w:spacing w:val="-5"/>
        </w:rPr>
        <w:t>w</w:t>
      </w:r>
      <w:r w:rsidRPr="00F97336">
        <w:rPr>
          <w:spacing w:val="7"/>
        </w:rPr>
        <w:t>o</w:t>
      </w:r>
      <w:r w:rsidRPr="00F97336">
        <w:rPr>
          <w:spacing w:val="-3"/>
        </w:rPr>
        <w:t>r</w:t>
      </w:r>
      <w:r w:rsidRPr="00F97336">
        <w:t>k</w:t>
      </w:r>
      <w:r w:rsidRPr="00F97336">
        <w:rPr>
          <w:spacing w:val="14"/>
        </w:rPr>
        <w:t xml:space="preserve"> </w:t>
      </w:r>
      <w:r w:rsidRPr="00F97336">
        <w:t>associated</w:t>
      </w:r>
      <w:r w:rsidRPr="00F97336">
        <w:rPr>
          <w:spacing w:val="20"/>
        </w:rPr>
        <w:t xml:space="preserve"> </w:t>
      </w:r>
      <w:r w:rsidRPr="00F97336">
        <w:rPr>
          <w:spacing w:val="-2"/>
        </w:rPr>
        <w:t>wit</w:t>
      </w:r>
      <w:r w:rsidRPr="00F97336">
        <w:t>h</w:t>
      </w:r>
      <w:r w:rsidRPr="00F97336">
        <w:rPr>
          <w:spacing w:val="13"/>
        </w:rPr>
        <w:t xml:space="preserve"> </w:t>
      </w:r>
      <w:r w:rsidRPr="00F97336">
        <w:rPr>
          <w:spacing w:val="5"/>
        </w:rPr>
        <w:t>t</w:t>
      </w:r>
      <w:r w:rsidRPr="00F97336">
        <w:rPr>
          <w:spacing w:val="-7"/>
        </w:rPr>
        <w:t>h</w:t>
      </w:r>
      <w:r w:rsidRPr="00F97336">
        <w:t>e</w:t>
      </w:r>
      <w:r w:rsidRPr="00F97336">
        <w:rPr>
          <w:spacing w:val="8"/>
        </w:rPr>
        <w:t xml:space="preserve"> </w:t>
      </w:r>
      <w:r w:rsidRPr="00F97336">
        <w:rPr>
          <w:spacing w:val="3"/>
          <w:w w:val="102"/>
        </w:rPr>
        <w:t>ce</w:t>
      </w:r>
      <w:r w:rsidRPr="00F97336">
        <w:rPr>
          <w:spacing w:val="-7"/>
          <w:w w:val="102"/>
        </w:rPr>
        <w:t>n</w:t>
      </w:r>
      <w:r w:rsidRPr="00F97336">
        <w:rPr>
          <w:spacing w:val="1"/>
          <w:w w:val="102"/>
        </w:rPr>
        <w:t>tre</w:t>
      </w:r>
      <w:r w:rsidRPr="00F97336">
        <w:rPr>
          <w:spacing w:val="2"/>
          <w:w w:val="102"/>
        </w:rPr>
        <w:t>’</w:t>
      </w:r>
      <w:r w:rsidRPr="00F97336">
        <w:rPr>
          <w:w w:val="102"/>
        </w:rPr>
        <w:t>s operations</w:t>
      </w:r>
      <w:r w:rsidR="007A184D" w:rsidRPr="00F97336">
        <w:rPr>
          <w:w w:val="102"/>
        </w:rPr>
        <w:t xml:space="preserve"> or holds a Gymnastics Australia Coach Accreditation</w:t>
      </w:r>
      <w:r w:rsidRPr="00F97336">
        <w:rPr>
          <w:w w:val="102"/>
        </w:rPr>
        <w:t>.</w:t>
      </w:r>
    </w:p>
    <w:p w14:paraId="275F42F9" w14:textId="77777777" w:rsidR="006A4516" w:rsidRPr="00F97336" w:rsidRDefault="006A4516" w:rsidP="00161102">
      <w:pPr>
        <w:pStyle w:val="SubLevel2"/>
        <w:rPr>
          <w:w w:val="102"/>
        </w:rPr>
      </w:pPr>
      <w:r w:rsidRPr="00F97336">
        <w:rPr>
          <w:spacing w:val="-3"/>
        </w:rPr>
        <w:t>A</w:t>
      </w:r>
      <w:r w:rsidRPr="00F97336">
        <w:t>n</w:t>
      </w:r>
      <w:r w:rsidRPr="00F97336">
        <w:rPr>
          <w:spacing w:val="14"/>
        </w:rPr>
        <w:t xml:space="preserve"> </w:t>
      </w:r>
      <w:r w:rsidRPr="00F97336">
        <w:t>empl</w:t>
      </w:r>
      <w:r w:rsidRPr="00F97336">
        <w:rPr>
          <w:spacing w:val="12"/>
        </w:rPr>
        <w:t>o</w:t>
      </w:r>
      <w:r w:rsidRPr="00F97336">
        <w:rPr>
          <w:spacing w:val="-12"/>
        </w:rPr>
        <w:t>y</w:t>
      </w:r>
      <w:r w:rsidRPr="00F97336">
        <w:rPr>
          <w:spacing w:val="1"/>
        </w:rPr>
        <w:t>e</w:t>
      </w:r>
      <w:r w:rsidRPr="00F97336">
        <w:t>e</w:t>
      </w:r>
      <w:r w:rsidRPr="00F97336">
        <w:rPr>
          <w:spacing w:val="30"/>
        </w:rPr>
        <w:t xml:space="preserve"> </w:t>
      </w:r>
      <w:r w:rsidRPr="00F97336">
        <w:t>at</w:t>
      </w:r>
      <w:r w:rsidRPr="00F97336">
        <w:rPr>
          <w:spacing w:val="15"/>
        </w:rPr>
        <w:t xml:space="preserve"> </w:t>
      </w:r>
      <w:r w:rsidRPr="00F97336">
        <w:t>this</w:t>
      </w:r>
      <w:r w:rsidRPr="00F97336">
        <w:rPr>
          <w:spacing w:val="18"/>
        </w:rPr>
        <w:t xml:space="preserve"> </w:t>
      </w:r>
      <w:r w:rsidRPr="00F97336">
        <w:rPr>
          <w:spacing w:val="1"/>
        </w:rPr>
        <w:t>leve</w:t>
      </w:r>
      <w:r w:rsidRPr="00F97336">
        <w:t>l</w:t>
      </w:r>
      <w:r w:rsidRPr="00F97336">
        <w:rPr>
          <w:spacing w:val="22"/>
        </w:rPr>
        <w:t xml:space="preserve"> </w:t>
      </w:r>
      <w:r w:rsidRPr="00F97336">
        <w:rPr>
          <w:spacing w:val="-1"/>
        </w:rPr>
        <w:t>i</w:t>
      </w:r>
      <w:r w:rsidRPr="00F97336">
        <w:t>s</w:t>
      </w:r>
      <w:r w:rsidRPr="00F97336">
        <w:rPr>
          <w:spacing w:val="14"/>
        </w:rPr>
        <w:t xml:space="preserve"> </w:t>
      </w:r>
      <w:r w:rsidRPr="00F97336">
        <w:rPr>
          <w:spacing w:val="-4"/>
        </w:rPr>
        <w:t>a</w:t>
      </w:r>
      <w:r w:rsidRPr="00F97336">
        <w:rPr>
          <w:spacing w:val="7"/>
        </w:rPr>
        <w:t>b</w:t>
      </w:r>
      <w:r w:rsidRPr="00F97336">
        <w:rPr>
          <w:spacing w:val="-2"/>
        </w:rPr>
        <w:t>l</w:t>
      </w:r>
      <w:r w:rsidRPr="00F97336">
        <w:t>e</w:t>
      </w:r>
      <w:r w:rsidRPr="00F97336">
        <w:rPr>
          <w:spacing w:val="17"/>
        </w:rPr>
        <w:t xml:space="preserve"> </w:t>
      </w:r>
      <w:r w:rsidRPr="00F97336">
        <w:rPr>
          <w:spacing w:val="1"/>
        </w:rPr>
        <w:t>t</w:t>
      </w:r>
      <w:r w:rsidRPr="00F97336">
        <w:t>o</w:t>
      </w:r>
      <w:r w:rsidRPr="00F97336">
        <w:rPr>
          <w:spacing w:val="21"/>
        </w:rPr>
        <w:t xml:space="preserve"> </w:t>
      </w:r>
      <w:r w:rsidRPr="00F97336">
        <w:rPr>
          <w:spacing w:val="-1"/>
        </w:rPr>
        <w:t>fulfi</w:t>
      </w:r>
      <w:r w:rsidRPr="00F97336">
        <w:t>l</w:t>
      </w:r>
      <w:r w:rsidRPr="00F97336">
        <w:rPr>
          <w:spacing w:val="20"/>
        </w:rPr>
        <w:t xml:space="preserve"> </w:t>
      </w:r>
      <w:r w:rsidRPr="00F97336">
        <w:t>a</w:t>
      </w:r>
      <w:r w:rsidRPr="00F97336">
        <w:rPr>
          <w:spacing w:val="10"/>
        </w:rPr>
        <w:t xml:space="preserve"> </w:t>
      </w:r>
      <w:r w:rsidRPr="00F97336">
        <w:rPr>
          <w:spacing w:val="1"/>
        </w:rPr>
        <w:t>rol</w:t>
      </w:r>
      <w:r w:rsidRPr="00F97336">
        <w:t>e</w:t>
      </w:r>
      <w:r w:rsidRPr="00F97336">
        <w:rPr>
          <w:spacing w:val="20"/>
        </w:rPr>
        <w:t xml:space="preserve"> </w:t>
      </w:r>
      <w:r w:rsidRPr="00F97336">
        <w:rPr>
          <w:spacing w:val="4"/>
        </w:rPr>
        <w:t>a</w:t>
      </w:r>
      <w:r w:rsidRPr="00F97336">
        <w:t>t</w:t>
      </w:r>
      <w:r w:rsidRPr="00F97336">
        <w:rPr>
          <w:spacing w:val="12"/>
        </w:rPr>
        <w:t xml:space="preserve"> </w:t>
      </w:r>
      <w:r w:rsidRPr="00F97336">
        <w:rPr>
          <w:spacing w:val="4"/>
        </w:rPr>
        <w:t>Le</w:t>
      </w:r>
      <w:r w:rsidRPr="00F97336">
        <w:rPr>
          <w:spacing w:val="-7"/>
        </w:rPr>
        <w:t>v</w:t>
      </w:r>
      <w:r w:rsidRPr="00F97336">
        <w:rPr>
          <w:spacing w:val="5"/>
        </w:rPr>
        <w:t>e</w:t>
      </w:r>
      <w:r w:rsidRPr="00F97336">
        <w:t>l</w:t>
      </w:r>
      <w:r w:rsidRPr="00F97336">
        <w:rPr>
          <w:spacing w:val="16"/>
        </w:rPr>
        <w:t xml:space="preserve"> </w:t>
      </w:r>
      <w:r w:rsidRPr="00F97336">
        <w:t>1</w:t>
      </w:r>
      <w:r w:rsidRPr="00F97336">
        <w:rPr>
          <w:spacing w:val="23"/>
        </w:rPr>
        <w:t xml:space="preserve"> </w:t>
      </w:r>
      <w:r w:rsidRPr="00F97336">
        <w:rPr>
          <w:spacing w:val="-4"/>
        </w:rPr>
        <w:t>a</w:t>
      </w:r>
      <w:r w:rsidRPr="00F97336">
        <w:t>nd</w:t>
      </w:r>
      <w:r w:rsidRPr="00F97336">
        <w:rPr>
          <w:spacing w:val="18"/>
        </w:rPr>
        <w:t xml:space="preserve"> </w:t>
      </w:r>
      <w:r w:rsidRPr="00F97336">
        <w:t>2</w:t>
      </w:r>
      <w:r w:rsidRPr="00F97336">
        <w:rPr>
          <w:spacing w:val="16"/>
        </w:rPr>
        <w:t xml:space="preserve"> </w:t>
      </w:r>
      <w:r w:rsidRPr="00F97336">
        <w:rPr>
          <w:spacing w:val="6"/>
        </w:rPr>
        <w:t>w</w:t>
      </w:r>
      <w:r w:rsidRPr="00F97336">
        <w:rPr>
          <w:spacing w:val="-7"/>
        </w:rPr>
        <w:t>h</w:t>
      </w:r>
      <w:r w:rsidRPr="00F97336">
        <w:rPr>
          <w:spacing w:val="1"/>
        </w:rPr>
        <w:t>er</w:t>
      </w:r>
      <w:r w:rsidRPr="00F97336">
        <w:t>e</w:t>
      </w:r>
      <w:r w:rsidRPr="00F97336">
        <w:rPr>
          <w:spacing w:val="24"/>
        </w:rPr>
        <w:t xml:space="preserve"> </w:t>
      </w:r>
      <w:r w:rsidRPr="00F97336">
        <w:rPr>
          <w:spacing w:val="-1"/>
        </w:rPr>
        <w:t>relevan</w:t>
      </w:r>
      <w:r w:rsidRPr="00F97336">
        <w:t>t</w:t>
      </w:r>
      <w:r w:rsidRPr="00F97336">
        <w:rPr>
          <w:spacing w:val="25"/>
        </w:rPr>
        <w:t xml:space="preserve"> </w:t>
      </w:r>
      <w:r w:rsidRPr="00F97336">
        <w:rPr>
          <w:spacing w:val="5"/>
          <w:w w:val="102"/>
        </w:rPr>
        <w:t>a</w:t>
      </w:r>
      <w:r w:rsidRPr="00F97336">
        <w:rPr>
          <w:spacing w:val="-7"/>
          <w:w w:val="102"/>
        </w:rPr>
        <w:t>n</w:t>
      </w:r>
      <w:r w:rsidRPr="00F97336">
        <w:rPr>
          <w:w w:val="102"/>
        </w:rPr>
        <w:t xml:space="preserve">d </w:t>
      </w:r>
      <w:r w:rsidRPr="00F97336">
        <w:t>supervises</w:t>
      </w:r>
      <w:r w:rsidRPr="00F97336">
        <w:rPr>
          <w:spacing w:val="19"/>
        </w:rPr>
        <w:t xml:space="preserve"> </w:t>
      </w:r>
      <w:r w:rsidRPr="00F97336">
        <w:t>Level</w:t>
      </w:r>
      <w:r w:rsidRPr="00F97336">
        <w:rPr>
          <w:spacing w:val="11"/>
        </w:rPr>
        <w:t xml:space="preserve"> </w:t>
      </w:r>
      <w:r w:rsidRPr="00F97336">
        <w:t>1</w:t>
      </w:r>
      <w:r w:rsidRPr="00F97336">
        <w:rPr>
          <w:spacing w:val="3"/>
        </w:rPr>
        <w:t xml:space="preserve"> </w:t>
      </w:r>
      <w:r w:rsidRPr="00F97336">
        <w:t>and</w:t>
      </w:r>
      <w:r w:rsidRPr="00F97336">
        <w:rPr>
          <w:spacing w:val="7"/>
        </w:rPr>
        <w:t xml:space="preserve"> </w:t>
      </w:r>
      <w:r w:rsidRPr="00F97336">
        <w:t>2</w:t>
      </w:r>
      <w:r w:rsidRPr="00F97336">
        <w:rPr>
          <w:spacing w:val="3"/>
        </w:rPr>
        <w:t xml:space="preserve"> </w:t>
      </w:r>
      <w:r w:rsidRPr="00F97336">
        <w:t>empl</w:t>
      </w:r>
      <w:r w:rsidRPr="00F97336">
        <w:rPr>
          <w:spacing w:val="12"/>
        </w:rPr>
        <w:t>o</w:t>
      </w:r>
      <w:r w:rsidRPr="00F97336">
        <w:rPr>
          <w:spacing w:val="-17"/>
        </w:rPr>
        <w:t>y</w:t>
      </w:r>
      <w:r w:rsidRPr="00F97336">
        <w:rPr>
          <w:spacing w:val="1"/>
        </w:rPr>
        <w:t>e</w:t>
      </w:r>
      <w:r w:rsidRPr="00F97336">
        <w:t>es</w:t>
      </w:r>
      <w:r w:rsidRPr="00F97336">
        <w:rPr>
          <w:spacing w:val="21"/>
        </w:rPr>
        <w:t xml:space="preserve"> </w:t>
      </w:r>
      <w:r w:rsidRPr="00F97336">
        <w:t>where</w:t>
      </w:r>
      <w:r w:rsidRPr="00F97336">
        <w:rPr>
          <w:spacing w:val="13"/>
        </w:rPr>
        <w:t xml:space="preserve"> </w:t>
      </w:r>
      <w:r w:rsidRPr="00F97336">
        <w:rPr>
          <w:w w:val="102"/>
        </w:rPr>
        <w:t>requested.</w:t>
      </w:r>
    </w:p>
    <w:p w14:paraId="0C991850" w14:textId="77777777" w:rsidR="006A4516" w:rsidRPr="00F97336" w:rsidRDefault="006A4516" w:rsidP="00B729DB">
      <w:pPr>
        <w:pStyle w:val="SubLevel2"/>
        <w:rPr>
          <w:spacing w:val="1"/>
          <w:w w:val="102"/>
        </w:rPr>
      </w:pPr>
      <w:bookmarkStart w:id="368" w:name="_Ref341179335"/>
      <w:r w:rsidRPr="00F97336">
        <w:rPr>
          <w:spacing w:val="-1"/>
        </w:rPr>
        <w:t>A</w:t>
      </w:r>
      <w:r w:rsidRPr="00F97336">
        <w:t>n</w:t>
      </w:r>
      <w:r w:rsidRPr="00F97336">
        <w:rPr>
          <w:spacing w:val="5"/>
        </w:rPr>
        <w:t xml:space="preserve"> </w:t>
      </w:r>
      <w:r w:rsidRPr="00F97336">
        <w:rPr>
          <w:spacing w:val="-1"/>
        </w:rPr>
        <w:t>empl</w:t>
      </w:r>
      <w:r w:rsidRPr="00F97336">
        <w:rPr>
          <w:spacing w:val="12"/>
        </w:rPr>
        <w:t>o</w:t>
      </w:r>
      <w:r w:rsidRPr="00F97336">
        <w:rPr>
          <w:spacing w:val="-12"/>
        </w:rPr>
        <w:t>y</w:t>
      </w:r>
      <w:r w:rsidRPr="00F97336">
        <w:rPr>
          <w:spacing w:val="1"/>
        </w:rPr>
        <w:t>e</w:t>
      </w:r>
      <w:r w:rsidRPr="00F97336">
        <w:t>e</w:t>
      </w:r>
      <w:r w:rsidRPr="00F97336">
        <w:rPr>
          <w:spacing w:val="20"/>
        </w:rPr>
        <w:t xml:space="preserve"> </w:t>
      </w:r>
      <w:r w:rsidRPr="00F97336">
        <w:t>at</w:t>
      </w:r>
      <w:r w:rsidRPr="00F97336">
        <w:rPr>
          <w:spacing w:val="5"/>
        </w:rPr>
        <w:t xml:space="preserve"> </w:t>
      </w:r>
      <w:r w:rsidRPr="00F97336">
        <w:t>this</w:t>
      </w:r>
      <w:r w:rsidRPr="00F97336">
        <w:rPr>
          <w:spacing w:val="8"/>
        </w:rPr>
        <w:t xml:space="preserve"> </w:t>
      </w:r>
      <w:r w:rsidRPr="00F97336">
        <w:t>level</w:t>
      </w:r>
      <w:r w:rsidRPr="00F97336">
        <w:rPr>
          <w:spacing w:val="11"/>
        </w:rPr>
        <w:t xml:space="preserve"> </w:t>
      </w:r>
      <w:r w:rsidRPr="00F97336">
        <w:t>may</w:t>
      </w:r>
      <w:r w:rsidRPr="00F97336">
        <w:rPr>
          <w:spacing w:val="-1"/>
        </w:rPr>
        <w:t xml:space="preserve"> </w:t>
      </w:r>
      <w:r w:rsidRPr="00F97336">
        <w:rPr>
          <w:spacing w:val="1"/>
        </w:rPr>
        <w:t>als</w:t>
      </w:r>
      <w:r w:rsidRPr="00F97336">
        <w:t>o</w:t>
      </w:r>
      <w:r w:rsidRPr="00F97336">
        <w:rPr>
          <w:spacing w:val="11"/>
        </w:rPr>
        <w:t xml:space="preserve"> </w:t>
      </w:r>
      <w:r w:rsidRPr="00F97336">
        <w:rPr>
          <w:spacing w:val="1"/>
          <w:w w:val="102"/>
        </w:rPr>
        <w:t>be:</w:t>
      </w:r>
      <w:bookmarkEnd w:id="368"/>
    </w:p>
    <w:p w14:paraId="68465DF9" w14:textId="77777777" w:rsidR="00142EE8" w:rsidRPr="00F97336" w:rsidRDefault="0057776C" w:rsidP="002705E2">
      <w:pPr>
        <w:pStyle w:val="SubLevel3"/>
      </w:pPr>
      <w:r w:rsidRPr="00F97336">
        <w:t>a swimming and water safety teacher being a holder of any current qualification with the relevant Industry Competencies, who has:</w:t>
      </w:r>
    </w:p>
    <w:p w14:paraId="6E8FFA09" w14:textId="6DA53AEE" w:rsidR="0057776C" w:rsidRPr="00F97336" w:rsidRDefault="0057776C" w:rsidP="00C86623">
      <w:pPr>
        <w:pStyle w:val="SubLevel4"/>
        <w:numPr>
          <w:ilvl w:val="4"/>
          <w:numId w:val="23"/>
        </w:numPr>
        <w:rPr>
          <w:color w:val="000000" w:themeColor="text1"/>
          <w:spacing w:val="7"/>
          <w:w w:val="102"/>
        </w:rPr>
      </w:pPr>
      <w:bookmarkStart w:id="369" w:name="_Ref38977080"/>
      <w:bookmarkStart w:id="370" w:name="_Hlk48744225"/>
      <w:r w:rsidRPr="00F97336">
        <w:t>performed 12 hours per year of recognised workshops and 250 hours of paid swimming and safety teaching under this award and who holds a second recognised instructing qualification</w:t>
      </w:r>
      <w:r w:rsidR="00BF3436" w:rsidRPr="00F97336">
        <w:t>;</w:t>
      </w:r>
      <w:r w:rsidRPr="00F97336">
        <w:t xml:space="preserve"> or</w:t>
      </w:r>
      <w:bookmarkEnd w:id="369"/>
    </w:p>
    <w:p w14:paraId="247830A5" w14:textId="77777777" w:rsidR="0057776C" w:rsidRPr="00F97336" w:rsidRDefault="0057776C" w:rsidP="004A16A4">
      <w:pPr>
        <w:pStyle w:val="SubLevel4"/>
        <w:rPr>
          <w:color w:val="000000" w:themeColor="text1"/>
          <w:w w:val="102"/>
        </w:rPr>
      </w:pPr>
      <w:r w:rsidRPr="00F97336">
        <w:t>delivered 350 hours of paid swimming and water safety teaching under this award; or</w:t>
      </w:r>
    </w:p>
    <w:p w14:paraId="31EEE9B5" w14:textId="06ECC69C" w:rsidR="00C21735" w:rsidRPr="00F97336" w:rsidRDefault="00C21735" w:rsidP="00A86741">
      <w:pPr>
        <w:pStyle w:val="SubLevel3"/>
        <w:rPr>
          <w:color w:val="000000" w:themeColor="text1"/>
          <w:w w:val="102"/>
        </w:rPr>
      </w:pPr>
      <w:bookmarkStart w:id="371" w:name="_Ref38977094"/>
      <w:bookmarkEnd w:id="370"/>
      <w:r w:rsidRPr="00F97336">
        <w:t>a coach of beginner swimmers (including mini and junior squads), being a holder of current recognised “Bronze Licence for Coaching” swimming coaching qualification or equivalent;</w:t>
      </w:r>
      <w:r w:rsidR="00715BA0" w:rsidRPr="00F97336">
        <w:t xml:space="preserve"> or</w:t>
      </w:r>
      <w:bookmarkEnd w:id="371"/>
    </w:p>
    <w:p w14:paraId="35888E56" w14:textId="77777777" w:rsidR="007A184D" w:rsidRPr="00F97336" w:rsidRDefault="007A184D" w:rsidP="00161102">
      <w:pPr>
        <w:pStyle w:val="SubLevel3"/>
        <w:rPr>
          <w:color w:val="000000" w:themeColor="text1"/>
          <w:spacing w:val="-1"/>
          <w:w w:val="102"/>
        </w:rPr>
      </w:pPr>
      <w:bookmarkStart w:id="372" w:name="_Ref31102667"/>
      <w:r w:rsidRPr="00F97336">
        <w:rPr>
          <w:color w:val="000000" w:themeColor="text1"/>
        </w:rPr>
        <w:lastRenderedPageBreak/>
        <w:t>a pool lifeguard who has been appointed to the position of pool lifeguard by the employer and has</w:t>
      </w:r>
      <w:r w:rsidR="0039499F" w:rsidRPr="00F97336">
        <w:rPr>
          <w:color w:val="000000" w:themeColor="text1"/>
        </w:rPr>
        <w:t xml:space="preserve"> completed a nationally-recognis</w:t>
      </w:r>
      <w:r w:rsidRPr="00F97336">
        <w:rPr>
          <w:color w:val="000000" w:themeColor="text1"/>
        </w:rPr>
        <w:t>ed Lifeguarding qualification; or</w:t>
      </w:r>
      <w:bookmarkEnd w:id="372"/>
    </w:p>
    <w:p w14:paraId="52C93AF4" w14:textId="52A616FA" w:rsidR="006A4516" w:rsidRPr="00F97336" w:rsidRDefault="007A184D" w:rsidP="00161102">
      <w:pPr>
        <w:pStyle w:val="SubLevel3"/>
        <w:rPr>
          <w:color w:val="000000" w:themeColor="text1"/>
          <w:spacing w:val="-1"/>
          <w:w w:val="102"/>
        </w:rPr>
      </w:pPr>
      <w:bookmarkStart w:id="373" w:name="_Ref38977114"/>
      <w:r w:rsidRPr="00F97336">
        <w:rPr>
          <w:color w:val="000000" w:themeColor="text1"/>
          <w:spacing w:val="-1"/>
          <w:w w:val="102"/>
        </w:rPr>
        <w:t>a holder of a current Gymnastics Australia Coach Accreditation or equivalent who has participated in 12 hours per year of recognised professio</w:t>
      </w:r>
      <w:r w:rsidR="00D664D6" w:rsidRPr="00F97336">
        <w:rPr>
          <w:color w:val="000000" w:themeColor="text1"/>
          <w:spacing w:val="-1"/>
          <w:w w:val="102"/>
        </w:rPr>
        <w:t>nal development and performed 1</w:t>
      </w:r>
      <w:r w:rsidRPr="00F97336">
        <w:rPr>
          <w:color w:val="000000" w:themeColor="text1"/>
          <w:spacing w:val="-1"/>
          <w:w w:val="102"/>
        </w:rPr>
        <w:t>500 hours of coaching</w:t>
      </w:r>
      <w:r w:rsidR="006A4516" w:rsidRPr="00F97336">
        <w:rPr>
          <w:color w:val="000000" w:themeColor="text1"/>
          <w:spacing w:val="-1"/>
          <w:w w:val="102"/>
        </w:rPr>
        <w:t>.</w:t>
      </w:r>
      <w:bookmarkEnd w:id="373"/>
    </w:p>
    <w:p w14:paraId="0CE787F2" w14:textId="77777777" w:rsidR="00102A62" w:rsidRPr="00F97336" w:rsidRDefault="00102A62" w:rsidP="00376D2B">
      <w:pPr>
        <w:pStyle w:val="SubLevel2"/>
      </w:pPr>
      <w:r w:rsidRPr="00F97336">
        <w:t>Any dispute concerning an employee’s entitlement to be paid at Level 3 as a swimming teacher or swimming coach may be referred to the Fair Work Commission for determination. The Fair Work Commission may require an employee to demonstrate to its satisfaction that the employee utilises skills and knowledge required at this level.</w:t>
      </w:r>
    </w:p>
    <w:p w14:paraId="29571892" w14:textId="77777777" w:rsidR="006A4516" w:rsidRPr="00F97336" w:rsidRDefault="006A4516" w:rsidP="009B757F">
      <w:pPr>
        <w:pStyle w:val="SubLevel1Bold"/>
      </w:pPr>
      <w:r w:rsidRPr="00F97336">
        <w:t>Level 3A</w:t>
      </w:r>
    </w:p>
    <w:p w14:paraId="0D5661B9" w14:textId="77777777" w:rsidR="006A4516" w:rsidRPr="00F97336" w:rsidRDefault="006A4516" w:rsidP="00161102">
      <w:pPr>
        <w:pStyle w:val="SubLevel2"/>
        <w:rPr>
          <w:color w:val="000000" w:themeColor="text1"/>
        </w:rPr>
      </w:pPr>
      <w:bookmarkStart w:id="374" w:name="_Ref341179347"/>
      <w:r w:rsidRPr="00F97336">
        <w:rPr>
          <w:color w:val="000000" w:themeColor="text1"/>
          <w:spacing w:val="-1"/>
        </w:rPr>
        <w:t>A</w:t>
      </w:r>
      <w:r w:rsidRPr="00F97336">
        <w:rPr>
          <w:color w:val="000000" w:themeColor="text1"/>
        </w:rPr>
        <w:t>n</w:t>
      </w:r>
      <w:r w:rsidRPr="00F97336">
        <w:rPr>
          <w:color w:val="000000" w:themeColor="text1"/>
          <w:spacing w:val="5"/>
        </w:rPr>
        <w:t xml:space="preserve"> </w:t>
      </w:r>
      <w:r w:rsidRPr="00F97336">
        <w:rPr>
          <w:color w:val="000000" w:themeColor="text1"/>
          <w:spacing w:val="-1"/>
        </w:rPr>
        <w:t>empl</w:t>
      </w:r>
      <w:r w:rsidRPr="00F97336">
        <w:rPr>
          <w:color w:val="000000" w:themeColor="text1"/>
          <w:spacing w:val="12"/>
        </w:rPr>
        <w:t>o</w:t>
      </w:r>
      <w:r w:rsidRPr="00F97336">
        <w:rPr>
          <w:color w:val="000000" w:themeColor="text1"/>
          <w:spacing w:val="-12"/>
        </w:rPr>
        <w:t>y</w:t>
      </w:r>
      <w:r w:rsidRPr="00F97336">
        <w:rPr>
          <w:color w:val="000000" w:themeColor="text1"/>
          <w:spacing w:val="1"/>
        </w:rPr>
        <w:t>e</w:t>
      </w:r>
      <w:r w:rsidRPr="00F97336">
        <w:rPr>
          <w:color w:val="000000" w:themeColor="text1"/>
        </w:rPr>
        <w:t>e</w:t>
      </w:r>
      <w:r w:rsidRPr="00F97336">
        <w:rPr>
          <w:color w:val="000000" w:themeColor="text1"/>
          <w:spacing w:val="19"/>
        </w:rPr>
        <w:t xml:space="preserve"> </w:t>
      </w:r>
      <w:r w:rsidRPr="00F97336">
        <w:rPr>
          <w:color w:val="000000" w:themeColor="text1"/>
        </w:rPr>
        <w:t>at</w:t>
      </w:r>
      <w:r w:rsidRPr="00F97336">
        <w:rPr>
          <w:color w:val="000000" w:themeColor="text1"/>
          <w:spacing w:val="5"/>
        </w:rPr>
        <w:t xml:space="preserve"> </w:t>
      </w:r>
      <w:r w:rsidRPr="00F97336">
        <w:rPr>
          <w:color w:val="000000" w:themeColor="text1"/>
        </w:rPr>
        <w:t>this</w:t>
      </w:r>
      <w:r w:rsidRPr="00F97336">
        <w:rPr>
          <w:color w:val="000000" w:themeColor="text1"/>
          <w:spacing w:val="8"/>
        </w:rPr>
        <w:t xml:space="preserve"> </w:t>
      </w:r>
      <w:r w:rsidRPr="00F97336">
        <w:rPr>
          <w:color w:val="000000" w:themeColor="text1"/>
        </w:rPr>
        <w:t>level</w:t>
      </w:r>
      <w:r w:rsidRPr="00F97336">
        <w:rPr>
          <w:color w:val="000000" w:themeColor="text1"/>
          <w:spacing w:val="11"/>
        </w:rPr>
        <w:t xml:space="preserve"> </w:t>
      </w:r>
      <w:r w:rsidRPr="00F97336">
        <w:rPr>
          <w:color w:val="000000" w:themeColor="text1"/>
        </w:rPr>
        <w:t>performs</w:t>
      </w:r>
      <w:r w:rsidRPr="00F97336">
        <w:rPr>
          <w:color w:val="000000" w:themeColor="text1"/>
          <w:spacing w:val="18"/>
        </w:rPr>
        <w:t xml:space="preserve"> </w:t>
      </w:r>
      <w:r w:rsidRPr="00F97336">
        <w:rPr>
          <w:color w:val="000000" w:themeColor="text1"/>
        </w:rPr>
        <w:t>the</w:t>
      </w:r>
      <w:r w:rsidRPr="00F97336">
        <w:rPr>
          <w:color w:val="000000" w:themeColor="text1"/>
          <w:spacing w:val="7"/>
        </w:rPr>
        <w:t xml:space="preserve"> </w:t>
      </w:r>
      <w:r w:rsidRPr="00F97336">
        <w:rPr>
          <w:color w:val="000000" w:themeColor="text1"/>
        </w:rPr>
        <w:t>duties</w:t>
      </w:r>
      <w:r w:rsidRPr="00F97336">
        <w:rPr>
          <w:color w:val="000000" w:themeColor="text1"/>
          <w:spacing w:val="13"/>
        </w:rPr>
        <w:t xml:space="preserve"> </w:t>
      </w:r>
      <w:r w:rsidRPr="00F97336">
        <w:rPr>
          <w:color w:val="000000" w:themeColor="text1"/>
        </w:rPr>
        <w:t>of</w:t>
      </w:r>
      <w:r w:rsidRPr="00F97336">
        <w:rPr>
          <w:color w:val="000000" w:themeColor="text1"/>
          <w:spacing w:val="6"/>
        </w:rPr>
        <w:t xml:space="preserve"> </w:t>
      </w:r>
      <w:r w:rsidRPr="00F97336">
        <w:rPr>
          <w:color w:val="000000" w:themeColor="text1"/>
        </w:rPr>
        <w:t>a</w:t>
      </w:r>
      <w:r w:rsidRPr="00F97336">
        <w:rPr>
          <w:color w:val="000000" w:themeColor="text1"/>
          <w:spacing w:val="4"/>
        </w:rPr>
        <w:t xml:space="preserve"> </w:t>
      </w:r>
      <w:r w:rsidRPr="00F97336">
        <w:rPr>
          <w:color w:val="000000" w:themeColor="text1"/>
        </w:rPr>
        <w:t>Level</w:t>
      </w:r>
      <w:r w:rsidRPr="00F97336">
        <w:rPr>
          <w:color w:val="000000" w:themeColor="text1"/>
          <w:spacing w:val="12"/>
        </w:rPr>
        <w:t xml:space="preserve"> </w:t>
      </w:r>
      <w:r w:rsidRPr="00F97336">
        <w:rPr>
          <w:color w:val="000000" w:themeColor="text1"/>
        </w:rPr>
        <w:t>3</w:t>
      </w:r>
      <w:r w:rsidRPr="00F97336">
        <w:rPr>
          <w:color w:val="000000" w:themeColor="text1"/>
          <w:spacing w:val="4"/>
        </w:rPr>
        <w:t xml:space="preserve"> </w:t>
      </w:r>
      <w:r w:rsidRPr="00F97336">
        <w:rPr>
          <w:color w:val="000000" w:themeColor="text1"/>
        </w:rPr>
        <w:t>and</w:t>
      </w:r>
      <w:r w:rsidRPr="00F97336">
        <w:rPr>
          <w:color w:val="000000" w:themeColor="text1"/>
          <w:spacing w:val="8"/>
        </w:rPr>
        <w:t xml:space="preserve"> </w:t>
      </w:r>
      <w:r w:rsidRPr="00F97336">
        <w:rPr>
          <w:color w:val="000000" w:themeColor="text1"/>
          <w:w w:val="102"/>
        </w:rPr>
        <w:t>who:</w:t>
      </w:r>
      <w:bookmarkEnd w:id="374"/>
    </w:p>
    <w:p w14:paraId="45EFB107" w14:textId="77777777" w:rsidR="00142EE8" w:rsidRPr="00F97336" w:rsidRDefault="006A4516" w:rsidP="00161102">
      <w:pPr>
        <w:pStyle w:val="SubLevel3"/>
        <w:rPr>
          <w:color w:val="000000" w:themeColor="text1"/>
          <w:spacing w:val="23"/>
        </w:rPr>
      </w:pPr>
      <w:r w:rsidRPr="00F97336">
        <w:rPr>
          <w:color w:val="000000" w:themeColor="text1"/>
          <w:spacing w:val="-7"/>
        </w:rPr>
        <w:t>h</w:t>
      </w:r>
      <w:r w:rsidRPr="00F97336">
        <w:rPr>
          <w:color w:val="000000" w:themeColor="text1"/>
          <w:spacing w:val="7"/>
        </w:rPr>
        <w:t>o</w:t>
      </w:r>
      <w:r w:rsidRPr="00F97336">
        <w:rPr>
          <w:color w:val="000000" w:themeColor="text1"/>
          <w:spacing w:val="-1"/>
        </w:rPr>
        <w:t>ld</w:t>
      </w:r>
      <w:r w:rsidRPr="00F97336">
        <w:rPr>
          <w:color w:val="000000" w:themeColor="text1"/>
        </w:rPr>
        <w:t>s</w:t>
      </w:r>
      <w:r w:rsidRPr="00F97336">
        <w:rPr>
          <w:color w:val="000000" w:themeColor="text1"/>
          <w:spacing w:val="35"/>
        </w:rPr>
        <w:t xml:space="preserve"> </w:t>
      </w:r>
      <w:r w:rsidRPr="00F97336">
        <w:rPr>
          <w:color w:val="000000" w:themeColor="text1"/>
          <w:spacing w:val="5"/>
        </w:rPr>
        <w:t>a</w:t>
      </w:r>
      <w:r w:rsidR="007A184D" w:rsidRPr="00F97336">
        <w:rPr>
          <w:color w:val="000000" w:themeColor="text1"/>
        </w:rPr>
        <w:t>:</w:t>
      </w:r>
    </w:p>
    <w:p w14:paraId="17672393" w14:textId="48CC6690" w:rsidR="00142EE8" w:rsidRPr="00F97336" w:rsidRDefault="007A184D" w:rsidP="00161102">
      <w:pPr>
        <w:pStyle w:val="SubLevel4"/>
        <w:rPr>
          <w:color w:val="000000" w:themeColor="text1"/>
        </w:rPr>
      </w:pPr>
      <w:bookmarkStart w:id="375" w:name="_Ref38975145"/>
      <w:r w:rsidRPr="00F97336">
        <w:rPr>
          <w:color w:val="000000" w:themeColor="text1"/>
        </w:rPr>
        <w:t xml:space="preserve">Fitness Industry </w:t>
      </w:r>
      <w:r w:rsidR="002B18E9" w:rsidRPr="00F97336">
        <w:rPr>
          <w:color w:val="000000" w:themeColor="text1"/>
        </w:rPr>
        <w:t>or Sport Coaching (specialising in tennis)</w:t>
      </w:r>
      <w:r w:rsidR="002B18E9" w:rsidRPr="00F97336">
        <w:rPr>
          <w:color w:val="000000" w:themeColor="text1"/>
          <w:spacing w:val="25"/>
        </w:rPr>
        <w:t xml:space="preserve"> </w:t>
      </w:r>
      <w:r w:rsidRPr="00F97336">
        <w:rPr>
          <w:color w:val="000000" w:themeColor="text1"/>
        </w:rPr>
        <w:t>AQF</w:t>
      </w:r>
      <w:r w:rsidR="000E061B" w:rsidRPr="00F97336">
        <w:rPr>
          <w:color w:val="000000" w:themeColor="text1"/>
        </w:rPr>
        <w:t> </w:t>
      </w:r>
      <w:r w:rsidRPr="00F97336">
        <w:rPr>
          <w:color w:val="000000" w:themeColor="text1"/>
        </w:rPr>
        <w:t>Certificate Level I</w:t>
      </w:r>
      <w:r w:rsidR="00557BC9" w:rsidRPr="00F97336">
        <w:rPr>
          <w:color w:val="000000" w:themeColor="text1"/>
        </w:rPr>
        <w:t>II</w:t>
      </w:r>
      <w:r w:rsidRPr="00F97336">
        <w:rPr>
          <w:color w:val="000000" w:themeColor="text1"/>
        </w:rPr>
        <w:t xml:space="preserve"> qualification relevant to the classification in which they are employed or equivalent; or</w:t>
      </w:r>
      <w:bookmarkEnd w:id="375"/>
    </w:p>
    <w:p w14:paraId="6ACC838F" w14:textId="648771CF" w:rsidR="00533997" w:rsidRPr="00F97336" w:rsidRDefault="00533997" w:rsidP="00161102">
      <w:pPr>
        <w:pStyle w:val="SubLevel4"/>
        <w:rPr>
          <w:w w:val="102"/>
        </w:rPr>
      </w:pPr>
      <w:bookmarkStart w:id="376" w:name="_Ref38977134"/>
      <w:r w:rsidRPr="00F97336">
        <w:rPr>
          <w:w w:val="102"/>
        </w:rPr>
        <w:t xml:space="preserve">in respect to gymnastics coaches, holds a current Gymnastics Coach Accreditation and Sport Coaching AQF </w:t>
      </w:r>
      <w:r w:rsidR="00B20016" w:rsidRPr="00F97336">
        <w:rPr>
          <w:w w:val="102"/>
        </w:rPr>
        <w:t xml:space="preserve">Certificate </w:t>
      </w:r>
      <w:r w:rsidRPr="00F97336">
        <w:rPr>
          <w:w w:val="102"/>
        </w:rPr>
        <w:t>Level III; and</w:t>
      </w:r>
      <w:bookmarkEnd w:id="376"/>
    </w:p>
    <w:p w14:paraId="42DFF7E4" w14:textId="77777777" w:rsidR="006A4516" w:rsidRPr="00F97336" w:rsidRDefault="007A184D" w:rsidP="003C2C36">
      <w:pPr>
        <w:pStyle w:val="SubLevel3"/>
        <w:rPr>
          <w:w w:val="102"/>
        </w:rPr>
      </w:pPr>
      <w:r w:rsidRPr="00F97336">
        <w:t>utilises the skills and knowledge derived from the</w:t>
      </w:r>
      <w:r w:rsidR="00B938E9" w:rsidRPr="00F97336">
        <w:t xml:space="preserve"> </w:t>
      </w:r>
      <w:r w:rsidR="0035303C" w:rsidRPr="00F97336">
        <w:rPr>
          <w:color w:val="000000" w:themeColor="text1"/>
        </w:rPr>
        <w:t xml:space="preserve">Sport </w:t>
      </w:r>
      <w:r w:rsidR="002B18E9" w:rsidRPr="00F97336">
        <w:rPr>
          <w:color w:val="000000" w:themeColor="text1"/>
        </w:rPr>
        <w:t xml:space="preserve">Coaching (specialising in tennis) or relevant </w:t>
      </w:r>
      <w:r w:rsidRPr="00F97336">
        <w:rPr>
          <w:color w:val="000000" w:themeColor="text1"/>
        </w:rPr>
        <w:t>AQF Certificate Level I</w:t>
      </w:r>
      <w:r w:rsidR="00B938E9" w:rsidRPr="00F97336">
        <w:t>II</w:t>
      </w:r>
      <w:r w:rsidRPr="00F97336">
        <w:t xml:space="preserve"> competencies relevant to the work undertaken at this level.</w:t>
      </w:r>
    </w:p>
    <w:p w14:paraId="2535B1E2" w14:textId="77777777" w:rsidR="006A4516" w:rsidRPr="00F97336" w:rsidRDefault="006A4516" w:rsidP="00161102">
      <w:pPr>
        <w:pStyle w:val="SubLevel2"/>
      </w:pPr>
      <w:r w:rsidRPr="00F97336">
        <w:t xml:space="preserve">Any dispute concerning an employee’s entitlement to be paid at Level 3A may </w:t>
      </w:r>
      <w:r w:rsidRPr="00F97336">
        <w:rPr>
          <w:w w:val="102"/>
        </w:rPr>
        <w:t xml:space="preserve">be </w:t>
      </w:r>
      <w:r w:rsidRPr="00F97336">
        <w:t xml:space="preserve">referred to the Fair Work Commission for determination. The Fair Work Commission may </w:t>
      </w:r>
      <w:r w:rsidRPr="00F97336">
        <w:rPr>
          <w:w w:val="102"/>
        </w:rPr>
        <w:t xml:space="preserve">require </w:t>
      </w:r>
      <w:r w:rsidRPr="00F97336">
        <w:t xml:space="preserve">an employee to demonstrate to its satisfaction that the employee utilises skills </w:t>
      </w:r>
      <w:r w:rsidRPr="00F97336">
        <w:rPr>
          <w:w w:val="102"/>
        </w:rPr>
        <w:t xml:space="preserve">and </w:t>
      </w:r>
      <w:r w:rsidRPr="00F97336">
        <w:t xml:space="preserve">knowledge derived from the Fitness Industry Certificate III competencies, and </w:t>
      </w:r>
      <w:r w:rsidRPr="00F97336">
        <w:rPr>
          <w:w w:val="102"/>
        </w:rPr>
        <w:t xml:space="preserve">that </w:t>
      </w:r>
      <w:r w:rsidRPr="00F97336">
        <w:t xml:space="preserve">these are relevant to the work the employee is </w:t>
      </w:r>
      <w:r w:rsidRPr="00F97336">
        <w:rPr>
          <w:w w:val="102"/>
        </w:rPr>
        <w:t>doing.</w:t>
      </w:r>
    </w:p>
    <w:p w14:paraId="17F5EC97" w14:textId="77777777" w:rsidR="006A4516" w:rsidRPr="00F97336" w:rsidRDefault="006A4516" w:rsidP="009B005F">
      <w:pPr>
        <w:pStyle w:val="SubLevel1Bold"/>
      </w:pPr>
      <w:r w:rsidRPr="00F97336">
        <w:t>Level 4</w:t>
      </w:r>
    </w:p>
    <w:p w14:paraId="50822D41" w14:textId="77777777" w:rsidR="006A4516" w:rsidRPr="00F97336" w:rsidRDefault="006A4516" w:rsidP="00161102">
      <w:pPr>
        <w:pStyle w:val="SubLevel2"/>
      </w:pPr>
      <w:r w:rsidRPr="00F97336">
        <w:rPr>
          <w:spacing w:val="-3"/>
        </w:rPr>
        <w:t>A</w:t>
      </w:r>
      <w:r w:rsidRPr="00F97336">
        <w:t xml:space="preserve">n employee </w:t>
      </w:r>
      <w:r w:rsidRPr="00F97336">
        <w:rPr>
          <w:spacing w:val="-2"/>
        </w:rPr>
        <w:t>a</w:t>
      </w:r>
      <w:r w:rsidRPr="00F97336">
        <w:t xml:space="preserve">t this </w:t>
      </w:r>
      <w:r w:rsidRPr="00F97336">
        <w:rPr>
          <w:spacing w:val="-5"/>
        </w:rPr>
        <w:t>l</w:t>
      </w:r>
      <w:r w:rsidRPr="00F97336">
        <w:rPr>
          <w:spacing w:val="5"/>
        </w:rPr>
        <w:t>e</w:t>
      </w:r>
      <w:r w:rsidRPr="00F97336">
        <w:rPr>
          <w:spacing w:val="-2"/>
        </w:rPr>
        <w:t>ve</w:t>
      </w:r>
      <w:r w:rsidRPr="00F97336">
        <w:t xml:space="preserve">l works </w:t>
      </w:r>
      <w:r w:rsidRPr="00F97336">
        <w:rPr>
          <w:spacing w:val="7"/>
        </w:rPr>
        <w:t>u</w:t>
      </w:r>
      <w:r w:rsidRPr="00F97336">
        <w:rPr>
          <w:spacing w:val="-7"/>
        </w:rPr>
        <w:t>n</w:t>
      </w:r>
      <w:r w:rsidRPr="00F97336">
        <w:rPr>
          <w:spacing w:val="7"/>
        </w:rPr>
        <w:t>d</w:t>
      </w:r>
      <w:r w:rsidRPr="00F97336">
        <w:rPr>
          <w:spacing w:val="-4"/>
        </w:rPr>
        <w:t>e</w:t>
      </w:r>
      <w:r w:rsidRPr="00F97336">
        <w:t xml:space="preserve">r </w:t>
      </w:r>
      <w:r w:rsidRPr="00F97336">
        <w:rPr>
          <w:spacing w:val="-5"/>
        </w:rPr>
        <w:t>li</w:t>
      </w:r>
      <w:r w:rsidRPr="00F97336">
        <w:rPr>
          <w:spacing w:val="7"/>
        </w:rPr>
        <w:t>m</w:t>
      </w:r>
      <w:r w:rsidRPr="00F97336">
        <w:rPr>
          <w:spacing w:val="-1"/>
        </w:rPr>
        <w:t>ite</w:t>
      </w:r>
      <w:r w:rsidRPr="00F97336">
        <w:t xml:space="preserve">d </w:t>
      </w:r>
      <w:r w:rsidRPr="00F97336">
        <w:rPr>
          <w:spacing w:val="-1"/>
        </w:rPr>
        <w:t>supervisio</w:t>
      </w:r>
      <w:r w:rsidRPr="00F97336">
        <w:t xml:space="preserve">n and </w:t>
      </w:r>
      <w:r w:rsidRPr="00F97336">
        <w:rPr>
          <w:spacing w:val="-1"/>
        </w:rPr>
        <w:t>guidanc</w:t>
      </w:r>
      <w:r w:rsidRPr="00F97336">
        <w:t xml:space="preserve">e and </w:t>
      </w:r>
      <w:r w:rsidRPr="00F97336">
        <w:rPr>
          <w:spacing w:val="2"/>
          <w:w w:val="102"/>
        </w:rPr>
        <w:t xml:space="preserve">is </w:t>
      </w:r>
      <w:r w:rsidRPr="00F97336">
        <w:t>required</w:t>
      </w:r>
      <w:r w:rsidRPr="00F97336">
        <w:rPr>
          <w:spacing w:val="47"/>
        </w:rPr>
        <w:t xml:space="preserve"> </w:t>
      </w:r>
      <w:r w:rsidRPr="00F97336">
        <w:rPr>
          <w:spacing w:val="-1"/>
        </w:rPr>
        <w:t>t</w:t>
      </w:r>
      <w:r w:rsidRPr="00F97336">
        <w:t>o</w:t>
      </w:r>
      <w:r w:rsidRPr="00F97336">
        <w:rPr>
          <w:spacing w:val="33"/>
        </w:rPr>
        <w:t xml:space="preserve"> </w:t>
      </w:r>
      <w:r w:rsidRPr="00F97336">
        <w:rPr>
          <w:spacing w:val="-1"/>
        </w:rPr>
        <w:t>exercis</w:t>
      </w:r>
      <w:r w:rsidRPr="00F97336">
        <w:t>e</w:t>
      </w:r>
      <w:r w:rsidRPr="00F97336">
        <w:rPr>
          <w:spacing w:val="49"/>
        </w:rPr>
        <w:t xml:space="preserve"> </w:t>
      </w:r>
      <w:r w:rsidRPr="00F97336">
        <w:t>initiative</w:t>
      </w:r>
      <w:r w:rsidRPr="00F97336">
        <w:rPr>
          <w:spacing w:val="42"/>
        </w:rPr>
        <w:t xml:space="preserve"> </w:t>
      </w:r>
      <w:r w:rsidRPr="00F97336">
        <w:rPr>
          <w:spacing w:val="2"/>
        </w:rPr>
        <w:t>an</w:t>
      </w:r>
      <w:r w:rsidRPr="00F97336">
        <w:t>d</w:t>
      </w:r>
      <w:r w:rsidRPr="00F97336">
        <w:rPr>
          <w:spacing w:val="39"/>
        </w:rPr>
        <w:t xml:space="preserve"> </w:t>
      </w:r>
      <w:r w:rsidRPr="00F97336">
        <w:rPr>
          <w:spacing w:val="-5"/>
        </w:rPr>
        <w:t>j</w:t>
      </w:r>
      <w:r w:rsidRPr="00F97336">
        <w:rPr>
          <w:spacing w:val="7"/>
        </w:rPr>
        <w:t>u</w:t>
      </w:r>
      <w:r w:rsidRPr="00F97336">
        <w:rPr>
          <w:spacing w:val="-1"/>
        </w:rPr>
        <w:t>dgmen</w:t>
      </w:r>
      <w:r w:rsidRPr="00F97336">
        <w:t>t</w:t>
      </w:r>
      <w:r w:rsidRPr="00F97336">
        <w:rPr>
          <w:spacing w:val="43"/>
        </w:rPr>
        <w:t xml:space="preserve"> </w:t>
      </w:r>
      <w:r w:rsidRPr="00F97336">
        <w:rPr>
          <w:spacing w:val="5"/>
        </w:rPr>
        <w:t>i</w:t>
      </w:r>
      <w:r w:rsidRPr="00F97336">
        <w:t>n</w:t>
      </w:r>
      <w:r w:rsidRPr="00F97336">
        <w:rPr>
          <w:spacing w:val="27"/>
        </w:rPr>
        <w:t xml:space="preserve"> </w:t>
      </w:r>
      <w:r w:rsidRPr="00F97336">
        <w:rPr>
          <w:spacing w:val="4"/>
        </w:rPr>
        <w:t>t</w:t>
      </w:r>
      <w:r w:rsidRPr="00F97336">
        <w:rPr>
          <w:spacing w:val="-1"/>
        </w:rPr>
        <w:t>h</w:t>
      </w:r>
      <w:r w:rsidRPr="00F97336">
        <w:t>e</w:t>
      </w:r>
      <w:r w:rsidRPr="00F97336">
        <w:rPr>
          <w:spacing w:val="35"/>
        </w:rPr>
        <w:t xml:space="preserve"> </w:t>
      </w:r>
      <w:r w:rsidRPr="00F97336">
        <w:rPr>
          <w:spacing w:val="7"/>
        </w:rPr>
        <w:t>p</w:t>
      </w:r>
      <w:r w:rsidRPr="00F97336">
        <w:rPr>
          <w:spacing w:val="-4"/>
        </w:rPr>
        <w:t>e</w:t>
      </w:r>
      <w:r w:rsidRPr="00F97336">
        <w:rPr>
          <w:spacing w:val="-1"/>
        </w:rPr>
        <w:t>rformanc</w:t>
      </w:r>
      <w:r w:rsidRPr="00F97336">
        <w:t>e</w:t>
      </w:r>
      <w:r w:rsidRPr="00F97336">
        <w:rPr>
          <w:spacing w:val="54"/>
        </w:rPr>
        <w:t xml:space="preserve"> </w:t>
      </w:r>
      <w:r w:rsidRPr="00F97336">
        <w:t>of</w:t>
      </w:r>
      <w:r w:rsidRPr="00F97336">
        <w:rPr>
          <w:spacing w:val="35"/>
        </w:rPr>
        <w:t xml:space="preserve"> </w:t>
      </w:r>
      <w:r w:rsidRPr="00F97336">
        <w:t>their</w:t>
      </w:r>
      <w:r w:rsidRPr="00F97336">
        <w:rPr>
          <w:spacing w:val="39"/>
        </w:rPr>
        <w:t xml:space="preserve"> </w:t>
      </w:r>
      <w:r w:rsidRPr="00F97336">
        <w:t>duties</w:t>
      </w:r>
      <w:r w:rsidRPr="00F97336">
        <w:rPr>
          <w:spacing w:val="42"/>
        </w:rPr>
        <w:t xml:space="preserve"> </w:t>
      </w:r>
      <w:r w:rsidRPr="00F97336">
        <w:rPr>
          <w:spacing w:val="2"/>
          <w:w w:val="102"/>
        </w:rPr>
        <w:t xml:space="preserve">and </w:t>
      </w:r>
      <w:r w:rsidRPr="00F97336">
        <w:rPr>
          <w:spacing w:val="-3"/>
        </w:rPr>
        <w:t>wh</w:t>
      </w:r>
      <w:r w:rsidRPr="00F97336">
        <w:t>o</w:t>
      </w:r>
      <w:r w:rsidRPr="00F97336">
        <w:rPr>
          <w:spacing w:val="17"/>
        </w:rPr>
        <w:t xml:space="preserve"> </w:t>
      </w:r>
      <w:r w:rsidRPr="00F97336">
        <w:t>is</w:t>
      </w:r>
      <w:r w:rsidRPr="00F97336">
        <w:rPr>
          <w:spacing w:val="5"/>
        </w:rPr>
        <w:t xml:space="preserve"> </w:t>
      </w:r>
      <w:r w:rsidRPr="00F97336">
        <w:t>employed</w:t>
      </w:r>
      <w:r w:rsidRPr="00F97336">
        <w:rPr>
          <w:spacing w:val="19"/>
        </w:rPr>
        <w:t xml:space="preserve"> </w:t>
      </w:r>
      <w:r w:rsidRPr="00F97336">
        <w:t>to</w:t>
      </w:r>
      <w:r w:rsidRPr="00F97336">
        <w:rPr>
          <w:spacing w:val="5"/>
        </w:rPr>
        <w:t xml:space="preserve"> </w:t>
      </w:r>
      <w:r w:rsidRPr="00F97336">
        <w:t>carry</w:t>
      </w:r>
      <w:r w:rsidRPr="00F97336">
        <w:rPr>
          <w:spacing w:val="-6"/>
        </w:rPr>
        <w:t xml:space="preserve"> </w:t>
      </w:r>
      <w:r w:rsidRPr="00F97336">
        <w:t>out</w:t>
      </w:r>
      <w:r w:rsidRPr="00F97336">
        <w:rPr>
          <w:spacing w:val="8"/>
        </w:rPr>
        <w:t xml:space="preserve"> </w:t>
      </w:r>
      <w:r w:rsidRPr="00F97336">
        <w:t>work</w:t>
      </w:r>
      <w:r w:rsidRPr="00F97336">
        <w:rPr>
          <w:spacing w:val="11"/>
        </w:rPr>
        <w:t xml:space="preserve"> </w:t>
      </w:r>
      <w:r w:rsidRPr="00F97336">
        <w:t>associated</w:t>
      </w:r>
      <w:r w:rsidRPr="00F97336">
        <w:rPr>
          <w:spacing w:val="20"/>
        </w:rPr>
        <w:t xml:space="preserve"> </w:t>
      </w:r>
      <w:r w:rsidRPr="00F97336">
        <w:t>with</w:t>
      </w:r>
      <w:r w:rsidRPr="00F97336">
        <w:rPr>
          <w:spacing w:val="13"/>
        </w:rPr>
        <w:t xml:space="preserve"> </w:t>
      </w:r>
      <w:r w:rsidRPr="00F97336">
        <w:rPr>
          <w:spacing w:val="-1"/>
        </w:rPr>
        <w:t>th</w:t>
      </w:r>
      <w:r w:rsidRPr="00F97336">
        <w:t>e</w:t>
      </w:r>
      <w:r w:rsidRPr="00F97336">
        <w:rPr>
          <w:spacing w:val="4"/>
        </w:rPr>
        <w:t xml:space="preserve"> </w:t>
      </w:r>
      <w:r w:rsidRPr="00F97336">
        <w:rPr>
          <w:spacing w:val="-1"/>
        </w:rPr>
        <w:t>centr</w:t>
      </w:r>
      <w:r w:rsidRPr="00F97336">
        <w:t>e</w:t>
      </w:r>
      <w:r w:rsidRPr="00F97336">
        <w:rPr>
          <w:spacing w:val="2"/>
        </w:rPr>
        <w:t>’</w:t>
      </w:r>
      <w:r w:rsidRPr="00F97336">
        <w:t>s</w:t>
      </w:r>
      <w:r w:rsidRPr="00F97336">
        <w:rPr>
          <w:spacing w:val="16"/>
        </w:rPr>
        <w:t xml:space="preserve"> </w:t>
      </w:r>
      <w:r w:rsidRPr="00F97336">
        <w:rPr>
          <w:w w:val="102"/>
        </w:rPr>
        <w:t>operations</w:t>
      </w:r>
      <w:r w:rsidR="00F9736B" w:rsidRPr="00F97336">
        <w:rPr>
          <w:w w:val="102"/>
        </w:rPr>
        <w:t xml:space="preserve"> </w:t>
      </w:r>
      <w:r w:rsidR="00533997" w:rsidRPr="00F97336">
        <w:rPr>
          <w:w w:val="102"/>
        </w:rPr>
        <w:t xml:space="preserve">or </w:t>
      </w:r>
      <w:r w:rsidR="00F9736B" w:rsidRPr="00F97336">
        <w:t>holds a Gymnastics Australia Coach Accreditation</w:t>
      </w:r>
      <w:r w:rsidRPr="00F97336">
        <w:rPr>
          <w:w w:val="102"/>
        </w:rPr>
        <w:t>.</w:t>
      </w:r>
    </w:p>
    <w:p w14:paraId="2D0EECA2" w14:textId="77777777" w:rsidR="006A4516" w:rsidRPr="00F97336" w:rsidRDefault="006A4516" w:rsidP="00161102">
      <w:pPr>
        <w:pStyle w:val="SubLevel2"/>
        <w:rPr>
          <w:w w:val="102"/>
        </w:rPr>
      </w:pPr>
      <w:r w:rsidRPr="00F97336">
        <w:rPr>
          <w:spacing w:val="-3"/>
        </w:rPr>
        <w:t>A</w:t>
      </w:r>
      <w:r w:rsidRPr="00F97336">
        <w:t>n</w:t>
      </w:r>
      <w:r w:rsidRPr="00F97336">
        <w:rPr>
          <w:spacing w:val="52"/>
        </w:rPr>
        <w:t xml:space="preserve"> </w:t>
      </w:r>
      <w:r w:rsidRPr="00F97336">
        <w:t xml:space="preserve">employee </w:t>
      </w:r>
      <w:r w:rsidRPr="00F97336">
        <w:rPr>
          <w:spacing w:val="-2"/>
        </w:rPr>
        <w:t>a</w:t>
      </w:r>
      <w:r w:rsidRPr="00F97336">
        <w:t>t</w:t>
      </w:r>
      <w:r w:rsidRPr="00F97336">
        <w:rPr>
          <w:spacing w:val="51"/>
        </w:rPr>
        <w:t xml:space="preserve"> </w:t>
      </w:r>
      <w:r w:rsidRPr="00F97336">
        <w:t>this level</w:t>
      </w:r>
      <w:r w:rsidRPr="00F97336">
        <w:rPr>
          <w:spacing w:val="54"/>
        </w:rPr>
        <w:t xml:space="preserve"> </w:t>
      </w:r>
      <w:r w:rsidRPr="00F97336">
        <w:t xml:space="preserve">receives </w:t>
      </w:r>
      <w:r w:rsidRPr="00F97336">
        <w:rPr>
          <w:spacing w:val="2"/>
        </w:rPr>
        <w:t>broa</w:t>
      </w:r>
      <w:r w:rsidRPr="00F97336">
        <w:t xml:space="preserve">d </w:t>
      </w:r>
      <w:r w:rsidRPr="00F97336">
        <w:rPr>
          <w:spacing w:val="-2"/>
        </w:rPr>
        <w:t>instr</w:t>
      </w:r>
      <w:r w:rsidRPr="00F97336">
        <w:rPr>
          <w:spacing w:val="7"/>
        </w:rPr>
        <w:t>u</w:t>
      </w:r>
      <w:r w:rsidRPr="00F97336">
        <w:rPr>
          <w:spacing w:val="-1"/>
        </w:rPr>
        <w:t>ction</w:t>
      </w:r>
      <w:r w:rsidRPr="00F97336">
        <w:t xml:space="preserve">s </w:t>
      </w:r>
      <w:r w:rsidRPr="00F97336">
        <w:rPr>
          <w:spacing w:val="2"/>
        </w:rPr>
        <w:t>an</w:t>
      </w:r>
      <w:r w:rsidRPr="00F97336">
        <w:t xml:space="preserve">d </w:t>
      </w:r>
      <w:r w:rsidRPr="00F97336">
        <w:rPr>
          <w:spacing w:val="-1"/>
        </w:rPr>
        <w:t>thei</w:t>
      </w:r>
      <w:r w:rsidRPr="00F97336">
        <w:t>r work is</w:t>
      </w:r>
      <w:r w:rsidRPr="00F97336">
        <w:rPr>
          <w:spacing w:val="52"/>
        </w:rPr>
        <w:t xml:space="preserve"> </w:t>
      </w:r>
      <w:r w:rsidRPr="00F97336">
        <w:rPr>
          <w:spacing w:val="1"/>
          <w:w w:val="102"/>
        </w:rPr>
        <w:t xml:space="preserve">checked </w:t>
      </w:r>
      <w:r w:rsidRPr="00F97336">
        <w:rPr>
          <w:w w:val="102"/>
        </w:rPr>
        <w:t>intermittentl</w:t>
      </w:r>
      <w:r w:rsidRPr="00F97336">
        <w:rPr>
          <w:spacing w:val="-12"/>
          <w:w w:val="102"/>
        </w:rPr>
        <w:t>y</w:t>
      </w:r>
      <w:r w:rsidRPr="00F97336">
        <w:rPr>
          <w:w w:val="102"/>
        </w:rPr>
        <w:t>.</w:t>
      </w:r>
    </w:p>
    <w:p w14:paraId="3098CA69" w14:textId="77777777" w:rsidR="006A4516" w:rsidRPr="00F97336" w:rsidRDefault="006A4516" w:rsidP="003D1DE3">
      <w:pPr>
        <w:pStyle w:val="SubLevel2"/>
        <w:rPr>
          <w:color w:val="000000" w:themeColor="text1"/>
          <w:spacing w:val="1"/>
          <w:w w:val="102"/>
        </w:rPr>
      </w:pPr>
      <w:bookmarkStart w:id="377" w:name="_Ref341179355"/>
      <w:r w:rsidRPr="00F97336">
        <w:rPr>
          <w:color w:val="000000" w:themeColor="text1"/>
          <w:spacing w:val="-1"/>
        </w:rPr>
        <w:t>A</w:t>
      </w:r>
      <w:r w:rsidRPr="00F97336">
        <w:rPr>
          <w:color w:val="000000" w:themeColor="text1"/>
        </w:rPr>
        <w:t>n</w:t>
      </w:r>
      <w:r w:rsidRPr="00F97336">
        <w:rPr>
          <w:color w:val="000000" w:themeColor="text1"/>
          <w:spacing w:val="5"/>
        </w:rPr>
        <w:t xml:space="preserve"> </w:t>
      </w:r>
      <w:r w:rsidRPr="00F97336">
        <w:rPr>
          <w:color w:val="000000" w:themeColor="text1"/>
          <w:spacing w:val="-1"/>
        </w:rPr>
        <w:t>empl</w:t>
      </w:r>
      <w:r w:rsidRPr="00F97336">
        <w:rPr>
          <w:color w:val="000000" w:themeColor="text1"/>
          <w:spacing w:val="12"/>
        </w:rPr>
        <w:t>o</w:t>
      </w:r>
      <w:r w:rsidRPr="00F97336">
        <w:rPr>
          <w:color w:val="000000" w:themeColor="text1"/>
          <w:spacing w:val="-12"/>
        </w:rPr>
        <w:t>y</w:t>
      </w:r>
      <w:r w:rsidRPr="00F97336">
        <w:rPr>
          <w:color w:val="000000" w:themeColor="text1"/>
          <w:spacing w:val="1"/>
        </w:rPr>
        <w:t>e</w:t>
      </w:r>
      <w:r w:rsidRPr="00F97336">
        <w:rPr>
          <w:color w:val="000000" w:themeColor="text1"/>
        </w:rPr>
        <w:t>e</w:t>
      </w:r>
      <w:r w:rsidRPr="00F97336">
        <w:rPr>
          <w:color w:val="000000" w:themeColor="text1"/>
          <w:spacing w:val="19"/>
        </w:rPr>
        <w:t xml:space="preserve"> </w:t>
      </w:r>
      <w:r w:rsidRPr="00F97336">
        <w:rPr>
          <w:color w:val="000000" w:themeColor="text1"/>
        </w:rPr>
        <w:t>at</w:t>
      </w:r>
      <w:r w:rsidRPr="00F97336">
        <w:rPr>
          <w:color w:val="000000" w:themeColor="text1"/>
          <w:spacing w:val="5"/>
        </w:rPr>
        <w:t xml:space="preserve"> </w:t>
      </w:r>
      <w:r w:rsidRPr="00F97336">
        <w:rPr>
          <w:color w:val="000000" w:themeColor="text1"/>
        </w:rPr>
        <w:t>this</w:t>
      </w:r>
      <w:r w:rsidRPr="00F97336">
        <w:rPr>
          <w:color w:val="000000" w:themeColor="text1"/>
          <w:spacing w:val="8"/>
        </w:rPr>
        <w:t xml:space="preserve"> </w:t>
      </w:r>
      <w:r w:rsidRPr="00F97336">
        <w:rPr>
          <w:color w:val="000000" w:themeColor="text1"/>
        </w:rPr>
        <w:t>level</w:t>
      </w:r>
      <w:r w:rsidRPr="00F97336">
        <w:rPr>
          <w:color w:val="000000" w:themeColor="text1"/>
          <w:spacing w:val="11"/>
        </w:rPr>
        <w:t xml:space="preserve"> </w:t>
      </w:r>
      <w:r w:rsidRPr="00F97336">
        <w:rPr>
          <w:color w:val="000000" w:themeColor="text1"/>
        </w:rPr>
        <w:t>may</w:t>
      </w:r>
      <w:r w:rsidRPr="00F97336">
        <w:rPr>
          <w:color w:val="000000" w:themeColor="text1"/>
          <w:spacing w:val="-1"/>
        </w:rPr>
        <w:t xml:space="preserve"> </w:t>
      </w:r>
      <w:r w:rsidRPr="00F97336">
        <w:rPr>
          <w:color w:val="000000" w:themeColor="text1"/>
          <w:spacing w:val="1"/>
        </w:rPr>
        <w:t>als</w:t>
      </w:r>
      <w:r w:rsidRPr="00F97336">
        <w:rPr>
          <w:color w:val="000000" w:themeColor="text1"/>
        </w:rPr>
        <w:t>o</w:t>
      </w:r>
      <w:r w:rsidRPr="00F97336">
        <w:rPr>
          <w:color w:val="000000" w:themeColor="text1"/>
          <w:spacing w:val="11"/>
        </w:rPr>
        <w:t xml:space="preserve"> </w:t>
      </w:r>
      <w:r w:rsidRPr="00F97336">
        <w:rPr>
          <w:color w:val="000000" w:themeColor="text1"/>
          <w:spacing w:val="1"/>
          <w:w w:val="102"/>
        </w:rPr>
        <w:t>be:</w:t>
      </w:r>
      <w:bookmarkEnd w:id="377"/>
    </w:p>
    <w:p w14:paraId="7099E387" w14:textId="77777777" w:rsidR="000179BB" w:rsidRPr="00F97336" w:rsidRDefault="000179BB" w:rsidP="00C86623">
      <w:pPr>
        <w:pStyle w:val="SubLevel3"/>
        <w:numPr>
          <w:ilvl w:val="3"/>
          <w:numId w:val="24"/>
        </w:numPr>
        <w:rPr>
          <w:color w:val="000000" w:themeColor="text1"/>
        </w:rPr>
      </w:pPr>
      <w:r w:rsidRPr="00F97336">
        <w:rPr>
          <w:color w:val="000000" w:themeColor="text1"/>
        </w:rPr>
        <w:t>a swimming and water safety teacher, being a holder of any current qualification with the Industry Competencies</w:t>
      </w:r>
      <w:r w:rsidRPr="00F97336">
        <w:rPr>
          <w:color w:val="000000" w:themeColor="text1"/>
          <w:w w:val="102"/>
        </w:rPr>
        <w:t>:</w:t>
      </w:r>
    </w:p>
    <w:p w14:paraId="5ABA9386" w14:textId="77777777" w:rsidR="000179BB" w:rsidRPr="00F97336" w:rsidRDefault="000179BB" w:rsidP="000179BB">
      <w:pPr>
        <w:pStyle w:val="SubLevel4"/>
        <w:rPr>
          <w:color w:val="000000" w:themeColor="text1"/>
          <w:w w:val="102"/>
        </w:rPr>
      </w:pPr>
      <w:bookmarkStart w:id="378" w:name="_Hlk48744364"/>
      <w:r w:rsidRPr="00F97336">
        <w:t>performed 12 hours per year of recognised workshops and 500 hours of paid swimming and water safety teaching under this award and who holds a third recognised teaching qualification, or</w:t>
      </w:r>
    </w:p>
    <w:p w14:paraId="42BA61A8" w14:textId="77777777" w:rsidR="000179BB" w:rsidRPr="00F97336" w:rsidRDefault="000179BB" w:rsidP="000179BB">
      <w:pPr>
        <w:pStyle w:val="SubLevel4"/>
      </w:pPr>
      <w:r w:rsidRPr="00F97336">
        <w:lastRenderedPageBreak/>
        <w:t>delivered 700 hours of paid swimming and water safety teaching under this award, or</w:t>
      </w:r>
    </w:p>
    <w:p w14:paraId="03414C0B" w14:textId="77777777" w:rsidR="000173FA" w:rsidRPr="00F97336" w:rsidRDefault="00516A36" w:rsidP="003877E9">
      <w:pPr>
        <w:pStyle w:val="SubLevel3"/>
        <w:rPr>
          <w:color w:val="000000" w:themeColor="text1"/>
          <w:spacing w:val="3"/>
          <w:w w:val="102"/>
        </w:rPr>
      </w:pPr>
      <w:bookmarkStart w:id="379" w:name="_Hlk48744428"/>
      <w:bookmarkEnd w:id="378"/>
      <w:r w:rsidRPr="00F97336">
        <w:t>a coach of beginner swimmers (including mini and junior squads), being a holder of a current recognised “Bronze Licence for Coaching” swimming coaching qualification or equivalent, who has:</w:t>
      </w:r>
      <w:bookmarkEnd w:id="379"/>
    </w:p>
    <w:p w14:paraId="7B0EE595" w14:textId="3B2607B0" w:rsidR="006A4516" w:rsidRPr="00F97336" w:rsidRDefault="006A4516" w:rsidP="00161102">
      <w:pPr>
        <w:pStyle w:val="SubLevel4"/>
        <w:rPr>
          <w:color w:val="000000" w:themeColor="text1"/>
        </w:rPr>
      </w:pPr>
      <w:bookmarkStart w:id="380" w:name="_Ref38975158"/>
      <w:r w:rsidRPr="00F97336">
        <w:rPr>
          <w:color w:val="000000" w:themeColor="text1"/>
          <w:spacing w:val="3"/>
        </w:rPr>
        <w:t>per</w:t>
      </w:r>
      <w:r w:rsidRPr="00F97336">
        <w:rPr>
          <w:color w:val="000000" w:themeColor="text1"/>
          <w:spacing w:val="-8"/>
        </w:rPr>
        <w:t>f</w:t>
      </w:r>
      <w:r w:rsidRPr="00F97336">
        <w:rPr>
          <w:color w:val="000000" w:themeColor="text1"/>
          <w:spacing w:val="2"/>
        </w:rPr>
        <w:t>orm</w:t>
      </w:r>
      <w:r w:rsidRPr="00F97336">
        <w:rPr>
          <w:color w:val="000000" w:themeColor="text1"/>
          <w:spacing w:val="-9"/>
        </w:rPr>
        <w:t>e</w:t>
      </w:r>
      <w:r w:rsidRPr="00F97336">
        <w:rPr>
          <w:color w:val="000000" w:themeColor="text1"/>
        </w:rPr>
        <w:t>d</w:t>
      </w:r>
      <w:r w:rsidRPr="00F97336">
        <w:rPr>
          <w:color w:val="000000" w:themeColor="text1"/>
          <w:spacing w:val="42"/>
        </w:rPr>
        <w:t xml:space="preserve"> </w:t>
      </w:r>
      <w:r w:rsidRPr="00F97336">
        <w:rPr>
          <w:color w:val="000000" w:themeColor="text1"/>
          <w:spacing w:val="-2"/>
        </w:rPr>
        <w:t>1</w:t>
      </w:r>
      <w:r w:rsidRPr="00F97336">
        <w:rPr>
          <w:color w:val="000000" w:themeColor="text1"/>
        </w:rPr>
        <w:t>2</w:t>
      </w:r>
      <w:r w:rsidRPr="00F97336">
        <w:rPr>
          <w:color w:val="000000" w:themeColor="text1"/>
          <w:spacing w:val="28"/>
        </w:rPr>
        <w:t xml:space="preserve"> </w:t>
      </w:r>
      <w:r w:rsidRPr="00F97336">
        <w:rPr>
          <w:color w:val="000000" w:themeColor="text1"/>
        </w:rPr>
        <w:t>hours</w:t>
      </w:r>
      <w:r w:rsidRPr="00F97336">
        <w:rPr>
          <w:color w:val="000000" w:themeColor="text1"/>
          <w:spacing w:val="27"/>
        </w:rPr>
        <w:t xml:space="preserve"> </w:t>
      </w:r>
      <w:r w:rsidRPr="00F97336">
        <w:rPr>
          <w:color w:val="000000" w:themeColor="text1"/>
          <w:spacing w:val="7"/>
        </w:rPr>
        <w:t>p</w:t>
      </w:r>
      <w:r w:rsidRPr="00F97336">
        <w:rPr>
          <w:color w:val="000000" w:themeColor="text1"/>
          <w:spacing w:val="-4"/>
        </w:rPr>
        <w:t>e</w:t>
      </w:r>
      <w:r w:rsidRPr="00F97336">
        <w:rPr>
          <w:color w:val="000000" w:themeColor="text1"/>
        </w:rPr>
        <w:t>r</w:t>
      </w:r>
      <w:r w:rsidRPr="00F97336">
        <w:rPr>
          <w:color w:val="000000" w:themeColor="text1"/>
          <w:spacing w:val="29"/>
        </w:rPr>
        <w:t xml:space="preserve"> </w:t>
      </w:r>
      <w:r w:rsidRPr="00F97336">
        <w:rPr>
          <w:color w:val="000000" w:themeColor="text1"/>
          <w:spacing w:val="-2"/>
        </w:rPr>
        <w:t>yea</w:t>
      </w:r>
      <w:r w:rsidRPr="00F97336">
        <w:rPr>
          <w:color w:val="000000" w:themeColor="text1"/>
        </w:rPr>
        <w:t>r</w:t>
      </w:r>
      <w:r w:rsidRPr="00F97336">
        <w:rPr>
          <w:color w:val="000000" w:themeColor="text1"/>
          <w:spacing w:val="27"/>
        </w:rPr>
        <w:t xml:space="preserve"> </w:t>
      </w:r>
      <w:r w:rsidRPr="00F97336">
        <w:rPr>
          <w:color w:val="000000" w:themeColor="text1"/>
          <w:spacing w:val="7"/>
        </w:rPr>
        <w:t>o</w:t>
      </w:r>
      <w:r w:rsidRPr="00F97336">
        <w:rPr>
          <w:color w:val="000000" w:themeColor="text1"/>
        </w:rPr>
        <w:t>f</w:t>
      </w:r>
      <w:r w:rsidRPr="00F97336">
        <w:rPr>
          <w:color w:val="000000" w:themeColor="text1"/>
          <w:spacing w:val="23"/>
        </w:rPr>
        <w:t xml:space="preserve"> </w:t>
      </w:r>
      <w:r w:rsidRPr="00F97336">
        <w:rPr>
          <w:color w:val="000000" w:themeColor="text1"/>
          <w:spacing w:val="2"/>
        </w:rPr>
        <w:t>r</w:t>
      </w:r>
      <w:r w:rsidRPr="00F97336">
        <w:rPr>
          <w:color w:val="000000" w:themeColor="text1"/>
          <w:spacing w:val="-4"/>
        </w:rPr>
        <w:t>ec</w:t>
      </w:r>
      <w:r w:rsidRPr="00F97336">
        <w:rPr>
          <w:color w:val="000000" w:themeColor="text1"/>
          <w:spacing w:val="7"/>
        </w:rPr>
        <w:t>o</w:t>
      </w:r>
      <w:r w:rsidRPr="00F97336">
        <w:rPr>
          <w:color w:val="000000" w:themeColor="text1"/>
          <w:spacing w:val="-1"/>
        </w:rPr>
        <w:t>gnise</w:t>
      </w:r>
      <w:r w:rsidRPr="00F97336">
        <w:rPr>
          <w:color w:val="000000" w:themeColor="text1"/>
        </w:rPr>
        <w:t>d</w:t>
      </w:r>
      <w:r w:rsidRPr="00F97336">
        <w:rPr>
          <w:color w:val="000000" w:themeColor="text1"/>
          <w:spacing w:val="40"/>
        </w:rPr>
        <w:t xml:space="preserve"> </w:t>
      </w:r>
      <w:r w:rsidRPr="00F97336">
        <w:rPr>
          <w:color w:val="000000" w:themeColor="text1"/>
        </w:rPr>
        <w:t>workshops</w:t>
      </w:r>
      <w:r w:rsidRPr="00F97336">
        <w:rPr>
          <w:color w:val="000000" w:themeColor="text1"/>
          <w:spacing w:val="40"/>
        </w:rPr>
        <w:t xml:space="preserve"> </w:t>
      </w:r>
      <w:r w:rsidRPr="00F97336">
        <w:rPr>
          <w:color w:val="000000" w:themeColor="text1"/>
          <w:spacing w:val="-3"/>
        </w:rPr>
        <w:t>an</w:t>
      </w:r>
      <w:r w:rsidRPr="00F97336">
        <w:rPr>
          <w:color w:val="000000" w:themeColor="text1"/>
        </w:rPr>
        <w:t>d</w:t>
      </w:r>
      <w:r w:rsidRPr="00F97336">
        <w:rPr>
          <w:color w:val="000000" w:themeColor="text1"/>
          <w:spacing w:val="30"/>
        </w:rPr>
        <w:t xml:space="preserve"> </w:t>
      </w:r>
      <w:r w:rsidRPr="00F97336">
        <w:rPr>
          <w:color w:val="000000" w:themeColor="text1"/>
          <w:spacing w:val="-1"/>
        </w:rPr>
        <w:t>50</w:t>
      </w:r>
      <w:r w:rsidRPr="00F97336">
        <w:rPr>
          <w:color w:val="000000" w:themeColor="text1"/>
        </w:rPr>
        <w:t>0</w:t>
      </w:r>
      <w:r w:rsidRPr="00F97336">
        <w:rPr>
          <w:color w:val="000000" w:themeColor="text1"/>
          <w:spacing w:val="28"/>
        </w:rPr>
        <w:t xml:space="preserve"> </w:t>
      </w:r>
      <w:r w:rsidRPr="00F97336">
        <w:rPr>
          <w:color w:val="000000" w:themeColor="text1"/>
        </w:rPr>
        <w:t>hours</w:t>
      </w:r>
      <w:r w:rsidRPr="00F97336">
        <w:rPr>
          <w:color w:val="000000" w:themeColor="text1"/>
          <w:spacing w:val="27"/>
        </w:rPr>
        <w:t xml:space="preserve"> </w:t>
      </w:r>
      <w:r w:rsidRPr="00F97336">
        <w:rPr>
          <w:color w:val="000000" w:themeColor="text1"/>
          <w:spacing w:val="7"/>
          <w:w w:val="102"/>
        </w:rPr>
        <w:t xml:space="preserve">of </w:t>
      </w:r>
      <w:r w:rsidRPr="00F97336">
        <w:rPr>
          <w:color w:val="000000" w:themeColor="text1"/>
        </w:rPr>
        <w:t>coaching</w:t>
      </w:r>
      <w:r w:rsidRPr="00F97336">
        <w:rPr>
          <w:color w:val="000000" w:themeColor="text1"/>
          <w:spacing w:val="28"/>
        </w:rPr>
        <w:t xml:space="preserve"> </w:t>
      </w:r>
      <w:r w:rsidRPr="00F97336">
        <w:rPr>
          <w:color w:val="000000" w:themeColor="text1"/>
        </w:rPr>
        <w:t>beginners</w:t>
      </w:r>
      <w:r w:rsidRPr="00F97336">
        <w:rPr>
          <w:color w:val="000000" w:themeColor="text1"/>
          <w:spacing w:val="29"/>
        </w:rPr>
        <w:t xml:space="preserve"> </w:t>
      </w:r>
      <w:r w:rsidRPr="00F97336">
        <w:rPr>
          <w:color w:val="000000" w:themeColor="text1"/>
          <w:spacing w:val="5"/>
        </w:rPr>
        <w:t>a</w:t>
      </w:r>
      <w:r w:rsidRPr="00F97336">
        <w:rPr>
          <w:color w:val="000000" w:themeColor="text1"/>
          <w:spacing w:val="-7"/>
        </w:rPr>
        <w:t>n</w:t>
      </w:r>
      <w:r w:rsidRPr="00F97336">
        <w:rPr>
          <w:color w:val="000000" w:themeColor="text1"/>
        </w:rPr>
        <w:t>d</w:t>
      </w:r>
      <w:r w:rsidRPr="00F97336">
        <w:rPr>
          <w:color w:val="000000" w:themeColor="text1"/>
          <w:spacing w:val="14"/>
        </w:rPr>
        <w:t xml:space="preserve"> </w:t>
      </w:r>
      <w:r w:rsidRPr="00F97336">
        <w:rPr>
          <w:color w:val="000000" w:themeColor="text1"/>
          <w:spacing w:val="3"/>
        </w:rPr>
        <w:t>atte</w:t>
      </w:r>
      <w:r w:rsidRPr="00F97336">
        <w:rPr>
          <w:color w:val="000000" w:themeColor="text1"/>
          <w:spacing w:val="-7"/>
        </w:rPr>
        <w:t>n</w:t>
      </w:r>
      <w:r w:rsidRPr="00F97336">
        <w:rPr>
          <w:color w:val="000000" w:themeColor="text1"/>
          <w:spacing w:val="7"/>
        </w:rPr>
        <w:t>d</w:t>
      </w:r>
      <w:r w:rsidRPr="00F97336">
        <w:rPr>
          <w:color w:val="000000" w:themeColor="text1"/>
          <w:spacing w:val="-4"/>
        </w:rPr>
        <w:t>e</w:t>
      </w:r>
      <w:r w:rsidRPr="00F97336">
        <w:rPr>
          <w:color w:val="000000" w:themeColor="text1"/>
        </w:rPr>
        <w:t>d</w:t>
      </w:r>
      <w:r w:rsidRPr="00F97336">
        <w:rPr>
          <w:color w:val="000000" w:themeColor="text1"/>
          <w:spacing w:val="34"/>
        </w:rPr>
        <w:t xml:space="preserve"> </w:t>
      </w:r>
      <w:r w:rsidRPr="00F97336">
        <w:rPr>
          <w:color w:val="000000" w:themeColor="text1"/>
        </w:rPr>
        <w:t>a</w:t>
      </w:r>
      <w:r w:rsidRPr="00F97336">
        <w:rPr>
          <w:color w:val="000000" w:themeColor="text1"/>
          <w:spacing w:val="10"/>
        </w:rPr>
        <w:t xml:space="preserve"> </w:t>
      </w:r>
      <w:r w:rsidRPr="00F97336">
        <w:rPr>
          <w:color w:val="000000" w:themeColor="text1"/>
        </w:rPr>
        <w:t>recognised</w:t>
      </w:r>
      <w:r w:rsidRPr="00F97336">
        <w:rPr>
          <w:color w:val="000000" w:themeColor="text1"/>
          <w:spacing w:val="31"/>
        </w:rPr>
        <w:t xml:space="preserve"> </w:t>
      </w:r>
      <w:r w:rsidRPr="00F97336">
        <w:rPr>
          <w:color w:val="000000" w:themeColor="text1"/>
        </w:rPr>
        <w:t>seminar/conference</w:t>
      </w:r>
      <w:r w:rsidRPr="00F97336">
        <w:rPr>
          <w:color w:val="000000" w:themeColor="text1"/>
          <w:spacing w:val="45"/>
        </w:rPr>
        <w:t xml:space="preserve"> </w:t>
      </w:r>
      <w:r w:rsidRPr="00F97336">
        <w:rPr>
          <w:color w:val="000000" w:themeColor="text1"/>
          <w:w w:val="102"/>
        </w:rPr>
        <w:t xml:space="preserve">within </w:t>
      </w:r>
      <w:r w:rsidRPr="00F97336">
        <w:rPr>
          <w:color w:val="000000" w:themeColor="text1"/>
          <w:spacing w:val="5"/>
        </w:rPr>
        <w:t>t</w:t>
      </w:r>
      <w:r w:rsidRPr="00F97336">
        <w:rPr>
          <w:color w:val="000000" w:themeColor="text1"/>
          <w:spacing w:val="-7"/>
        </w:rPr>
        <w:t>h</w:t>
      </w:r>
      <w:r w:rsidRPr="00F97336">
        <w:rPr>
          <w:color w:val="000000" w:themeColor="text1"/>
        </w:rPr>
        <w:t>e</w:t>
      </w:r>
      <w:r w:rsidRPr="00F97336">
        <w:rPr>
          <w:color w:val="000000" w:themeColor="text1"/>
          <w:spacing w:val="8"/>
        </w:rPr>
        <w:t xml:space="preserve"> </w:t>
      </w:r>
      <w:r w:rsidRPr="00F97336">
        <w:rPr>
          <w:color w:val="000000" w:themeColor="text1"/>
          <w:spacing w:val="1"/>
        </w:rPr>
        <w:t>pas</w:t>
      </w:r>
      <w:r w:rsidRPr="00F97336">
        <w:rPr>
          <w:color w:val="000000" w:themeColor="text1"/>
        </w:rPr>
        <w:t>t</w:t>
      </w:r>
      <w:r w:rsidRPr="00F97336">
        <w:rPr>
          <w:color w:val="000000" w:themeColor="text1"/>
          <w:spacing w:val="9"/>
        </w:rPr>
        <w:t xml:space="preserve"> </w:t>
      </w:r>
      <w:r w:rsidRPr="00F97336">
        <w:rPr>
          <w:color w:val="000000" w:themeColor="text1"/>
          <w:spacing w:val="-1"/>
        </w:rPr>
        <w:t>1</w:t>
      </w:r>
      <w:r w:rsidRPr="00F97336">
        <w:rPr>
          <w:color w:val="000000" w:themeColor="text1"/>
        </w:rPr>
        <w:t>2</w:t>
      </w:r>
      <w:r w:rsidRPr="00F97336">
        <w:rPr>
          <w:color w:val="000000" w:themeColor="text1"/>
          <w:spacing w:val="4"/>
        </w:rPr>
        <w:t xml:space="preserve"> </w:t>
      </w:r>
      <w:r w:rsidRPr="00F97336">
        <w:rPr>
          <w:color w:val="000000" w:themeColor="text1"/>
          <w:spacing w:val="-1"/>
        </w:rPr>
        <w:t>months</w:t>
      </w:r>
      <w:r w:rsidR="00D81E76" w:rsidRPr="00F97336">
        <w:rPr>
          <w:color w:val="000000" w:themeColor="text1"/>
        </w:rPr>
        <w:t>;</w:t>
      </w:r>
      <w:r w:rsidRPr="00F97336">
        <w:rPr>
          <w:color w:val="000000" w:themeColor="text1"/>
          <w:spacing w:val="18"/>
        </w:rPr>
        <w:t xml:space="preserve"> </w:t>
      </w:r>
      <w:r w:rsidRPr="00F97336">
        <w:rPr>
          <w:color w:val="000000" w:themeColor="text1"/>
          <w:spacing w:val="7"/>
          <w:w w:val="102"/>
        </w:rPr>
        <w:t>or</w:t>
      </w:r>
      <w:bookmarkEnd w:id="380"/>
    </w:p>
    <w:p w14:paraId="058A900D" w14:textId="387BE0DA" w:rsidR="006A4516" w:rsidRPr="00F97336" w:rsidRDefault="006A4516" w:rsidP="00161102">
      <w:pPr>
        <w:pStyle w:val="SubLevel4"/>
        <w:rPr>
          <w:color w:val="000000" w:themeColor="text1"/>
        </w:rPr>
      </w:pPr>
      <w:bookmarkStart w:id="381" w:name="_Ref38977164"/>
      <w:r w:rsidRPr="00F97336">
        <w:rPr>
          <w:color w:val="000000" w:themeColor="text1"/>
        </w:rPr>
        <w:t>delivered</w:t>
      </w:r>
      <w:r w:rsidRPr="00F97336">
        <w:rPr>
          <w:color w:val="000000" w:themeColor="text1"/>
          <w:spacing w:val="17"/>
        </w:rPr>
        <w:t xml:space="preserve"> </w:t>
      </w:r>
      <w:r w:rsidRPr="00F97336">
        <w:rPr>
          <w:color w:val="000000" w:themeColor="text1"/>
        </w:rPr>
        <w:t>700</w:t>
      </w:r>
      <w:r w:rsidRPr="00F97336">
        <w:rPr>
          <w:color w:val="000000" w:themeColor="text1"/>
          <w:spacing w:val="8"/>
        </w:rPr>
        <w:t xml:space="preserve"> </w:t>
      </w:r>
      <w:r w:rsidRPr="00F97336">
        <w:rPr>
          <w:color w:val="000000" w:themeColor="text1"/>
        </w:rPr>
        <w:t>hours</w:t>
      </w:r>
      <w:r w:rsidRPr="00F97336">
        <w:rPr>
          <w:color w:val="000000" w:themeColor="text1"/>
          <w:spacing w:val="11"/>
        </w:rPr>
        <w:t xml:space="preserve"> </w:t>
      </w:r>
      <w:r w:rsidRPr="00F97336">
        <w:rPr>
          <w:color w:val="000000" w:themeColor="text1"/>
        </w:rPr>
        <w:t>of</w:t>
      </w:r>
      <w:r w:rsidRPr="00F97336">
        <w:rPr>
          <w:color w:val="000000" w:themeColor="text1"/>
          <w:spacing w:val="5"/>
        </w:rPr>
        <w:t xml:space="preserve"> </w:t>
      </w:r>
      <w:r w:rsidRPr="00F97336">
        <w:rPr>
          <w:color w:val="000000" w:themeColor="text1"/>
        </w:rPr>
        <w:t>coaching</w:t>
      </w:r>
      <w:r w:rsidRPr="00F97336">
        <w:rPr>
          <w:color w:val="000000" w:themeColor="text1"/>
          <w:spacing w:val="17"/>
        </w:rPr>
        <w:t xml:space="preserve"> </w:t>
      </w:r>
      <w:r w:rsidR="00D81E76" w:rsidRPr="00F97336">
        <w:rPr>
          <w:color w:val="000000" w:themeColor="text1"/>
          <w:spacing w:val="17"/>
        </w:rPr>
        <w:t xml:space="preserve">to </w:t>
      </w:r>
      <w:r w:rsidRPr="00F97336">
        <w:rPr>
          <w:color w:val="000000" w:themeColor="text1"/>
          <w:w w:val="102"/>
        </w:rPr>
        <w:t>beginner</w:t>
      </w:r>
      <w:r w:rsidR="00102A62" w:rsidRPr="00F97336">
        <w:rPr>
          <w:color w:val="000000" w:themeColor="text1"/>
        </w:rPr>
        <w:t xml:space="preserve"> swimmers</w:t>
      </w:r>
      <w:r w:rsidRPr="00F97336">
        <w:rPr>
          <w:color w:val="000000" w:themeColor="text1"/>
          <w:w w:val="102"/>
        </w:rPr>
        <w:t>.</w:t>
      </w:r>
      <w:bookmarkEnd w:id="381"/>
    </w:p>
    <w:p w14:paraId="2FC50423" w14:textId="06F51256" w:rsidR="00F9736B" w:rsidRPr="00F97336" w:rsidRDefault="00F9736B" w:rsidP="00161102">
      <w:pPr>
        <w:pStyle w:val="SubLevel3"/>
        <w:rPr>
          <w:color w:val="000000" w:themeColor="text1"/>
          <w:w w:val="102"/>
        </w:rPr>
      </w:pPr>
      <w:r w:rsidRPr="00F97336">
        <w:rPr>
          <w:color w:val="000000" w:themeColor="text1"/>
        </w:rPr>
        <w:t>a</w:t>
      </w:r>
      <w:r w:rsidRPr="00F97336">
        <w:rPr>
          <w:color w:val="000000" w:themeColor="text1"/>
          <w:spacing w:val="34"/>
        </w:rPr>
        <w:t xml:space="preserve"> </w:t>
      </w:r>
      <w:r w:rsidRPr="00F97336">
        <w:rPr>
          <w:color w:val="000000" w:themeColor="text1"/>
        </w:rPr>
        <w:t>senior</w:t>
      </w:r>
      <w:r w:rsidRPr="00F97336">
        <w:rPr>
          <w:color w:val="000000" w:themeColor="text1"/>
          <w:spacing w:val="47"/>
        </w:rPr>
        <w:t xml:space="preserve"> </w:t>
      </w:r>
      <w:r w:rsidRPr="00F97336">
        <w:rPr>
          <w:color w:val="000000" w:themeColor="text1"/>
          <w:spacing w:val="-1"/>
        </w:rPr>
        <w:t>poo</w:t>
      </w:r>
      <w:r w:rsidRPr="00F97336">
        <w:rPr>
          <w:color w:val="000000" w:themeColor="text1"/>
        </w:rPr>
        <w:t>l</w:t>
      </w:r>
      <w:r w:rsidRPr="00F97336">
        <w:rPr>
          <w:color w:val="000000" w:themeColor="text1"/>
          <w:spacing w:val="43"/>
        </w:rPr>
        <w:t xml:space="preserve"> </w:t>
      </w:r>
      <w:r w:rsidRPr="00F97336">
        <w:rPr>
          <w:color w:val="000000" w:themeColor="text1"/>
        </w:rPr>
        <w:t>lifeguard,</w:t>
      </w:r>
      <w:r w:rsidRPr="00F97336">
        <w:rPr>
          <w:color w:val="000000" w:themeColor="text1"/>
          <w:spacing w:val="48"/>
        </w:rPr>
        <w:t xml:space="preserve"> </w:t>
      </w:r>
      <w:r w:rsidRPr="00F97336">
        <w:rPr>
          <w:color w:val="000000" w:themeColor="text1"/>
          <w:spacing w:val="7"/>
        </w:rPr>
        <w:t>b</w:t>
      </w:r>
      <w:r w:rsidRPr="00F97336">
        <w:rPr>
          <w:color w:val="000000" w:themeColor="text1"/>
          <w:spacing w:val="-4"/>
        </w:rPr>
        <w:t>e</w:t>
      </w:r>
      <w:r w:rsidRPr="00F97336">
        <w:rPr>
          <w:color w:val="000000" w:themeColor="text1"/>
          <w:spacing w:val="-2"/>
        </w:rPr>
        <w:t>in</w:t>
      </w:r>
      <w:r w:rsidRPr="00F97336">
        <w:rPr>
          <w:color w:val="000000" w:themeColor="text1"/>
        </w:rPr>
        <w:t>g</w:t>
      </w:r>
      <w:r w:rsidRPr="00F97336">
        <w:rPr>
          <w:color w:val="000000" w:themeColor="text1"/>
          <w:spacing w:val="44"/>
        </w:rPr>
        <w:t xml:space="preserve"> </w:t>
      </w:r>
      <w:r w:rsidRPr="00F97336">
        <w:rPr>
          <w:color w:val="000000" w:themeColor="text1"/>
        </w:rPr>
        <w:t>a</w:t>
      </w:r>
      <w:r w:rsidRPr="00F97336">
        <w:rPr>
          <w:color w:val="000000" w:themeColor="text1"/>
          <w:spacing w:val="34"/>
        </w:rPr>
        <w:t xml:space="preserve"> </w:t>
      </w:r>
      <w:r w:rsidRPr="00F97336">
        <w:rPr>
          <w:color w:val="000000" w:themeColor="text1"/>
        </w:rPr>
        <w:t>holder</w:t>
      </w:r>
      <w:r w:rsidRPr="00F97336">
        <w:rPr>
          <w:color w:val="000000" w:themeColor="text1"/>
          <w:spacing w:val="47"/>
        </w:rPr>
        <w:t xml:space="preserve"> </w:t>
      </w:r>
      <w:r w:rsidRPr="00F97336">
        <w:rPr>
          <w:color w:val="000000" w:themeColor="text1"/>
          <w:spacing w:val="7"/>
        </w:rPr>
        <w:t>o</w:t>
      </w:r>
      <w:r w:rsidRPr="00F97336">
        <w:rPr>
          <w:color w:val="000000" w:themeColor="text1"/>
        </w:rPr>
        <w:t>f</w:t>
      </w:r>
      <w:r w:rsidRPr="00F97336">
        <w:rPr>
          <w:color w:val="000000" w:themeColor="text1"/>
          <w:spacing w:val="32"/>
        </w:rPr>
        <w:t xml:space="preserve"> </w:t>
      </w:r>
      <w:r w:rsidRPr="00F97336">
        <w:rPr>
          <w:color w:val="000000" w:themeColor="text1"/>
        </w:rPr>
        <w:t>i</w:t>
      </w:r>
      <w:r w:rsidRPr="00F97336">
        <w:rPr>
          <w:color w:val="000000" w:themeColor="text1"/>
          <w:spacing w:val="-7"/>
        </w:rPr>
        <w:t>n</w:t>
      </w:r>
      <w:r w:rsidRPr="00F97336">
        <w:rPr>
          <w:color w:val="000000" w:themeColor="text1"/>
          <w:spacing w:val="7"/>
        </w:rPr>
        <w:t>d</w:t>
      </w:r>
      <w:r w:rsidRPr="00F97336">
        <w:rPr>
          <w:color w:val="000000" w:themeColor="text1"/>
          <w:spacing w:val="1"/>
        </w:rPr>
        <w:t>ustr</w:t>
      </w:r>
      <w:r w:rsidRPr="00F97336">
        <w:rPr>
          <w:color w:val="000000" w:themeColor="text1"/>
          <w:spacing w:val="-12"/>
        </w:rPr>
        <w:t>y</w:t>
      </w:r>
      <w:r w:rsidRPr="00F97336">
        <w:rPr>
          <w:color w:val="000000" w:themeColor="text1"/>
          <w:spacing w:val="2"/>
        </w:rPr>
        <w:t>-</w:t>
      </w:r>
      <w:r w:rsidRPr="00F97336">
        <w:rPr>
          <w:color w:val="000000" w:themeColor="text1"/>
        </w:rPr>
        <w:t xml:space="preserve">recognised </w:t>
      </w:r>
      <w:r w:rsidRPr="00F97336">
        <w:rPr>
          <w:color w:val="000000" w:themeColor="text1"/>
          <w:spacing w:val="1"/>
        </w:rPr>
        <w:t>poo</w:t>
      </w:r>
      <w:r w:rsidRPr="00F97336">
        <w:rPr>
          <w:color w:val="000000" w:themeColor="text1"/>
        </w:rPr>
        <w:t>l</w:t>
      </w:r>
      <w:r w:rsidRPr="00F97336">
        <w:rPr>
          <w:color w:val="000000" w:themeColor="text1"/>
          <w:spacing w:val="45"/>
        </w:rPr>
        <w:t xml:space="preserve"> </w:t>
      </w:r>
      <w:r w:rsidRPr="00F97336">
        <w:rPr>
          <w:color w:val="000000" w:themeColor="text1"/>
          <w:w w:val="102"/>
        </w:rPr>
        <w:t xml:space="preserve">lifeguard </w:t>
      </w:r>
      <w:r w:rsidRPr="00F97336">
        <w:rPr>
          <w:color w:val="000000" w:themeColor="text1"/>
          <w:spacing w:val="-1"/>
        </w:rPr>
        <w:t>qualification</w:t>
      </w:r>
      <w:r w:rsidRPr="00F97336">
        <w:rPr>
          <w:color w:val="000000" w:themeColor="text1"/>
        </w:rPr>
        <w:t xml:space="preserve">s as detailed in </w:t>
      </w:r>
      <w:r w:rsidR="00E64555" w:rsidRPr="00F97336">
        <w:rPr>
          <w:color w:val="000000" w:themeColor="text1"/>
        </w:rPr>
        <w:t xml:space="preserve">clause </w:t>
      </w:r>
      <w:r w:rsidR="00E64555" w:rsidRPr="00F97336">
        <w:rPr>
          <w:color w:val="000000" w:themeColor="text1"/>
        </w:rPr>
        <w:fldChar w:fldCharType="begin"/>
      </w:r>
      <w:r w:rsidR="00E64555" w:rsidRPr="00F97336">
        <w:rPr>
          <w:color w:val="000000" w:themeColor="text1"/>
        </w:rPr>
        <w:instrText xml:space="preserve"> REF _Ref31102667 \w \h </w:instrText>
      </w:r>
      <w:r w:rsidR="00C43476" w:rsidRPr="00F97336">
        <w:rPr>
          <w:color w:val="000000" w:themeColor="text1"/>
        </w:rPr>
        <w:instrText xml:space="preserve"> \* MERGEFORMAT </w:instrText>
      </w:r>
      <w:r w:rsidR="00E64555" w:rsidRPr="00F97336">
        <w:rPr>
          <w:color w:val="000000" w:themeColor="text1"/>
        </w:rPr>
      </w:r>
      <w:r w:rsidR="00E64555" w:rsidRPr="00F97336">
        <w:rPr>
          <w:color w:val="000000" w:themeColor="text1"/>
        </w:rPr>
        <w:fldChar w:fldCharType="separate"/>
      </w:r>
      <w:r w:rsidR="000B0153">
        <w:rPr>
          <w:color w:val="000000" w:themeColor="text1"/>
        </w:rPr>
        <w:t>A.3.3(c)</w:t>
      </w:r>
      <w:r w:rsidR="00E64555" w:rsidRPr="00F97336">
        <w:rPr>
          <w:color w:val="000000" w:themeColor="text1"/>
        </w:rPr>
        <w:fldChar w:fldCharType="end"/>
      </w:r>
      <w:r w:rsidRPr="00F97336">
        <w:rPr>
          <w:color w:val="000000" w:themeColor="text1"/>
          <w:spacing w:val="36"/>
        </w:rPr>
        <w:t xml:space="preserve"> </w:t>
      </w:r>
      <w:r w:rsidRPr="00F97336">
        <w:rPr>
          <w:color w:val="000000" w:themeColor="text1"/>
          <w:spacing w:val="5"/>
        </w:rPr>
        <w:t>a</w:t>
      </w:r>
      <w:r w:rsidRPr="00F97336">
        <w:rPr>
          <w:color w:val="000000" w:themeColor="text1"/>
          <w:spacing w:val="-7"/>
        </w:rPr>
        <w:t>n</w:t>
      </w:r>
      <w:r w:rsidRPr="00F97336">
        <w:rPr>
          <w:color w:val="000000" w:themeColor="text1"/>
        </w:rPr>
        <w:t>d</w:t>
      </w:r>
      <w:r w:rsidRPr="00F97336">
        <w:rPr>
          <w:color w:val="000000" w:themeColor="text1"/>
          <w:spacing w:val="21"/>
        </w:rPr>
        <w:t xml:space="preserve"> </w:t>
      </w:r>
      <w:r w:rsidRPr="00F97336">
        <w:rPr>
          <w:color w:val="000000" w:themeColor="text1"/>
        </w:rPr>
        <w:t>who</w:t>
      </w:r>
      <w:r w:rsidRPr="00F97336">
        <w:rPr>
          <w:color w:val="000000" w:themeColor="text1"/>
          <w:spacing w:val="20"/>
        </w:rPr>
        <w:t xml:space="preserve"> </w:t>
      </w:r>
      <w:r w:rsidRPr="00F97336">
        <w:rPr>
          <w:color w:val="000000" w:themeColor="text1"/>
          <w:spacing w:val="-1"/>
        </w:rPr>
        <w:t>ha</w:t>
      </w:r>
      <w:r w:rsidRPr="00F97336">
        <w:rPr>
          <w:color w:val="000000" w:themeColor="text1"/>
        </w:rPr>
        <w:t>s</w:t>
      </w:r>
      <w:r w:rsidRPr="00F97336">
        <w:rPr>
          <w:color w:val="000000" w:themeColor="text1"/>
          <w:spacing w:val="17"/>
        </w:rPr>
        <w:t xml:space="preserve"> </w:t>
      </w:r>
      <w:r w:rsidRPr="00F97336">
        <w:rPr>
          <w:color w:val="000000" w:themeColor="text1"/>
          <w:spacing w:val="-1"/>
        </w:rPr>
        <w:t>bee</w:t>
      </w:r>
      <w:r w:rsidRPr="00F97336">
        <w:rPr>
          <w:color w:val="000000" w:themeColor="text1"/>
        </w:rPr>
        <w:t>n</w:t>
      </w:r>
      <w:r w:rsidRPr="00F97336">
        <w:rPr>
          <w:color w:val="000000" w:themeColor="text1"/>
          <w:spacing w:val="25"/>
        </w:rPr>
        <w:t xml:space="preserve"> </w:t>
      </w:r>
      <w:r w:rsidRPr="00F97336">
        <w:rPr>
          <w:color w:val="000000" w:themeColor="text1"/>
          <w:spacing w:val="-4"/>
        </w:rPr>
        <w:t>a</w:t>
      </w:r>
      <w:r w:rsidRPr="00F97336">
        <w:rPr>
          <w:color w:val="000000" w:themeColor="text1"/>
          <w:spacing w:val="7"/>
        </w:rPr>
        <w:t>p</w:t>
      </w:r>
      <w:r w:rsidRPr="00F97336">
        <w:rPr>
          <w:color w:val="000000" w:themeColor="text1"/>
        </w:rPr>
        <w:t>pointed</w:t>
      </w:r>
      <w:r w:rsidRPr="00F97336">
        <w:rPr>
          <w:color w:val="000000" w:themeColor="text1"/>
          <w:spacing w:val="25"/>
        </w:rPr>
        <w:t xml:space="preserve"> </w:t>
      </w:r>
      <w:r w:rsidRPr="00F97336">
        <w:rPr>
          <w:color w:val="000000" w:themeColor="text1"/>
          <w:spacing w:val="12"/>
        </w:rPr>
        <w:t>b</w:t>
      </w:r>
      <w:r w:rsidRPr="00F97336">
        <w:rPr>
          <w:color w:val="000000" w:themeColor="text1"/>
        </w:rPr>
        <w:t xml:space="preserve">y </w:t>
      </w:r>
      <w:r w:rsidRPr="00F97336">
        <w:rPr>
          <w:color w:val="000000" w:themeColor="text1"/>
          <w:spacing w:val="4"/>
        </w:rPr>
        <w:t>t</w:t>
      </w:r>
      <w:r w:rsidRPr="00F97336">
        <w:rPr>
          <w:color w:val="000000" w:themeColor="text1"/>
          <w:spacing w:val="-2"/>
        </w:rPr>
        <w:t>h</w:t>
      </w:r>
      <w:r w:rsidRPr="00F97336">
        <w:rPr>
          <w:color w:val="000000" w:themeColor="text1"/>
        </w:rPr>
        <w:t>e</w:t>
      </w:r>
      <w:r w:rsidRPr="00F97336">
        <w:rPr>
          <w:color w:val="000000" w:themeColor="text1"/>
          <w:spacing w:val="14"/>
        </w:rPr>
        <w:t xml:space="preserve"> </w:t>
      </w:r>
      <w:r w:rsidRPr="00F97336">
        <w:rPr>
          <w:color w:val="000000" w:themeColor="text1"/>
        </w:rPr>
        <w:t>empl</w:t>
      </w:r>
      <w:r w:rsidRPr="00F97336">
        <w:rPr>
          <w:color w:val="000000" w:themeColor="text1"/>
          <w:spacing w:val="12"/>
        </w:rPr>
        <w:t>o</w:t>
      </w:r>
      <w:r w:rsidRPr="00F97336">
        <w:rPr>
          <w:color w:val="000000" w:themeColor="text1"/>
          <w:spacing w:val="-12"/>
        </w:rPr>
        <w:t>y</w:t>
      </w:r>
      <w:r w:rsidRPr="00F97336">
        <w:rPr>
          <w:color w:val="000000" w:themeColor="text1"/>
          <w:spacing w:val="1"/>
        </w:rPr>
        <w:t>e</w:t>
      </w:r>
      <w:r w:rsidRPr="00F97336">
        <w:rPr>
          <w:color w:val="000000" w:themeColor="text1"/>
        </w:rPr>
        <w:t>r</w:t>
      </w:r>
      <w:r w:rsidRPr="00F97336">
        <w:rPr>
          <w:color w:val="000000" w:themeColor="text1"/>
          <w:spacing w:val="26"/>
        </w:rPr>
        <w:t xml:space="preserve"> </w:t>
      </w:r>
      <w:r w:rsidRPr="00F97336">
        <w:rPr>
          <w:color w:val="000000" w:themeColor="text1"/>
          <w:spacing w:val="3"/>
        </w:rPr>
        <w:t>t</w:t>
      </w:r>
      <w:r w:rsidRPr="00F97336">
        <w:rPr>
          <w:color w:val="000000" w:themeColor="text1"/>
        </w:rPr>
        <w:t>o</w:t>
      </w:r>
      <w:r w:rsidRPr="00F97336">
        <w:rPr>
          <w:color w:val="000000" w:themeColor="text1"/>
          <w:spacing w:val="19"/>
        </w:rPr>
        <w:t xml:space="preserve"> </w:t>
      </w:r>
      <w:r w:rsidRPr="00F97336">
        <w:rPr>
          <w:color w:val="000000" w:themeColor="text1"/>
          <w:spacing w:val="-3"/>
        </w:rPr>
        <w:t>lea</w:t>
      </w:r>
      <w:r w:rsidRPr="00F97336">
        <w:rPr>
          <w:color w:val="000000" w:themeColor="text1"/>
        </w:rPr>
        <w:t>d</w:t>
      </w:r>
      <w:r w:rsidRPr="00F97336">
        <w:rPr>
          <w:color w:val="000000" w:themeColor="text1"/>
          <w:spacing w:val="22"/>
        </w:rPr>
        <w:t xml:space="preserve"> </w:t>
      </w:r>
      <w:r w:rsidRPr="00F97336">
        <w:rPr>
          <w:color w:val="000000" w:themeColor="text1"/>
        </w:rPr>
        <w:t>a</w:t>
      </w:r>
      <w:r w:rsidRPr="00F97336">
        <w:rPr>
          <w:color w:val="000000" w:themeColor="text1"/>
          <w:spacing w:val="15"/>
        </w:rPr>
        <w:t xml:space="preserve"> </w:t>
      </w:r>
      <w:r w:rsidRPr="00F97336">
        <w:rPr>
          <w:color w:val="000000" w:themeColor="text1"/>
          <w:w w:val="102"/>
        </w:rPr>
        <w:t>t</w:t>
      </w:r>
      <w:r w:rsidRPr="00F97336">
        <w:rPr>
          <w:color w:val="000000" w:themeColor="text1"/>
          <w:spacing w:val="1"/>
          <w:w w:val="102"/>
        </w:rPr>
        <w:t xml:space="preserve">eam </w:t>
      </w:r>
      <w:r w:rsidRPr="00F97336">
        <w:rPr>
          <w:color w:val="000000" w:themeColor="text1"/>
          <w:spacing w:val="-4"/>
        </w:rPr>
        <w:t>c</w:t>
      </w:r>
      <w:r w:rsidRPr="00F97336">
        <w:rPr>
          <w:color w:val="000000" w:themeColor="text1"/>
          <w:spacing w:val="7"/>
        </w:rPr>
        <w:t>o</w:t>
      </w:r>
      <w:r w:rsidRPr="00F97336">
        <w:rPr>
          <w:color w:val="000000" w:themeColor="text1"/>
          <w:spacing w:val="-7"/>
        </w:rPr>
        <w:t>m</w:t>
      </w:r>
      <w:r w:rsidRPr="00F97336">
        <w:rPr>
          <w:color w:val="000000" w:themeColor="text1"/>
          <w:spacing w:val="7"/>
        </w:rPr>
        <w:t>p</w:t>
      </w:r>
      <w:r w:rsidRPr="00F97336">
        <w:rPr>
          <w:color w:val="000000" w:themeColor="text1"/>
        </w:rPr>
        <w:t>rised</w:t>
      </w:r>
      <w:r w:rsidRPr="00F97336">
        <w:rPr>
          <w:color w:val="000000" w:themeColor="text1"/>
          <w:spacing w:val="19"/>
        </w:rPr>
        <w:t xml:space="preserve"> </w:t>
      </w:r>
      <w:r w:rsidRPr="00F97336">
        <w:rPr>
          <w:color w:val="000000" w:themeColor="text1"/>
        </w:rPr>
        <w:t>of</w:t>
      </w:r>
      <w:r w:rsidRPr="00F97336">
        <w:rPr>
          <w:color w:val="000000" w:themeColor="text1"/>
          <w:spacing w:val="5"/>
        </w:rPr>
        <w:t xml:space="preserve"> </w:t>
      </w:r>
      <w:r w:rsidRPr="00F97336">
        <w:rPr>
          <w:color w:val="000000" w:themeColor="text1"/>
        </w:rPr>
        <w:t>qualified</w:t>
      </w:r>
      <w:r w:rsidRPr="00F97336">
        <w:rPr>
          <w:color w:val="000000" w:themeColor="text1"/>
          <w:spacing w:val="17"/>
        </w:rPr>
        <w:t xml:space="preserve"> </w:t>
      </w:r>
      <w:r w:rsidRPr="00F97336">
        <w:rPr>
          <w:color w:val="000000" w:themeColor="text1"/>
        </w:rPr>
        <w:t>pool</w:t>
      </w:r>
      <w:r w:rsidRPr="00F97336">
        <w:rPr>
          <w:color w:val="000000" w:themeColor="text1"/>
          <w:spacing w:val="9"/>
        </w:rPr>
        <w:t xml:space="preserve"> </w:t>
      </w:r>
      <w:r w:rsidRPr="00F97336">
        <w:rPr>
          <w:color w:val="000000" w:themeColor="text1"/>
          <w:w w:val="102"/>
        </w:rPr>
        <w:t>lifegua</w:t>
      </w:r>
      <w:r w:rsidRPr="00F97336">
        <w:rPr>
          <w:color w:val="000000" w:themeColor="text1"/>
          <w:spacing w:val="1"/>
          <w:w w:val="102"/>
        </w:rPr>
        <w:t>r</w:t>
      </w:r>
      <w:r w:rsidRPr="00F97336">
        <w:rPr>
          <w:color w:val="000000" w:themeColor="text1"/>
          <w:spacing w:val="3"/>
          <w:w w:val="102"/>
        </w:rPr>
        <w:t xml:space="preserve">ds, </w:t>
      </w:r>
      <w:r w:rsidRPr="00F97336">
        <w:rPr>
          <w:color w:val="000000" w:themeColor="text1"/>
        </w:rPr>
        <w:t>and</w:t>
      </w:r>
      <w:r w:rsidRPr="00F97336">
        <w:rPr>
          <w:color w:val="000000" w:themeColor="text1"/>
          <w:spacing w:val="4"/>
        </w:rPr>
        <w:t>/</w:t>
      </w:r>
      <w:r w:rsidRPr="00F97336">
        <w:rPr>
          <w:color w:val="000000" w:themeColor="text1"/>
          <w:spacing w:val="2"/>
        </w:rPr>
        <w:t>o</w:t>
      </w:r>
      <w:r w:rsidRPr="00F97336">
        <w:rPr>
          <w:color w:val="000000" w:themeColor="text1"/>
        </w:rPr>
        <w:t xml:space="preserve">r </w:t>
      </w:r>
      <w:r w:rsidRPr="00F97336">
        <w:rPr>
          <w:color w:val="000000" w:themeColor="text1"/>
          <w:spacing w:val="7"/>
        </w:rPr>
        <w:t>p</w:t>
      </w:r>
      <w:r w:rsidRPr="00F97336">
        <w:rPr>
          <w:color w:val="000000" w:themeColor="text1"/>
          <w:spacing w:val="-4"/>
        </w:rPr>
        <w:t>e</w:t>
      </w:r>
      <w:r w:rsidRPr="00F97336">
        <w:rPr>
          <w:color w:val="000000" w:themeColor="text1"/>
        </w:rPr>
        <w:t xml:space="preserve">rsons </w:t>
      </w:r>
      <w:r w:rsidRPr="00F97336">
        <w:rPr>
          <w:color w:val="000000" w:themeColor="text1"/>
          <w:spacing w:val="7"/>
        </w:rPr>
        <w:t>u</w:t>
      </w:r>
      <w:r w:rsidRPr="00F97336">
        <w:rPr>
          <w:color w:val="000000" w:themeColor="text1"/>
          <w:spacing w:val="-7"/>
        </w:rPr>
        <w:t>n</w:t>
      </w:r>
      <w:r w:rsidRPr="00F97336">
        <w:rPr>
          <w:color w:val="000000" w:themeColor="text1"/>
        </w:rPr>
        <w:t xml:space="preserve">dertaking a </w:t>
      </w:r>
      <w:r w:rsidRPr="00F97336">
        <w:rPr>
          <w:color w:val="000000" w:themeColor="text1"/>
          <w:spacing w:val="1"/>
        </w:rPr>
        <w:t>nationall</w:t>
      </w:r>
      <w:r w:rsidRPr="00F97336">
        <w:rPr>
          <w:color w:val="000000" w:themeColor="text1"/>
          <w:spacing w:val="-17"/>
        </w:rPr>
        <w:t>y</w:t>
      </w:r>
      <w:r w:rsidRPr="00F97336">
        <w:rPr>
          <w:color w:val="000000" w:themeColor="text1"/>
          <w:spacing w:val="2"/>
        </w:rPr>
        <w:t>-</w:t>
      </w:r>
      <w:r w:rsidRPr="00F97336">
        <w:rPr>
          <w:color w:val="000000" w:themeColor="text1"/>
        </w:rPr>
        <w:t xml:space="preserve">recognised course </w:t>
      </w:r>
      <w:r w:rsidRPr="00F97336">
        <w:rPr>
          <w:color w:val="000000" w:themeColor="text1"/>
          <w:spacing w:val="2"/>
        </w:rPr>
        <w:t>o</w:t>
      </w:r>
      <w:r w:rsidRPr="00F97336">
        <w:rPr>
          <w:color w:val="000000" w:themeColor="text1"/>
        </w:rPr>
        <w:t xml:space="preserve">f </w:t>
      </w:r>
      <w:r w:rsidRPr="00F97336">
        <w:rPr>
          <w:color w:val="000000" w:themeColor="text1"/>
          <w:spacing w:val="-3"/>
        </w:rPr>
        <w:t>lifeg</w:t>
      </w:r>
      <w:r w:rsidRPr="00F97336">
        <w:rPr>
          <w:color w:val="000000" w:themeColor="text1"/>
          <w:spacing w:val="7"/>
        </w:rPr>
        <w:t>u</w:t>
      </w:r>
      <w:r w:rsidRPr="00F97336">
        <w:rPr>
          <w:color w:val="000000" w:themeColor="text1"/>
        </w:rPr>
        <w:t xml:space="preserve">arding </w:t>
      </w:r>
      <w:r w:rsidRPr="00F97336">
        <w:rPr>
          <w:color w:val="000000" w:themeColor="text1"/>
          <w:spacing w:val="6"/>
          <w:w w:val="102"/>
        </w:rPr>
        <w:t xml:space="preserve">to </w:t>
      </w:r>
      <w:r w:rsidRPr="00F97336">
        <w:rPr>
          <w:color w:val="000000" w:themeColor="text1"/>
        </w:rPr>
        <w:t>become</w:t>
      </w:r>
      <w:r w:rsidRPr="00F97336">
        <w:rPr>
          <w:color w:val="000000" w:themeColor="text1"/>
          <w:spacing w:val="21"/>
        </w:rPr>
        <w:t xml:space="preserve"> </w:t>
      </w:r>
      <w:r w:rsidRPr="00F97336">
        <w:rPr>
          <w:color w:val="000000" w:themeColor="text1"/>
        </w:rPr>
        <w:t>pool</w:t>
      </w:r>
      <w:r w:rsidRPr="00F97336">
        <w:rPr>
          <w:color w:val="000000" w:themeColor="text1"/>
          <w:spacing w:val="9"/>
        </w:rPr>
        <w:t xml:space="preserve"> </w:t>
      </w:r>
      <w:r w:rsidRPr="00F97336">
        <w:rPr>
          <w:color w:val="000000" w:themeColor="text1"/>
          <w:w w:val="102"/>
        </w:rPr>
        <w:t>lifeguards; or</w:t>
      </w:r>
    </w:p>
    <w:p w14:paraId="343C7C25" w14:textId="1F521ABB" w:rsidR="00F9736B" w:rsidRPr="00F97336" w:rsidRDefault="00D81E76" w:rsidP="00161102">
      <w:pPr>
        <w:pStyle w:val="SubLevel3"/>
        <w:rPr>
          <w:color w:val="000000" w:themeColor="text1"/>
          <w:w w:val="102"/>
        </w:rPr>
      </w:pPr>
      <w:bookmarkStart w:id="382" w:name="_Ref38977175"/>
      <w:r w:rsidRPr="00F97336">
        <w:rPr>
          <w:color w:val="000000" w:themeColor="text1"/>
        </w:rPr>
        <w:t>a</w:t>
      </w:r>
      <w:r w:rsidR="00F9736B" w:rsidRPr="00F97336">
        <w:rPr>
          <w:color w:val="000000" w:themeColor="text1"/>
        </w:rPr>
        <w:t xml:space="preserve"> gymnastics coach being the holder of a current Gymnastics Australia Coach Accreditation, who has participated in 12 hours per year of recognised professional development and 3,000 hours of coaching gymnastics</w:t>
      </w:r>
      <w:r w:rsidR="006A4516" w:rsidRPr="00F97336">
        <w:rPr>
          <w:color w:val="000000" w:themeColor="text1"/>
          <w:w w:val="102"/>
        </w:rPr>
        <w:t>.</w:t>
      </w:r>
      <w:bookmarkEnd w:id="382"/>
    </w:p>
    <w:p w14:paraId="0F737195" w14:textId="77777777" w:rsidR="00102A62" w:rsidRPr="00F97336" w:rsidRDefault="00102A62" w:rsidP="00376D2B">
      <w:pPr>
        <w:pStyle w:val="SubLevel2"/>
      </w:pPr>
      <w:r w:rsidRPr="00F97336">
        <w:t>Any dispute concerning an employee’s entitlement to be paid at Level 4 as a swimming teacher or swimming coach may be referred to the Fair Work Commission for determination. The Fair Work Commission may require an employee to demonstrate to its satisfaction that the employee utilises skills and knowledge required at this level.</w:t>
      </w:r>
    </w:p>
    <w:p w14:paraId="5AD9284F" w14:textId="77777777" w:rsidR="006A4516" w:rsidRPr="00F97336" w:rsidRDefault="006A4516" w:rsidP="00A32BBF">
      <w:pPr>
        <w:pStyle w:val="SubLevel1Bold"/>
      </w:pPr>
      <w:r w:rsidRPr="00F97336">
        <w:t>Level 4A</w:t>
      </w:r>
    </w:p>
    <w:p w14:paraId="57EC4DF7" w14:textId="77777777" w:rsidR="006A4516" w:rsidRPr="00F97336" w:rsidRDefault="006A4516" w:rsidP="00161102">
      <w:pPr>
        <w:pStyle w:val="SubLevel2"/>
      </w:pPr>
      <w:bookmarkStart w:id="383" w:name="_Ref341179364"/>
      <w:r w:rsidRPr="00F97336">
        <w:rPr>
          <w:color w:val="000000" w:themeColor="text1"/>
          <w:spacing w:val="-1"/>
        </w:rPr>
        <w:t>A</w:t>
      </w:r>
      <w:r w:rsidRPr="00F97336">
        <w:rPr>
          <w:color w:val="000000" w:themeColor="text1"/>
        </w:rPr>
        <w:t>n</w:t>
      </w:r>
      <w:r w:rsidRPr="00F97336">
        <w:rPr>
          <w:color w:val="000000" w:themeColor="text1"/>
          <w:spacing w:val="5"/>
        </w:rPr>
        <w:t xml:space="preserve"> </w:t>
      </w:r>
      <w:r w:rsidRPr="00F97336">
        <w:rPr>
          <w:color w:val="000000" w:themeColor="text1"/>
          <w:spacing w:val="-1"/>
        </w:rPr>
        <w:t>empl</w:t>
      </w:r>
      <w:r w:rsidRPr="00F97336">
        <w:rPr>
          <w:color w:val="000000" w:themeColor="text1"/>
          <w:spacing w:val="12"/>
        </w:rPr>
        <w:t>o</w:t>
      </w:r>
      <w:r w:rsidRPr="00F97336">
        <w:rPr>
          <w:color w:val="000000" w:themeColor="text1"/>
          <w:spacing w:val="-12"/>
        </w:rPr>
        <w:t>y</w:t>
      </w:r>
      <w:r w:rsidRPr="00F97336">
        <w:rPr>
          <w:color w:val="000000" w:themeColor="text1"/>
          <w:spacing w:val="1"/>
        </w:rPr>
        <w:t>e</w:t>
      </w:r>
      <w:r w:rsidRPr="00F97336">
        <w:rPr>
          <w:color w:val="000000" w:themeColor="text1"/>
        </w:rPr>
        <w:t>e</w:t>
      </w:r>
      <w:r w:rsidRPr="00F97336">
        <w:rPr>
          <w:color w:val="000000" w:themeColor="text1"/>
          <w:spacing w:val="18"/>
        </w:rPr>
        <w:t xml:space="preserve"> </w:t>
      </w:r>
      <w:r w:rsidRPr="00F97336">
        <w:rPr>
          <w:color w:val="000000" w:themeColor="text1"/>
        </w:rPr>
        <w:t>at</w:t>
      </w:r>
      <w:r w:rsidRPr="00F97336">
        <w:rPr>
          <w:color w:val="000000" w:themeColor="text1"/>
          <w:spacing w:val="4"/>
        </w:rPr>
        <w:t xml:space="preserve"> </w:t>
      </w:r>
      <w:r w:rsidRPr="00F97336">
        <w:rPr>
          <w:color w:val="000000" w:themeColor="text1"/>
        </w:rPr>
        <w:t>this</w:t>
      </w:r>
      <w:r w:rsidRPr="00F97336">
        <w:rPr>
          <w:color w:val="000000" w:themeColor="text1"/>
          <w:spacing w:val="7"/>
        </w:rPr>
        <w:t xml:space="preserve"> </w:t>
      </w:r>
      <w:r w:rsidRPr="00F97336">
        <w:rPr>
          <w:color w:val="000000" w:themeColor="text1"/>
        </w:rPr>
        <w:t>level</w:t>
      </w:r>
      <w:r w:rsidRPr="00F97336">
        <w:rPr>
          <w:color w:val="000000" w:themeColor="text1"/>
          <w:spacing w:val="10"/>
        </w:rPr>
        <w:t xml:space="preserve"> </w:t>
      </w:r>
      <w:r w:rsidRPr="00F97336">
        <w:rPr>
          <w:color w:val="000000" w:themeColor="text1"/>
        </w:rPr>
        <w:t>performs</w:t>
      </w:r>
      <w:r w:rsidRPr="00F97336">
        <w:rPr>
          <w:color w:val="000000" w:themeColor="text1"/>
          <w:spacing w:val="17"/>
        </w:rPr>
        <w:t xml:space="preserve"> </w:t>
      </w:r>
      <w:r w:rsidRPr="00F97336">
        <w:rPr>
          <w:color w:val="000000" w:themeColor="text1"/>
        </w:rPr>
        <w:t>the</w:t>
      </w:r>
      <w:r w:rsidRPr="00F97336">
        <w:rPr>
          <w:color w:val="000000" w:themeColor="text1"/>
          <w:spacing w:val="6"/>
        </w:rPr>
        <w:t xml:space="preserve"> </w:t>
      </w:r>
      <w:r w:rsidRPr="00F97336">
        <w:rPr>
          <w:color w:val="000000" w:themeColor="text1"/>
        </w:rPr>
        <w:t>duties</w:t>
      </w:r>
      <w:r w:rsidRPr="00F97336">
        <w:rPr>
          <w:spacing w:val="12"/>
        </w:rPr>
        <w:t xml:space="preserve"> </w:t>
      </w:r>
      <w:r w:rsidRPr="00F97336">
        <w:t>of</w:t>
      </w:r>
      <w:r w:rsidRPr="00F97336">
        <w:rPr>
          <w:spacing w:val="5"/>
        </w:rPr>
        <w:t xml:space="preserve"> </w:t>
      </w:r>
      <w:r w:rsidRPr="00F97336">
        <w:t>a</w:t>
      </w:r>
      <w:r w:rsidRPr="00F97336">
        <w:rPr>
          <w:spacing w:val="3"/>
        </w:rPr>
        <w:t xml:space="preserve"> </w:t>
      </w:r>
      <w:r w:rsidRPr="00F97336">
        <w:t>Level</w:t>
      </w:r>
      <w:r w:rsidRPr="00F97336">
        <w:rPr>
          <w:spacing w:val="11"/>
        </w:rPr>
        <w:t xml:space="preserve"> </w:t>
      </w:r>
      <w:r w:rsidRPr="00F97336">
        <w:t>4</w:t>
      </w:r>
      <w:r w:rsidRPr="00F97336">
        <w:rPr>
          <w:w w:val="102"/>
        </w:rPr>
        <w:t>:</w:t>
      </w:r>
      <w:bookmarkEnd w:id="383"/>
    </w:p>
    <w:p w14:paraId="1F77F2D2" w14:textId="46A7F867" w:rsidR="00142EE8" w:rsidRPr="00F97336" w:rsidRDefault="006A4516" w:rsidP="00161102">
      <w:pPr>
        <w:pStyle w:val="SubLevel3"/>
        <w:rPr>
          <w:spacing w:val="23"/>
        </w:rPr>
      </w:pPr>
      <w:r w:rsidRPr="00F97336">
        <w:rPr>
          <w:spacing w:val="-7"/>
        </w:rPr>
        <w:t>h</w:t>
      </w:r>
      <w:r w:rsidRPr="00F97336">
        <w:rPr>
          <w:spacing w:val="7"/>
        </w:rPr>
        <w:t>o</w:t>
      </w:r>
      <w:r w:rsidRPr="00F97336">
        <w:rPr>
          <w:spacing w:val="-1"/>
        </w:rPr>
        <w:t>ld</w:t>
      </w:r>
      <w:r w:rsidRPr="00F97336">
        <w:t>s</w:t>
      </w:r>
      <w:r w:rsidRPr="00F97336">
        <w:rPr>
          <w:spacing w:val="35"/>
        </w:rPr>
        <w:t xml:space="preserve"> </w:t>
      </w:r>
      <w:r w:rsidRPr="00F97336">
        <w:rPr>
          <w:spacing w:val="5"/>
        </w:rPr>
        <w:t>a</w:t>
      </w:r>
      <w:r w:rsidR="00F9736B" w:rsidRPr="00F97336">
        <w:rPr>
          <w:spacing w:val="23"/>
        </w:rPr>
        <w:t>:</w:t>
      </w:r>
    </w:p>
    <w:p w14:paraId="34F1659B" w14:textId="13C5F500" w:rsidR="00EE18A0" w:rsidRPr="00F97336" w:rsidRDefault="00EE18A0" w:rsidP="00BE0D7C">
      <w:pPr>
        <w:pStyle w:val="History"/>
      </w:pPr>
      <w:r w:rsidRPr="00F97336">
        <w:t xml:space="preserve">[A.6.1(a)(i) varied by </w:t>
      </w:r>
      <w:hyperlink r:id="rId231" w:history="1">
        <w:r w:rsidRPr="00F97336">
          <w:rPr>
            <w:rStyle w:val="Hyperlink"/>
          </w:rPr>
          <w:t>PR743451</w:t>
        </w:r>
      </w:hyperlink>
      <w:r w:rsidRPr="00F97336">
        <w:t xml:space="preserve"> ppc 11Jul22]</w:t>
      </w:r>
    </w:p>
    <w:p w14:paraId="57AB1FF4" w14:textId="34B25757" w:rsidR="00F9736B" w:rsidRPr="00F97336" w:rsidRDefault="00E23990" w:rsidP="00E23990">
      <w:pPr>
        <w:pStyle w:val="SubLevel4"/>
      </w:pPr>
      <w:r w:rsidRPr="00F97336">
        <w:rPr>
          <w:spacing w:val="4"/>
        </w:rPr>
        <w:t>F</w:t>
      </w:r>
      <w:r w:rsidRPr="00F97336">
        <w:rPr>
          <w:spacing w:val="-1"/>
        </w:rPr>
        <w:t>itnes</w:t>
      </w:r>
      <w:r w:rsidRPr="00F97336">
        <w:t>s</w:t>
      </w:r>
      <w:r w:rsidRPr="00F97336">
        <w:rPr>
          <w:spacing w:val="42"/>
        </w:rPr>
        <w:t xml:space="preserve"> </w:t>
      </w:r>
      <w:r w:rsidRPr="00F97336">
        <w:rPr>
          <w:spacing w:val="-3"/>
        </w:rPr>
        <w:t>In</w:t>
      </w:r>
      <w:r w:rsidRPr="00F97336">
        <w:rPr>
          <w:spacing w:val="7"/>
        </w:rPr>
        <w:t>d</w:t>
      </w:r>
      <w:r w:rsidRPr="00F97336">
        <w:rPr>
          <w:spacing w:val="2"/>
        </w:rPr>
        <w:t>ustr</w:t>
      </w:r>
      <w:r w:rsidRPr="00F97336">
        <w:t>y</w:t>
      </w:r>
      <w:r w:rsidRPr="00F97336">
        <w:rPr>
          <w:spacing w:val="30"/>
        </w:rPr>
        <w:t xml:space="preserve"> </w:t>
      </w:r>
      <w:r w:rsidRPr="00F97336">
        <w:t>or Sport Coaching (specialising in tennis)</w:t>
      </w:r>
      <w:r w:rsidRPr="00F97336">
        <w:rPr>
          <w:spacing w:val="25"/>
        </w:rPr>
        <w:t xml:space="preserve"> </w:t>
      </w:r>
      <w:r w:rsidRPr="00F97336">
        <w:rPr>
          <w:spacing w:val="-4"/>
        </w:rPr>
        <w:t>A</w:t>
      </w:r>
      <w:r w:rsidRPr="00F97336">
        <w:rPr>
          <w:spacing w:val="2"/>
        </w:rPr>
        <w:t>Q</w:t>
      </w:r>
      <w:r w:rsidRPr="00F97336">
        <w:t>F Certificate</w:t>
      </w:r>
      <w:r w:rsidRPr="00F97336">
        <w:rPr>
          <w:spacing w:val="50"/>
        </w:rPr>
        <w:t xml:space="preserve"> </w:t>
      </w:r>
      <w:r w:rsidRPr="00F97336">
        <w:rPr>
          <w:spacing w:val="-1"/>
        </w:rPr>
        <w:t>Leve</w:t>
      </w:r>
      <w:r w:rsidRPr="00F97336">
        <w:t>l</w:t>
      </w:r>
      <w:r w:rsidRPr="00F97336">
        <w:rPr>
          <w:spacing w:val="40"/>
        </w:rPr>
        <w:t xml:space="preserve"> </w:t>
      </w:r>
      <w:r w:rsidRPr="00F97336">
        <w:rPr>
          <w:spacing w:val="-1"/>
        </w:rPr>
        <w:t>I</w:t>
      </w:r>
      <w:r w:rsidRPr="00F97336">
        <w:t>V</w:t>
      </w:r>
      <w:r w:rsidRPr="00F97336">
        <w:rPr>
          <w:spacing w:val="30"/>
        </w:rPr>
        <w:t xml:space="preserve"> </w:t>
      </w:r>
      <w:r w:rsidRPr="00F97336">
        <w:t>qualification</w:t>
      </w:r>
      <w:r w:rsidRPr="00F97336">
        <w:rPr>
          <w:spacing w:val="49"/>
        </w:rPr>
        <w:t xml:space="preserve"> </w:t>
      </w:r>
      <w:r w:rsidRPr="00F97336">
        <w:t>relevant</w:t>
      </w:r>
      <w:r w:rsidRPr="00F97336">
        <w:rPr>
          <w:spacing w:val="40"/>
        </w:rPr>
        <w:t xml:space="preserve"> </w:t>
      </w:r>
      <w:r w:rsidRPr="00F97336">
        <w:rPr>
          <w:spacing w:val="6"/>
          <w:w w:val="102"/>
        </w:rPr>
        <w:t xml:space="preserve">to </w:t>
      </w:r>
      <w:r w:rsidRPr="00F97336">
        <w:rPr>
          <w:spacing w:val="-1"/>
        </w:rPr>
        <w:t>th</w:t>
      </w:r>
      <w:r w:rsidRPr="00F97336">
        <w:t>e</w:t>
      </w:r>
      <w:r w:rsidRPr="00F97336">
        <w:rPr>
          <w:spacing w:val="5"/>
        </w:rPr>
        <w:t xml:space="preserve"> </w:t>
      </w:r>
      <w:r w:rsidRPr="00F97336">
        <w:rPr>
          <w:spacing w:val="-1"/>
        </w:rPr>
        <w:t>classificatio</w:t>
      </w:r>
      <w:r w:rsidRPr="00F97336">
        <w:t>n</w:t>
      </w:r>
      <w:r w:rsidRPr="00F97336">
        <w:rPr>
          <w:spacing w:val="34"/>
        </w:rPr>
        <w:t xml:space="preserve"> </w:t>
      </w:r>
      <w:r w:rsidRPr="00F97336">
        <w:rPr>
          <w:spacing w:val="-4"/>
        </w:rPr>
        <w:t>i</w:t>
      </w:r>
      <w:r w:rsidRPr="00F97336">
        <w:t>n</w:t>
      </w:r>
      <w:r w:rsidRPr="00F97336">
        <w:rPr>
          <w:spacing w:val="7"/>
        </w:rPr>
        <w:t xml:space="preserve"> </w:t>
      </w:r>
      <w:r w:rsidRPr="00F97336">
        <w:rPr>
          <w:spacing w:val="-1"/>
        </w:rPr>
        <w:t>whic</w:t>
      </w:r>
      <w:r w:rsidRPr="00F97336">
        <w:t>h</w:t>
      </w:r>
      <w:r w:rsidRPr="00F97336">
        <w:rPr>
          <w:spacing w:val="11"/>
        </w:rPr>
        <w:t xml:space="preserve"> </w:t>
      </w:r>
      <w:r w:rsidRPr="00F97336">
        <w:rPr>
          <w:spacing w:val="-1"/>
        </w:rPr>
        <w:t>th</w:t>
      </w:r>
      <w:r w:rsidRPr="00F97336">
        <w:rPr>
          <w:spacing w:val="10"/>
        </w:rPr>
        <w:t>e</w:t>
      </w:r>
      <w:r w:rsidRPr="00F97336">
        <w:t>y</w:t>
      </w:r>
      <w:r w:rsidRPr="00F97336">
        <w:rPr>
          <w:spacing w:val="3"/>
        </w:rPr>
        <w:t xml:space="preserve"> </w:t>
      </w:r>
      <w:r w:rsidRPr="00F97336">
        <w:t>are</w:t>
      </w:r>
      <w:r w:rsidRPr="00F97336">
        <w:rPr>
          <w:spacing w:val="6"/>
        </w:rPr>
        <w:t xml:space="preserve"> </w:t>
      </w:r>
      <w:r w:rsidRPr="00F97336">
        <w:t>empl</w:t>
      </w:r>
      <w:r w:rsidRPr="00F97336">
        <w:rPr>
          <w:spacing w:val="12"/>
        </w:rPr>
        <w:t>o</w:t>
      </w:r>
      <w:r w:rsidRPr="00F97336">
        <w:rPr>
          <w:spacing w:val="-17"/>
        </w:rPr>
        <w:t>y</w:t>
      </w:r>
      <w:r w:rsidRPr="00F97336">
        <w:rPr>
          <w:spacing w:val="1"/>
        </w:rPr>
        <w:t>e</w:t>
      </w:r>
      <w:r w:rsidRPr="00F97336">
        <w:t>d</w:t>
      </w:r>
      <w:r w:rsidRPr="00F97336">
        <w:rPr>
          <w:spacing w:val="22"/>
        </w:rPr>
        <w:t xml:space="preserve"> </w:t>
      </w:r>
      <w:r w:rsidRPr="00F97336">
        <w:rPr>
          <w:spacing w:val="2"/>
        </w:rPr>
        <w:t>o</w:t>
      </w:r>
      <w:r w:rsidRPr="00F97336">
        <w:t>r</w:t>
      </w:r>
      <w:r w:rsidRPr="00F97336">
        <w:rPr>
          <w:spacing w:val="8"/>
        </w:rPr>
        <w:t xml:space="preserve"> </w:t>
      </w:r>
      <w:r w:rsidRPr="00F97336">
        <w:rPr>
          <w:spacing w:val="-1"/>
        </w:rPr>
        <w:t>equivalent</w:t>
      </w:r>
      <w:r w:rsidRPr="00F97336">
        <w:t>; or</w:t>
      </w:r>
    </w:p>
    <w:p w14:paraId="5AF5C049" w14:textId="4DA6081D" w:rsidR="006A4516" w:rsidRPr="00F97336" w:rsidRDefault="00F9736B" w:rsidP="00161102">
      <w:pPr>
        <w:pStyle w:val="SubLevel4"/>
      </w:pPr>
      <w:r w:rsidRPr="00F97336">
        <w:t>in respect of gymnastics coaches, holds a current Gymnastics Australia Coach Accreditation and Sport Coaching AQF Certificate Level IV; and</w:t>
      </w:r>
    </w:p>
    <w:p w14:paraId="759231C0" w14:textId="492C4E87" w:rsidR="00BE0D7C" w:rsidRPr="00F97336" w:rsidRDefault="00BE0D7C" w:rsidP="00BE0D7C">
      <w:pPr>
        <w:pStyle w:val="History"/>
      </w:pPr>
      <w:r w:rsidRPr="00F97336">
        <w:t xml:space="preserve">[A.6.1(b) varied by </w:t>
      </w:r>
      <w:hyperlink r:id="rId232" w:history="1">
        <w:r w:rsidRPr="00F97336">
          <w:rPr>
            <w:rStyle w:val="Hyperlink"/>
          </w:rPr>
          <w:t>PR743451</w:t>
        </w:r>
      </w:hyperlink>
      <w:r w:rsidRPr="00F97336">
        <w:t xml:space="preserve"> ppc 11Jul22]</w:t>
      </w:r>
    </w:p>
    <w:p w14:paraId="20DE98E6" w14:textId="3C01574F" w:rsidR="006A4516" w:rsidRPr="00F97336" w:rsidRDefault="005A2542" w:rsidP="005A2542">
      <w:pPr>
        <w:pStyle w:val="SubLevel3"/>
        <w:rPr>
          <w:w w:val="102"/>
        </w:rPr>
      </w:pPr>
      <w:r w:rsidRPr="00F97336">
        <w:rPr>
          <w:spacing w:val="-1"/>
        </w:rPr>
        <w:t>utilise</w:t>
      </w:r>
      <w:r w:rsidRPr="00F97336">
        <w:t xml:space="preserve">s </w:t>
      </w:r>
      <w:r w:rsidRPr="00F97336">
        <w:rPr>
          <w:spacing w:val="-1"/>
        </w:rPr>
        <w:t>th</w:t>
      </w:r>
      <w:r w:rsidRPr="00F97336">
        <w:t xml:space="preserve">e skills </w:t>
      </w:r>
      <w:r w:rsidRPr="00F97336">
        <w:rPr>
          <w:spacing w:val="5"/>
        </w:rPr>
        <w:t>a</w:t>
      </w:r>
      <w:r w:rsidRPr="00F97336">
        <w:rPr>
          <w:spacing w:val="-7"/>
        </w:rPr>
        <w:t>n</w:t>
      </w:r>
      <w:r w:rsidRPr="00F97336">
        <w:t xml:space="preserve">d </w:t>
      </w:r>
      <w:r w:rsidRPr="00F97336">
        <w:rPr>
          <w:spacing w:val="-1"/>
        </w:rPr>
        <w:t>knowledg</w:t>
      </w:r>
      <w:r w:rsidRPr="00F97336">
        <w:t xml:space="preserve">e </w:t>
      </w:r>
      <w:r w:rsidRPr="00F97336">
        <w:rPr>
          <w:spacing w:val="7"/>
        </w:rPr>
        <w:t>d</w:t>
      </w:r>
      <w:r w:rsidRPr="00F97336">
        <w:rPr>
          <w:spacing w:val="-4"/>
        </w:rPr>
        <w:t>e</w:t>
      </w:r>
      <w:r w:rsidRPr="00F97336">
        <w:t xml:space="preserve">rived from </w:t>
      </w:r>
      <w:r w:rsidRPr="00F97336">
        <w:rPr>
          <w:spacing w:val="-1"/>
        </w:rPr>
        <w:t>th</w:t>
      </w:r>
      <w:r w:rsidRPr="00F97336">
        <w:t>e Sport Coaching (specialising in tennis) or relevant</w:t>
      </w:r>
      <w:r w:rsidRPr="00F97336">
        <w:rPr>
          <w:spacing w:val="25"/>
        </w:rPr>
        <w:t xml:space="preserve"> </w:t>
      </w:r>
      <w:r w:rsidRPr="00F97336">
        <w:t>AQF Certificate Level IV competencies relevant to the work undertaken at this level;</w:t>
      </w:r>
    </w:p>
    <w:p w14:paraId="169C6402" w14:textId="77777777" w:rsidR="006A4516" w:rsidRPr="00F97336" w:rsidRDefault="006A4516" w:rsidP="00161102">
      <w:pPr>
        <w:pStyle w:val="SubLevel3"/>
      </w:pPr>
      <w:r w:rsidRPr="00F97336">
        <w:t>is employed to carry out work associated with the classification of tennis centre Club Professional.</w:t>
      </w:r>
    </w:p>
    <w:p w14:paraId="08B559E7" w14:textId="77777777" w:rsidR="006A4516" w:rsidRPr="00F97336" w:rsidRDefault="006A4516" w:rsidP="00161102">
      <w:pPr>
        <w:pStyle w:val="SubLevel2"/>
      </w:pPr>
      <w:r w:rsidRPr="00F97336">
        <w:t xml:space="preserve">Any dispute concerning an employee’s entitlement to be paid at Level 4A may </w:t>
      </w:r>
      <w:r w:rsidRPr="00F97336">
        <w:rPr>
          <w:w w:val="102"/>
        </w:rPr>
        <w:t xml:space="preserve">be </w:t>
      </w:r>
      <w:r w:rsidRPr="00F97336">
        <w:t xml:space="preserve">referred to the Fair Work Commission for determination. The Fair Work Commission may </w:t>
      </w:r>
      <w:r w:rsidRPr="00F97336">
        <w:rPr>
          <w:w w:val="102"/>
        </w:rPr>
        <w:t xml:space="preserve">require </w:t>
      </w:r>
      <w:r w:rsidRPr="00F97336">
        <w:t xml:space="preserve">an employee to demonstrate to its satisfaction that the employee utilises </w:t>
      </w:r>
      <w:r w:rsidRPr="00F97336">
        <w:lastRenderedPageBreak/>
        <w:t xml:space="preserve">skills </w:t>
      </w:r>
      <w:r w:rsidRPr="00F97336">
        <w:rPr>
          <w:w w:val="102"/>
        </w:rPr>
        <w:t xml:space="preserve">and </w:t>
      </w:r>
      <w:r w:rsidRPr="00F97336">
        <w:t xml:space="preserve">knowledge derived from the AQF Certificate Level IV competencies, and that </w:t>
      </w:r>
      <w:r w:rsidRPr="00F97336">
        <w:rPr>
          <w:w w:val="102"/>
        </w:rPr>
        <w:t xml:space="preserve">these </w:t>
      </w:r>
      <w:r w:rsidRPr="00F97336">
        <w:t xml:space="preserve">are relevant to the work the employee is </w:t>
      </w:r>
      <w:r w:rsidRPr="00F97336">
        <w:rPr>
          <w:w w:val="102"/>
        </w:rPr>
        <w:t>doing.</w:t>
      </w:r>
    </w:p>
    <w:p w14:paraId="304696BC" w14:textId="77777777" w:rsidR="006A4516" w:rsidRPr="00F97336" w:rsidRDefault="006A4516" w:rsidP="007C7747">
      <w:pPr>
        <w:pStyle w:val="SubLevel1Bold"/>
      </w:pPr>
      <w:r w:rsidRPr="00F97336">
        <w:t>Level 5</w:t>
      </w:r>
    </w:p>
    <w:p w14:paraId="1F117D65" w14:textId="77777777" w:rsidR="006A4516" w:rsidRPr="00F97336" w:rsidRDefault="006A4516" w:rsidP="00161102">
      <w:pPr>
        <w:pStyle w:val="SubLevel2"/>
      </w:pPr>
      <w:bookmarkStart w:id="384" w:name="_Ref341179372"/>
      <w:r w:rsidRPr="00F97336">
        <w:rPr>
          <w:spacing w:val="-1"/>
        </w:rPr>
        <w:t>A</w:t>
      </w:r>
      <w:r w:rsidRPr="00F97336">
        <w:t>n</w:t>
      </w:r>
      <w:r w:rsidRPr="00F97336">
        <w:rPr>
          <w:spacing w:val="5"/>
        </w:rPr>
        <w:t xml:space="preserve"> </w:t>
      </w:r>
      <w:r w:rsidRPr="00F97336">
        <w:rPr>
          <w:spacing w:val="-1"/>
        </w:rPr>
        <w:t>empl</w:t>
      </w:r>
      <w:r w:rsidRPr="00F97336">
        <w:rPr>
          <w:spacing w:val="12"/>
        </w:rPr>
        <w:t>o</w:t>
      </w:r>
      <w:r w:rsidRPr="00F97336">
        <w:rPr>
          <w:spacing w:val="-12"/>
        </w:rPr>
        <w:t>y</w:t>
      </w:r>
      <w:r w:rsidRPr="00F97336">
        <w:rPr>
          <w:spacing w:val="1"/>
        </w:rPr>
        <w:t>e</w:t>
      </w:r>
      <w:r w:rsidRPr="00F97336">
        <w:t>e</w:t>
      </w:r>
      <w:r w:rsidRPr="00F97336">
        <w:rPr>
          <w:spacing w:val="19"/>
        </w:rPr>
        <w:t xml:space="preserve"> </w:t>
      </w:r>
      <w:r w:rsidRPr="00F97336">
        <w:t>at</w:t>
      </w:r>
      <w:r w:rsidRPr="00F97336">
        <w:rPr>
          <w:spacing w:val="5"/>
        </w:rPr>
        <w:t xml:space="preserve"> </w:t>
      </w:r>
      <w:r w:rsidRPr="00F97336">
        <w:t>this</w:t>
      </w:r>
      <w:r w:rsidRPr="00F97336">
        <w:rPr>
          <w:spacing w:val="8"/>
        </w:rPr>
        <w:t xml:space="preserve"> </w:t>
      </w:r>
      <w:r w:rsidRPr="00F97336">
        <w:rPr>
          <w:w w:val="102"/>
        </w:rPr>
        <w:t>level:</w:t>
      </w:r>
      <w:bookmarkEnd w:id="384"/>
    </w:p>
    <w:p w14:paraId="7D045006" w14:textId="77777777" w:rsidR="006A4516" w:rsidRPr="00F97336" w:rsidRDefault="006A4516" w:rsidP="00161102">
      <w:pPr>
        <w:pStyle w:val="SubLevel3"/>
      </w:pPr>
      <w:r w:rsidRPr="00F97336">
        <w:t>h</w:t>
      </w:r>
      <w:r w:rsidRPr="00F97336">
        <w:rPr>
          <w:spacing w:val="7"/>
        </w:rPr>
        <w:t>o</w:t>
      </w:r>
      <w:r w:rsidRPr="00F97336">
        <w:t>lds</w:t>
      </w:r>
      <w:r w:rsidRPr="00F97336">
        <w:rPr>
          <w:spacing w:val="12"/>
        </w:rPr>
        <w:t xml:space="preserve"> </w:t>
      </w:r>
      <w:r w:rsidRPr="00F97336">
        <w:t>a</w:t>
      </w:r>
      <w:r w:rsidRPr="00F97336">
        <w:rPr>
          <w:spacing w:val="4"/>
        </w:rPr>
        <w:t xml:space="preserve"> </w:t>
      </w:r>
      <w:r w:rsidRPr="00F97336">
        <w:t>Fitness</w:t>
      </w:r>
      <w:r w:rsidRPr="00F97336">
        <w:rPr>
          <w:spacing w:val="14"/>
        </w:rPr>
        <w:t xml:space="preserve"> </w:t>
      </w:r>
      <w:r w:rsidRPr="00F97336">
        <w:t>Industry</w:t>
      </w:r>
      <w:r w:rsidRPr="00F97336">
        <w:rPr>
          <w:spacing w:val="5"/>
        </w:rPr>
        <w:t xml:space="preserve"> or </w:t>
      </w:r>
      <w:r w:rsidRPr="00F97336">
        <w:rPr>
          <w:color w:val="000000" w:themeColor="text1"/>
          <w:spacing w:val="5"/>
        </w:rPr>
        <w:t>Management (specialising in tennis)</w:t>
      </w:r>
      <w:r w:rsidR="001303D1" w:rsidRPr="00F97336">
        <w:rPr>
          <w:spacing w:val="5"/>
        </w:rPr>
        <w:t xml:space="preserve"> or Sport Coaching</w:t>
      </w:r>
      <w:r w:rsidRPr="00F97336">
        <w:rPr>
          <w:spacing w:val="5"/>
        </w:rPr>
        <w:t xml:space="preserve"> </w:t>
      </w:r>
      <w:r w:rsidRPr="00F97336">
        <w:t>AQF</w:t>
      </w:r>
      <w:r w:rsidRPr="00F97336">
        <w:rPr>
          <w:spacing w:val="11"/>
        </w:rPr>
        <w:t xml:space="preserve"> </w:t>
      </w:r>
      <w:r w:rsidRPr="00F97336">
        <w:t>Diploma</w:t>
      </w:r>
      <w:r w:rsidRPr="00F97336">
        <w:rPr>
          <w:spacing w:val="17"/>
        </w:rPr>
        <w:t xml:space="preserve"> </w:t>
      </w:r>
      <w:r w:rsidRPr="00F97336">
        <w:t>level</w:t>
      </w:r>
      <w:r w:rsidRPr="00F97336">
        <w:rPr>
          <w:spacing w:val="11"/>
        </w:rPr>
        <w:t xml:space="preserve"> </w:t>
      </w:r>
      <w:r w:rsidRPr="00F97336">
        <w:t>or</w:t>
      </w:r>
      <w:r w:rsidRPr="00F97336">
        <w:rPr>
          <w:spacing w:val="6"/>
        </w:rPr>
        <w:t xml:space="preserve"> </w:t>
      </w:r>
      <w:r w:rsidRPr="00F97336">
        <w:rPr>
          <w:w w:val="102"/>
        </w:rPr>
        <w:t>equivalent;</w:t>
      </w:r>
    </w:p>
    <w:p w14:paraId="297EE932" w14:textId="2372B9DD" w:rsidR="006A4516" w:rsidRPr="00F97336" w:rsidRDefault="006A4516" w:rsidP="00161102">
      <w:pPr>
        <w:pStyle w:val="SubLevel3"/>
      </w:pPr>
      <w:bookmarkStart w:id="385" w:name="_Ref38977195"/>
      <w:r w:rsidRPr="00F97336">
        <w:rPr>
          <w:spacing w:val="-1"/>
        </w:rPr>
        <w:t>utilise</w:t>
      </w:r>
      <w:r w:rsidRPr="00F97336">
        <w:t xml:space="preserve">s </w:t>
      </w:r>
      <w:r w:rsidRPr="00F97336">
        <w:rPr>
          <w:spacing w:val="-1"/>
        </w:rPr>
        <w:t>th</w:t>
      </w:r>
      <w:r w:rsidRPr="00F97336">
        <w:t xml:space="preserve">e skills </w:t>
      </w:r>
      <w:r w:rsidRPr="00F97336">
        <w:rPr>
          <w:spacing w:val="5"/>
        </w:rPr>
        <w:t>a</w:t>
      </w:r>
      <w:r w:rsidRPr="00F97336">
        <w:rPr>
          <w:spacing w:val="-7"/>
        </w:rPr>
        <w:t>n</w:t>
      </w:r>
      <w:r w:rsidRPr="00F97336">
        <w:t xml:space="preserve">d </w:t>
      </w:r>
      <w:r w:rsidRPr="00F97336">
        <w:rPr>
          <w:spacing w:val="-1"/>
        </w:rPr>
        <w:t>knowledg</w:t>
      </w:r>
      <w:r w:rsidRPr="00F97336">
        <w:t xml:space="preserve">e </w:t>
      </w:r>
      <w:r w:rsidRPr="00F97336">
        <w:rPr>
          <w:spacing w:val="7"/>
        </w:rPr>
        <w:t>d</w:t>
      </w:r>
      <w:r w:rsidRPr="00F97336">
        <w:rPr>
          <w:spacing w:val="-4"/>
        </w:rPr>
        <w:t>e</w:t>
      </w:r>
      <w:r w:rsidRPr="00F97336">
        <w:t xml:space="preserve">rived from </w:t>
      </w:r>
      <w:r w:rsidRPr="00F97336">
        <w:rPr>
          <w:spacing w:val="-1"/>
        </w:rPr>
        <w:t>th</w:t>
      </w:r>
      <w:r w:rsidRPr="00F97336">
        <w:t xml:space="preserve">e Fitness </w:t>
      </w:r>
      <w:r w:rsidRPr="00F97336">
        <w:rPr>
          <w:spacing w:val="-3"/>
        </w:rPr>
        <w:t>In</w:t>
      </w:r>
      <w:r w:rsidRPr="00F97336">
        <w:rPr>
          <w:spacing w:val="7"/>
        </w:rPr>
        <w:t>d</w:t>
      </w:r>
      <w:r w:rsidRPr="00F97336">
        <w:rPr>
          <w:spacing w:val="2"/>
        </w:rPr>
        <w:t>ustr</w:t>
      </w:r>
      <w:r w:rsidRPr="00F97336">
        <w:t xml:space="preserve">y </w:t>
      </w:r>
      <w:r w:rsidR="002B18E9" w:rsidRPr="00F97336">
        <w:rPr>
          <w:spacing w:val="5"/>
        </w:rPr>
        <w:t xml:space="preserve">or </w:t>
      </w:r>
      <w:r w:rsidRPr="00F97336">
        <w:rPr>
          <w:spacing w:val="5"/>
        </w:rPr>
        <w:t xml:space="preserve">Management (specialising in tennis) </w:t>
      </w:r>
      <w:r w:rsidR="00A67A94" w:rsidRPr="00F97336">
        <w:rPr>
          <w:spacing w:val="5"/>
        </w:rPr>
        <w:t xml:space="preserve">or Sporting Coaching </w:t>
      </w:r>
      <w:r w:rsidRPr="00F97336">
        <w:rPr>
          <w:w w:val="102"/>
        </w:rPr>
        <w:t>A</w:t>
      </w:r>
      <w:r w:rsidRPr="00F97336">
        <w:rPr>
          <w:spacing w:val="2"/>
          <w:w w:val="102"/>
        </w:rPr>
        <w:t xml:space="preserve">QF </w:t>
      </w:r>
      <w:r w:rsidRPr="00F97336">
        <w:t>Diploma</w:t>
      </w:r>
      <w:r w:rsidRPr="00F97336">
        <w:rPr>
          <w:spacing w:val="16"/>
        </w:rPr>
        <w:t xml:space="preserve"> </w:t>
      </w:r>
      <w:r w:rsidR="000E061B" w:rsidRPr="00F97336">
        <w:t>level</w:t>
      </w:r>
      <w:r w:rsidR="000E061B" w:rsidRPr="00F97336">
        <w:rPr>
          <w:spacing w:val="11"/>
        </w:rPr>
        <w:t xml:space="preserve"> </w:t>
      </w:r>
      <w:r w:rsidRPr="00F97336">
        <w:t>relevant</w:t>
      </w:r>
      <w:r w:rsidRPr="00F97336">
        <w:rPr>
          <w:spacing w:val="15"/>
        </w:rPr>
        <w:t xml:space="preserve"> </w:t>
      </w:r>
      <w:r w:rsidRPr="00F97336">
        <w:t>to</w:t>
      </w:r>
      <w:r w:rsidRPr="00F97336">
        <w:rPr>
          <w:spacing w:val="4"/>
        </w:rPr>
        <w:t xml:space="preserve"> </w:t>
      </w:r>
      <w:r w:rsidRPr="00F97336">
        <w:t>the</w:t>
      </w:r>
      <w:r w:rsidRPr="00F97336">
        <w:rPr>
          <w:spacing w:val="6"/>
        </w:rPr>
        <w:t xml:space="preserve"> </w:t>
      </w:r>
      <w:r w:rsidRPr="00F97336">
        <w:t>work</w:t>
      </w:r>
      <w:r w:rsidRPr="00F97336">
        <w:rPr>
          <w:spacing w:val="10"/>
        </w:rPr>
        <w:t xml:space="preserve"> </w:t>
      </w:r>
      <w:r w:rsidRPr="00F97336">
        <w:t>undertaken</w:t>
      </w:r>
      <w:r w:rsidRPr="00F97336">
        <w:rPr>
          <w:spacing w:val="21"/>
        </w:rPr>
        <w:t xml:space="preserve"> </w:t>
      </w:r>
      <w:r w:rsidRPr="00F97336">
        <w:t>at</w:t>
      </w:r>
      <w:r w:rsidRPr="00F97336">
        <w:rPr>
          <w:spacing w:val="4"/>
        </w:rPr>
        <w:t xml:space="preserve"> </w:t>
      </w:r>
      <w:r w:rsidRPr="00F97336">
        <w:t>this</w:t>
      </w:r>
      <w:r w:rsidRPr="00F97336">
        <w:rPr>
          <w:spacing w:val="6"/>
        </w:rPr>
        <w:t xml:space="preserve"> </w:t>
      </w:r>
      <w:r w:rsidRPr="00F97336">
        <w:rPr>
          <w:w w:val="102"/>
        </w:rPr>
        <w:t>level;</w:t>
      </w:r>
      <w:bookmarkEnd w:id="385"/>
    </w:p>
    <w:p w14:paraId="04C4F61D" w14:textId="77777777" w:rsidR="006A4516" w:rsidRPr="00F97336" w:rsidRDefault="006A4516" w:rsidP="008464E3">
      <w:pPr>
        <w:pStyle w:val="SubLevel3"/>
      </w:pPr>
      <w:r w:rsidRPr="00F97336">
        <w:rPr>
          <w:spacing w:val="-5"/>
        </w:rPr>
        <w:t>i</w:t>
      </w:r>
      <w:r w:rsidRPr="00F97336">
        <w:t>s</w:t>
      </w:r>
      <w:r w:rsidRPr="00F97336">
        <w:rPr>
          <w:spacing w:val="52"/>
        </w:rPr>
        <w:t xml:space="preserve"> </w:t>
      </w:r>
      <w:r w:rsidRPr="00F97336">
        <w:t>empl</w:t>
      </w:r>
      <w:r w:rsidRPr="00F97336">
        <w:rPr>
          <w:spacing w:val="12"/>
        </w:rPr>
        <w:t>o</w:t>
      </w:r>
      <w:r w:rsidRPr="00F97336">
        <w:rPr>
          <w:spacing w:val="-17"/>
        </w:rPr>
        <w:t>y</w:t>
      </w:r>
      <w:r w:rsidRPr="00F97336">
        <w:rPr>
          <w:spacing w:val="1"/>
        </w:rPr>
        <w:t>e</w:t>
      </w:r>
      <w:r w:rsidRPr="00F97336">
        <w:t xml:space="preserve">d </w:t>
      </w:r>
      <w:r w:rsidRPr="00F97336">
        <w:rPr>
          <w:spacing w:val="3"/>
        </w:rPr>
        <w:t>t</w:t>
      </w:r>
      <w:r w:rsidRPr="00F97336">
        <w:t>o</w:t>
      </w:r>
      <w:r w:rsidRPr="00F97336">
        <w:rPr>
          <w:spacing w:val="52"/>
        </w:rPr>
        <w:t xml:space="preserve"> </w:t>
      </w:r>
      <w:r w:rsidRPr="00F97336">
        <w:rPr>
          <w:spacing w:val="2"/>
        </w:rPr>
        <w:t>carr</w:t>
      </w:r>
      <w:r w:rsidRPr="00F97336">
        <w:t>y</w:t>
      </w:r>
      <w:r w:rsidRPr="00F97336">
        <w:rPr>
          <w:spacing w:val="43"/>
        </w:rPr>
        <w:t xml:space="preserve"> </w:t>
      </w:r>
      <w:r w:rsidRPr="00F97336">
        <w:rPr>
          <w:spacing w:val="2"/>
        </w:rPr>
        <w:t>o</w:t>
      </w:r>
      <w:r w:rsidRPr="00F97336">
        <w:rPr>
          <w:spacing w:val="3"/>
        </w:rPr>
        <w:t>u</w:t>
      </w:r>
      <w:r w:rsidRPr="00F97336">
        <w:t xml:space="preserve">t </w:t>
      </w:r>
      <w:r w:rsidRPr="00F97336">
        <w:rPr>
          <w:spacing w:val="-9"/>
        </w:rPr>
        <w:t>w</w:t>
      </w:r>
      <w:r w:rsidRPr="00F97336">
        <w:rPr>
          <w:spacing w:val="7"/>
        </w:rPr>
        <w:t>o</w:t>
      </w:r>
      <w:r w:rsidRPr="00F97336">
        <w:rPr>
          <w:spacing w:val="-3"/>
        </w:rPr>
        <w:t>r</w:t>
      </w:r>
      <w:r w:rsidRPr="00F97336">
        <w:t xml:space="preserve">k associated </w:t>
      </w:r>
      <w:r w:rsidRPr="00F97336">
        <w:rPr>
          <w:spacing w:val="-2"/>
        </w:rPr>
        <w:t>wi</w:t>
      </w:r>
      <w:r w:rsidRPr="00F97336">
        <w:rPr>
          <w:spacing w:val="9"/>
        </w:rPr>
        <w:t>t</w:t>
      </w:r>
      <w:r w:rsidRPr="00F97336">
        <w:t xml:space="preserve">h </w:t>
      </w:r>
      <w:r w:rsidRPr="00F97336">
        <w:rPr>
          <w:spacing w:val="-2"/>
        </w:rPr>
        <w:t>th</w:t>
      </w:r>
      <w:r w:rsidRPr="00F97336">
        <w:t>e</w:t>
      </w:r>
      <w:r w:rsidRPr="00F97336">
        <w:rPr>
          <w:spacing w:val="53"/>
        </w:rPr>
        <w:t xml:space="preserve"> </w:t>
      </w:r>
      <w:r w:rsidRPr="00F97336">
        <w:t>classifica</w:t>
      </w:r>
      <w:r w:rsidRPr="00F97336">
        <w:rPr>
          <w:spacing w:val="9"/>
        </w:rPr>
        <w:t>t</w:t>
      </w:r>
      <w:r w:rsidRPr="00F97336">
        <w:rPr>
          <w:spacing w:val="-1"/>
        </w:rPr>
        <w:t>io</w:t>
      </w:r>
      <w:r w:rsidRPr="00F97336">
        <w:t xml:space="preserve">n </w:t>
      </w:r>
      <w:r w:rsidRPr="00F97336">
        <w:rPr>
          <w:spacing w:val="7"/>
        </w:rPr>
        <w:t>o</w:t>
      </w:r>
      <w:r w:rsidRPr="00F97336">
        <w:t>f</w:t>
      </w:r>
      <w:r w:rsidRPr="00F97336">
        <w:rPr>
          <w:spacing w:val="51"/>
        </w:rPr>
        <w:t xml:space="preserve"> </w:t>
      </w:r>
      <w:r w:rsidRPr="00F97336">
        <w:rPr>
          <w:spacing w:val="-1"/>
          <w:w w:val="102"/>
        </w:rPr>
        <w:t>F</w:t>
      </w:r>
      <w:r w:rsidRPr="00F97336">
        <w:rPr>
          <w:spacing w:val="1"/>
          <w:w w:val="102"/>
        </w:rPr>
        <w:t xml:space="preserve">itness </w:t>
      </w:r>
      <w:r w:rsidRPr="00F97336">
        <w:t>Trainer,</w:t>
      </w:r>
      <w:r w:rsidR="00E7523E" w:rsidRPr="00F97336">
        <w:rPr>
          <w:spacing w:val="14"/>
        </w:rPr>
        <w:t xml:space="preserve"> </w:t>
      </w:r>
      <w:r w:rsidRPr="00F97336">
        <w:t>Fitness</w:t>
      </w:r>
      <w:r w:rsidRPr="00F97336">
        <w:rPr>
          <w:spacing w:val="13"/>
        </w:rPr>
        <w:t xml:space="preserve"> </w:t>
      </w:r>
      <w:r w:rsidRPr="00F97336">
        <w:t>Specialist, tennis centre Master Club Professional or tennis centre High Performance Coach;</w:t>
      </w:r>
      <w:r w:rsidRPr="00F97336">
        <w:rPr>
          <w:spacing w:val="19"/>
        </w:rPr>
        <w:t xml:space="preserve"> </w:t>
      </w:r>
      <w:r w:rsidRPr="00F97336">
        <w:rPr>
          <w:w w:val="102"/>
        </w:rPr>
        <w:t>and</w:t>
      </w:r>
    </w:p>
    <w:p w14:paraId="13226CF0" w14:textId="77777777" w:rsidR="006A4516" w:rsidRPr="00F97336" w:rsidRDefault="006A4516" w:rsidP="008464E3">
      <w:pPr>
        <w:pStyle w:val="SubLevel3"/>
      </w:pPr>
      <w:r w:rsidRPr="00F97336">
        <w:rPr>
          <w:spacing w:val="-7"/>
        </w:rPr>
        <w:t>h</w:t>
      </w:r>
      <w:r w:rsidRPr="00F97336">
        <w:rPr>
          <w:spacing w:val="5"/>
        </w:rPr>
        <w:t>a</w:t>
      </w:r>
      <w:r w:rsidRPr="00F97336">
        <w:t>s</w:t>
      </w:r>
      <w:r w:rsidRPr="00F97336">
        <w:rPr>
          <w:spacing w:val="7"/>
        </w:rPr>
        <w:t xml:space="preserve"> </w:t>
      </w:r>
      <w:r w:rsidRPr="00F97336">
        <w:t>demonstrated</w:t>
      </w:r>
      <w:r w:rsidRPr="00F97336">
        <w:rPr>
          <w:spacing w:val="25"/>
        </w:rPr>
        <w:t xml:space="preserve"> </w:t>
      </w:r>
      <w:r w:rsidRPr="00F97336">
        <w:t>an</w:t>
      </w:r>
      <w:r w:rsidRPr="00F97336">
        <w:rPr>
          <w:spacing w:val="5"/>
        </w:rPr>
        <w:t xml:space="preserve"> </w:t>
      </w:r>
      <w:r w:rsidRPr="00F97336">
        <w:t>abili</w:t>
      </w:r>
      <w:r w:rsidRPr="00F97336">
        <w:rPr>
          <w:spacing w:val="8"/>
        </w:rPr>
        <w:t>t</w:t>
      </w:r>
      <w:r w:rsidRPr="00F97336">
        <w:t>y</w:t>
      </w:r>
      <w:r w:rsidRPr="00F97336">
        <w:rPr>
          <w:spacing w:val="12"/>
        </w:rPr>
        <w:t xml:space="preserve"> </w:t>
      </w:r>
      <w:r w:rsidRPr="00F97336">
        <w:t>to</w:t>
      </w:r>
      <w:r w:rsidRPr="00F97336">
        <w:rPr>
          <w:spacing w:val="4"/>
        </w:rPr>
        <w:t xml:space="preserve"> </w:t>
      </w:r>
      <w:r w:rsidRPr="00F97336">
        <w:t>train</w:t>
      </w:r>
      <w:r w:rsidRPr="00F97336">
        <w:rPr>
          <w:spacing w:val="9"/>
        </w:rPr>
        <w:t xml:space="preserve"> </w:t>
      </w:r>
      <w:r w:rsidRPr="00F97336">
        <w:t>or</w:t>
      </w:r>
      <w:r w:rsidRPr="00F97336">
        <w:rPr>
          <w:spacing w:val="5"/>
        </w:rPr>
        <w:t xml:space="preserve"> </w:t>
      </w:r>
      <w:r w:rsidRPr="00F97336">
        <w:t>develop</w:t>
      </w:r>
      <w:r w:rsidRPr="00F97336">
        <w:rPr>
          <w:spacing w:val="15"/>
        </w:rPr>
        <w:t xml:space="preserve"> </w:t>
      </w:r>
      <w:r w:rsidRPr="00F97336">
        <w:t>programs</w:t>
      </w:r>
      <w:r w:rsidRPr="00F97336">
        <w:rPr>
          <w:spacing w:val="18"/>
        </w:rPr>
        <w:t xml:space="preserve"> </w:t>
      </w:r>
      <w:r w:rsidRPr="00F97336">
        <w:t>for</w:t>
      </w:r>
      <w:r w:rsidRPr="00F97336">
        <w:rPr>
          <w:spacing w:val="9"/>
        </w:rPr>
        <w:t xml:space="preserve"> </w:t>
      </w:r>
      <w:r w:rsidRPr="00F97336">
        <w:t>special</w:t>
      </w:r>
      <w:r w:rsidRPr="00F97336">
        <w:rPr>
          <w:spacing w:val="13"/>
        </w:rPr>
        <w:t xml:space="preserve"> </w:t>
      </w:r>
      <w:r w:rsidRPr="00F97336">
        <w:rPr>
          <w:w w:val="102"/>
        </w:rPr>
        <w:t>groups.</w:t>
      </w:r>
    </w:p>
    <w:p w14:paraId="2AB9E1B8" w14:textId="77777777" w:rsidR="006A4516" w:rsidRPr="00F97336" w:rsidRDefault="006A4516" w:rsidP="00161102">
      <w:pPr>
        <w:pStyle w:val="SubLevel2"/>
      </w:pPr>
      <w:r w:rsidRPr="00F97336">
        <w:t>An</w:t>
      </w:r>
      <w:r w:rsidRPr="00F97336">
        <w:rPr>
          <w:spacing w:val="5"/>
        </w:rPr>
        <w:t xml:space="preserve"> </w:t>
      </w:r>
      <w:r w:rsidRPr="00F97336">
        <w:t>empl</w:t>
      </w:r>
      <w:r w:rsidRPr="00F97336">
        <w:rPr>
          <w:spacing w:val="12"/>
        </w:rPr>
        <w:t>o</w:t>
      </w:r>
      <w:r w:rsidRPr="00F97336">
        <w:rPr>
          <w:spacing w:val="-12"/>
        </w:rPr>
        <w:t>y</w:t>
      </w:r>
      <w:r w:rsidRPr="00F97336">
        <w:rPr>
          <w:spacing w:val="1"/>
        </w:rPr>
        <w:t>e</w:t>
      </w:r>
      <w:r w:rsidRPr="00F97336">
        <w:t>e</w:t>
      </w:r>
      <w:r w:rsidRPr="00F97336">
        <w:rPr>
          <w:spacing w:val="20"/>
        </w:rPr>
        <w:t xml:space="preserve"> </w:t>
      </w:r>
      <w:r w:rsidRPr="00F97336">
        <w:rPr>
          <w:spacing w:val="1"/>
        </w:rPr>
        <w:t>a</w:t>
      </w:r>
      <w:r w:rsidRPr="00F97336">
        <w:t>t</w:t>
      </w:r>
      <w:r w:rsidRPr="00F97336">
        <w:rPr>
          <w:spacing w:val="6"/>
        </w:rPr>
        <w:t xml:space="preserve"> </w:t>
      </w:r>
      <w:r w:rsidRPr="00F97336">
        <w:rPr>
          <w:spacing w:val="1"/>
        </w:rPr>
        <w:t>thi</w:t>
      </w:r>
      <w:r w:rsidRPr="00F97336">
        <w:t>s</w:t>
      </w:r>
      <w:r w:rsidRPr="00F97336">
        <w:rPr>
          <w:spacing w:val="24"/>
        </w:rPr>
        <w:t xml:space="preserve"> </w:t>
      </w:r>
      <w:r w:rsidRPr="00F97336">
        <w:t>level</w:t>
      </w:r>
      <w:r w:rsidRPr="00F97336">
        <w:rPr>
          <w:spacing w:val="10"/>
        </w:rPr>
        <w:t xml:space="preserve"> </w:t>
      </w:r>
      <w:r w:rsidRPr="00F97336">
        <w:t>exercises</w:t>
      </w:r>
      <w:r w:rsidRPr="00F97336">
        <w:rPr>
          <w:spacing w:val="28"/>
        </w:rPr>
        <w:t xml:space="preserve"> </w:t>
      </w:r>
      <w:r w:rsidRPr="00F97336">
        <w:rPr>
          <w:spacing w:val="-1"/>
        </w:rPr>
        <w:t>hig</w:t>
      </w:r>
      <w:r w:rsidRPr="00F97336">
        <w:t>h</w:t>
      </w:r>
      <w:r w:rsidRPr="00F97336">
        <w:rPr>
          <w:spacing w:val="19"/>
        </w:rPr>
        <w:t xml:space="preserve"> </w:t>
      </w:r>
      <w:r w:rsidRPr="00F97336">
        <w:rPr>
          <w:spacing w:val="-5"/>
        </w:rPr>
        <w:t>l</w:t>
      </w:r>
      <w:r w:rsidRPr="00F97336">
        <w:rPr>
          <w:spacing w:val="5"/>
        </w:rPr>
        <w:t>e</w:t>
      </w:r>
      <w:r w:rsidRPr="00F97336">
        <w:rPr>
          <w:spacing w:val="-7"/>
        </w:rPr>
        <w:t>v</w:t>
      </w:r>
      <w:r w:rsidRPr="00F97336">
        <w:rPr>
          <w:spacing w:val="5"/>
        </w:rPr>
        <w:t>e</w:t>
      </w:r>
      <w:r w:rsidRPr="00F97336">
        <w:rPr>
          <w:spacing w:val="1"/>
        </w:rPr>
        <w:t>l</w:t>
      </w:r>
      <w:r w:rsidRPr="00F97336">
        <w:t>s</w:t>
      </w:r>
      <w:r w:rsidRPr="00F97336">
        <w:rPr>
          <w:spacing w:val="13"/>
        </w:rPr>
        <w:t xml:space="preserve"> </w:t>
      </w:r>
      <w:r w:rsidRPr="00F97336">
        <w:rPr>
          <w:spacing w:val="1"/>
        </w:rPr>
        <w:t>o</w:t>
      </w:r>
      <w:r w:rsidRPr="00F97336">
        <w:t>f</w:t>
      </w:r>
      <w:r w:rsidRPr="00F97336">
        <w:rPr>
          <w:spacing w:val="17"/>
        </w:rPr>
        <w:t xml:space="preserve"> </w:t>
      </w:r>
      <w:r w:rsidRPr="00F97336">
        <w:t>initia</w:t>
      </w:r>
      <w:r w:rsidRPr="00F97336">
        <w:rPr>
          <w:spacing w:val="4"/>
        </w:rPr>
        <w:t>t</w:t>
      </w:r>
      <w:r w:rsidRPr="00F97336">
        <w:t>ive</w:t>
      </w:r>
      <w:r w:rsidRPr="00F97336">
        <w:rPr>
          <w:spacing w:val="17"/>
        </w:rPr>
        <w:t xml:space="preserve"> </w:t>
      </w:r>
      <w:r w:rsidRPr="00F97336">
        <w:t>and</w:t>
      </w:r>
      <w:r w:rsidRPr="00F97336">
        <w:rPr>
          <w:spacing w:val="20"/>
        </w:rPr>
        <w:t xml:space="preserve"> </w:t>
      </w:r>
      <w:r w:rsidRPr="00F97336">
        <w:rPr>
          <w:spacing w:val="1"/>
        </w:rPr>
        <w:t>judgmen</w:t>
      </w:r>
      <w:r w:rsidRPr="00F97336">
        <w:t>t</w:t>
      </w:r>
      <w:r w:rsidRPr="00F97336">
        <w:rPr>
          <w:spacing w:val="20"/>
        </w:rPr>
        <w:t xml:space="preserve"> </w:t>
      </w:r>
      <w:r w:rsidRPr="00F97336">
        <w:rPr>
          <w:spacing w:val="1"/>
        </w:rPr>
        <w:t>wit</w:t>
      </w:r>
      <w:r w:rsidRPr="00F97336">
        <w:t>h</w:t>
      </w:r>
      <w:r w:rsidRPr="00F97336">
        <w:rPr>
          <w:spacing w:val="11"/>
        </w:rPr>
        <w:t xml:space="preserve"> </w:t>
      </w:r>
      <w:r w:rsidRPr="00F97336">
        <w:rPr>
          <w:spacing w:val="1"/>
          <w:w w:val="102"/>
        </w:rPr>
        <w:t xml:space="preserve">broad </w:t>
      </w:r>
      <w:r w:rsidRPr="00F97336">
        <w:t>instruction</w:t>
      </w:r>
      <w:r w:rsidRPr="00F97336">
        <w:rPr>
          <w:spacing w:val="54"/>
        </w:rPr>
        <w:t xml:space="preserve"> </w:t>
      </w:r>
      <w:r w:rsidRPr="00F97336">
        <w:rPr>
          <w:spacing w:val="-4"/>
        </w:rPr>
        <w:t>i</w:t>
      </w:r>
      <w:r w:rsidRPr="00F97336">
        <w:t>n</w:t>
      </w:r>
      <w:r w:rsidRPr="00F97336">
        <w:rPr>
          <w:spacing w:val="31"/>
        </w:rPr>
        <w:t xml:space="preserve"> </w:t>
      </w:r>
      <w:r w:rsidRPr="00F97336">
        <w:rPr>
          <w:spacing w:val="1"/>
        </w:rPr>
        <w:t>th</w:t>
      </w:r>
      <w:r w:rsidRPr="00F97336">
        <w:t>e</w:t>
      </w:r>
      <w:r w:rsidRPr="00F97336">
        <w:rPr>
          <w:spacing w:val="37"/>
        </w:rPr>
        <w:t xml:space="preserve"> </w:t>
      </w:r>
      <w:r w:rsidRPr="00F97336">
        <w:t>performance</w:t>
      </w:r>
      <w:r w:rsidRPr="00F97336">
        <w:rPr>
          <w:spacing w:val="53"/>
        </w:rPr>
        <w:t xml:space="preserve"> </w:t>
      </w:r>
      <w:r w:rsidRPr="00F97336">
        <w:rPr>
          <w:spacing w:val="7"/>
        </w:rPr>
        <w:t>o</w:t>
      </w:r>
      <w:r w:rsidRPr="00F97336">
        <w:t>f</w:t>
      </w:r>
      <w:r w:rsidRPr="00F97336">
        <w:rPr>
          <w:spacing w:val="32"/>
        </w:rPr>
        <w:t xml:space="preserve"> </w:t>
      </w:r>
      <w:r w:rsidRPr="00F97336">
        <w:t>t</w:t>
      </w:r>
      <w:r w:rsidRPr="00F97336">
        <w:rPr>
          <w:spacing w:val="-7"/>
        </w:rPr>
        <w:t>h</w:t>
      </w:r>
      <w:r w:rsidRPr="00F97336">
        <w:rPr>
          <w:spacing w:val="5"/>
        </w:rPr>
        <w:t>e</w:t>
      </w:r>
      <w:r w:rsidRPr="00F97336">
        <w:rPr>
          <w:spacing w:val="-2"/>
        </w:rPr>
        <w:t>i</w:t>
      </w:r>
      <w:r w:rsidRPr="00F97336">
        <w:t>r</w:t>
      </w:r>
      <w:r w:rsidRPr="00F97336">
        <w:rPr>
          <w:spacing w:val="38"/>
        </w:rPr>
        <w:t xml:space="preserve"> </w:t>
      </w:r>
      <w:r w:rsidRPr="00F97336">
        <w:rPr>
          <w:spacing w:val="1"/>
        </w:rPr>
        <w:t>duties</w:t>
      </w:r>
      <w:r w:rsidRPr="00F97336">
        <w:t>.</w:t>
      </w:r>
      <w:r w:rsidRPr="00F97336">
        <w:rPr>
          <w:spacing w:val="44"/>
        </w:rPr>
        <w:t xml:space="preserve"> </w:t>
      </w:r>
      <w:r w:rsidRPr="00F97336">
        <w:t>An</w:t>
      </w:r>
      <w:r w:rsidRPr="00F97336">
        <w:rPr>
          <w:spacing w:val="29"/>
        </w:rPr>
        <w:t xml:space="preserve"> </w:t>
      </w:r>
      <w:r w:rsidRPr="00F97336">
        <w:t>employee</w:t>
      </w:r>
      <w:r w:rsidRPr="00F97336">
        <w:rPr>
          <w:spacing w:val="52"/>
        </w:rPr>
        <w:t xml:space="preserve"> </w:t>
      </w:r>
      <w:r w:rsidRPr="00F97336">
        <w:t>at</w:t>
      </w:r>
      <w:r w:rsidRPr="00F97336">
        <w:rPr>
          <w:spacing w:val="35"/>
        </w:rPr>
        <w:t xml:space="preserve"> </w:t>
      </w:r>
      <w:r w:rsidRPr="00F97336">
        <w:t>this</w:t>
      </w:r>
      <w:r w:rsidRPr="00F97336">
        <w:rPr>
          <w:spacing w:val="38"/>
        </w:rPr>
        <w:t xml:space="preserve"> </w:t>
      </w:r>
      <w:r w:rsidRPr="00F97336">
        <w:t>level</w:t>
      </w:r>
      <w:r w:rsidRPr="00F97336">
        <w:rPr>
          <w:spacing w:val="40"/>
        </w:rPr>
        <w:t xml:space="preserve"> </w:t>
      </w:r>
      <w:r w:rsidRPr="00F97336">
        <w:rPr>
          <w:spacing w:val="-5"/>
        </w:rPr>
        <w:t>w</w:t>
      </w:r>
      <w:r w:rsidRPr="00F97336">
        <w:rPr>
          <w:spacing w:val="7"/>
        </w:rPr>
        <w:t>o</w:t>
      </w:r>
      <w:r w:rsidRPr="00F97336">
        <w:rPr>
          <w:spacing w:val="2"/>
        </w:rPr>
        <w:t>ul</w:t>
      </w:r>
      <w:r w:rsidRPr="00F97336">
        <w:t>d</w:t>
      </w:r>
      <w:r w:rsidRPr="00F97336">
        <w:rPr>
          <w:spacing w:val="39"/>
        </w:rPr>
        <w:t xml:space="preserve"> </w:t>
      </w:r>
      <w:r w:rsidRPr="00F97336">
        <w:rPr>
          <w:spacing w:val="2"/>
          <w:w w:val="102"/>
        </w:rPr>
        <w:t xml:space="preserve">be </w:t>
      </w:r>
      <w:r w:rsidRPr="00F97336">
        <w:rPr>
          <w:spacing w:val="-4"/>
        </w:rPr>
        <w:t>a</w:t>
      </w:r>
      <w:r w:rsidRPr="00F97336">
        <w:rPr>
          <w:spacing w:val="7"/>
        </w:rPr>
        <w:t>b</w:t>
      </w:r>
      <w:r w:rsidRPr="00F97336">
        <w:t>le</w:t>
      </w:r>
      <w:r w:rsidRPr="00F97336">
        <w:rPr>
          <w:spacing w:val="8"/>
        </w:rPr>
        <w:t xml:space="preserve"> </w:t>
      </w:r>
      <w:r w:rsidRPr="00F97336">
        <w:t>to</w:t>
      </w:r>
      <w:r w:rsidRPr="00F97336">
        <w:rPr>
          <w:spacing w:val="4"/>
        </w:rPr>
        <w:t xml:space="preserve"> </w:t>
      </w:r>
      <w:r w:rsidRPr="00F97336">
        <w:t>supervise</w:t>
      </w:r>
      <w:r w:rsidRPr="00F97336">
        <w:rPr>
          <w:spacing w:val="18"/>
        </w:rPr>
        <w:t xml:space="preserve"> </w:t>
      </w:r>
      <w:r w:rsidRPr="00F97336">
        <w:t>Level</w:t>
      </w:r>
      <w:r w:rsidRPr="00F97336">
        <w:rPr>
          <w:spacing w:val="11"/>
        </w:rPr>
        <w:t xml:space="preserve"> </w:t>
      </w:r>
      <w:r w:rsidRPr="00F97336">
        <w:t>4</w:t>
      </w:r>
      <w:r w:rsidRPr="00F97336">
        <w:rPr>
          <w:spacing w:val="3"/>
        </w:rPr>
        <w:t xml:space="preserve"> </w:t>
      </w:r>
      <w:r w:rsidRPr="00F97336">
        <w:t>emplo</w:t>
      </w:r>
      <w:r w:rsidRPr="00F97336">
        <w:rPr>
          <w:spacing w:val="-12"/>
        </w:rPr>
        <w:t>y</w:t>
      </w:r>
      <w:r w:rsidRPr="00F97336">
        <w:rPr>
          <w:spacing w:val="1"/>
        </w:rPr>
        <w:t>ee</w:t>
      </w:r>
      <w:r w:rsidRPr="00F97336">
        <w:t>s</w:t>
      </w:r>
      <w:r w:rsidRPr="00F97336">
        <w:rPr>
          <w:spacing w:val="20"/>
        </w:rPr>
        <w:t xml:space="preserve"> </w:t>
      </w:r>
      <w:r w:rsidRPr="00F97336">
        <w:rPr>
          <w:spacing w:val="1"/>
        </w:rPr>
        <w:t>wher</w:t>
      </w:r>
      <w:r w:rsidRPr="00F97336">
        <w:t>e</w:t>
      </w:r>
      <w:r w:rsidRPr="00F97336">
        <w:rPr>
          <w:spacing w:val="14"/>
        </w:rPr>
        <w:t xml:space="preserve"> </w:t>
      </w:r>
      <w:r w:rsidRPr="00F97336">
        <w:rPr>
          <w:spacing w:val="1"/>
          <w:w w:val="102"/>
        </w:rPr>
        <w:t>requested.</w:t>
      </w:r>
    </w:p>
    <w:p w14:paraId="381521F7" w14:textId="77777777" w:rsidR="006A4516" w:rsidRPr="00F97336" w:rsidRDefault="006A4516" w:rsidP="00A46021">
      <w:pPr>
        <w:pStyle w:val="SubLevel1Bold"/>
        <w:rPr>
          <w:w w:val="102"/>
        </w:rPr>
      </w:pPr>
      <w:r w:rsidRPr="00F97336">
        <w:t>Level</w:t>
      </w:r>
      <w:r w:rsidRPr="00F97336">
        <w:rPr>
          <w:spacing w:val="11"/>
        </w:rPr>
        <w:t xml:space="preserve"> </w:t>
      </w:r>
      <w:r w:rsidRPr="00F97336">
        <w:rPr>
          <w:w w:val="102"/>
        </w:rPr>
        <w:t>6</w:t>
      </w:r>
    </w:p>
    <w:p w14:paraId="1DC4DD92" w14:textId="77777777" w:rsidR="006A4516" w:rsidRPr="00F97336" w:rsidRDefault="006A4516" w:rsidP="00161102">
      <w:pPr>
        <w:pStyle w:val="SubLevel2"/>
      </w:pPr>
      <w:bookmarkStart w:id="386" w:name="_Ref341179382"/>
      <w:r w:rsidRPr="00F97336">
        <w:rPr>
          <w:spacing w:val="-1"/>
        </w:rPr>
        <w:t>A</w:t>
      </w:r>
      <w:r w:rsidRPr="00F97336">
        <w:t>n</w:t>
      </w:r>
      <w:r w:rsidRPr="00F97336">
        <w:rPr>
          <w:spacing w:val="5"/>
        </w:rPr>
        <w:t xml:space="preserve"> </w:t>
      </w:r>
      <w:r w:rsidRPr="00F97336">
        <w:rPr>
          <w:spacing w:val="-1"/>
        </w:rPr>
        <w:t>empl</w:t>
      </w:r>
      <w:r w:rsidRPr="00F97336">
        <w:rPr>
          <w:spacing w:val="12"/>
        </w:rPr>
        <w:t>o</w:t>
      </w:r>
      <w:r w:rsidRPr="00F97336">
        <w:rPr>
          <w:spacing w:val="-12"/>
        </w:rPr>
        <w:t>y</w:t>
      </w:r>
      <w:r w:rsidRPr="00F97336">
        <w:rPr>
          <w:spacing w:val="1"/>
        </w:rPr>
        <w:t>e</w:t>
      </w:r>
      <w:r w:rsidRPr="00F97336">
        <w:t>e</w:t>
      </w:r>
      <w:r w:rsidRPr="00F97336">
        <w:rPr>
          <w:spacing w:val="20"/>
        </w:rPr>
        <w:t xml:space="preserve"> </w:t>
      </w:r>
      <w:r w:rsidRPr="00F97336">
        <w:rPr>
          <w:spacing w:val="1"/>
        </w:rPr>
        <w:t>a</w:t>
      </w:r>
      <w:r w:rsidRPr="00F97336">
        <w:t>t</w:t>
      </w:r>
      <w:r w:rsidRPr="00F97336">
        <w:rPr>
          <w:spacing w:val="6"/>
        </w:rPr>
        <w:t xml:space="preserve"> </w:t>
      </w:r>
      <w:r w:rsidRPr="00F97336">
        <w:t>this</w:t>
      </w:r>
      <w:r w:rsidRPr="00F97336">
        <w:rPr>
          <w:spacing w:val="7"/>
        </w:rPr>
        <w:t xml:space="preserve"> </w:t>
      </w:r>
      <w:r w:rsidRPr="00F97336">
        <w:t>level</w:t>
      </w:r>
      <w:r w:rsidRPr="00F97336">
        <w:rPr>
          <w:spacing w:val="10"/>
        </w:rPr>
        <w:t xml:space="preserve"> </w:t>
      </w:r>
      <w:r w:rsidRPr="00F97336">
        <w:t>has</w:t>
      </w:r>
      <w:r w:rsidRPr="00F97336">
        <w:rPr>
          <w:spacing w:val="7"/>
        </w:rPr>
        <w:t xml:space="preserve"> </w:t>
      </w:r>
      <w:r w:rsidRPr="00F97336">
        <w:t>duties</w:t>
      </w:r>
      <w:r w:rsidRPr="00F97336">
        <w:rPr>
          <w:spacing w:val="12"/>
        </w:rPr>
        <w:t xml:space="preserve"> </w:t>
      </w:r>
      <w:r w:rsidRPr="00F97336">
        <w:t>which</w:t>
      </w:r>
      <w:r w:rsidRPr="00F97336">
        <w:rPr>
          <w:spacing w:val="12"/>
        </w:rPr>
        <w:t xml:space="preserve"> </w:t>
      </w:r>
      <w:r w:rsidRPr="00F97336">
        <w:t>include</w:t>
      </w:r>
      <w:r w:rsidRPr="00F97336">
        <w:rPr>
          <w:spacing w:val="14"/>
        </w:rPr>
        <w:t xml:space="preserve"> </w:t>
      </w:r>
      <w:r w:rsidRPr="00F97336">
        <w:t>but</w:t>
      </w:r>
      <w:r w:rsidRPr="00F97336">
        <w:rPr>
          <w:spacing w:val="7"/>
        </w:rPr>
        <w:t xml:space="preserve"> </w:t>
      </w:r>
      <w:r w:rsidRPr="00F97336">
        <w:t>are</w:t>
      </w:r>
      <w:r w:rsidRPr="00F97336">
        <w:rPr>
          <w:spacing w:val="6"/>
        </w:rPr>
        <w:t xml:space="preserve"> </w:t>
      </w:r>
      <w:r w:rsidRPr="00F97336">
        <w:t>not</w:t>
      </w:r>
      <w:r w:rsidRPr="00F97336">
        <w:rPr>
          <w:spacing w:val="7"/>
        </w:rPr>
        <w:t xml:space="preserve"> </w:t>
      </w:r>
      <w:r w:rsidRPr="00F97336">
        <w:t>limited</w:t>
      </w:r>
      <w:r w:rsidRPr="00F97336">
        <w:rPr>
          <w:spacing w:val="16"/>
        </w:rPr>
        <w:t xml:space="preserve"> </w:t>
      </w:r>
      <w:r w:rsidRPr="00F97336">
        <w:rPr>
          <w:spacing w:val="3"/>
          <w:w w:val="102"/>
        </w:rPr>
        <w:t>to:</w:t>
      </w:r>
      <w:bookmarkEnd w:id="386"/>
    </w:p>
    <w:p w14:paraId="2474DF8A" w14:textId="77777777" w:rsidR="006A4516" w:rsidRPr="00F97336" w:rsidRDefault="006A4516" w:rsidP="00161102">
      <w:pPr>
        <w:pStyle w:val="SubLevel3"/>
      </w:pPr>
      <w:r w:rsidRPr="00F97336">
        <w:t xml:space="preserve">supervision </w:t>
      </w:r>
      <w:r w:rsidRPr="00F97336">
        <w:rPr>
          <w:spacing w:val="7"/>
        </w:rPr>
        <w:t>o</w:t>
      </w:r>
      <w:r w:rsidRPr="00F97336">
        <w:t>f</w:t>
      </w:r>
      <w:r w:rsidRPr="00F97336">
        <w:rPr>
          <w:spacing w:val="51"/>
        </w:rPr>
        <w:t xml:space="preserve"> </w:t>
      </w:r>
      <w:r w:rsidRPr="00F97336">
        <w:rPr>
          <w:spacing w:val="-3"/>
        </w:rPr>
        <w:t>f</w:t>
      </w:r>
      <w:r w:rsidRPr="00F97336">
        <w:t>ront</w:t>
      </w:r>
      <w:r w:rsidRPr="00F97336">
        <w:rPr>
          <w:spacing w:val="50"/>
        </w:rPr>
        <w:t xml:space="preserve"> </w:t>
      </w:r>
      <w:r w:rsidRPr="00F97336">
        <w:rPr>
          <w:spacing w:val="4"/>
        </w:rPr>
        <w:t>de</w:t>
      </w:r>
      <w:r w:rsidRPr="00F97336">
        <w:rPr>
          <w:spacing w:val="-6"/>
        </w:rPr>
        <w:t>s</w:t>
      </w:r>
      <w:r w:rsidRPr="00F97336">
        <w:rPr>
          <w:spacing w:val="-1"/>
        </w:rPr>
        <w:t>k</w:t>
      </w:r>
      <w:r w:rsidRPr="00F97336">
        <w:t xml:space="preserve">, including customer </w:t>
      </w:r>
      <w:r w:rsidRPr="00F97336">
        <w:rPr>
          <w:spacing w:val="-1"/>
        </w:rPr>
        <w:t>liaiso</w:t>
      </w:r>
      <w:r w:rsidRPr="00F97336">
        <w:t xml:space="preserve">n </w:t>
      </w:r>
      <w:r w:rsidRPr="00F97336">
        <w:rPr>
          <w:spacing w:val="-1"/>
        </w:rPr>
        <w:t>an</w:t>
      </w:r>
      <w:r w:rsidRPr="00F97336">
        <w:t xml:space="preserve">d </w:t>
      </w:r>
      <w:r w:rsidRPr="00F97336">
        <w:rPr>
          <w:spacing w:val="-1"/>
        </w:rPr>
        <w:t>rosterin</w:t>
      </w:r>
      <w:r w:rsidRPr="00F97336">
        <w:t>g of</w:t>
      </w:r>
      <w:r w:rsidRPr="00F97336">
        <w:rPr>
          <w:spacing w:val="54"/>
        </w:rPr>
        <w:t xml:space="preserve"> </w:t>
      </w:r>
      <w:r w:rsidRPr="00F97336">
        <w:rPr>
          <w:spacing w:val="1"/>
          <w:w w:val="102"/>
        </w:rPr>
        <w:t xml:space="preserve">front </w:t>
      </w:r>
      <w:r w:rsidRPr="00F97336">
        <w:t>office</w:t>
      </w:r>
      <w:r w:rsidRPr="00F97336">
        <w:rPr>
          <w:spacing w:val="11"/>
        </w:rPr>
        <w:t xml:space="preserve"> </w:t>
      </w:r>
      <w:r w:rsidRPr="00F97336">
        <w:rPr>
          <w:w w:val="102"/>
        </w:rPr>
        <w:t>staff;</w:t>
      </w:r>
    </w:p>
    <w:p w14:paraId="32B07F22" w14:textId="77777777" w:rsidR="006A4516" w:rsidRPr="00F97336" w:rsidRDefault="006A4516" w:rsidP="00161102">
      <w:pPr>
        <w:pStyle w:val="SubLevel3"/>
      </w:pPr>
      <w:r w:rsidRPr="00F97336">
        <w:t xml:space="preserve">supervision, training </w:t>
      </w:r>
      <w:r w:rsidRPr="00F97336">
        <w:rPr>
          <w:spacing w:val="2"/>
        </w:rPr>
        <w:t>an</w:t>
      </w:r>
      <w:r w:rsidRPr="00F97336">
        <w:t xml:space="preserve">d </w:t>
      </w:r>
      <w:r w:rsidRPr="00F97336">
        <w:rPr>
          <w:spacing w:val="1"/>
        </w:rPr>
        <w:t>c</w:t>
      </w:r>
      <w:r w:rsidRPr="00F97336">
        <w:rPr>
          <w:spacing w:val="2"/>
        </w:rPr>
        <w:t>o</w:t>
      </w:r>
      <w:r w:rsidRPr="00F97336">
        <w:rPr>
          <w:spacing w:val="-3"/>
        </w:rPr>
        <w:t>-</w:t>
      </w:r>
      <w:r w:rsidRPr="00F97336">
        <w:t xml:space="preserve">ordination </w:t>
      </w:r>
      <w:r w:rsidRPr="00F97336">
        <w:rPr>
          <w:spacing w:val="3"/>
        </w:rPr>
        <w:t>(i</w:t>
      </w:r>
      <w:r w:rsidRPr="00F97336">
        <w:rPr>
          <w:spacing w:val="-7"/>
        </w:rPr>
        <w:t>n</w:t>
      </w:r>
      <w:r w:rsidRPr="00F97336">
        <w:rPr>
          <w:spacing w:val="5"/>
        </w:rPr>
        <w:t>c</w:t>
      </w:r>
      <w:r w:rsidRPr="00F97336">
        <w:rPr>
          <w:spacing w:val="-5"/>
        </w:rPr>
        <w:t>l</w:t>
      </w:r>
      <w:r w:rsidRPr="00F97336">
        <w:rPr>
          <w:spacing w:val="5"/>
        </w:rPr>
        <w:t>ud</w:t>
      </w:r>
      <w:r w:rsidRPr="00F97336">
        <w:rPr>
          <w:spacing w:val="-5"/>
        </w:rPr>
        <w:t>i</w:t>
      </w:r>
      <w:r w:rsidRPr="00F97336">
        <w:rPr>
          <w:spacing w:val="-2"/>
        </w:rPr>
        <w:t>n</w:t>
      </w:r>
      <w:r w:rsidRPr="00F97336">
        <w:t xml:space="preserve">g </w:t>
      </w:r>
      <w:r w:rsidRPr="00F97336">
        <w:rPr>
          <w:spacing w:val="1"/>
        </w:rPr>
        <w:t>rostering</w:t>
      </w:r>
      <w:r w:rsidRPr="00F97336">
        <w:t xml:space="preserve">) </w:t>
      </w:r>
      <w:r w:rsidRPr="00F97336">
        <w:rPr>
          <w:spacing w:val="7"/>
        </w:rPr>
        <w:t>o</w:t>
      </w:r>
      <w:r w:rsidRPr="00F97336">
        <w:t xml:space="preserve">f </w:t>
      </w:r>
      <w:r w:rsidRPr="00F97336">
        <w:rPr>
          <w:spacing w:val="1"/>
          <w:w w:val="102"/>
        </w:rPr>
        <w:t xml:space="preserve">employees </w:t>
      </w:r>
      <w:r w:rsidRPr="00F97336">
        <w:t>within</w:t>
      </w:r>
      <w:r w:rsidRPr="00F97336">
        <w:rPr>
          <w:spacing w:val="12"/>
        </w:rPr>
        <w:t xml:space="preserve"> </w:t>
      </w:r>
      <w:r w:rsidRPr="00F97336">
        <w:t>their</w:t>
      </w:r>
      <w:r w:rsidRPr="00F97336">
        <w:rPr>
          <w:spacing w:val="9"/>
        </w:rPr>
        <w:t xml:space="preserve"> </w:t>
      </w:r>
      <w:r w:rsidRPr="00F97336">
        <w:t>respec</w:t>
      </w:r>
      <w:r w:rsidRPr="00F97336">
        <w:rPr>
          <w:spacing w:val="-1"/>
        </w:rPr>
        <w:t>t</w:t>
      </w:r>
      <w:r w:rsidRPr="00F97336">
        <w:rPr>
          <w:spacing w:val="5"/>
        </w:rPr>
        <w:t>i</w:t>
      </w:r>
      <w:r w:rsidRPr="00F97336">
        <w:rPr>
          <w:spacing w:val="-7"/>
        </w:rPr>
        <w:t>v</w:t>
      </w:r>
      <w:r w:rsidRPr="00F97336">
        <w:t>e</w:t>
      </w:r>
      <w:r w:rsidRPr="00F97336">
        <w:rPr>
          <w:spacing w:val="20"/>
        </w:rPr>
        <w:t xml:space="preserve"> </w:t>
      </w:r>
      <w:r w:rsidRPr="00F97336">
        <w:t>work</w:t>
      </w:r>
      <w:r w:rsidRPr="00F97336">
        <w:rPr>
          <w:spacing w:val="11"/>
        </w:rPr>
        <w:t xml:space="preserve"> </w:t>
      </w:r>
      <w:r w:rsidRPr="00F97336">
        <w:t>area</w:t>
      </w:r>
      <w:r w:rsidRPr="00F97336">
        <w:rPr>
          <w:spacing w:val="9"/>
        </w:rPr>
        <w:t xml:space="preserve"> </w:t>
      </w:r>
      <w:r w:rsidRPr="00F97336">
        <w:t>to</w:t>
      </w:r>
      <w:r w:rsidRPr="00F97336">
        <w:rPr>
          <w:spacing w:val="5"/>
        </w:rPr>
        <w:t xml:space="preserve"> </w:t>
      </w:r>
      <w:r w:rsidRPr="00F97336">
        <w:t>ensure</w:t>
      </w:r>
      <w:r w:rsidRPr="00F97336">
        <w:rPr>
          <w:spacing w:val="13"/>
        </w:rPr>
        <w:t xml:space="preserve"> </w:t>
      </w:r>
      <w:r w:rsidRPr="00F97336">
        <w:t>delivery</w:t>
      </w:r>
      <w:r w:rsidRPr="00F97336">
        <w:rPr>
          <w:spacing w:val="9"/>
        </w:rPr>
        <w:t xml:space="preserve"> </w:t>
      </w:r>
      <w:r w:rsidRPr="00F97336">
        <w:rPr>
          <w:spacing w:val="7"/>
        </w:rPr>
        <w:t>o</w:t>
      </w:r>
      <w:r w:rsidRPr="00F97336">
        <w:t>f</w:t>
      </w:r>
      <w:r w:rsidRPr="00F97336">
        <w:rPr>
          <w:spacing w:val="2"/>
        </w:rPr>
        <w:t xml:space="preserve"> </w:t>
      </w:r>
      <w:r w:rsidRPr="00F97336">
        <w:rPr>
          <w:w w:val="102"/>
        </w:rPr>
        <w:t>service;</w:t>
      </w:r>
    </w:p>
    <w:p w14:paraId="380A1890" w14:textId="77777777" w:rsidR="006A4516" w:rsidRPr="00F97336" w:rsidRDefault="006A4516" w:rsidP="00161102">
      <w:pPr>
        <w:pStyle w:val="SubLevel3"/>
      </w:pPr>
      <w:r w:rsidRPr="00F97336">
        <w:rPr>
          <w:spacing w:val="-4"/>
        </w:rPr>
        <w:t>th</w:t>
      </w:r>
      <w:r w:rsidRPr="00F97336">
        <w:rPr>
          <w:spacing w:val="7"/>
        </w:rPr>
        <w:t>o</w:t>
      </w:r>
      <w:r w:rsidRPr="00F97336">
        <w:rPr>
          <w:spacing w:val="1"/>
        </w:rPr>
        <w:t>s</w:t>
      </w:r>
      <w:r w:rsidRPr="00F97336">
        <w:t>e</w:t>
      </w:r>
      <w:r w:rsidRPr="00F97336">
        <w:rPr>
          <w:spacing w:val="11"/>
        </w:rPr>
        <w:t xml:space="preserve"> </w:t>
      </w:r>
      <w:r w:rsidRPr="00F97336">
        <w:rPr>
          <w:spacing w:val="1"/>
        </w:rPr>
        <w:t>o</w:t>
      </w:r>
      <w:r w:rsidRPr="00F97336">
        <w:t>f</w:t>
      </w:r>
      <w:r w:rsidRPr="00F97336">
        <w:rPr>
          <w:spacing w:val="6"/>
        </w:rPr>
        <w:t xml:space="preserve"> </w:t>
      </w:r>
      <w:r w:rsidRPr="00F97336">
        <w:t>a</w:t>
      </w:r>
      <w:r w:rsidRPr="00F97336">
        <w:rPr>
          <w:spacing w:val="4"/>
        </w:rPr>
        <w:t xml:space="preserve"> </w:t>
      </w:r>
      <w:r w:rsidRPr="00F97336">
        <w:rPr>
          <w:spacing w:val="1"/>
        </w:rPr>
        <w:t>trad</w:t>
      </w:r>
      <w:r w:rsidRPr="00F97336">
        <w:t>e</w:t>
      </w:r>
      <w:r w:rsidRPr="00F97336">
        <w:rPr>
          <w:spacing w:val="11"/>
        </w:rPr>
        <w:t xml:space="preserve"> </w:t>
      </w:r>
      <w:r w:rsidRPr="00F97336">
        <w:rPr>
          <w:spacing w:val="1"/>
        </w:rPr>
        <w:t>qualifie</w:t>
      </w:r>
      <w:r w:rsidRPr="00F97336">
        <w:t>d</w:t>
      </w:r>
      <w:r w:rsidRPr="00F97336">
        <w:rPr>
          <w:spacing w:val="18"/>
        </w:rPr>
        <w:t xml:space="preserve"> </w:t>
      </w:r>
      <w:r w:rsidRPr="00F97336">
        <w:rPr>
          <w:spacing w:val="1"/>
        </w:rPr>
        <w:t>perso</w:t>
      </w:r>
      <w:r w:rsidRPr="00F97336">
        <w:t>n</w:t>
      </w:r>
      <w:r w:rsidRPr="00F97336">
        <w:rPr>
          <w:spacing w:val="14"/>
        </w:rPr>
        <w:t xml:space="preserve"> </w:t>
      </w:r>
      <w:r w:rsidRPr="00F97336">
        <w:rPr>
          <w:spacing w:val="1"/>
        </w:rPr>
        <w:t>i</w:t>
      </w:r>
      <w:r w:rsidRPr="00F97336">
        <w:t>n</w:t>
      </w:r>
      <w:r w:rsidRPr="00F97336">
        <w:rPr>
          <w:spacing w:val="5"/>
        </w:rPr>
        <w:t xml:space="preserve"> </w:t>
      </w:r>
      <w:r w:rsidRPr="00F97336">
        <w:t>a</w:t>
      </w:r>
      <w:r w:rsidRPr="00F97336">
        <w:rPr>
          <w:spacing w:val="4"/>
        </w:rPr>
        <w:t xml:space="preserve"> </w:t>
      </w:r>
      <w:r w:rsidRPr="00F97336">
        <w:rPr>
          <w:spacing w:val="1"/>
        </w:rPr>
        <w:t>singl</w:t>
      </w:r>
      <w:r w:rsidRPr="00F97336">
        <w:t>e</w:t>
      </w:r>
      <w:r w:rsidRPr="00F97336">
        <w:rPr>
          <w:spacing w:val="13"/>
        </w:rPr>
        <w:t xml:space="preserve"> </w:t>
      </w:r>
      <w:r w:rsidRPr="00F97336">
        <w:rPr>
          <w:spacing w:val="1"/>
        </w:rPr>
        <w:t>trad</w:t>
      </w:r>
      <w:r w:rsidRPr="00F97336">
        <w:t>e</w:t>
      </w:r>
      <w:r w:rsidRPr="00F97336">
        <w:rPr>
          <w:spacing w:val="11"/>
        </w:rPr>
        <w:t xml:space="preserve"> </w:t>
      </w:r>
      <w:r w:rsidRPr="00F97336">
        <w:rPr>
          <w:spacing w:val="1"/>
        </w:rPr>
        <w:t>strea</w:t>
      </w:r>
      <w:r w:rsidRPr="00F97336">
        <w:t>m</w:t>
      </w:r>
      <w:r w:rsidRPr="00F97336">
        <w:rPr>
          <w:spacing w:val="14"/>
        </w:rPr>
        <w:t xml:space="preserve"> </w:t>
      </w:r>
      <w:r w:rsidRPr="00F97336">
        <w:rPr>
          <w:spacing w:val="1"/>
        </w:rPr>
        <w:t>an</w:t>
      </w:r>
      <w:r w:rsidRPr="00F97336">
        <w:t>d</w:t>
      </w:r>
      <w:r w:rsidRPr="00F97336">
        <w:rPr>
          <w:spacing w:val="10"/>
        </w:rPr>
        <w:t xml:space="preserve"> </w:t>
      </w:r>
      <w:r w:rsidRPr="00F97336">
        <w:rPr>
          <w:spacing w:val="1"/>
        </w:rPr>
        <w:t>th</w:t>
      </w:r>
      <w:r w:rsidRPr="00F97336">
        <w:t>e</w:t>
      </w:r>
      <w:r w:rsidRPr="00F97336">
        <w:rPr>
          <w:spacing w:val="8"/>
        </w:rPr>
        <w:t xml:space="preserve"> </w:t>
      </w:r>
      <w:r w:rsidRPr="00F97336">
        <w:rPr>
          <w:spacing w:val="1"/>
        </w:rPr>
        <w:t>givin</w:t>
      </w:r>
      <w:r w:rsidRPr="00F97336">
        <w:t>g</w:t>
      </w:r>
      <w:r w:rsidRPr="00F97336">
        <w:rPr>
          <w:spacing w:val="14"/>
        </w:rPr>
        <w:t xml:space="preserve"> </w:t>
      </w:r>
      <w:r w:rsidRPr="00F97336">
        <w:rPr>
          <w:spacing w:val="1"/>
        </w:rPr>
        <w:t>o</w:t>
      </w:r>
      <w:r w:rsidRPr="00F97336">
        <w:t>f</w:t>
      </w:r>
      <w:r w:rsidRPr="00F97336">
        <w:rPr>
          <w:spacing w:val="7"/>
        </w:rPr>
        <w:t xml:space="preserve"> </w:t>
      </w:r>
      <w:r w:rsidRPr="00F97336">
        <w:rPr>
          <w:spacing w:val="1"/>
          <w:w w:val="102"/>
        </w:rPr>
        <w:t xml:space="preserve">trade </w:t>
      </w:r>
      <w:r w:rsidRPr="00F97336">
        <w:t>directions</w:t>
      </w:r>
      <w:r w:rsidRPr="00F97336">
        <w:rPr>
          <w:spacing w:val="19"/>
        </w:rPr>
        <w:t xml:space="preserve"> </w:t>
      </w:r>
      <w:r w:rsidRPr="00F97336">
        <w:t>to</w:t>
      </w:r>
      <w:r w:rsidRPr="00F97336">
        <w:rPr>
          <w:spacing w:val="5"/>
        </w:rPr>
        <w:t xml:space="preserve"> </w:t>
      </w:r>
      <w:r w:rsidRPr="00F97336">
        <w:t>Level</w:t>
      </w:r>
      <w:r w:rsidRPr="00F97336">
        <w:rPr>
          <w:spacing w:val="12"/>
        </w:rPr>
        <w:t xml:space="preserve"> </w:t>
      </w:r>
      <w:r w:rsidRPr="00F97336">
        <w:t>1</w:t>
      </w:r>
      <w:r w:rsidRPr="00F97336">
        <w:rPr>
          <w:spacing w:val="4"/>
        </w:rPr>
        <w:t xml:space="preserve"> </w:t>
      </w:r>
      <w:r w:rsidRPr="00F97336">
        <w:t>to</w:t>
      </w:r>
      <w:r w:rsidRPr="00F97336">
        <w:rPr>
          <w:spacing w:val="5"/>
        </w:rPr>
        <w:t xml:space="preserve"> </w:t>
      </w:r>
      <w:r w:rsidRPr="00F97336">
        <w:t>5</w:t>
      </w:r>
      <w:r w:rsidRPr="00F97336">
        <w:rPr>
          <w:spacing w:val="4"/>
        </w:rPr>
        <w:t xml:space="preserve"> </w:t>
      </w:r>
      <w:r w:rsidRPr="00F97336">
        <w:rPr>
          <w:w w:val="102"/>
        </w:rPr>
        <w:t>emplo</w:t>
      </w:r>
      <w:r w:rsidRPr="00F97336">
        <w:rPr>
          <w:spacing w:val="-12"/>
          <w:w w:val="102"/>
        </w:rPr>
        <w:t>y</w:t>
      </w:r>
      <w:r w:rsidRPr="00F97336">
        <w:rPr>
          <w:spacing w:val="-2"/>
          <w:w w:val="102"/>
        </w:rPr>
        <w:t>ees;</w:t>
      </w:r>
    </w:p>
    <w:p w14:paraId="765D24A6" w14:textId="77777777" w:rsidR="006A4516" w:rsidRPr="00F97336" w:rsidRDefault="006A4516" w:rsidP="00161102">
      <w:pPr>
        <w:pStyle w:val="SubLevel3"/>
      </w:pPr>
      <w:r w:rsidRPr="00F97336">
        <w:t>supervision</w:t>
      </w:r>
      <w:r w:rsidRPr="00F97336">
        <w:rPr>
          <w:spacing w:val="22"/>
        </w:rPr>
        <w:t xml:space="preserve"> </w:t>
      </w:r>
      <w:r w:rsidRPr="00F97336">
        <w:t>of</w:t>
      </w:r>
      <w:r w:rsidRPr="00F97336">
        <w:rPr>
          <w:spacing w:val="6"/>
        </w:rPr>
        <w:t xml:space="preserve"> </w:t>
      </w:r>
      <w:r w:rsidRPr="00F97336">
        <w:t>floor</w:t>
      </w:r>
      <w:r w:rsidRPr="00F97336">
        <w:rPr>
          <w:spacing w:val="11"/>
        </w:rPr>
        <w:t xml:space="preserve"> </w:t>
      </w:r>
      <w:r w:rsidRPr="00F97336">
        <w:t>staff;</w:t>
      </w:r>
      <w:r w:rsidRPr="00F97336">
        <w:rPr>
          <w:spacing w:val="11"/>
        </w:rPr>
        <w:t xml:space="preserve"> </w:t>
      </w:r>
      <w:r w:rsidRPr="00F97336">
        <w:rPr>
          <w:w w:val="102"/>
        </w:rPr>
        <w:t>or</w:t>
      </w:r>
    </w:p>
    <w:p w14:paraId="6E53FA6D" w14:textId="77777777" w:rsidR="006A4516" w:rsidRPr="00F97336" w:rsidRDefault="006A4516" w:rsidP="00161102">
      <w:pPr>
        <w:pStyle w:val="SubLevel3"/>
      </w:pPr>
      <w:r w:rsidRPr="00F97336">
        <w:t>overseeing</w:t>
      </w:r>
      <w:r w:rsidRPr="00F97336">
        <w:rPr>
          <w:spacing w:val="19"/>
        </w:rPr>
        <w:t xml:space="preserve"> </w:t>
      </w:r>
      <w:r w:rsidRPr="00F97336">
        <w:rPr>
          <w:spacing w:val="1"/>
        </w:rPr>
        <w:t>th</w:t>
      </w:r>
      <w:r w:rsidRPr="00F97336">
        <w:t>e</w:t>
      </w:r>
      <w:r w:rsidRPr="00F97336">
        <w:rPr>
          <w:spacing w:val="9"/>
        </w:rPr>
        <w:t xml:space="preserve"> </w:t>
      </w:r>
      <w:r w:rsidRPr="00F97336">
        <w:rPr>
          <w:spacing w:val="1"/>
        </w:rPr>
        <w:t>da</w:t>
      </w:r>
      <w:r w:rsidRPr="00F97336">
        <w:t>y</w:t>
      </w:r>
      <w:r w:rsidRPr="00F97336">
        <w:rPr>
          <w:spacing w:val="-7"/>
        </w:rPr>
        <w:t xml:space="preserve"> </w:t>
      </w:r>
      <w:r w:rsidRPr="00F97336">
        <w:rPr>
          <w:spacing w:val="3"/>
        </w:rPr>
        <w:t>t</w:t>
      </w:r>
      <w:r w:rsidRPr="00F97336">
        <w:t>o</w:t>
      </w:r>
      <w:r w:rsidRPr="00F97336">
        <w:rPr>
          <w:spacing w:val="10"/>
        </w:rPr>
        <w:t xml:space="preserve"> </w:t>
      </w:r>
      <w:r w:rsidRPr="00F97336">
        <w:rPr>
          <w:spacing w:val="3"/>
        </w:rPr>
        <w:t>da</w:t>
      </w:r>
      <w:r w:rsidRPr="00F97336">
        <w:t>y</w:t>
      </w:r>
      <w:r w:rsidRPr="00F97336">
        <w:rPr>
          <w:spacing w:val="-4"/>
        </w:rPr>
        <w:t xml:space="preserve"> </w:t>
      </w:r>
      <w:r w:rsidRPr="00F97336">
        <w:t>activities</w:t>
      </w:r>
      <w:r w:rsidRPr="00F97336">
        <w:rPr>
          <w:spacing w:val="18"/>
        </w:rPr>
        <w:t xml:space="preserve"> </w:t>
      </w:r>
      <w:r w:rsidRPr="00F97336">
        <w:t>and</w:t>
      </w:r>
      <w:r w:rsidRPr="00F97336">
        <w:rPr>
          <w:spacing w:val="8"/>
        </w:rPr>
        <w:t xml:space="preserve"> </w:t>
      </w:r>
      <w:r w:rsidRPr="00F97336">
        <w:t>operations</w:t>
      </w:r>
      <w:r w:rsidRPr="00F97336">
        <w:rPr>
          <w:spacing w:val="20"/>
        </w:rPr>
        <w:t xml:space="preserve"> </w:t>
      </w:r>
      <w:r w:rsidRPr="00F97336">
        <w:t>of</w:t>
      </w:r>
      <w:r w:rsidRPr="00F97336">
        <w:rPr>
          <w:spacing w:val="6"/>
        </w:rPr>
        <w:t xml:space="preserve"> </w:t>
      </w:r>
      <w:r w:rsidRPr="00F97336">
        <w:t>the</w:t>
      </w:r>
      <w:r w:rsidRPr="00F97336">
        <w:rPr>
          <w:spacing w:val="8"/>
        </w:rPr>
        <w:t xml:space="preserve"> </w:t>
      </w:r>
      <w:r w:rsidRPr="00F97336">
        <w:rPr>
          <w:spacing w:val="-2"/>
          <w:w w:val="102"/>
        </w:rPr>
        <w:t>b</w:t>
      </w:r>
      <w:r w:rsidRPr="00F97336">
        <w:rPr>
          <w:spacing w:val="7"/>
          <w:w w:val="102"/>
        </w:rPr>
        <w:t>u</w:t>
      </w:r>
      <w:r w:rsidRPr="00F97336">
        <w:rPr>
          <w:spacing w:val="-6"/>
          <w:w w:val="102"/>
        </w:rPr>
        <w:t>s</w:t>
      </w:r>
      <w:r w:rsidRPr="00F97336">
        <w:rPr>
          <w:spacing w:val="-1"/>
          <w:w w:val="102"/>
        </w:rPr>
        <w:t>iness.</w:t>
      </w:r>
    </w:p>
    <w:p w14:paraId="26BB06D5" w14:textId="77777777" w:rsidR="006A4516" w:rsidRPr="00F97336" w:rsidRDefault="006A4516" w:rsidP="00CE2484">
      <w:pPr>
        <w:pStyle w:val="SubLevel1Bold"/>
        <w:rPr>
          <w:w w:val="102"/>
        </w:rPr>
      </w:pPr>
      <w:r w:rsidRPr="00F97336">
        <w:t>Level</w:t>
      </w:r>
      <w:r w:rsidRPr="00F97336">
        <w:rPr>
          <w:spacing w:val="11"/>
        </w:rPr>
        <w:t xml:space="preserve"> </w:t>
      </w:r>
      <w:r w:rsidRPr="00F97336">
        <w:rPr>
          <w:w w:val="102"/>
        </w:rPr>
        <w:t>7</w:t>
      </w:r>
    </w:p>
    <w:p w14:paraId="7001EE1F" w14:textId="77777777" w:rsidR="006A4516" w:rsidRPr="00F97336" w:rsidRDefault="006A4516" w:rsidP="00161102">
      <w:pPr>
        <w:pStyle w:val="SubLevel2"/>
      </w:pPr>
      <w:r w:rsidRPr="00F97336">
        <w:rPr>
          <w:spacing w:val="-3"/>
        </w:rPr>
        <w:t>A</w:t>
      </w:r>
      <w:r w:rsidRPr="00F97336">
        <w:t>n empl</w:t>
      </w:r>
      <w:r w:rsidRPr="00F97336">
        <w:rPr>
          <w:spacing w:val="12"/>
        </w:rPr>
        <w:t>o</w:t>
      </w:r>
      <w:r w:rsidRPr="00F97336">
        <w:rPr>
          <w:spacing w:val="-12"/>
        </w:rPr>
        <w:t>y</w:t>
      </w:r>
      <w:r w:rsidRPr="00F97336">
        <w:rPr>
          <w:spacing w:val="1"/>
        </w:rPr>
        <w:t>e</w:t>
      </w:r>
      <w:r w:rsidRPr="00F97336">
        <w:t xml:space="preserve">e at this </w:t>
      </w:r>
      <w:r w:rsidRPr="00F97336">
        <w:rPr>
          <w:spacing w:val="-1"/>
        </w:rPr>
        <w:t>leve</w:t>
      </w:r>
      <w:r w:rsidRPr="00F97336">
        <w:t xml:space="preserve">l </w:t>
      </w:r>
      <w:r w:rsidRPr="00F97336">
        <w:rPr>
          <w:spacing w:val="-1"/>
        </w:rPr>
        <w:t>i</w:t>
      </w:r>
      <w:r w:rsidRPr="00F97336">
        <w:t xml:space="preserve">s </w:t>
      </w:r>
      <w:r w:rsidRPr="00F97336">
        <w:rPr>
          <w:spacing w:val="1"/>
        </w:rPr>
        <w:t>engage</w:t>
      </w:r>
      <w:r w:rsidRPr="00F97336">
        <w:t xml:space="preserve">d </w:t>
      </w:r>
      <w:r w:rsidRPr="00F97336">
        <w:rPr>
          <w:spacing w:val="-1"/>
        </w:rPr>
        <w:t>i</w:t>
      </w:r>
      <w:r w:rsidRPr="00F97336">
        <w:t xml:space="preserve">n supervising, training </w:t>
      </w:r>
      <w:r w:rsidRPr="00F97336">
        <w:rPr>
          <w:spacing w:val="5"/>
        </w:rPr>
        <w:t>a</w:t>
      </w:r>
      <w:r w:rsidRPr="00F97336">
        <w:rPr>
          <w:spacing w:val="-7"/>
        </w:rPr>
        <w:t>n</w:t>
      </w:r>
      <w:r w:rsidRPr="00F97336">
        <w:t xml:space="preserve">d </w:t>
      </w:r>
      <w:r w:rsidRPr="00F97336">
        <w:rPr>
          <w:w w:val="102"/>
        </w:rPr>
        <w:t xml:space="preserve">coordinating </w:t>
      </w:r>
      <w:r w:rsidRPr="00F97336">
        <w:rPr>
          <w:spacing w:val="1"/>
        </w:rPr>
        <w:t>emplo</w:t>
      </w:r>
      <w:r w:rsidRPr="00F97336">
        <w:rPr>
          <w:spacing w:val="-12"/>
        </w:rPr>
        <w:t>y</w:t>
      </w:r>
      <w:r w:rsidRPr="00F97336">
        <w:t>ees,</w:t>
      </w:r>
      <w:r w:rsidRPr="00F97336">
        <w:rPr>
          <w:spacing w:val="52"/>
        </w:rPr>
        <w:t xml:space="preserve"> </w:t>
      </w:r>
      <w:r w:rsidRPr="00F97336">
        <w:rPr>
          <w:spacing w:val="-3"/>
        </w:rPr>
        <w:t>i</w:t>
      </w:r>
      <w:r w:rsidRPr="00F97336">
        <w:t>s</w:t>
      </w:r>
      <w:r w:rsidRPr="00F97336">
        <w:rPr>
          <w:spacing w:val="26"/>
        </w:rPr>
        <w:t xml:space="preserve"> </w:t>
      </w:r>
      <w:r w:rsidRPr="00F97336">
        <w:rPr>
          <w:spacing w:val="4"/>
        </w:rPr>
        <w:t>re</w:t>
      </w:r>
      <w:r w:rsidRPr="00F97336">
        <w:rPr>
          <w:spacing w:val="-6"/>
        </w:rPr>
        <w:t>s</w:t>
      </w:r>
      <w:r w:rsidRPr="00F97336">
        <w:t>ponsible</w:t>
      </w:r>
      <w:r w:rsidRPr="00F97336">
        <w:rPr>
          <w:spacing w:val="51"/>
        </w:rPr>
        <w:t xml:space="preserve"> </w:t>
      </w:r>
      <w:r w:rsidRPr="00F97336">
        <w:rPr>
          <w:spacing w:val="-3"/>
        </w:rPr>
        <w:t>f</w:t>
      </w:r>
      <w:r w:rsidRPr="00F97336">
        <w:rPr>
          <w:spacing w:val="7"/>
        </w:rPr>
        <w:t>o</w:t>
      </w:r>
      <w:r w:rsidRPr="00F97336">
        <w:t>r</w:t>
      </w:r>
      <w:r w:rsidRPr="00F97336">
        <w:rPr>
          <w:spacing w:val="33"/>
        </w:rPr>
        <w:t xml:space="preserve"> </w:t>
      </w:r>
      <w:r w:rsidRPr="00F97336">
        <w:rPr>
          <w:spacing w:val="-1"/>
        </w:rPr>
        <w:t>th</w:t>
      </w:r>
      <w:r w:rsidRPr="00F97336">
        <w:t>e</w:t>
      </w:r>
      <w:r w:rsidRPr="00F97336">
        <w:rPr>
          <w:spacing w:val="31"/>
        </w:rPr>
        <w:t xml:space="preserve"> </w:t>
      </w:r>
      <w:r w:rsidRPr="00F97336">
        <w:t>maintena</w:t>
      </w:r>
      <w:r w:rsidRPr="00F97336">
        <w:rPr>
          <w:spacing w:val="-7"/>
        </w:rPr>
        <w:t>n</w:t>
      </w:r>
      <w:r w:rsidRPr="00F97336">
        <w:rPr>
          <w:spacing w:val="3"/>
        </w:rPr>
        <w:t>c</w:t>
      </w:r>
      <w:r w:rsidRPr="00F97336">
        <w:t>e</w:t>
      </w:r>
      <w:r w:rsidRPr="00F97336">
        <w:rPr>
          <w:spacing w:val="52"/>
        </w:rPr>
        <w:t xml:space="preserve"> </w:t>
      </w:r>
      <w:r w:rsidRPr="00F97336">
        <w:t>of</w:t>
      </w:r>
      <w:r w:rsidRPr="00F97336">
        <w:rPr>
          <w:spacing w:val="30"/>
        </w:rPr>
        <w:t xml:space="preserve"> </w:t>
      </w:r>
      <w:r w:rsidRPr="00F97336">
        <w:t>service</w:t>
      </w:r>
      <w:r w:rsidRPr="00F97336">
        <w:rPr>
          <w:spacing w:val="39"/>
        </w:rPr>
        <w:t xml:space="preserve"> </w:t>
      </w:r>
      <w:r w:rsidRPr="00F97336">
        <w:rPr>
          <w:spacing w:val="2"/>
        </w:rPr>
        <w:t>an</w:t>
      </w:r>
      <w:r w:rsidRPr="00F97336">
        <w:t>d</w:t>
      </w:r>
      <w:r w:rsidRPr="00F97336">
        <w:rPr>
          <w:spacing w:val="34"/>
        </w:rPr>
        <w:t xml:space="preserve"> </w:t>
      </w:r>
      <w:r w:rsidRPr="00F97336">
        <w:rPr>
          <w:spacing w:val="-1"/>
        </w:rPr>
        <w:t>operationa</w:t>
      </w:r>
      <w:r w:rsidRPr="00F97336">
        <w:t>l</w:t>
      </w:r>
      <w:r w:rsidRPr="00F97336">
        <w:rPr>
          <w:spacing w:val="50"/>
        </w:rPr>
        <w:t xml:space="preserve"> </w:t>
      </w:r>
      <w:r w:rsidRPr="00F97336">
        <w:rPr>
          <w:spacing w:val="1"/>
          <w:w w:val="102"/>
        </w:rPr>
        <w:t xml:space="preserve">standards </w:t>
      </w:r>
      <w:r w:rsidRPr="00F97336">
        <w:rPr>
          <w:spacing w:val="-1"/>
        </w:rPr>
        <w:t>an</w:t>
      </w:r>
      <w:r w:rsidRPr="00F97336">
        <w:t>d</w:t>
      </w:r>
      <w:r w:rsidRPr="00F97336">
        <w:rPr>
          <w:spacing w:val="17"/>
        </w:rPr>
        <w:t xml:space="preserve"> </w:t>
      </w:r>
      <w:r w:rsidRPr="00F97336">
        <w:rPr>
          <w:spacing w:val="1"/>
        </w:rPr>
        <w:t>exercise</w:t>
      </w:r>
      <w:r w:rsidRPr="00F97336">
        <w:t>s</w:t>
      </w:r>
      <w:r w:rsidRPr="00F97336">
        <w:rPr>
          <w:spacing w:val="18"/>
        </w:rPr>
        <w:t xml:space="preserve"> </w:t>
      </w:r>
      <w:r w:rsidRPr="00F97336">
        <w:rPr>
          <w:spacing w:val="1"/>
        </w:rPr>
        <w:t>substantia</w:t>
      </w:r>
      <w:r w:rsidRPr="00F97336">
        <w:t>l</w:t>
      </w:r>
      <w:r w:rsidRPr="00F97336">
        <w:rPr>
          <w:spacing w:val="21"/>
        </w:rPr>
        <w:t xml:space="preserve"> </w:t>
      </w:r>
      <w:r w:rsidRPr="00F97336">
        <w:rPr>
          <w:spacing w:val="1"/>
        </w:rPr>
        <w:t>responsibilit</w:t>
      </w:r>
      <w:r w:rsidRPr="00F97336">
        <w:t>y</w:t>
      </w:r>
      <w:r w:rsidRPr="00F97336">
        <w:rPr>
          <w:spacing w:val="24"/>
        </w:rPr>
        <w:t xml:space="preserve"> </w:t>
      </w:r>
      <w:r w:rsidRPr="00F97336">
        <w:rPr>
          <w:spacing w:val="5"/>
        </w:rPr>
        <w:t>a</w:t>
      </w:r>
      <w:r w:rsidRPr="00F97336">
        <w:rPr>
          <w:spacing w:val="-7"/>
        </w:rPr>
        <w:t>n</w:t>
      </w:r>
      <w:r w:rsidRPr="00F97336">
        <w:t>d</w:t>
      </w:r>
      <w:r w:rsidRPr="00F97336">
        <w:rPr>
          <w:spacing w:val="16"/>
        </w:rPr>
        <w:t xml:space="preserve"> </w:t>
      </w:r>
      <w:r w:rsidRPr="00F97336">
        <w:rPr>
          <w:spacing w:val="4"/>
        </w:rPr>
        <w:t>i</w:t>
      </w:r>
      <w:r w:rsidRPr="00F97336">
        <w:rPr>
          <w:spacing w:val="-7"/>
        </w:rPr>
        <w:t>n</w:t>
      </w:r>
      <w:r w:rsidRPr="00F97336">
        <w:t>dependent</w:t>
      </w:r>
      <w:r w:rsidRPr="00F97336">
        <w:rPr>
          <w:spacing w:val="33"/>
        </w:rPr>
        <w:t xml:space="preserve"> </w:t>
      </w:r>
      <w:r w:rsidRPr="00F97336">
        <w:t>initiative</w:t>
      </w:r>
      <w:r w:rsidRPr="00F97336">
        <w:rPr>
          <w:spacing w:val="18"/>
        </w:rPr>
        <w:t xml:space="preserve"> </w:t>
      </w:r>
      <w:r w:rsidRPr="00F97336">
        <w:t>and</w:t>
      </w:r>
      <w:r w:rsidRPr="00F97336">
        <w:rPr>
          <w:spacing w:val="18"/>
        </w:rPr>
        <w:t xml:space="preserve"> </w:t>
      </w:r>
      <w:r w:rsidRPr="00F97336">
        <w:rPr>
          <w:spacing w:val="1"/>
        </w:rPr>
        <w:t>judgmen</w:t>
      </w:r>
      <w:r w:rsidRPr="00F97336">
        <w:t>t</w:t>
      </w:r>
      <w:r w:rsidRPr="00F97336">
        <w:rPr>
          <w:spacing w:val="20"/>
        </w:rPr>
        <w:t xml:space="preserve"> </w:t>
      </w:r>
      <w:r w:rsidRPr="00F97336">
        <w:rPr>
          <w:spacing w:val="1"/>
          <w:w w:val="102"/>
        </w:rPr>
        <w:t xml:space="preserve">with </w:t>
      </w:r>
      <w:r w:rsidRPr="00F97336">
        <w:t>a</w:t>
      </w:r>
      <w:r w:rsidRPr="00F97336">
        <w:rPr>
          <w:spacing w:val="5"/>
        </w:rPr>
        <w:t xml:space="preserve"> </w:t>
      </w:r>
      <w:r w:rsidRPr="00F97336">
        <w:t>requisite</w:t>
      </w:r>
      <w:r w:rsidRPr="00F97336">
        <w:rPr>
          <w:spacing w:val="16"/>
        </w:rPr>
        <w:t xml:space="preserve"> </w:t>
      </w:r>
      <w:r w:rsidRPr="00F97336">
        <w:t>knowledge</w:t>
      </w:r>
      <w:r w:rsidRPr="00F97336">
        <w:rPr>
          <w:spacing w:val="20"/>
        </w:rPr>
        <w:t xml:space="preserve"> </w:t>
      </w:r>
      <w:r w:rsidRPr="00F97336">
        <w:t>of</w:t>
      </w:r>
      <w:r w:rsidRPr="00F97336">
        <w:rPr>
          <w:spacing w:val="3"/>
        </w:rPr>
        <w:t xml:space="preserve"> </w:t>
      </w:r>
      <w:r w:rsidRPr="00F97336">
        <w:rPr>
          <w:spacing w:val="5"/>
        </w:rPr>
        <w:t>t</w:t>
      </w:r>
      <w:r w:rsidRPr="00F97336">
        <w:rPr>
          <w:spacing w:val="-7"/>
        </w:rPr>
        <w:t>h</w:t>
      </w:r>
      <w:r w:rsidRPr="00F97336">
        <w:t>eir</w:t>
      </w:r>
      <w:r w:rsidRPr="00F97336">
        <w:rPr>
          <w:spacing w:val="9"/>
        </w:rPr>
        <w:t xml:space="preserve"> </w:t>
      </w:r>
      <w:r w:rsidRPr="00F97336">
        <w:t>specific</w:t>
      </w:r>
      <w:r w:rsidRPr="00F97336">
        <w:rPr>
          <w:spacing w:val="15"/>
        </w:rPr>
        <w:t xml:space="preserve"> </w:t>
      </w:r>
      <w:r w:rsidRPr="00F97336">
        <w:t>field</w:t>
      </w:r>
      <w:r w:rsidRPr="00F97336">
        <w:rPr>
          <w:spacing w:val="9"/>
        </w:rPr>
        <w:t xml:space="preserve"> </w:t>
      </w:r>
      <w:r w:rsidRPr="00F97336">
        <w:t>and</w:t>
      </w:r>
      <w:r w:rsidRPr="00F97336">
        <w:rPr>
          <w:spacing w:val="7"/>
        </w:rPr>
        <w:t xml:space="preserve"> </w:t>
      </w:r>
      <w:r w:rsidRPr="00F97336">
        <w:t>of</w:t>
      </w:r>
      <w:r w:rsidRPr="00F97336">
        <w:rPr>
          <w:spacing w:val="5"/>
        </w:rPr>
        <w:t xml:space="preserve"> </w:t>
      </w:r>
      <w:r w:rsidRPr="00F97336">
        <w:t>the</w:t>
      </w:r>
      <w:r w:rsidRPr="00F97336">
        <w:rPr>
          <w:spacing w:val="6"/>
        </w:rPr>
        <w:t xml:space="preserve"> </w:t>
      </w:r>
      <w:r w:rsidRPr="00F97336">
        <w:t>empl</w:t>
      </w:r>
      <w:r w:rsidRPr="00F97336">
        <w:rPr>
          <w:spacing w:val="11"/>
        </w:rPr>
        <w:t>o</w:t>
      </w:r>
      <w:r w:rsidRPr="00F97336">
        <w:rPr>
          <w:spacing w:val="-12"/>
        </w:rPr>
        <w:t>y</w:t>
      </w:r>
      <w:r w:rsidRPr="00F97336">
        <w:rPr>
          <w:spacing w:val="1"/>
        </w:rPr>
        <w:t>e</w:t>
      </w:r>
      <w:r w:rsidRPr="00F97336">
        <w:rPr>
          <w:spacing w:val="2"/>
        </w:rPr>
        <w:t>r’</w:t>
      </w:r>
      <w:r w:rsidRPr="00F97336">
        <w:t>s</w:t>
      </w:r>
      <w:r w:rsidRPr="00F97336">
        <w:rPr>
          <w:spacing w:val="20"/>
        </w:rPr>
        <w:t xml:space="preserve"> </w:t>
      </w:r>
      <w:r w:rsidRPr="00F97336">
        <w:rPr>
          <w:spacing w:val="-1"/>
          <w:w w:val="102"/>
        </w:rPr>
        <w:t>business.</w:t>
      </w:r>
    </w:p>
    <w:p w14:paraId="151905D0" w14:textId="77777777" w:rsidR="006A4516" w:rsidRPr="00F97336" w:rsidRDefault="006A4516" w:rsidP="00161102">
      <w:pPr>
        <w:pStyle w:val="SubLevel2"/>
      </w:pPr>
      <w:bookmarkStart w:id="387" w:name="_Ref341179391"/>
      <w:r w:rsidRPr="00F97336">
        <w:rPr>
          <w:spacing w:val="-1"/>
        </w:rPr>
        <w:t>A</w:t>
      </w:r>
      <w:r w:rsidRPr="00F97336">
        <w:t>n</w:t>
      </w:r>
      <w:r w:rsidRPr="00F97336">
        <w:rPr>
          <w:spacing w:val="5"/>
        </w:rPr>
        <w:t xml:space="preserve"> </w:t>
      </w:r>
      <w:r w:rsidRPr="00F97336">
        <w:rPr>
          <w:spacing w:val="-1"/>
        </w:rPr>
        <w:t>empl</w:t>
      </w:r>
      <w:r w:rsidRPr="00F97336">
        <w:rPr>
          <w:spacing w:val="12"/>
        </w:rPr>
        <w:t>o</w:t>
      </w:r>
      <w:r w:rsidRPr="00F97336">
        <w:rPr>
          <w:spacing w:val="-12"/>
        </w:rPr>
        <w:t>y</w:t>
      </w:r>
      <w:r w:rsidRPr="00F97336">
        <w:rPr>
          <w:spacing w:val="1"/>
        </w:rPr>
        <w:t>e</w:t>
      </w:r>
      <w:r w:rsidRPr="00F97336">
        <w:t>e</w:t>
      </w:r>
      <w:r w:rsidRPr="00F97336">
        <w:rPr>
          <w:spacing w:val="19"/>
        </w:rPr>
        <w:t xml:space="preserve"> </w:t>
      </w:r>
      <w:r w:rsidRPr="00F97336">
        <w:t>at</w:t>
      </w:r>
      <w:r w:rsidRPr="00F97336">
        <w:rPr>
          <w:spacing w:val="5"/>
        </w:rPr>
        <w:t xml:space="preserve"> </w:t>
      </w:r>
      <w:r w:rsidRPr="00F97336">
        <w:t>this</w:t>
      </w:r>
      <w:r w:rsidRPr="00F97336">
        <w:rPr>
          <w:spacing w:val="8"/>
        </w:rPr>
        <w:t xml:space="preserve"> </w:t>
      </w:r>
      <w:r w:rsidRPr="00F97336">
        <w:t>level</w:t>
      </w:r>
      <w:r w:rsidRPr="00F97336">
        <w:rPr>
          <w:spacing w:val="11"/>
        </w:rPr>
        <w:t xml:space="preserve"> </w:t>
      </w:r>
      <w:r w:rsidRPr="00F97336">
        <w:rPr>
          <w:w w:val="102"/>
        </w:rPr>
        <w:t>has:</w:t>
      </w:r>
      <w:bookmarkEnd w:id="387"/>
    </w:p>
    <w:p w14:paraId="7C00BB6D" w14:textId="77777777" w:rsidR="006A4516" w:rsidRPr="00F97336" w:rsidRDefault="006A4516" w:rsidP="00161102">
      <w:pPr>
        <w:pStyle w:val="SubLevel3"/>
      </w:pPr>
      <w:r w:rsidRPr="00F97336">
        <w:rPr>
          <w:spacing w:val="-5"/>
        </w:rPr>
        <w:t>w</w:t>
      </w:r>
      <w:r w:rsidRPr="00F97336">
        <w:rPr>
          <w:spacing w:val="7"/>
        </w:rPr>
        <w:t>o</w:t>
      </w:r>
      <w:r w:rsidRPr="00F97336">
        <w:rPr>
          <w:spacing w:val="-2"/>
        </w:rPr>
        <w:t>rke</w:t>
      </w:r>
      <w:r w:rsidRPr="00F97336">
        <w:t xml:space="preserve">d </w:t>
      </w:r>
      <w:r w:rsidRPr="00F97336">
        <w:rPr>
          <w:spacing w:val="2"/>
        </w:rPr>
        <w:t>o</w:t>
      </w:r>
      <w:r w:rsidRPr="00F97336">
        <w:t xml:space="preserve">r </w:t>
      </w:r>
      <w:r w:rsidRPr="00F97336">
        <w:rPr>
          <w:spacing w:val="-1"/>
        </w:rPr>
        <w:t>studie</w:t>
      </w:r>
      <w:r w:rsidRPr="00F97336">
        <w:t xml:space="preserve">d </w:t>
      </w:r>
      <w:r w:rsidRPr="00F97336">
        <w:rPr>
          <w:spacing w:val="5"/>
        </w:rPr>
        <w:t>i</w:t>
      </w:r>
      <w:r w:rsidRPr="00F97336">
        <w:t xml:space="preserve">n a </w:t>
      </w:r>
      <w:r w:rsidRPr="00F97336">
        <w:rPr>
          <w:spacing w:val="2"/>
        </w:rPr>
        <w:t>r</w:t>
      </w:r>
      <w:r w:rsidRPr="00F97336">
        <w:rPr>
          <w:spacing w:val="5"/>
        </w:rPr>
        <w:t>e</w:t>
      </w:r>
      <w:r w:rsidRPr="00F97336">
        <w:rPr>
          <w:spacing w:val="-5"/>
        </w:rPr>
        <w:t>l</w:t>
      </w:r>
      <w:r w:rsidRPr="00F97336">
        <w:rPr>
          <w:spacing w:val="-1"/>
        </w:rPr>
        <w:t>evan</w:t>
      </w:r>
      <w:r w:rsidRPr="00F97336">
        <w:t xml:space="preserve">t </w:t>
      </w:r>
      <w:r w:rsidRPr="00F97336">
        <w:rPr>
          <w:spacing w:val="1"/>
        </w:rPr>
        <w:t>fiel</w:t>
      </w:r>
      <w:r w:rsidRPr="00F97336">
        <w:t xml:space="preserve">d and/or </w:t>
      </w:r>
      <w:r w:rsidRPr="00F97336">
        <w:rPr>
          <w:spacing w:val="-1"/>
        </w:rPr>
        <w:t>ha</w:t>
      </w:r>
      <w:r w:rsidRPr="00F97336">
        <w:t xml:space="preserve">s specialist </w:t>
      </w:r>
      <w:r w:rsidRPr="00F97336">
        <w:rPr>
          <w:w w:val="102"/>
        </w:rPr>
        <w:t xml:space="preserve">knowledge, </w:t>
      </w:r>
      <w:r w:rsidRPr="00F97336">
        <w:t>qualifications</w:t>
      </w:r>
      <w:r w:rsidRPr="00F97336">
        <w:rPr>
          <w:spacing w:val="25"/>
        </w:rPr>
        <w:t xml:space="preserve"> </w:t>
      </w:r>
      <w:r w:rsidRPr="00F97336">
        <w:t>and</w:t>
      </w:r>
      <w:r w:rsidRPr="00F97336">
        <w:rPr>
          <w:spacing w:val="7"/>
        </w:rPr>
        <w:t xml:space="preserve"> </w:t>
      </w:r>
      <w:r w:rsidRPr="00F97336">
        <w:rPr>
          <w:w w:val="102"/>
        </w:rPr>
        <w:t>experience;</w:t>
      </w:r>
    </w:p>
    <w:p w14:paraId="43232DA6" w14:textId="77777777" w:rsidR="006A4516" w:rsidRPr="00F97336" w:rsidRDefault="006A4516" w:rsidP="00161102">
      <w:pPr>
        <w:pStyle w:val="SubLevel3"/>
      </w:pPr>
      <w:r w:rsidRPr="00F97336">
        <w:lastRenderedPageBreak/>
        <w:t>formal</w:t>
      </w:r>
      <w:r w:rsidRPr="00F97336">
        <w:rPr>
          <w:spacing w:val="33"/>
        </w:rPr>
        <w:t xml:space="preserve"> </w:t>
      </w:r>
      <w:r w:rsidRPr="00F97336">
        <w:rPr>
          <w:spacing w:val="1"/>
        </w:rPr>
        <w:t>trad</w:t>
      </w:r>
      <w:r w:rsidRPr="00F97336">
        <w:t>e</w:t>
      </w:r>
      <w:r w:rsidRPr="00F97336">
        <w:rPr>
          <w:spacing w:val="32"/>
        </w:rPr>
        <w:t xml:space="preserve"> </w:t>
      </w:r>
      <w:r w:rsidRPr="00F97336">
        <w:t>or</w:t>
      </w:r>
      <w:r w:rsidRPr="00F97336">
        <w:rPr>
          <w:spacing w:val="25"/>
        </w:rPr>
        <w:t xml:space="preserve"> </w:t>
      </w:r>
      <w:r w:rsidRPr="00F97336">
        <w:rPr>
          <w:spacing w:val="-1"/>
        </w:rPr>
        <w:t>technica</w:t>
      </w:r>
      <w:r w:rsidRPr="00F97336">
        <w:t>l</w:t>
      </w:r>
      <w:r w:rsidRPr="00F97336">
        <w:rPr>
          <w:spacing w:val="37"/>
        </w:rPr>
        <w:t xml:space="preserve"> </w:t>
      </w:r>
      <w:r w:rsidRPr="00F97336">
        <w:t>qualifications</w:t>
      </w:r>
      <w:r w:rsidRPr="00F97336">
        <w:rPr>
          <w:spacing w:val="46"/>
        </w:rPr>
        <w:t xml:space="preserve"> </w:t>
      </w:r>
      <w:r w:rsidRPr="00F97336">
        <w:t>relevant</w:t>
      </w:r>
      <w:r w:rsidRPr="00F97336">
        <w:rPr>
          <w:spacing w:val="36"/>
        </w:rPr>
        <w:t xml:space="preserve"> </w:t>
      </w:r>
      <w:r w:rsidRPr="00F97336">
        <w:rPr>
          <w:spacing w:val="6"/>
        </w:rPr>
        <w:t>t</w:t>
      </w:r>
      <w:r w:rsidRPr="00F97336">
        <w:t>o</w:t>
      </w:r>
      <w:r w:rsidRPr="00F97336">
        <w:rPr>
          <w:spacing w:val="31"/>
        </w:rPr>
        <w:t xml:space="preserve"> </w:t>
      </w:r>
      <w:r w:rsidRPr="00F97336">
        <w:rPr>
          <w:spacing w:val="-2"/>
        </w:rPr>
        <w:t>th</w:t>
      </w:r>
      <w:r w:rsidRPr="00F97336">
        <w:t>e</w:t>
      </w:r>
      <w:r w:rsidRPr="00F97336">
        <w:rPr>
          <w:spacing w:val="24"/>
        </w:rPr>
        <w:t xml:space="preserve"> </w:t>
      </w:r>
      <w:r w:rsidRPr="00F97336">
        <w:t>employer</w:t>
      </w:r>
      <w:r w:rsidRPr="00F97336">
        <w:rPr>
          <w:spacing w:val="40"/>
        </w:rPr>
        <w:t xml:space="preserve"> </w:t>
      </w:r>
      <w:r w:rsidRPr="00F97336">
        <w:rPr>
          <w:spacing w:val="-1"/>
        </w:rPr>
        <w:t>i</w:t>
      </w:r>
      <w:r w:rsidRPr="00F97336">
        <w:t>n</w:t>
      </w:r>
      <w:r w:rsidRPr="00F97336">
        <w:rPr>
          <w:spacing w:val="23"/>
        </w:rPr>
        <w:t xml:space="preserve"> </w:t>
      </w:r>
      <w:r w:rsidRPr="00F97336">
        <w:rPr>
          <w:spacing w:val="2"/>
        </w:rPr>
        <w:t>mor</w:t>
      </w:r>
      <w:r w:rsidRPr="00F97336">
        <w:t>e</w:t>
      </w:r>
      <w:r w:rsidRPr="00F97336">
        <w:rPr>
          <w:spacing w:val="32"/>
        </w:rPr>
        <w:t xml:space="preserve"> </w:t>
      </w:r>
      <w:r w:rsidRPr="00F97336">
        <w:rPr>
          <w:w w:val="102"/>
        </w:rPr>
        <w:t xml:space="preserve">than </w:t>
      </w:r>
      <w:r w:rsidRPr="00F97336">
        <w:rPr>
          <w:spacing w:val="1"/>
        </w:rPr>
        <w:t>on</w:t>
      </w:r>
      <w:r w:rsidRPr="00F97336">
        <w:t>e</w:t>
      </w:r>
      <w:r w:rsidRPr="00F97336">
        <w:rPr>
          <w:spacing w:val="9"/>
        </w:rPr>
        <w:t xml:space="preserve"> </w:t>
      </w:r>
      <w:r w:rsidRPr="00F97336">
        <w:rPr>
          <w:spacing w:val="1"/>
        </w:rPr>
        <w:t>trad</w:t>
      </w:r>
      <w:r w:rsidRPr="00F97336">
        <w:t>e</w:t>
      </w:r>
      <w:r w:rsidRPr="00F97336">
        <w:rPr>
          <w:spacing w:val="22"/>
        </w:rPr>
        <w:t xml:space="preserve"> </w:t>
      </w:r>
      <w:r w:rsidRPr="00F97336">
        <w:t>or</w:t>
      </w:r>
      <w:r w:rsidRPr="00F97336">
        <w:rPr>
          <w:spacing w:val="5"/>
        </w:rPr>
        <w:t xml:space="preserve"> </w:t>
      </w:r>
      <w:r w:rsidRPr="00F97336">
        <w:t>technical</w:t>
      </w:r>
      <w:r w:rsidRPr="00F97336">
        <w:rPr>
          <w:spacing w:val="32"/>
        </w:rPr>
        <w:t xml:space="preserve"> </w:t>
      </w:r>
      <w:r w:rsidRPr="00F97336">
        <w:rPr>
          <w:spacing w:val="1"/>
        </w:rPr>
        <w:t>field</w:t>
      </w:r>
      <w:r w:rsidRPr="00F97336">
        <w:t>,</w:t>
      </w:r>
      <w:r w:rsidRPr="00F97336">
        <w:rPr>
          <w:spacing w:val="13"/>
        </w:rPr>
        <w:t xml:space="preserve"> </w:t>
      </w:r>
      <w:r w:rsidRPr="00F97336">
        <w:rPr>
          <w:spacing w:val="1"/>
        </w:rPr>
        <w:t>whic</w:t>
      </w:r>
      <w:r w:rsidRPr="00F97336">
        <w:t>h</w:t>
      </w:r>
      <w:r w:rsidRPr="00F97336">
        <w:rPr>
          <w:spacing w:val="15"/>
        </w:rPr>
        <w:t xml:space="preserve"> </w:t>
      </w:r>
      <w:r w:rsidRPr="00F97336">
        <w:rPr>
          <w:spacing w:val="1"/>
        </w:rPr>
        <w:t>ar</w:t>
      </w:r>
      <w:r w:rsidRPr="00F97336">
        <w:t>e</w:t>
      </w:r>
      <w:r w:rsidRPr="00F97336">
        <w:rPr>
          <w:spacing w:val="9"/>
        </w:rPr>
        <w:t xml:space="preserve"> </w:t>
      </w:r>
      <w:r w:rsidRPr="00F97336">
        <w:rPr>
          <w:spacing w:val="1"/>
        </w:rPr>
        <w:t>require</w:t>
      </w:r>
      <w:r w:rsidRPr="00F97336">
        <w:t>d</w:t>
      </w:r>
      <w:r w:rsidRPr="00F97336">
        <w:rPr>
          <w:spacing w:val="19"/>
        </w:rPr>
        <w:t xml:space="preserve"> </w:t>
      </w:r>
      <w:r w:rsidRPr="00F97336">
        <w:rPr>
          <w:spacing w:val="1"/>
        </w:rPr>
        <w:t>b</w:t>
      </w:r>
      <w:r w:rsidRPr="00F97336">
        <w:t>y</w:t>
      </w:r>
      <w:r w:rsidRPr="00F97336">
        <w:rPr>
          <w:spacing w:val="4"/>
        </w:rPr>
        <w:t xml:space="preserve"> </w:t>
      </w:r>
      <w:r w:rsidRPr="00F97336">
        <w:rPr>
          <w:spacing w:val="-1"/>
        </w:rPr>
        <w:t>th</w:t>
      </w:r>
      <w:r w:rsidRPr="00F97336">
        <w:t>e</w:t>
      </w:r>
      <w:r w:rsidRPr="00F97336">
        <w:rPr>
          <w:spacing w:val="16"/>
        </w:rPr>
        <w:t xml:space="preserve"> </w:t>
      </w:r>
      <w:r w:rsidRPr="00F97336">
        <w:rPr>
          <w:spacing w:val="1"/>
        </w:rPr>
        <w:t>employe</w:t>
      </w:r>
      <w:r w:rsidRPr="00F97336">
        <w:t>r</w:t>
      </w:r>
      <w:r w:rsidRPr="00F97336">
        <w:rPr>
          <w:spacing w:val="20"/>
        </w:rPr>
        <w:t xml:space="preserve"> </w:t>
      </w:r>
      <w:r w:rsidRPr="00F97336">
        <w:rPr>
          <w:spacing w:val="1"/>
        </w:rPr>
        <w:t>t</w:t>
      </w:r>
      <w:r w:rsidRPr="00F97336">
        <w:t>o</w:t>
      </w:r>
      <w:r w:rsidRPr="00F97336">
        <w:rPr>
          <w:spacing w:val="6"/>
        </w:rPr>
        <w:t xml:space="preserve"> </w:t>
      </w:r>
      <w:r w:rsidRPr="00F97336">
        <w:rPr>
          <w:spacing w:val="1"/>
        </w:rPr>
        <w:t>perfor</w:t>
      </w:r>
      <w:r w:rsidRPr="00F97336">
        <w:t>m</w:t>
      </w:r>
      <w:r w:rsidRPr="00F97336">
        <w:rPr>
          <w:spacing w:val="27"/>
        </w:rPr>
        <w:t xml:space="preserve"> </w:t>
      </w:r>
      <w:r w:rsidRPr="00F97336">
        <w:rPr>
          <w:spacing w:val="-1"/>
          <w:w w:val="102"/>
        </w:rPr>
        <w:t xml:space="preserve">the </w:t>
      </w:r>
      <w:r w:rsidRPr="00F97336">
        <w:rPr>
          <w:spacing w:val="1"/>
        </w:rPr>
        <w:t>job</w:t>
      </w:r>
      <w:r w:rsidRPr="00F97336">
        <w:t>;</w:t>
      </w:r>
      <w:r w:rsidRPr="00F97336">
        <w:rPr>
          <w:spacing w:val="9"/>
        </w:rPr>
        <w:t xml:space="preserve"> </w:t>
      </w:r>
      <w:r w:rsidRPr="00F97336">
        <w:rPr>
          <w:spacing w:val="1"/>
          <w:w w:val="102"/>
        </w:rPr>
        <w:t>or</w:t>
      </w:r>
    </w:p>
    <w:p w14:paraId="379B0642" w14:textId="77777777" w:rsidR="006A4516" w:rsidRPr="00F97336" w:rsidRDefault="006A4516" w:rsidP="00161102">
      <w:pPr>
        <w:pStyle w:val="SubLevel3"/>
      </w:pPr>
      <w:r w:rsidRPr="00F97336">
        <w:t xml:space="preserve">specialist </w:t>
      </w:r>
      <w:r w:rsidRPr="00F97336">
        <w:rPr>
          <w:spacing w:val="3"/>
        </w:rPr>
        <w:t>pos</w:t>
      </w:r>
      <w:r w:rsidRPr="00F97336">
        <w:t>t</w:t>
      </w:r>
      <w:r w:rsidRPr="00F97336">
        <w:rPr>
          <w:spacing w:val="-3"/>
        </w:rPr>
        <w:t>-</w:t>
      </w:r>
      <w:r w:rsidRPr="00F97336">
        <w:t xml:space="preserve">trade qualifications which </w:t>
      </w:r>
      <w:r w:rsidRPr="00F97336">
        <w:rPr>
          <w:spacing w:val="1"/>
        </w:rPr>
        <w:t>ar</w:t>
      </w:r>
      <w:r w:rsidRPr="00F97336">
        <w:t xml:space="preserve">e required </w:t>
      </w:r>
      <w:r w:rsidRPr="00F97336">
        <w:rPr>
          <w:spacing w:val="12"/>
        </w:rPr>
        <w:t>b</w:t>
      </w:r>
      <w:r w:rsidRPr="00F97336">
        <w:t xml:space="preserve">y </w:t>
      </w:r>
      <w:r w:rsidRPr="00F97336">
        <w:rPr>
          <w:spacing w:val="4"/>
        </w:rPr>
        <w:t>t</w:t>
      </w:r>
      <w:r w:rsidRPr="00F97336">
        <w:rPr>
          <w:spacing w:val="-7"/>
        </w:rPr>
        <w:t>h</w:t>
      </w:r>
      <w:r w:rsidRPr="00F97336">
        <w:t>e empl</w:t>
      </w:r>
      <w:r w:rsidRPr="00F97336">
        <w:rPr>
          <w:spacing w:val="12"/>
        </w:rPr>
        <w:t>o</w:t>
      </w:r>
      <w:r w:rsidRPr="00F97336">
        <w:rPr>
          <w:spacing w:val="-17"/>
        </w:rPr>
        <w:t>y</w:t>
      </w:r>
      <w:r w:rsidRPr="00F97336">
        <w:rPr>
          <w:spacing w:val="1"/>
        </w:rPr>
        <w:t>e</w:t>
      </w:r>
      <w:r w:rsidRPr="00F97336">
        <w:t xml:space="preserve">r </w:t>
      </w:r>
      <w:r w:rsidRPr="00F97336">
        <w:rPr>
          <w:spacing w:val="3"/>
          <w:w w:val="102"/>
        </w:rPr>
        <w:t xml:space="preserve">to </w:t>
      </w:r>
      <w:r w:rsidRPr="00F97336">
        <w:t>perform</w:t>
      </w:r>
      <w:r w:rsidRPr="00F97336">
        <w:rPr>
          <w:spacing w:val="31"/>
        </w:rPr>
        <w:t xml:space="preserve"> </w:t>
      </w:r>
      <w:r w:rsidRPr="00F97336">
        <w:rPr>
          <w:spacing w:val="-2"/>
        </w:rPr>
        <w:t>th</w:t>
      </w:r>
      <w:r w:rsidRPr="00F97336">
        <w:t>e</w:t>
      </w:r>
      <w:r w:rsidRPr="00F97336">
        <w:rPr>
          <w:spacing w:val="20"/>
        </w:rPr>
        <w:t xml:space="preserve"> </w:t>
      </w:r>
      <w:r w:rsidRPr="00F97336">
        <w:rPr>
          <w:spacing w:val="3"/>
        </w:rPr>
        <w:t>jo</w:t>
      </w:r>
      <w:r w:rsidRPr="00F97336">
        <w:t>b</w:t>
      </w:r>
      <w:r w:rsidRPr="00F97336">
        <w:rPr>
          <w:spacing w:val="26"/>
        </w:rPr>
        <w:t xml:space="preserve"> </w:t>
      </w:r>
      <w:r w:rsidRPr="00F97336">
        <w:rPr>
          <w:spacing w:val="-1"/>
        </w:rPr>
        <w:t>an</w:t>
      </w:r>
      <w:r w:rsidRPr="00F97336">
        <w:t>d</w:t>
      </w:r>
      <w:r w:rsidRPr="00F97336">
        <w:rPr>
          <w:spacing w:val="22"/>
        </w:rPr>
        <w:t xml:space="preserve"> </w:t>
      </w:r>
      <w:r w:rsidRPr="00F97336">
        <w:t>organisation</w:t>
      </w:r>
      <w:r w:rsidRPr="00F97336">
        <w:rPr>
          <w:spacing w:val="39"/>
        </w:rPr>
        <w:t xml:space="preserve"> </w:t>
      </w:r>
      <w:r w:rsidRPr="00F97336">
        <w:rPr>
          <w:spacing w:val="2"/>
        </w:rPr>
        <w:t>o</w:t>
      </w:r>
      <w:r w:rsidRPr="00F97336">
        <w:t>r</w:t>
      </w:r>
      <w:r w:rsidRPr="00F97336">
        <w:rPr>
          <w:spacing w:val="23"/>
        </w:rPr>
        <w:t xml:space="preserve"> </w:t>
      </w:r>
      <w:r w:rsidRPr="00F97336">
        <w:rPr>
          <w:spacing w:val="2"/>
        </w:rPr>
        <w:t>industr</w:t>
      </w:r>
      <w:r w:rsidRPr="00F97336">
        <w:t>y</w:t>
      </w:r>
      <w:r w:rsidRPr="00F97336">
        <w:rPr>
          <w:spacing w:val="14"/>
        </w:rPr>
        <w:t xml:space="preserve"> </w:t>
      </w:r>
      <w:r w:rsidRPr="00F97336">
        <w:rPr>
          <w:spacing w:val="1"/>
        </w:rPr>
        <w:t>specifi</w:t>
      </w:r>
      <w:r w:rsidRPr="00F97336">
        <w:t>c</w:t>
      </w:r>
      <w:r w:rsidRPr="00F97336">
        <w:rPr>
          <w:spacing w:val="36"/>
        </w:rPr>
        <w:t xml:space="preserve"> </w:t>
      </w:r>
      <w:r w:rsidRPr="00F97336">
        <w:rPr>
          <w:spacing w:val="-1"/>
        </w:rPr>
        <w:t>knowledg</w:t>
      </w:r>
      <w:r w:rsidRPr="00F97336">
        <w:t>e</w:t>
      </w:r>
      <w:r w:rsidRPr="00F97336">
        <w:rPr>
          <w:spacing w:val="40"/>
        </w:rPr>
        <w:t xml:space="preserve"> </w:t>
      </w:r>
      <w:r w:rsidRPr="00F97336">
        <w:t>sufficient</w:t>
      </w:r>
      <w:r w:rsidRPr="00F97336">
        <w:rPr>
          <w:spacing w:val="38"/>
        </w:rPr>
        <w:t xml:space="preserve"> </w:t>
      </w:r>
      <w:r w:rsidRPr="00F97336">
        <w:rPr>
          <w:w w:val="102"/>
        </w:rPr>
        <w:t xml:space="preserve">for </w:t>
      </w:r>
      <w:r w:rsidRPr="00F97336">
        <w:rPr>
          <w:spacing w:val="-1"/>
        </w:rPr>
        <w:t>the</w:t>
      </w:r>
      <w:r w:rsidRPr="00F97336">
        <w:t>m</w:t>
      </w:r>
      <w:r w:rsidRPr="00F97336">
        <w:rPr>
          <w:spacing w:val="53"/>
        </w:rPr>
        <w:t xml:space="preserve"> </w:t>
      </w:r>
      <w:r w:rsidRPr="00F97336">
        <w:rPr>
          <w:spacing w:val="3"/>
        </w:rPr>
        <w:t>t</w:t>
      </w:r>
      <w:r w:rsidRPr="00F97336">
        <w:t xml:space="preserve">o </w:t>
      </w:r>
      <w:r w:rsidRPr="00F97336">
        <w:rPr>
          <w:spacing w:val="-1"/>
        </w:rPr>
        <w:t>giv</w:t>
      </w:r>
      <w:r w:rsidRPr="00F97336">
        <w:t xml:space="preserve">e </w:t>
      </w:r>
      <w:r w:rsidRPr="00F97336">
        <w:rPr>
          <w:spacing w:val="-1"/>
        </w:rPr>
        <w:t>advic</w:t>
      </w:r>
      <w:r w:rsidRPr="00F97336">
        <w:t xml:space="preserve">e </w:t>
      </w:r>
      <w:r w:rsidRPr="00F97336">
        <w:rPr>
          <w:spacing w:val="1"/>
        </w:rPr>
        <w:t>and/o</w:t>
      </w:r>
      <w:r w:rsidRPr="00F97336">
        <w:t xml:space="preserve">r </w:t>
      </w:r>
      <w:r w:rsidRPr="00F97336">
        <w:rPr>
          <w:spacing w:val="-7"/>
        </w:rPr>
        <w:t>g</w:t>
      </w:r>
      <w:r w:rsidRPr="00F97336">
        <w:rPr>
          <w:spacing w:val="7"/>
        </w:rPr>
        <w:t>u</w:t>
      </w:r>
      <w:r w:rsidRPr="00F97336">
        <w:rPr>
          <w:spacing w:val="-1"/>
        </w:rPr>
        <w:t>idanc</w:t>
      </w:r>
      <w:r w:rsidRPr="00F97336">
        <w:t xml:space="preserve">e </w:t>
      </w:r>
      <w:r w:rsidRPr="00F97336">
        <w:rPr>
          <w:spacing w:val="1"/>
        </w:rPr>
        <w:t>t</w:t>
      </w:r>
      <w:r w:rsidRPr="00F97336">
        <w:t xml:space="preserve">o </w:t>
      </w:r>
      <w:r w:rsidRPr="00F97336">
        <w:rPr>
          <w:spacing w:val="-1"/>
        </w:rPr>
        <w:t>thei</w:t>
      </w:r>
      <w:r w:rsidRPr="00F97336">
        <w:t xml:space="preserve">r organisation </w:t>
      </w:r>
      <w:r w:rsidRPr="00F97336">
        <w:rPr>
          <w:spacing w:val="1"/>
        </w:rPr>
        <w:t>and/o</w:t>
      </w:r>
      <w:r w:rsidRPr="00F97336">
        <w:t xml:space="preserve">r </w:t>
      </w:r>
      <w:r w:rsidRPr="00F97336">
        <w:rPr>
          <w:spacing w:val="-1"/>
        </w:rPr>
        <w:t>client</w:t>
      </w:r>
      <w:r w:rsidRPr="00F97336">
        <w:t xml:space="preserve">s </w:t>
      </w:r>
      <w:r w:rsidRPr="00F97336">
        <w:rPr>
          <w:spacing w:val="3"/>
          <w:w w:val="102"/>
        </w:rPr>
        <w:t xml:space="preserve">in </w:t>
      </w:r>
      <w:r w:rsidRPr="00F97336">
        <w:t>relation</w:t>
      </w:r>
      <w:r w:rsidRPr="00F97336">
        <w:rPr>
          <w:spacing w:val="15"/>
        </w:rPr>
        <w:t xml:space="preserve"> </w:t>
      </w:r>
      <w:r w:rsidRPr="00F97336">
        <w:t>to</w:t>
      </w:r>
      <w:r w:rsidRPr="00F97336">
        <w:rPr>
          <w:spacing w:val="13"/>
        </w:rPr>
        <w:t xml:space="preserve"> </w:t>
      </w:r>
      <w:r w:rsidRPr="00F97336">
        <w:rPr>
          <w:spacing w:val="-11"/>
        </w:rPr>
        <w:t>s</w:t>
      </w:r>
      <w:r w:rsidRPr="00F97336">
        <w:rPr>
          <w:spacing w:val="7"/>
        </w:rPr>
        <w:t>p</w:t>
      </w:r>
      <w:r w:rsidRPr="00F97336">
        <w:t>ecific</w:t>
      </w:r>
      <w:r w:rsidRPr="00F97336">
        <w:rPr>
          <w:spacing w:val="15"/>
        </w:rPr>
        <w:t xml:space="preserve"> </w:t>
      </w:r>
      <w:r w:rsidRPr="00F97336">
        <w:t>areas</w:t>
      </w:r>
      <w:r w:rsidRPr="00F97336">
        <w:rPr>
          <w:spacing w:val="10"/>
        </w:rPr>
        <w:t xml:space="preserve"> </w:t>
      </w:r>
      <w:r w:rsidRPr="00F97336">
        <w:t>of</w:t>
      </w:r>
      <w:r w:rsidRPr="00F97336">
        <w:rPr>
          <w:spacing w:val="5"/>
        </w:rPr>
        <w:t xml:space="preserve"> </w:t>
      </w:r>
      <w:r w:rsidRPr="00F97336">
        <w:t>their</w:t>
      </w:r>
      <w:r w:rsidRPr="00F97336">
        <w:rPr>
          <w:spacing w:val="9"/>
        </w:rPr>
        <w:t xml:space="preserve"> </w:t>
      </w:r>
      <w:r w:rsidRPr="00F97336">
        <w:rPr>
          <w:w w:val="102"/>
        </w:rPr>
        <w:t>responsibili</w:t>
      </w:r>
      <w:r w:rsidRPr="00F97336">
        <w:rPr>
          <w:spacing w:val="8"/>
          <w:w w:val="102"/>
        </w:rPr>
        <w:t>t</w:t>
      </w:r>
      <w:r w:rsidRPr="00F97336">
        <w:rPr>
          <w:spacing w:val="-7"/>
          <w:w w:val="102"/>
        </w:rPr>
        <w:t>y.</w:t>
      </w:r>
    </w:p>
    <w:p w14:paraId="514BDA5B" w14:textId="77777777" w:rsidR="006A4516" w:rsidRPr="00F97336" w:rsidRDefault="006A4516" w:rsidP="00161102">
      <w:pPr>
        <w:pStyle w:val="SubLevel2"/>
      </w:pPr>
      <w:r w:rsidRPr="00F97336">
        <w:rPr>
          <w:spacing w:val="-3"/>
        </w:rPr>
        <w:t>In</w:t>
      </w:r>
      <w:r w:rsidRPr="00F97336">
        <w:rPr>
          <w:spacing w:val="7"/>
        </w:rPr>
        <w:t>d</w:t>
      </w:r>
      <w:r w:rsidRPr="00F97336">
        <w:t>icative</w:t>
      </w:r>
      <w:r w:rsidRPr="00F97336">
        <w:rPr>
          <w:spacing w:val="19"/>
        </w:rPr>
        <w:t xml:space="preserve"> </w:t>
      </w:r>
      <w:r w:rsidRPr="00F97336">
        <w:t>duties</w:t>
      </w:r>
      <w:r w:rsidRPr="00F97336">
        <w:rPr>
          <w:spacing w:val="12"/>
        </w:rPr>
        <w:t xml:space="preserve"> </w:t>
      </w:r>
      <w:r w:rsidRPr="00F97336">
        <w:t>at</w:t>
      </w:r>
      <w:r w:rsidRPr="00F97336">
        <w:rPr>
          <w:spacing w:val="4"/>
        </w:rPr>
        <w:t xml:space="preserve"> </w:t>
      </w:r>
      <w:r w:rsidRPr="00F97336">
        <w:t>this</w:t>
      </w:r>
      <w:r w:rsidRPr="00F97336">
        <w:rPr>
          <w:spacing w:val="7"/>
        </w:rPr>
        <w:t xml:space="preserve"> </w:t>
      </w:r>
      <w:r w:rsidRPr="00F97336">
        <w:t>level</w:t>
      </w:r>
      <w:r w:rsidRPr="00F97336">
        <w:rPr>
          <w:spacing w:val="10"/>
        </w:rPr>
        <w:t xml:space="preserve"> </w:t>
      </w:r>
      <w:r w:rsidRPr="00F97336">
        <w:rPr>
          <w:w w:val="102"/>
        </w:rPr>
        <w:t>are:</w:t>
      </w:r>
    </w:p>
    <w:p w14:paraId="6604C0BB" w14:textId="77777777" w:rsidR="006A4516" w:rsidRPr="00F97336" w:rsidRDefault="006A4516" w:rsidP="00161102">
      <w:pPr>
        <w:pStyle w:val="SubLevel3"/>
      </w:pPr>
      <w:r w:rsidRPr="00F97336">
        <w:rPr>
          <w:spacing w:val="-7"/>
        </w:rPr>
        <w:t>g</w:t>
      </w:r>
      <w:r w:rsidRPr="00F97336">
        <w:rPr>
          <w:spacing w:val="5"/>
        </w:rPr>
        <w:t>e</w:t>
      </w:r>
      <w:r w:rsidRPr="00F97336">
        <w:t>neral</w:t>
      </w:r>
      <w:r w:rsidRPr="00F97336">
        <w:rPr>
          <w:spacing w:val="14"/>
        </w:rPr>
        <w:t xml:space="preserve"> </w:t>
      </w:r>
      <w:r w:rsidRPr="00F97336">
        <w:t>supervision</w:t>
      </w:r>
      <w:r w:rsidRPr="00F97336">
        <w:rPr>
          <w:spacing w:val="21"/>
        </w:rPr>
        <w:t xml:space="preserve"> </w:t>
      </w:r>
      <w:r w:rsidRPr="00F97336">
        <w:t>of</w:t>
      </w:r>
      <w:r w:rsidRPr="00F97336">
        <w:rPr>
          <w:spacing w:val="5"/>
        </w:rPr>
        <w:t xml:space="preserve"> </w:t>
      </w:r>
      <w:r w:rsidRPr="00F97336">
        <w:t>catering</w:t>
      </w:r>
      <w:r w:rsidRPr="00F97336">
        <w:rPr>
          <w:spacing w:val="15"/>
        </w:rPr>
        <w:t xml:space="preserve"> </w:t>
      </w:r>
      <w:r w:rsidRPr="00F97336">
        <w:t>or</w:t>
      </w:r>
      <w:r w:rsidRPr="00F97336">
        <w:rPr>
          <w:spacing w:val="5"/>
        </w:rPr>
        <w:t xml:space="preserve"> </w:t>
      </w:r>
      <w:r w:rsidRPr="00F97336">
        <w:t>retail</w:t>
      </w:r>
      <w:r w:rsidRPr="00F97336">
        <w:rPr>
          <w:spacing w:val="10"/>
        </w:rPr>
        <w:t xml:space="preserve"> </w:t>
      </w:r>
      <w:r w:rsidRPr="00F97336">
        <w:rPr>
          <w:w w:val="102"/>
        </w:rPr>
        <w:t>functions;</w:t>
      </w:r>
    </w:p>
    <w:p w14:paraId="5F62A072" w14:textId="0F14E34E" w:rsidR="006A4516" w:rsidRPr="00F97336" w:rsidRDefault="006A4516" w:rsidP="00161102">
      <w:pPr>
        <w:pStyle w:val="SubLevel3"/>
      </w:pPr>
      <w:r w:rsidRPr="00F97336">
        <w:rPr>
          <w:spacing w:val="-1"/>
        </w:rPr>
        <w:t>centr</w:t>
      </w:r>
      <w:r w:rsidRPr="00F97336">
        <w:t xml:space="preserve">e </w:t>
      </w:r>
      <w:r w:rsidRPr="00F97336">
        <w:rPr>
          <w:spacing w:val="-4"/>
        </w:rPr>
        <w:t>a</w:t>
      </w:r>
      <w:r w:rsidRPr="00F97336">
        <w:rPr>
          <w:spacing w:val="7"/>
        </w:rPr>
        <w:t>d</w:t>
      </w:r>
      <w:r w:rsidRPr="00F97336">
        <w:t xml:space="preserve">ministration involving supervision of staff </w:t>
      </w:r>
      <w:r w:rsidRPr="00F97336">
        <w:rPr>
          <w:spacing w:val="2"/>
        </w:rPr>
        <w:t>an</w:t>
      </w:r>
      <w:r w:rsidRPr="00F97336">
        <w:t xml:space="preserve">d </w:t>
      </w:r>
      <w:r w:rsidRPr="00F97336">
        <w:rPr>
          <w:spacing w:val="8"/>
        </w:rPr>
        <w:t>s</w:t>
      </w:r>
      <w:r w:rsidRPr="00F97336">
        <w:rPr>
          <w:spacing w:val="-7"/>
        </w:rPr>
        <w:t>y</w:t>
      </w:r>
      <w:r w:rsidRPr="00F97336">
        <w:rPr>
          <w:spacing w:val="-6"/>
        </w:rPr>
        <w:t>s</w:t>
      </w:r>
      <w:r w:rsidRPr="00F97336">
        <w:rPr>
          <w:spacing w:val="9"/>
        </w:rPr>
        <w:t>t</w:t>
      </w:r>
      <w:r w:rsidRPr="00F97336">
        <w:rPr>
          <w:spacing w:val="-1"/>
        </w:rPr>
        <w:t>em</w:t>
      </w:r>
      <w:r w:rsidRPr="00F97336">
        <w:t xml:space="preserve">s </w:t>
      </w:r>
      <w:r w:rsidRPr="00F97336">
        <w:rPr>
          <w:spacing w:val="5"/>
        </w:rPr>
        <w:t>a</w:t>
      </w:r>
      <w:r w:rsidRPr="00F97336">
        <w:rPr>
          <w:spacing w:val="-7"/>
        </w:rPr>
        <w:t>n</w:t>
      </w:r>
      <w:r w:rsidRPr="00F97336">
        <w:t xml:space="preserve">d </w:t>
      </w:r>
      <w:r w:rsidRPr="00F97336">
        <w:rPr>
          <w:spacing w:val="1"/>
          <w:w w:val="102"/>
        </w:rPr>
        <w:t>c</w:t>
      </w:r>
      <w:r w:rsidRPr="00F97336">
        <w:rPr>
          <w:spacing w:val="2"/>
          <w:w w:val="102"/>
        </w:rPr>
        <w:t>o</w:t>
      </w:r>
      <w:r w:rsidR="000E061B" w:rsidRPr="00F97336">
        <w:rPr>
          <w:w w:val="102"/>
        </w:rPr>
        <w:noBreakHyphen/>
      </w:r>
      <w:r w:rsidRPr="00F97336">
        <w:rPr>
          <w:w w:val="102"/>
        </w:rPr>
        <w:t>o</w:t>
      </w:r>
      <w:r w:rsidRPr="00F97336">
        <w:t>rdinating</w:t>
      </w:r>
      <w:r w:rsidRPr="00F97336">
        <w:rPr>
          <w:spacing w:val="20"/>
        </w:rPr>
        <w:t xml:space="preserve"> </w:t>
      </w:r>
      <w:r w:rsidRPr="00F97336">
        <w:t>events;</w:t>
      </w:r>
      <w:r w:rsidRPr="00F97336">
        <w:rPr>
          <w:spacing w:val="14"/>
        </w:rPr>
        <w:t xml:space="preserve"> </w:t>
      </w:r>
      <w:r w:rsidRPr="00F97336">
        <w:rPr>
          <w:w w:val="102"/>
        </w:rPr>
        <w:t>or</w:t>
      </w:r>
    </w:p>
    <w:p w14:paraId="65B21F70" w14:textId="77777777" w:rsidR="006A4516" w:rsidRPr="00F97336" w:rsidRDefault="006A4516" w:rsidP="00161102">
      <w:pPr>
        <w:pStyle w:val="SubLevel3"/>
        <w:rPr>
          <w:w w:val="102"/>
        </w:rPr>
      </w:pPr>
      <w:r w:rsidRPr="00F97336">
        <w:t>development</w:t>
      </w:r>
      <w:r w:rsidRPr="00F97336">
        <w:rPr>
          <w:spacing w:val="24"/>
        </w:rPr>
        <w:t xml:space="preserve"> </w:t>
      </w:r>
      <w:r w:rsidRPr="00F97336">
        <w:t>of</w:t>
      </w:r>
      <w:r w:rsidRPr="00F97336">
        <w:rPr>
          <w:spacing w:val="5"/>
        </w:rPr>
        <w:t xml:space="preserve"> </w:t>
      </w:r>
      <w:r w:rsidRPr="00F97336">
        <w:t>i</w:t>
      </w:r>
      <w:r w:rsidRPr="00F97336">
        <w:rPr>
          <w:spacing w:val="-3"/>
        </w:rPr>
        <w:t>n</w:t>
      </w:r>
      <w:r w:rsidRPr="00F97336">
        <w:rPr>
          <w:spacing w:val="2"/>
        </w:rPr>
        <w:t>-</w:t>
      </w:r>
      <w:r w:rsidRPr="00F97336">
        <w:rPr>
          <w:spacing w:val="-7"/>
        </w:rPr>
        <w:t>h</w:t>
      </w:r>
      <w:r w:rsidRPr="00F97336">
        <w:rPr>
          <w:spacing w:val="7"/>
        </w:rPr>
        <w:t>o</w:t>
      </w:r>
      <w:r w:rsidRPr="00F97336">
        <w:t>use</w:t>
      </w:r>
      <w:r w:rsidRPr="00F97336">
        <w:rPr>
          <w:spacing w:val="16"/>
        </w:rPr>
        <w:t xml:space="preserve"> </w:t>
      </w:r>
      <w:r w:rsidRPr="00F97336">
        <w:t>training</w:t>
      </w:r>
      <w:r w:rsidRPr="00F97336">
        <w:rPr>
          <w:spacing w:val="15"/>
        </w:rPr>
        <w:t xml:space="preserve"> </w:t>
      </w:r>
      <w:r w:rsidRPr="00F97336">
        <w:t>programs</w:t>
      </w:r>
      <w:r w:rsidRPr="00F97336">
        <w:rPr>
          <w:spacing w:val="18"/>
        </w:rPr>
        <w:t xml:space="preserve"> </w:t>
      </w:r>
      <w:r w:rsidRPr="00F97336">
        <w:t>for</w:t>
      </w:r>
      <w:r w:rsidRPr="00F97336">
        <w:rPr>
          <w:spacing w:val="6"/>
        </w:rPr>
        <w:t xml:space="preserve"> </w:t>
      </w:r>
      <w:r w:rsidRPr="00F97336">
        <w:t>instructors</w:t>
      </w:r>
      <w:r w:rsidRPr="00F97336">
        <w:rPr>
          <w:spacing w:val="20"/>
        </w:rPr>
        <w:t xml:space="preserve"> </w:t>
      </w:r>
      <w:r w:rsidRPr="00F97336">
        <w:t>and</w:t>
      </w:r>
      <w:r w:rsidRPr="00F97336">
        <w:rPr>
          <w:spacing w:val="15"/>
        </w:rPr>
        <w:t xml:space="preserve"> </w:t>
      </w:r>
      <w:r w:rsidRPr="00F97336">
        <w:rPr>
          <w:spacing w:val="-4"/>
          <w:w w:val="102"/>
        </w:rPr>
        <w:t>c</w:t>
      </w:r>
      <w:r w:rsidRPr="00F97336">
        <w:rPr>
          <w:spacing w:val="2"/>
          <w:w w:val="102"/>
        </w:rPr>
        <w:t>o</w:t>
      </w:r>
      <w:r w:rsidRPr="00F97336">
        <w:rPr>
          <w:spacing w:val="-3"/>
          <w:w w:val="102"/>
        </w:rPr>
        <w:t>-</w:t>
      </w:r>
      <w:r w:rsidRPr="00F97336">
        <w:rPr>
          <w:w w:val="102"/>
        </w:rPr>
        <w:t>ordinators.</w:t>
      </w:r>
    </w:p>
    <w:p w14:paraId="7D6CE659" w14:textId="77777777" w:rsidR="00EA48CD" w:rsidRPr="00F97336" w:rsidRDefault="00102A62" w:rsidP="00161102">
      <w:pPr>
        <w:pStyle w:val="SubLevel1"/>
        <w:rPr>
          <w:color w:val="000000" w:themeColor="text1"/>
        </w:rPr>
      </w:pPr>
      <w:r w:rsidRPr="00F97336">
        <w:rPr>
          <w:color w:val="000000" w:themeColor="text1"/>
        </w:rPr>
        <w:t>Employees classified under the provisions of this classification structure will hold, at all times, the relevant accreditations required by both this award’s classification descriptors and state and territory legislation permitting work with children (e.g. Child Protection Police Checks). In the event of any employee losing, having suspended, or being refused such accreditation, they will advise their employer(s) within 14 days of such loss, refusal or suspension.</w:t>
      </w:r>
    </w:p>
    <w:p w14:paraId="55CDDC4B" w14:textId="77777777" w:rsidR="00C6326A" w:rsidRPr="00F97336" w:rsidRDefault="00B90338" w:rsidP="006837CE">
      <w:pPr>
        <w:pStyle w:val="SubLevel1"/>
      </w:pPr>
      <w:bookmarkStart w:id="388" w:name="_Hlk48744477"/>
      <w:r w:rsidRPr="00F97336">
        <w:t>Any dispute concerning the correct classification for a swimming and water safety teacher or swimming coach will be referred to the Fair Work Commission for determination</w:t>
      </w:r>
      <w:bookmarkEnd w:id="388"/>
      <w:r w:rsidRPr="00F97336">
        <w:t>.</w:t>
      </w:r>
    </w:p>
    <w:p w14:paraId="5588FBBE" w14:textId="77777777" w:rsidR="00210279" w:rsidRPr="00F97336" w:rsidRDefault="00210279" w:rsidP="00161102">
      <w:pPr>
        <w:rPr>
          <w:w w:val="102"/>
        </w:rPr>
      </w:pPr>
      <w:r w:rsidRPr="00F97336">
        <w:rPr>
          <w:w w:val="102"/>
        </w:rPr>
        <w:br w:type="page"/>
      </w:r>
    </w:p>
    <w:p w14:paraId="032E8158" w14:textId="328301A7" w:rsidR="00210279" w:rsidRPr="00F97336" w:rsidRDefault="00210279" w:rsidP="00AD2397">
      <w:pPr>
        <w:pStyle w:val="Subdocument"/>
        <w:rPr>
          <w:rFonts w:cs="Times New Roman"/>
        </w:rPr>
      </w:pPr>
      <w:bookmarkStart w:id="389" w:name="_Ref410225557"/>
      <w:bookmarkStart w:id="390" w:name="_Toc184810763"/>
      <w:bookmarkStart w:id="391" w:name="_Ref241316996"/>
      <w:bookmarkStart w:id="392" w:name="_Ref241317022"/>
      <w:r w:rsidRPr="00F97336">
        <w:rPr>
          <w:rFonts w:cs="Times New Roman"/>
        </w:rPr>
        <w:lastRenderedPageBreak/>
        <w:t>—</w:t>
      </w:r>
      <w:bookmarkStart w:id="393" w:name="sched_b"/>
      <w:r w:rsidRPr="00F97336">
        <w:rPr>
          <w:rFonts w:cs="Times New Roman"/>
        </w:rPr>
        <w:t>Summary of Hourly Rates of Pay</w:t>
      </w:r>
      <w:bookmarkEnd w:id="389"/>
      <w:bookmarkEnd w:id="390"/>
    </w:p>
    <w:p w14:paraId="4DC4A75A" w14:textId="4E587CC1" w:rsidR="00BC621B" w:rsidRPr="00F97336" w:rsidRDefault="00BC621B" w:rsidP="00BC621B">
      <w:pPr>
        <w:pStyle w:val="History"/>
      </w:pPr>
      <w:bookmarkStart w:id="394" w:name="_Hlk61976748"/>
      <w:bookmarkEnd w:id="393"/>
      <w:r w:rsidRPr="00F97336">
        <w:rPr>
          <w:color w:val="000000"/>
          <w:lang w:val="en-GB"/>
        </w:rPr>
        <w:t>[</w:t>
      </w:r>
      <w:r w:rsidR="00C32226" w:rsidRPr="00F97336">
        <w:rPr>
          <w:color w:val="000000"/>
          <w:lang w:val="en-GB"/>
        </w:rPr>
        <w:t>V</w:t>
      </w:r>
      <w:r w:rsidRPr="00F97336">
        <w:rPr>
          <w:color w:val="000000"/>
          <w:lang w:val="en-GB"/>
        </w:rPr>
        <w:t xml:space="preserve">aried by </w:t>
      </w:r>
      <w:hyperlink r:id="rId233" w:history="1">
        <w:r w:rsidRPr="00F97336">
          <w:rPr>
            <w:rStyle w:val="Hyperlink"/>
          </w:rPr>
          <w:t>PR718912</w:t>
        </w:r>
      </w:hyperlink>
      <w:r w:rsidRPr="00F97336">
        <w:rPr>
          <w:color w:val="000000"/>
          <w:lang w:val="en-GB"/>
        </w:rPr>
        <w:t xml:space="preserve">; corrected by </w:t>
      </w:r>
      <w:hyperlink r:id="rId234" w:history="1">
        <w:r w:rsidR="00700DB9" w:rsidRPr="00F97336">
          <w:rPr>
            <w:rStyle w:val="Hyperlink"/>
          </w:rPr>
          <w:t>PR726041</w:t>
        </w:r>
      </w:hyperlink>
      <w:bookmarkEnd w:id="394"/>
      <w:r w:rsidR="000A5C9C" w:rsidRPr="00F97336">
        <w:rPr>
          <w:color w:val="000000"/>
          <w:lang w:val="en-GB"/>
        </w:rPr>
        <w:t xml:space="preserve">; varied by </w:t>
      </w:r>
      <w:hyperlink r:id="rId235" w:history="1">
        <w:r w:rsidR="000A5C9C" w:rsidRPr="00F97336">
          <w:rPr>
            <w:rStyle w:val="Hyperlink"/>
          </w:rPr>
          <w:t>PR729354</w:t>
        </w:r>
      </w:hyperlink>
      <w:r w:rsidR="00CE1C09">
        <w:t xml:space="preserve">, </w:t>
      </w:r>
      <w:hyperlink r:id="rId236" w:history="1">
        <w:r w:rsidR="0072628D" w:rsidRPr="00F97336">
          <w:rPr>
            <w:rStyle w:val="Hyperlink"/>
          </w:rPr>
          <w:t>PR740780</w:t>
        </w:r>
      </w:hyperlink>
      <w:r w:rsidR="00AC074A">
        <w:t xml:space="preserve">, </w:t>
      </w:r>
      <w:hyperlink r:id="rId237" w:history="1">
        <w:r w:rsidR="00AC074A">
          <w:rPr>
            <w:rStyle w:val="Hyperlink"/>
          </w:rPr>
          <w:t>PR762203</w:t>
        </w:r>
      </w:hyperlink>
      <w:r w:rsidR="00C36B05">
        <w:t xml:space="preserve">, </w:t>
      </w:r>
      <w:hyperlink r:id="rId238" w:history="1">
        <w:r w:rsidR="00C36B05">
          <w:rPr>
            <w:rStyle w:val="Hyperlink"/>
          </w:rPr>
          <w:t>PR773983</w:t>
        </w:r>
      </w:hyperlink>
      <w:r w:rsidR="00C36B05">
        <w:t>]</w:t>
      </w:r>
    </w:p>
    <w:p w14:paraId="26B8D3D7" w14:textId="6B91A71B" w:rsidR="005977A1" w:rsidRPr="00F97336" w:rsidRDefault="005977A1" w:rsidP="004B13E2">
      <w:pPr>
        <w:pStyle w:val="SubLevel1Bold"/>
      </w:pPr>
      <w:r w:rsidRPr="00F97336">
        <w:t>Full-time and part-time employees</w:t>
      </w:r>
    </w:p>
    <w:p w14:paraId="1BA3A2B1" w14:textId="356BF75D" w:rsidR="005977A1" w:rsidRPr="00F97336" w:rsidRDefault="005977A1" w:rsidP="00A0422B">
      <w:pPr>
        <w:pStyle w:val="SubLevel2Bold"/>
      </w:pPr>
      <w:r w:rsidRPr="00F97336">
        <w:t>Full-time and part-time employees—ordinary and penalty rates</w:t>
      </w:r>
    </w:p>
    <w:p w14:paraId="7E01EA10" w14:textId="1BBD2949" w:rsidR="00BC621B" w:rsidRPr="00F97336" w:rsidRDefault="00BC621B" w:rsidP="00BC621B">
      <w:pPr>
        <w:pStyle w:val="History"/>
      </w:pPr>
      <w:bookmarkStart w:id="395" w:name="_Hlk61976763"/>
      <w:r w:rsidRPr="00F97336">
        <w:rPr>
          <w:color w:val="000000"/>
          <w:lang w:val="en-GB"/>
        </w:rPr>
        <w:t xml:space="preserve">[B.1.1 varied by </w:t>
      </w:r>
      <w:hyperlink r:id="rId239" w:history="1">
        <w:r w:rsidRPr="00F97336">
          <w:rPr>
            <w:rStyle w:val="Hyperlink"/>
          </w:rPr>
          <w:t>PR718912</w:t>
        </w:r>
      </w:hyperlink>
      <w:r w:rsidRPr="00F97336">
        <w:rPr>
          <w:color w:val="000000"/>
          <w:lang w:val="en-GB"/>
        </w:rPr>
        <w:t xml:space="preserve">; corrected by </w:t>
      </w:r>
      <w:hyperlink r:id="rId240" w:history="1">
        <w:r w:rsidR="00700DB9" w:rsidRPr="00F97336">
          <w:rPr>
            <w:rStyle w:val="Hyperlink"/>
          </w:rPr>
          <w:t>PR726041</w:t>
        </w:r>
      </w:hyperlink>
      <w:bookmarkEnd w:id="395"/>
      <w:r w:rsidR="00A851A5" w:rsidRPr="00F97336">
        <w:rPr>
          <w:color w:val="000000"/>
          <w:lang w:val="en-GB"/>
        </w:rPr>
        <w:t xml:space="preserve">; varied by </w:t>
      </w:r>
      <w:hyperlink r:id="rId241" w:history="1">
        <w:r w:rsidR="00A851A5" w:rsidRPr="00F97336">
          <w:rPr>
            <w:rStyle w:val="Hyperlink"/>
          </w:rPr>
          <w:t>PR729354</w:t>
        </w:r>
      </w:hyperlink>
      <w:r w:rsidR="00CE1C09">
        <w:t xml:space="preserve">, </w:t>
      </w:r>
      <w:hyperlink r:id="rId242" w:history="1">
        <w:r w:rsidR="0082611C" w:rsidRPr="00F97336">
          <w:rPr>
            <w:rStyle w:val="Hyperlink"/>
          </w:rPr>
          <w:t>PR740780</w:t>
        </w:r>
      </w:hyperlink>
      <w:r w:rsidR="00CE1C09">
        <w:t xml:space="preserve">, </w:t>
      </w:r>
      <w:hyperlink r:id="rId243" w:history="1">
        <w:r w:rsidR="00CE1C09">
          <w:rPr>
            <w:rStyle w:val="Hyperlink"/>
          </w:rPr>
          <w:t>PR762203</w:t>
        </w:r>
      </w:hyperlink>
      <w:r w:rsidR="009922BB">
        <w:rPr>
          <w:szCs w:val="20"/>
        </w:rPr>
        <w:t>,</w:t>
      </w:r>
      <w:r w:rsidR="009922BB" w:rsidRPr="009922BB">
        <w:t xml:space="preserve"> </w:t>
      </w:r>
      <w:hyperlink r:id="rId244" w:history="1">
        <w:r w:rsidR="009922BB">
          <w:rPr>
            <w:rStyle w:val="Hyperlink"/>
          </w:rPr>
          <w:t>PR773983</w:t>
        </w:r>
      </w:hyperlink>
      <w:r w:rsidR="009922BB">
        <w:rPr>
          <w:color w:val="000000"/>
          <w:lang w:val="en-GB"/>
        </w:rPr>
        <w:t> </w:t>
      </w:r>
      <w:r w:rsidR="009922BB" w:rsidRPr="00F97336">
        <w:rPr>
          <w:szCs w:val="20"/>
        </w:rPr>
        <w:t>ppc</w:t>
      </w:r>
      <w:r w:rsidR="009922BB">
        <w:rPr>
          <w:szCs w:val="20"/>
        </w:rPr>
        <w:t> </w:t>
      </w:r>
      <w:r w:rsidR="009922BB" w:rsidRPr="00F97336">
        <w:rPr>
          <w:szCs w:val="20"/>
        </w:rPr>
        <w:t>01Jul2</w:t>
      </w:r>
      <w:r w:rsidR="009922BB">
        <w:rPr>
          <w:szCs w:val="20"/>
        </w:rPr>
        <w:t>4</w:t>
      </w:r>
      <w:r w:rsidR="00A851A5" w:rsidRPr="00F97336">
        <w:rPr>
          <w:color w:val="000000"/>
          <w:lang w:val="en-GB"/>
        </w:rPr>
        <w:t>]</w:t>
      </w:r>
    </w:p>
    <w:tbl>
      <w:tblPr>
        <w:tblW w:w="7376" w:type="dxa"/>
        <w:tblInd w:w="8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170" w:type="dxa"/>
        </w:tblCellMar>
        <w:tblLook w:val="01E0" w:firstRow="1" w:lastRow="1" w:firstColumn="1" w:lastColumn="1" w:noHBand="0" w:noVBand="0"/>
      </w:tblPr>
      <w:tblGrid>
        <w:gridCol w:w="1204"/>
        <w:gridCol w:w="1543"/>
        <w:gridCol w:w="1543"/>
        <w:gridCol w:w="1543"/>
        <w:gridCol w:w="1543"/>
      </w:tblGrid>
      <w:tr w:rsidR="00FD5288" w:rsidRPr="00F97336" w14:paraId="07BBCA02" w14:textId="77777777" w:rsidTr="00F31898">
        <w:trPr>
          <w:trHeight w:val="596"/>
          <w:tblHeader/>
        </w:trPr>
        <w:tc>
          <w:tcPr>
            <w:tcW w:w="1204" w:type="dxa"/>
          </w:tcPr>
          <w:p w14:paraId="6FA533FE" w14:textId="77777777" w:rsidR="00FD5288" w:rsidRPr="00F97336" w:rsidRDefault="00FD5288" w:rsidP="00161102">
            <w:pPr>
              <w:pStyle w:val="AMODTable"/>
              <w:spacing w:before="60" w:after="40"/>
              <w:rPr>
                <w:b/>
              </w:rPr>
            </w:pPr>
          </w:p>
        </w:tc>
        <w:tc>
          <w:tcPr>
            <w:tcW w:w="1543" w:type="dxa"/>
          </w:tcPr>
          <w:p w14:paraId="2FC8935B" w14:textId="77777777" w:rsidR="00FD5288" w:rsidRPr="00F97336" w:rsidRDefault="00FD5288" w:rsidP="00161102">
            <w:pPr>
              <w:pStyle w:val="AMODTable"/>
              <w:spacing w:before="60" w:after="40"/>
              <w:jc w:val="center"/>
              <w:rPr>
                <w:b/>
              </w:rPr>
            </w:pPr>
            <w:r w:rsidRPr="00F97336">
              <w:rPr>
                <w:b/>
              </w:rPr>
              <w:t>Ordinary hours</w:t>
            </w:r>
          </w:p>
        </w:tc>
        <w:tc>
          <w:tcPr>
            <w:tcW w:w="1543" w:type="dxa"/>
          </w:tcPr>
          <w:p w14:paraId="3CC9DC1B" w14:textId="77777777" w:rsidR="00FD5288" w:rsidRPr="00F97336" w:rsidRDefault="00FD5288" w:rsidP="00161102">
            <w:pPr>
              <w:pStyle w:val="AMODTable"/>
              <w:spacing w:before="60" w:after="40"/>
              <w:jc w:val="center"/>
              <w:rPr>
                <w:b/>
              </w:rPr>
            </w:pPr>
            <w:r w:rsidRPr="00F97336">
              <w:rPr>
                <w:b/>
              </w:rPr>
              <w:t>Saturday</w:t>
            </w:r>
          </w:p>
        </w:tc>
        <w:tc>
          <w:tcPr>
            <w:tcW w:w="1543" w:type="dxa"/>
          </w:tcPr>
          <w:p w14:paraId="270DCDAE" w14:textId="77777777" w:rsidR="00FD5288" w:rsidRPr="00F97336" w:rsidRDefault="00FD5288" w:rsidP="00161102">
            <w:pPr>
              <w:pStyle w:val="AMODTable"/>
              <w:spacing w:before="60" w:after="40"/>
              <w:jc w:val="center"/>
              <w:rPr>
                <w:b/>
              </w:rPr>
            </w:pPr>
            <w:r w:rsidRPr="00F97336">
              <w:rPr>
                <w:b/>
              </w:rPr>
              <w:t>Sunday</w:t>
            </w:r>
          </w:p>
        </w:tc>
        <w:tc>
          <w:tcPr>
            <w:tcW w:w="1543" w:type="dxa"/>
          </w:tcPr>
          <w:p w14:paraId="579845D4" w14:textId="77777777" w:rsidR="00FD5288" w:rsidRPr="00F97336" w:rsidRDefault="00FD5288" w:rsidP="00161102">
            <w:pPr>
              <w:pStyle w:val="AMODTable"/>
              <w:spacing w:before="60" w:after="40"/>
              <w:jc w:val="center"/>
              <w:rPr>
                <w:b/>
              </w:rPr>
            </w:pPr>
            <w:r w:rsidRPr="00F97336">
              <w:rPr>
                <w:b/>
              </w:rPr>
              <w:t>Public holiday</w:t>
            </w:r>
          </w:p>
        </w:tc>
      </w:tr>
      <w:tr w:rsidR="00FD5288" w:rsidRPr="00F97336" w14:paraId="52C519A4" w14:textId="77777777" w:rsidTr="00F31898">
        <w:trPr>
          <w:tblHeader/>
        </w:trPr>
        <w:tc>
          <w:tcPr>
            <w:tcW w:w="1204" w:type="dxa"/>
          </w:tcPr>
          <w:p w14:paraId="4A416918" w14:textId="77777777" w:rsidR="00FD5288" w:rsidRPr="00F97336" w:rsidRDefault="00FD5288" w:rsidP="00161102">
            <w:pPr>
              <w:pStyle w:val="AMODTable"/>
              <w:spacing w:before="60" w:after="40"/>
              <w:rPr>
                <w:b/>
              </w:rPr>
            </w:pPr>
          </w:p>
        </w:tc>
        <w:tc>
          <w:tcPr>
            <w:tcW w:w="6172" w:type="dxa"/>
            <w:gridSpan w:val="4"/>
          </w:tcPr>
          <w:p w14:paraId="4A69AAAA" w14:textId="77777777" w:rsidR="00FD5288" w:rsidRPr="00F97336" w:rsidRDefault="00FD5288" w:rsidP="00161102">
            <w:pPr>
              <w:pStyle w:val="AMODTable"/>
              <w:spacing w:before="60" w:after="40"/>
              <w:jc w:val="center"/>
              <w:rPr>
                <w:b/>
              </w:rPr>
            </w:pPr>
            <w:r w:rsidRPr="00F97336">
              <w:rPr>
                <w:b/>
              </w:rPr>
              <w:t>% of minimum hourly rate</w:t>
            </w:r>
          </w:p>
        </w:tc>
      </w:tr>
      <w:tr w:rsidR="00FD5288" w:rsidRPr="00F97336" w14:paraId="00C84CBC" w14:textId="77777777" w:rsidTr="00F31898">
        <w:trPr>
          <w:tblHeader/>
        </w:trPr>
        <w:tc>
          <w:tcPr>
            <w:tcW w:w="1204" w:type="dxa"/>
          </w:tcPr>
          <w:p w14:paraId="6E759945" w14:textId="77777777" w:rsidR="00FD5288" w:rsidRPr="00F97336" w:rsidRDefault="00FD5288" w:rsidP="00161102">
            <w:pPr>
              <w:pStyle w:val="AMODTable"/>
              <w:spacing w:before="60" w:after="40"/>
              <w:rPr>
                <w:b/>
              </w:rPr>
            </w:pPr>
          </w:p>
        </w:tc>
        <w:tc>
          <w:tcPr>
            <w:tcW w:w="1543" w:type="dxa"/>
          </w:tcPr>
          <w:p w14:paraId="3085CD1A" w14:textId="77777777" w:rsidR="00FD5288" w:rsidRPr="00F97336" w:rsidRDefault="00FD5288" w:rsidP="00161102">
            <w:pPr>
              <w:pStyle w:val="AMODTable"/>
              <w:spacing w:before="60" w:after="40"/>
              <w:jc w:val="center"/>
              <w:rPr>
                <w:b/>
              </w:rPr>
            </w:pPr>
            <w:r w:rsidRPr="00F97336">
              <w:rPr>
                <w:b/>
              </w:rPr>
              <w:t>100%</w:t>
            </w:r>
          </w:p>
        </w:tc>
        <w:tc>
          <w:tcPr>
            <w:tcW w:w="1543" w:type="dxa"/>
          </w:tcPr>
          <w:p w14:paraId="181A1A9E" w14:textId="77777777" w:rsidR="00FD5288" w:rsidRPr="00F97336" w:rsidRDefault="00FD5288" w:rsidP="00161102">
            <w:pPr>
              <w:pStyle w:val="AMODTable"/>
              <w:spacing w:before="60" w:after="40"/>
              <w:jc w:val="center"/>
              <w:rPr>
                <w:b/>
              </w:rPr>
            </w:pPr>
            <w:r w:rsidRPr="00F97336">
              <w:rPr>
                <w:b/>
              </w:rPr>
              <w:t>125%</w:t>
            </w:r>
          </w:p>
        </w:tc>
        <w:tc>
          <w:tcPr>
            <w:tcW w:w="1543" w:type="dxa"/>
          </w:tcPr>
          <w:p w14:paraId="3C7BCD68" w14:textId="77777777" w:rsidR="00FD5288" w:rsidRPr="00F97336" w:rsidRDefault="00FD5288" w:rsidP="00161102">
            <w:pPr>
              <w:pStyle w:val="AMODTable"/>
              <w:spacing w:before="60" w:after="40"/>
              <w:jc w:val="center"/>
              <w:rPr>
                <w:b/>
              </w:rPr>
            </w:pPr>
            <w:r w:rsidRPr="00F97336">
              <w:rPr>
                <w:b/>
              </w:rPr>
              <w:t>150%</w:t>
            </w:r>
          </w:p>
        </w:tc>
        <w:tc>
          <w:tcPr>
            <w:tcW w:w="1543" w:type="dxa"/>
          </w:tcPr>
          <w:p w14:paraId="7483D67C" w14:textId="77777777" w:rsidR="00FD5288" w:rsidRPr="00F97336" w:rsidRDefault="00FD5288" w:rsidP="00161102">
            <w:pPr>
              <w:pStyle w:val="AMODTable"/>
              <w:spacing w:before="60" w:after="40"/>
              <w:jc w:val="center"/>
              <w:rPr>
                <w:b/>
              </w:rPr>
            </w:pPr>
            <w:r w:rsidRPr="00F97336">
              <w:rPr>
                <w:b/>
              </w:rPr>
              <w:t>250%</w:t>
            </w:r>
          </w:p>
        </w:tc>
      </w:tr>
      <w:tr w:rsidR="00FD5288" w:rsidRPr="00F97336" w14:paraId="609F2820" w14:textId="77777777" w:rsidTr="00F31898">
        <w:trPr>
          <w:tblHeader/>
        </w:trPr>
        <w:tc>
          <w:tcPr>
            <w:tcW w:w="1204" w:type="dxa"/>
          </w:tcPr>
          <w:p w14:paraId="1F347B2D" w14:textId="77777777" w:rsidR="00FD5288" w:rsidRPr="00F97336" w:rsidRDefault="00FD5288" w:rsidP="00161102">
            <w:pPr>
              <w:pStyle w:val="AMODTable"/>
              <w:spacing w:before="60" w:after="40"/>
              <w:rPr>
                <w:b/>
              </w:rPr>
            </w:pPr>
          </w:p>
        </w:tc>
        <w:tc>
          <w:tcPr>
            <w:tcW w:w="1543" w:type="dxa"/>
          </w:tcPr>
          <w:p w14:paraId="3B662DA3" w14:textId="77777777" w:rsidR="00FD5288" w:rsidRPr="00F97336" w:rsidRDefault="00FD5288" w:rsidP="00161102">
            <w:pPr>
              <w:pStyle w:val="AMODTable"/>
              <w:spacing w:before="60" w:after="40"/>
              <w:jc w:val="center"/>
              <w:rPr>
                <w:b/>
              </w:rPr>
            </w:pPr>
            <w:r w:rsidRPr="00F97336">
              <w:rPr>
                <w:b/>
              </w:rPr>
              <w:t>$</w:t>
            </w:r>
          </w:p>
        </w:tc>
        <w:tc>
          <w:tcPr>
            <w:tcW w:w="1543" w:type="dxa"/>
          </w:tcPr>
          <w:p w14:paraId="59F1A5B6" w14:textId="77777777" w:rsidR="00FD5288" w:rsidRPr="00F97336" w:rsidRDefault="00FD5288" w:rsidP="00161102">
            <w:pPr>
              <w:pStyle w:val="AMODTable"/>
              <w:spacing w:before="60" w:after="40"/>
              <w:jc w:val="center"/>
              <w:rPr>
                <w:b/>
              </w:rPr>
            </w:pPr>
            <w:r w:rsidRPr="00F97336">
              <w:rPr>
                <w:b/>
              </w:rPr>
              <w:t>$</w:t>
            </w:r>
          </w:p>
        </w:tc>
        <w:tc>
          <w:tcPr>
            <w:tcW w:w="1543" w:type="dxa"/>
          </w:tcPr>
          <w:p w14:paraId="266F1108" w14:textId="77777777" w:rsidR="00FD5288" w:rsidRPr="00F97336" w:rsidRDefault="00FD5288" w:rsidP="00161102">
            <w:pPr>
              <w:pStyle w:val="AMODTable"/>
              <w:spacing w:before="60" w:after="40"/>
              <w:jc w:val="center"/>
              <w:rPr>
                <w:b/>
              </w:rPr>
            </w:pPr>
            <w:r w:rsidRPr="00F97336">
              <w:rPr>
                <w:b/>
              </w:rPr>
              <w:t>$</w:t>
            </w:r>
          </w:p>
        </w:tc>
        <w:tc>
          <w:tcPr>
            <w:tcW w:w="1543" w:type="dxa"/>
          </w:tcPr>
          <w:p w14:paraId="0DED388D" w14:textId="77777777" w:rsidR="00FD5288" w:rsidRPr="00F97336" w:rsidRDefault="00FD5288" w:rsidP="00161102">
            <w:pPr>
              <w:pStyle w:val="AMODTable"/>
              <w:spacing w:before="60" w:after="40"/>
              <w:jc w:val="center"/>
              <w:rPr>
                <w:b/>
              </w:rPr>
            </w:pPr>
            <w:r w:rsidRPr="00F97336">
              <w:rPr>
                <w:b/>
              </w:rPr>
              <w:t>$</w:t>
            </w:r>
          </w:p>
        </w:tc>
      </w:tr>
      <w:tr w:rsidR="00F31898" w:rsidRPr="00F97336" w14:paraId="78BD0C4D" w14:textId="77777777" w:rsidTr="00F31898">
        <w:tc>
          <w:tcPr>
            <w:tcW w:w="1204" w:type="dxa"/>
          </w:tcPr>
          <w:p w14:paraId="54D34896" w14:textId="153172D4" w:rsidR="00F31898" w:rsidRPr="00F97336" w:rsidRDefault="002933EF" w:rsidP="00F31898">
            <w:pPr>
              <w:pStyle w:val="AMODTable"/>
              <w:spacing w:before="60" w:after="40"/>
            </w:pPr>
            <w:r>
              <w:rPr>
                <w:bCs/>
                <w:noProof/>
              </w:rPr>
              <w:t>Level 1</w:t>
            </w:r>
          </w:p>
        </w:tc>
        <w:tc>
          <w:tcPr>
            <w:tcW w:w="1543" w:type="dxa"/>
          </w:tcPr>
          <w:p w14:paraId="48949116" w14:textId="556728E8" w:rsidR="00F31898" w:rsidRPr="00F97336" w:rsidRDefault="002933EF" w:rsidP="00F31898">
            <w:pPr>
              <w:pStyle w:val="AMODTable"/>
              <w:jc w:val="center"/>
            </w:pPr>
            <w:r>
              <w:rPr>
                <w:bCs/>
                <w:noProof/>
              </w:rPr>
              <w:t>23.46</w:t>
            </w:r>
          </w:p>
        </w:tc>
        <w:tc>
          <w:tcPr>
            <w:tcW w:w="1543" w:type="dxa"/>
          </w:tcPr>
          <w:p w14:paraId="068ED6BB" w14:textId="1C6076B7" w:rsidR="00F31898" w:rsidRPr="00F97336" w:rsidRDefault="002933EF" w:rsidP="00F31898">
            <w:pPr>
              <w:pStyle w:val="AMODTable"/>
              <w:jc w:val="center"/>
            </w:pPr>
            <w:r>
              <w:rPr>
                <w:bCs/>
                <w:noProof/>
              </w:rPr>
              <w:t>29.33</w:t>
            </w:r>
          </w:p>
        </w:tc>
        <w:tc>
          <w:tcPr>
            <w:tcW w:w="1543" w:type="dxa"/>
          </w:tcPr>
          <w:p w14:paraId="30D08054" w14:textId="37E0A823" w:rsidR="00F31898" w:rsidRPr="00F97336" w:rsidRDefault="002933EF" w:rsidP="00F31898">
            <w:pPr>
              <w:pStyle w:val="AMODTable"/>
              <w:jc w:val="center"/>
            </w:pPr>
            <w:r>
              <w:rPr>
                <w:bCs/>
                <w:noProof/>
              </w:rPr>
              <w:t>35.19</w:t>
            </w:r>
          </w:p>
        </w:tc>
        <w:tc>
          <w:tcPr>
            <w:tcW w:w="1543" w:type="dxa"/>
          </w:tcPr>
          <w:p w14:paraId="49D7D96D" w14:textId="4B70418C" w:rsidR="00F31898" w:rsidRPr="00F97336" w:rsidRDefault="002933EF" w:rsidP="00F31898">
            <w:pPr>
              <w:pStyle w:val="AMODTable"/>
              <w:jc w:val="center"/>
            </w:pPr>
            <w:r>
              <w:rPr>
                <w:bCs/>
                <w:noProof/>
              </w:rPr>
              <w:t>58.65</w:t>
            </w:r>
          </w:p>
        </w:tc>
      </w:tr>
      <w:tr w:rsidR="00F31898" w:rsidRPr="00F97336" w14:paraId="718B8C43" w14:textId="77777777" w:rsidTr="00F31898">
        <w:tc>
          <w:tcPr>
            <w:tcW w:w="1204" w:type="dxa"/>
          </w:tcPr>
          <w:p w14:paraId="0796A202" w14:textId="77777777" w:rsidR="00F31898" w:rsidRPr="00F97336" w:rsidRDefault="002933EF" w:rsidP="00F31898">
            <w:pPr>
              <w:pStyle w:val="AMODTable"/>
              <w:spacing w:before="60" w:after="40"/>
            </w:pPr>
            <w:r>
              <w:rPr>
                <w:bCs/>
                <w:noProof/>
              </w:rPr>
              <w:t>Level 2</w:t>
            </w:r>
          </w:p>
        </w:tc>
        <w:tc>
          <w:tcPr>
            <w:tcW w:w="1543" w:type="dxa"/>
          </w:tcPr>
          <w:p w14:paraId="38D1E225" w14:textId="77777777" w:rsidR="00F31898" w:rsidRPr="00F97336" w:rsidRDefault="002933EF" w:rsidP="00F31898">
            <w:pPr>
              <w:pStyle w:val="AMODTable"/>
              <w:jc w:val="center"/>
            </w:pPr>
            <w:r>
              <w:rPr>
                <w:bCs/>
                <w:noProof/>
              </w:rPr>
              <w:t>24.10</w:t>
            </w:r>
          </w:p>
        </w:tc>
        <w:tc>
          <w:tcPr>
            <w:tcW w:w="1543" w:type="dxa"/>
          </w:tcPr>
          <w:p w14:paraId="66DD80DA" w14:textId="77777777" w:rsidR="00F31898" w:rsidRPr="00F97336" w:rsidRDefault="002933EF" w:rsidP="00F31898">
            <w:pPr>
              <w:pStyle w:val="AMODTable"/>
              <w:jc w:val="center"/>
            </w:pPr>
            <w:r>
              <w:rPr>
                <w:bCs/>
                <w:noProof/>
              </w:rPr>
              <w:t>30.13</w:t>
            </w:r>
          </w:p>
        </w:tc>
        <w:tc>
          <w:tcPr>
            <w:tcW w:w="1543" w:type="dxa"/>
          </w:tcPr>
          <w:p w14:paraId="5AA51C1C" w14:textId="77777777" w:rsidR="00F31898" w:rsidRPr="00F97336" w:rsidRDefault="002933EF" w:rsidP="00F31898">
            <w:pPr>
              <w:pStyle w:val="AMODTable"/>
              <w:jc w:val="center"/>
            </w:pPr>
            <w:r>
              <w:rPr>
                <w:bCs/>
                <w:noProof/>
              </w:rPr>
              <w:t>36.15</w:t>
            </w:r>
          </w:p>
        </w:tc>
        <w:tc>
          <w:tcPr>
            <w:tcW w:w="1543" w:type="dxa"/>
          </w:tcPr>
          <w:p w14:paraId="0B34541D" w14:textId="77777777" w:rsidR="00F31898" w:rsidRPr="00F97336" w:rsidRDefault="002933EF" w:rsidP="00F31898">
            <w:pPr>
              <w:pStyle w:val="AMODTable"/>
              <w:jc w:val="center"/>
            </w:pPr>
            <w:r>
              <w:rPr>
                <w:bCs/>
                <w:noProof/>
              </w:rPr>
              <w:t>60.25</w:t>
            </w:r>
          </w:p>
        </w:tc>
      </w:tr>
      <w:tr w:rsidR="00F31898" w:rsidRPr="00F97336" w14:paraId="2F84D4C0" w14:textId="77777777" w:rsidTr="00F31898">
        <w:tc>
          <w:tcPr>
            <w:tcW w:w="1204" w:type="dxa"/>
          </w:tcPr>
          <w:p w14:paraId="1190DB3B" w14:textId="77777777" w:rsidR="00F31898" w:rsidRPr="00F97336" w:rsidRDefault="002933EF" w:rsidP="00F31898">
            <w:pPr>
              <w:pStyle w:val="AMODTable"/>
              <w:spacing w:before="60" w:after="40"/>
            </w:pPr>
            <w:r>
              <w:rPr>
                <w:bCs/>
                <w:noProof/>
              </w:rPr>
              <w:t>Level 3</w:t>
            </w:r>
          </w:p>
        </w:tc>
        <w:tc>
          <w:tcPr>
            <w:tcW w:w="1543" w:type="dxa"/>
          </w:tcPr>
          <w:p w14:paraId="7D3727B1" w14:textId="77777777" w:rsidR="00F31898" w:rsidRPr="00F97336" w:rsidRDefault="002933EF" w:rsidP="00F31898">
            <w:pPr>
              <w:pStyle w:val="AMODTable"/>
              <w:jc w:val="center"/>
            </w:pPr>
            <w:r>
              <w:rPr>
                <w:bCs/>
                <w:noProof/>
              </w:rPr>
              <w:t>25.80</w:t>
            </w:r>
          </w:p>
        </w:tc>
        <w:tc>
          <w:tcPr>
            <w:tcW w:w="1543" w:type="dxa"/>
          </w:tcPr>
          <w:p w14:paraId="47FAB985" w14:textId="77777777" w:rsidR="00F31898" w:rsidRPr="00F97336" w:rsidRDefault="002933EF" w:rsidP="00F31898">
            <w:pPr>
              <w:pStyle w:val="AMODTable"/>
              <w:jc w:val="center"/>
            </w:pPr>
            <w:r>
              <w:rPr>
                <w:bCs/>
                <w:noProof/>
              </w:rPr>
              <w:t>32.25</w:t>
            </w:r>
          </w:p>
        </w:tc>
        <w:tc>
          <w:tcPr>
            <w:tcW w:w="1543" w:type="dxa"/>
          </w:tcPr>
          <w:p w14:paraId="78AC05D8" w14:textId="77777777" w:rsidR="00F31898" w:rsidRPr="00F97336" w:rsidRDefault="002933EF" w:rsidP="00F31898">
            <w:pPr>
              <w:pStyle w:val="AMODTable"/>
              <w:jc w:val="center"/>
            </w:pPr>
            <w:r>
              <w:rPr>
                <w:bCs/>
                <w:noProof/>
              </w:rPr>
              <w:t>38.70</w:t>
            </w:r>
          </w:p>
        </w:tc>
        <w:tc>
          <w:tcPr>
            <w:tcW w:w="1543" w:type="dxa"/>
          </w:tcPr>
          <w:p w14:paraId="7A692A33" w14:textId="77777777" w:rsidR="00F31898" w:rsidRPr="00F97336" w:rsidRDefault="002933EF" w:rsidP="00F31898">
            <w:pPr>
              <w:pStyle w:val="AMODTable"/>
              <w:jc w:val="center"/>
            </w:pPr>
            <w:r>
              <w:rPr>
                <w:bCs/>
                <w:noProof/>
              </w:rPr>
              <w:t>64.50</w:t>
            </w:r>
          </w:p>
        </w:tc>
      </w:tr>
      <w:tr w:rsidR="00F31898" w:rsidRPr="00F97336" w14:paraId="135E9E6C" w14:textId="77777777" w:rsidTr="00F31898">
        <w:tc>
          <w:tcPr>
            <w:tcW w:w="1204" w:type="dxa"/>
          </w:tcPr>
          <w:p w14:paraId="15E284B9" w14:textId="77777777" w:rsidR="00F31898" w:rsidRPr="00F97336" w:rsidRDefault="002933EF" w:rsidP="00F31898">
            <w:pPr>
              <w:pStyle w:val="AMODTable"/>
              <w:spacing w:before="60" w:after="40"/>
            </w:pPr>
            <w:r>
              <w:rPr>
                <w:bCs/>
                <w:noProof/>
              </w:rPr>
              <w:t>Level 3A</w:t>
            </w:r>
          </w:p>
        </w:tc>
        <w:tc>
          <w:tcPr>
            <w:tcW w:w="1543" w:type="dxa"/>
          </w:tcPr>
          <w:p w14:paraId="2E0A5ED0" w14:textId="77777777" w:rsidR="00F31898" w:rsidRPr="00F97336" w:rsidRDefault="002933EF" w:rsidP="00F31898">
            <w:pPr>
              <w:pStyle w:val="AMODTable"/>
              <w:jc w:val="center"/>
            </w:pPr>
            <w:r>
              <w:rPr>
                <w:bCs/>
                <w:noProof/>
              </w:rPr>
              <w:t>27.17</w:t>
            </w:r>
          </w:p>
        </w:tc>
        <w:tc>
          <w:tcPr>
            <w:tcW w:w="1543" w:type="dxa"/>
          </w:tcPr>
          <w:p w14:paraId="5EE40E7A" w14:textId="77777777" w:rsidR="00F31898" w:rsidRPr="00F97336" w:rsidRDefault="002933EF" w:rsidP="00F31898">
            <w:pPr>
              <w:pStyle w:val="AMODTable"/>
              <w:jc w:val="center"/>
            </w:pPr>
            <w:r>
              <w:rPr>
                <w:bCs/>
                <w:noProof/>
              </w:rPr>
              <w:t>33.96</w:t>
            </w:r>
          </w:p>
        </w:tc>
        <w:tc>
          <w:tcPr>
            <w:tcW w:w="1543" w:type="dxa"/>
          </w:tcPr>
          <w:p w14:paraId="6E0C5202" w14:textId="77777777" w:rsidR="00F31898" w:rsidRPr="00F97336" w:rsidRDefault="002933EF" w:rsidP="00F31898">
            <w:pPr>
              <w:pStyle w:val="AMODTable"/>
              <w:jc w:val="center"/>
            </w:pPr>
            <w:r>
              <w:rPr>
                <w:bCs/>
                <w:noProof/>
              </w:rPr>
              <w:t>40.76</w:t>
            </w:r>
          </w:p>
        </w:tc>
        <w:tc>
          <w:tcPr>
            <w:tcW w:w="1543" w:type="dxa"/>
          </w:tcPr>
          <w:p w14:paraId="69B301F2" w14:textId="77777777" w:rsidR="00F31898" w:rsidRPr="00F97336" w:rsidRDefault="002933EF" w:rsidP="00F31898">
            <w:pPr>
              <w:pStyle w:val="AMODTable"/>
              <w:jc w:val="center"/>
            </w:pPr>
            <w:r>
              <w:rPr>
                <w:bCs/>
                <w:noProof/>
              </w:rPr>
              <w:t>67.93</w:t>
            </w:r>
          </w:p>
        </w:tc>
      </w:tr>
      <w:tr w:rsidR="00F31898" w:rsidRPr="00F97336" w14:paraId="40A41E9D" w14:textId="77777777" w:rsidTr="00F31898">
        <w:tc>
          <w:tcPr>
            <w:tcW w:w="1204" w:type="dxa"/>
          </w:tcPr>
          <w:p w14:paraId="2FF0523A" w14:textId="77777777" w:rsidR="00F31898" w:rsidRPr="00F97336" w:rsidRDefault="002933EF" w:rsidP="00F31898">
            <w:pPr>
              <w:pStyle w:val="AMODTable"/>
              <w:spacing w:before="60" w:after="40"/>
            </w:pPr>
            <w:r>
              <w:rPr>
                <w:bCs/>
                <w:noProof/>
              </w:rPr>
              <w:t>Level 4</w:t>
            </w:r>
          </w:p>
        </w:tc>
        <w:tc>
          <w:tcPr>
            <w:tcW w:w="1543" w:type="dxa"/>
          </w:tcPr>
          <w:p w14:paraId="318F4F5E" w14:textId="77777777" w:rsidR="00F31898" w:rsidRPr="00F97336" w:rsidRDefault="002933EF" w:rsidP="00F31898">
            <w:pPr>
              <w:pStyle w:val="AMODTable"/>
              <w:jc w:val="center"/>
            </w:pPr>
            <w:r>
              <w:rPr>
                <w:bCs/>
                <w:noProof/>
              </w:rPr>
              <w:t>28.28</w:t>
            </w:r>
          </w:p>
        </w:tc>
        <w:tc>
          <w:tcPr>
            <w:tcW w:w="1543" w:type="dxa"/>
          </w:tcPr>
          <w:p w14:paraId="61E489E2" w14:textId="77777777" w:rsidR="00F31898" w:rsidRPr="00F97336" w:rsidRDefault="002933EF" w:rsidP="00F31898">
            <w:pPr>
              <w:pStyle w:val="AMODTable"/>
              <w:jc w:val="center"/>
            </w:pPr>
            <w:r>
              <w:rPr>
                <w:bCs/>
                <w:noProof/>
              </w:rPr>
              <w:t>35.35</w:t>
            </w:r>
          </w:p>
        </w:tc>
        <w:tc>
          <w:tcPr>
            <w:tcW w:w="1543" w:type="dxa"/>
          </w:tcPr>
          <w:p w14:paraId="178AA0E9" w14:textId="77777777" w:rsidR="00F31898" w:rsidRPr="00F97336" w:rsidRDefault="002933EF" w:rsidP="00F31898">
            <w:pPr>
              <w:pStyle w:val="AMODTable"/>
              <w:jc w:val="center"/>
            </w:pPr>
            <w:r>
              <w:rPr>
                <w:bCs/>
                <w:noProof/>
              </w:rPr>
              <w:t>42.42</w:t>
            </w:r>
          </w:p>
        </w:tc>
        <w:tc>
          <w:tcPr>
            <w:tcW w:w="1543" w:type="dxa"/>
          </w:tcPr>
          <w:p w14:paraId="3C4BBD26" w14:textId="77777777" w:rsidR="00F31898" w:rsidRPr="00F97336" w:rsidRDefault="002933EF" w:rsidP="00F31898">
            <w:pPr>
              <w:pStyle w:val="AMODTable"/>
              <w:jc w:val="center"/>
            </w:pPr>
            <w:r>
              <w:rPr>
                <w:bCs/>
                <w:noProof/>
              </w:rPr>
              <w:t>70.70</w:t>
            </w:r>
          </w:p>
        </w:tc>
      </w:tr>
      <w:tr w:rsidR="00F31898" w:rsidRPr="00F97336" w14:paraId="65D2DF26" w14:textId="77777777" w:rsidTr="00F31898">
        <w:tc>
          <w:tcPr>
            <w:tcW w:w="1204" w:type="dxa"/>
          </w:tcPr>
          <w:p w14:paraId="733755A2" w14:textId="77777777" w:rsidR="00F31898" w:rsidRPr="00F97336" w:rsidRDefault="002933EF" w:rsidP="00F31898">
            <w:pPr>
              <w:pStyle w:val="AMODTable"/>
              <w:spacing w:before="60" w:after="40"/>
            </w:pPr>
            <w:r>
              <w:rPr>
                <w:bCs/>
                <w:noProof/>
              </w:rPr>
              <w:t>Level 4A</w:t>
            </w:r>
          </w:p>
        </w:tc>
        <w:tc>
          <w:tcPr>
            <w:tcW w:w="1543" w:type="dxa"/>
          </w:tcPr>
          <w:p w14:paraId="2CDD1792" w14:textId="77777777" w:rsidR="00F31898" w:rsidRPr="00F97336" w:rsidRDefault="002933EF" w:rsidP="00F31898">
            <w:pPr>
              <w:pStyle w:val="AMODTable"/>
              <w:jc w:val="center"/>
            </w:pPr>
            <w:r>
              <w:rPr>
                <w:bCs/>
                <w:noProof/>
              </w:rPr>
              <w:t>29.64</w:t>
            </w:r>
          </w:p>
        </w:tc>
        <w:tc>
          <w:tcPr>
            <w:tcW w:w="1543" w:type="dxa"/>
          </w:tcPr>
          <w:p w14:paraId="38DE0F49" w14:textId="77777777" w:rsidR="00F31898" w:rsidRPr="00F97336" w:rsidRDefault="002933EF" w:rsidP="00F31898">
            <w:pPr>
              <w:pStyle w:val="AMODTable"/>
              <w:jc w:val="center"/>
            </w:pPr>
            <w:r>
              <w:rPr>
                <w:bCs/>
                <w:noProof/>
              </w:rPr>
              <w:t>37.05</w:t>
            </w:r>
          </w:p>
        </w:tc>
        <w:tc>
          <w:tcPr>
            <w:tcW w:w="1543" w:type="dxa"/>
          </w:tcPr>
          <w:p w14:paraId="39FD35CB" w14:textId="77777777" w:rsidR="00F31898" w:rsidRPr="00F97336" w:rsidRDefault="002933EF" w:rsidP="00F31898">
            <w:pPr>
              <w:pStyle w:val="AMODTable"/>
              <w:jc w:val="center"/>
            </w:pPr>
            <w:r>
              <w:rPr>
                <w:bCs/>
                <w:noProof/>
              </w:rPr>
              <w:t>44.46</w:t>
            </w:r>
          </w:p>
        </w:tc>
        <w:tc>
          <w:tcPr>
            <w:tcW w:w="1543" w:type="dxa"/>
          </w:tcPr>
          <w:p w14:paraId="42057128" w14:textId="77777777" w:rsidR="00F31898" w:rsidRPr="00F97336" w:rsidRDefault="002933EF" w:rsidP="00F31898">
            <w:pPr>
              <w:pStyle w:val="AMODTable"/>
              <w:jc w:val="center"/>
            </w:pPr>
            <w:r>
              <w:rPr>
                <w:bCs/>
                <w:noProof/>
              </w:rPr>
              <w:t>74.10</w:t>
            </w:r>
          </w:p>
        </w:tc>
      </w:tr>
      <w:tr w:rsidR="00F31898" w:rsidRPr="00F97336" w14:paraId="6E6951B3" w14:textId="77777777" w:rsidTr="00F31898">
        <w:tc>
          <w:tcPr>
            <w:tcW w:w="1204" w:type="dxa"/>
          </w:tcPr>
          <w:p w14:paraId="65C7A9EA" w14:textId="77777777" w:rsidR="00F31898" w:rsidRPr="00F97336" w:rsidRDefault="002933EF" w:rsidP="00F31898">
            <w:pPr>
              <w:pStyle w:val="AMODTable"/>
              <w:spacing w:before="60" w:after="40"/>
            </w:pPr>
            <w:r>
              <w:rPr>
                <w:bCs/>
                <w:noProof/>
              </w:rPr>
              <w:t>Level 5</w:t>
            </w:r>
          </w:p>
        </w:tc>
        <w:tc>
          <w:tcPr>
            <w:tcW w:w="1543" w:type="dxa"/>
          </w:tcPr>
          <w:p w14:paraId="37CE728A" w14:textId="77777777" w:rsidR="00F31898" w:rsidRPr="00F97336" w:rsidRDefault="002933EF" w:rsidP="00F31898">
            <w:pPr>
              <w:pStyle w:val="AMODTable"/>
              <w:jc w:val="center"/>
            </w:pPr>
            <w:r>
              <w:rPr>
                <w:bCs/>
                <w:noProof/>
              </w:rPr>
              <w:t>31.24</w:t>
            </w:r>
          </w:p>
        </w:tc>
        <w:tc>
          <w:tcPr>
            <w:tcW w:w="1543" w:type="dxa"/>
          </w:tcPr>
          <w:p w14:paraId="060CEDA1" w14:textId="77777777" w:rsidR="00F31898" w:rsidRPr="00F97336" w:rsidRDefault="002933EF" w:rsidP="00F31898">
            <w:pPr>
              <w:pStyle w:val="AMODTable"/>
              <w:jc w:val="center"/>
            </w:pPr>
            <w:r>
              <w:rPr>
                <w:bCs/>
                <w:noProof/>
              </w:rPr>
              <w:t>39.05</w:t>
            </w:r>
          </w:p>
        </w:tc>
        <w:tc>
          <w:tcPr>
            <w:tcW w:w="1543" w:type="dxa"/>
          </w:tcPr>
          <w:p w14:paraId="3904F6A1" w14:textId="77777777" w:rsidR="00F31898" w:rsidRPr="00F97336" w:rsidRDefault="002933EF" w:rsidP="00F31898">
            <w:pPr>
              <w:pStyle w:val="AMODTable"/>
              <w:jc w:val="center"/>
            </w:pPr>
            <w:r>
              <w:rPr>
                <w:bCs/>
                <w:noProof/>
              </w:rPr>
              <w:t>46.86</w:t>
            </w:r>
          </w:p>
        </w:tc>
        <w:tc>
          <w:tcPr>
            <w:tcW w:w="1543" w:type="dxa"/>
          </w:tcPr>
          <w:p w14:paraId="0E7660B9" w14:textId="77777777" w:rsidR="00F31898" w:rsidRPr="00F97336" w:rsidRDefault="002933EF" w:rsidP="00F31898">
            <w:pPr>
              <w:pStyle w:val="AMODTable"/>
              <w:jc w:val="center"/>
            </w:pPr>
            <w:r>
              <w:rPr>
                <w:bCs/>
                <w:noProof/>
              </w:rPr>
              <w:t>78.10</w:t>
            </w:r>
          </w:p>
        </w:tc>
      </w:tr>
      <w:tr w:rsidR="00F31898" w:rsidRPr="00F97336" w14:paraId="0A63D70E" w14:textId="77777777" w:rsidTr="00F31898">
        <w:tc>
          <w:tcPr>
            <w:tcW w:w="1204" w:type="dxa"/>
          </w:tcPr>
          <w:p w14:paraId="59703E94" w14:textId="77777777" w:rsidR="00F31898" w:rsidRPr="00F97336" w:rsidRDefault="002933EF" w:rsidP="00F31898">
            <w:pPr>
              <w:pStyle w:val="AMODTable"/>
              <w:spacing w:before="60" w:after="40"/>
            </w:pPr>
            <w:r>
              <w:rPr>
                <w:bCs/>
                <w:noProof/>
              </w:rPr>
              <w:t>Level 6</w:t>
            </w:r>
          </w:p>
        </w:tc>
        <w:tc>
          <w:tcPr>
            <w:tcW w:w="1543" w:type="dxa"/>
          </w:tcPr>
          <w:p w14:paraId="421DAC07" w14:textId="77777777" w:rsidR="00F31898" w:rsidRPr="00F97336" w:rsidRDefault="002933EF" w:rsidP="00F31898">
            <w:pPr>
              <w:pStyle w:val="AMODTable"/>
              <w:jc w:val="center"/>
            </w:pPr>
            <w:r>
              <w:rPr>
                <w:bCs/>
                <w:noProof/>
              </w:rPr>
              <w:t>30.97</w:t>
            </w:r>
          </w:p>
        </w:tc>
        <w:tc>
          <w:tcPr>
            <w:tcW w:w="1543" w:type="dxa"/>
          </w:tcPr>
          <w:p w14:paraId="075D507A" w14:textId="77777777" w:rsidR="00F31898" w:rsidRPr="00F97336" w:rsidRDefault="002933EF" w:rsidP="00F31898">
            <w:pPr>
              <w:pStyle w:val="AMODTable"/>
              <w:jc w:val="center"/>
            </w:pPr>
            <w:r>
              <w:rPr>
                <w:bCs/>
                <w:noProof/>
              </w:rPr>
              <w:t>38.71</w:t>
            </w:r>
          </w:p>
        </w:tc>
        <w:tc>
          <w:tcPr>
            <w:tcW w:w="1543" w:type="dxa"/>
          </w:tcPr>
          <w:p w14:paraId="21E51A2F" w14:textId="77777777" w:rsidR="00F31898" w:rsidRPr="00F97336" w:rsidRDefault="002933EF" w:rsidP="00F31898">
            <w:pPr>
              <w:pStyle w:val="AMODTable"/>
              <w:jc w:val="center"/>
            </w:pPr>
            <w:r>
              <w:rPr>
                <w:bCs/>
                <w:noProof/>
              </w:rPr>
              <w:t>46.46</w:t>
            </w:r>
          </w:p>
        </w:tc>
        <w:tc>
          <w:tcPr>
            <w:tcW w:w="1543" w:type="dxa"/>
          </w:tcPr>
          <w:p w14:paraId="6D2A49F3" w14:textId="77777777" w:rsidR="00F31898" w:rsidRPr="00F97336" w:rsidRDefault="002933EF" w:rsidP="00F31898">
            <w:pPr>
              <w:pStyle w:val="AMODTable"/>
              <w:jc w:val="center"/>
            </w:pPr>
            <w:r>
              <w:rPr>
                <w:bCs/>
                <w:noProof/>
              </w:rPr>
              <w:t>77.43</w:t>
            </w:r>
          </w:p>
        </w:tc>
      </w:tr>
      <w:tr w:rsidR="00F31898" w:rsidRPr="00F97336" w14:paraId="4B533592" w14:textId="77777777" w:rsidTr="00F31898">
        <w:tc>
          <w:tcPr>
            <w:tcW w:w="1204" w:type="dxa"/>
          </w:tcPr>
          <w:p w14:paraId="333DFD97" w14:textId="77777777" w:rsidR="00F31898" w:rsidRPr="00F97336" w:rsidRDefault="002933EF" w:rsidP="00F31898">
            <w:pPr>
              <w:pStyle w:val="AMODTable"/>
              <w:spacing w:before="60" w:after="40"/>
            </w:pPr>
            <w:r>
              <w:rPr>
                <w:bCs/>
                <w:noProof/>
              </w:rPr>
              <w:t>Level 7</w:t>
            </w:r>
          </w:p>
        </w:tc>
        <w:tc>
          <w:tcPr>
            <w:tcW w:w="1543" w:type="dxa"/>
          </w:tcPr>
          <w:p w14:paraId="6C366AF6" w14:textId="77777777" w:rsidR="00F31898" w:rsidRPr="00F97336" w:rsidRDefault="002933EF" w:rsidP="00F31898">
            <w:pPr>
              <w:pStyle w:val="AMODTable"/>
              <w:jc w:val="center"/>
            </w:pPr>
            <w:r>
              <w:rPr>
                <w:bCs/>
                <w:noProof/>
              </w:rPr>
              <w:t>32.18</w:t>
            </w:r>
          </w:p>
        </w:tc>
        <w:tc>
          <w:tcPr>
            <w:tcW w:w="1543" w:type="dxa"/>
          </w:tcPr>
          <w:p w14:paraId="7EB248CA" w14:textId="77777777" w:rsidR="00F31898" w:rsidRPr="00F97336" w:rsidRDefault="002933EF" w:rsidP="00F31898">
            <w:pPr>
              <w:pStyle w:val="AMODTable"/>
              <w:jc w:val="center"/>
            </w:pPr>
            <w:r>
              <w:rPr>
                <w:bCs/>
                <w:noProof/>
              </w:rPr>
              <w:t>40.23</w:t>
            </w:r>
          </w:p>
        </w:tc>
        <w:tc>
          <w:tcPr>
            <w:tcW w:w="1543" w:type="dxa"/>
          </w:tcPr>
          <w:p w14:paraId="189F5D1B" w14:textId="77777777" w:rsidR="00F31898" w:rsidRPr="00F97336" w:rsidRDefault="002933EF" w:rsidP="00F31898">
            <w:pPr>
              <w:pStyle w:val="AMODTable"/>
              <w:jc w:val="center"/>
            </w:pPr>
            <w:r>
              <w:rPr>
                <w:bCs/>
                <w:noProof/>
              </w:rPr>
              <w:t>48.27</w:t>
            </w:r>
          </w:p>
        </w:tc>
        <w:tc>
          <w:tcPr>
            <w:tcW w:w="1543" w:type="dxa"/>
          </w:tcPr>
          <w:p w14:paraId="34C381B1" w14:textId="77777777" w:rsidR="00F31898" w:rsidRPr="00F97336" w:rsidRDefault="002933EF" w:rsidP="00F31898">
            <w:pPr>
              <w:pStyle w:val="AMODTable"/>
              <w:jc w:val="center"/>
            </w:pPr>
            <w:r>
              <w:rPr>
                <w:bCs/>
                <w:noProof/>
              </w:rPr>
              <w:t>80.45</w:t>
            </w:r>
          </w:p>
        </w:tc>
      </w:tr>
    </w:tbl>
    <w:p w14:paraId="70726654" w14:textId="2B87D1ED" w:rsidR="00FD5288" w:rsidRPr="00F97336" w:rsidRDefault="00FD5288" w:rsidP="00397FFC">
      <w:pPr>
        <w:pStyle w:val="SubLevel2Bold"/>
      </w:pPr>
      <w:r w:rsidRPr="00F97336">
        <w:t>Full-time and part-time employees—overtime rates</w:t>
      </w:r>
    </w:p>
    <w:p w14:paraId="643E0767" w14:textId="34130BF0" w:rsidR="00BC621B" w:rsidRPr="00F97336" w:rsidRDefault="00BC621B" w:rsidP="00BC621B">
      <w:pPr>
        <w:pStyle w:val="History"/>
      </w:pPr>
      <w:bookmarkStart w:id="396" w:name="_Hlk61976778"/>
      <w:r w:rsidRPr="00F97336">
        <w:rPr>
          <w:color w:val="000000"/>
          <w:lang w:val="en-GB"/>
        </w:rPr>
        <w:t xml:space="preserve">[B.1.2 varied by </w:t>
      </w:r>
      <w:hyperlink r:id="rId245" w:history="1">
        <w:r w:rsidRPr="00F97336">
          <w:rPr>
            <w:rStyle w:val="Hyperlink"/>
          </w:rPr>
          <w:t>PR718912</w:t>
        </w:r>
      </w:hyperlink>
      <w:r w:rsidRPr="00F97336">
        <w:rPr>
          <w:color w:val="000000"/>
          <w:lang w:val="en-GB"/>
        </w:rPr>
        <w:t xml:space="preserve">; corrected by </w:t>
      </w:r>
      <w:hyperlink r:id="rId246" w:history="1">
        <w:r w:rsidR="00700DB9" w:rsidRPr="00F97336">
          <w:rPr>
            <w:rStyle w:val="Hyperlink"/>
          </w:rPr>
          <w:t>PR726041</w:t>
        </w:r>
      </w:hyperlink>
      <w:bookmarkEnd w:id="396"/>
      <w:r w:rsidR="00A851A5" w:rsidRPr="00F97336">
        <w:rPr>
          <w:color w:val="000000"/>
          <w:lang w:val="en-GB"/>
        </w:rPr>
        <w:t xml:space="preserve">; varied by </w:t>
      </w:r>
      <w:hyperlink r:id="rId247" w:history="1">
        <w:r w:rsidR="00A851A5" w:rsidRPr="00F97336">
          <w:rPr>
            <w:rStyle w:val="Hyperlink"/>
          </w:rPr>
          <w:t>PR729354</w:t>
        </w:r>
      </w:hyperlink>
      <w:r w:rsidR="009F120D">
        <w:t xml:space="preserve">, </w:t>
      </w:r>
      <w:hyperlink r:id="rId248" w:history="1">
        <w:r w:rsidR="008D5752" w:rsidRPr="00F97336">
          <w:rPr>
            <w:rStyle w:val="Hyperlink"/>
          </w:rPr>
          <w:t>PR740780</w:t>
        </w:r>
      </w:hyperlink>
      <w:r w:rsidR="00E64371">
        <w:t xml:space="preserve">, </w:t>
      </w:r>
      <w:hyperlink r:id="rId249" w:history="1">
        <w:r w:rsidR="00E64371">
          <w:rPr>
            <w:rStyle w:val="Hyperlink"/>
          </w:rPr>
          <w:t>PR762203</w:t>
        </w:r>
      </w:hyperlink>
      <w:r w:rsidR="009922BB">
        <w:rPr>
          <w:szCs w:val="20"/>
        </w:rPr>
        <w:t>,</w:t>
      </w:r>
      <w:r w:rsidR="009922BB" w:rsidRPr="009922BB">
        <w:t xml:space="preserve"> </w:t>
      </w:r>
      <w:hyperlink r:id="rId250" w:history="1">
        <w:r w:rsidR="009922BB">
          <w:rPr>
            <w:rStyle w:val="Hyperlink"/>
          </w:rPr>
          <w:t>PR773983</w:t>
        </w:r>
      </w:hyperlink>
      <w:r w:rsidR="009922BB">
        <w:rPr>
          <w:color w:val="000000"/>
          <w:lang w:val="en-GB"/>
        </w:rPr>
        <w:t> </w:t>
      </w:r>
      <w:r w:rsidR="009922BB" w:rsidRPr="00F97336">
        <w:rPr>
          <w:szCs w:val="20"/>
        </w:rPr>
        <w:t>ppc</w:t>
      </w:r>
      <w:r w:rsidR="009922BB">
        <w:rPr>
          <w:szCs w:val="20"/>
        </w:rPr>
        <w:t> </w:t>
      </w:r>
      <w:r w:rsidR="009922BB" w:rsidRPr="00F97336">
        <w:rPr>
          <w:szCs w:val="20"/>
        </w:rPr>
        <w:t>01Jul2</w:t>
      </w:r>
      <w:r w:rsidR="009922BB">
        <w:rPr>
          <w:szCs w:val="20"/>
        </w:rPr>
        <w:t>4</w:t>
      </w:r>
      <w:r w:rsidR="00A851A5" w:rsidRPr="00F97336">
        <w:rPr>
          <w:color w:val="000000"/>
          <w:lang w:val="en-GB"/>
        </w:rPr>
        <w:t>]</w:t>
      </w:r>
    </w:p>
    <w:tbl>
      <w:tblPr>
        <w:tblW w:w="7376" w:type="dxa"/>
        <w:tblInd w:w="8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170" w:type="dxa"/>
        </w:tblCellMar>
        <w:tblLook w:val="01E0" w:firstRow="1" w:lastRow="1" w:firstColumn="1" w:lastColumn="1" w:noHBand="0" w:noVBand="0"/>
      </w:tblPr>
      <w:tblGrid>
        <w:gridCol w:w="1204"/>
        <w:gridCol w:w="1636"/>
        <w:gridCol w:w="1560"/>
        <w:gridCol w:w="1488"/>
        <w:gridCol w:w="1488"/>
      </w:tblGrid>
      <w:tr w:rsidR="00FD5288" w:rsidRPr="00F97336" w14:paraId="6761B7F2" w14:textId="77777777" w:rsidTr="00F31898">
        <w:trPr>
          <w:trHeight w:val="460"/>
          <w:tblHeader/>
        </w:trPr>
        <w:tc>
          <w:tcPr>
            <w:tcW w:w="1204" w:type="dxa"/>
          </w:tcPr>
          <w:p w14:paraId="6FCC94E8" w14:textId="77777777" w:rsidR="00FD5288" w:rsidRPr="00F97336" w:rsidRDefault="00FD5288" w:rsidP="00161102">
            <w:pPr>
              <w:pStyle w:val="AMODTable"/>
              <w:spacing w:before="60" w:after="40"/>
              <w:rPr>
                <w:b/>
              </w:rPr>
            </w:pPr>
          </w:p>
        </w:tc>
        <w:tc>
          <w:tcPr>
            <w:tcW w:w="3196" w:type="dxa"/>
            <w:gridSpan w:val="2"/>
          </w:tcPr>
          <w:p w14:paraId="167973CE" w14:textId="77777777" w:rsidR="00FD5288" w:rsidRPr="00F97336" w:rsidRDefault="00FD5288" w:rsidP="00161102">
            <w:pPr>
              <w:pStyle w:val="AMODTable"/>
              <w:spacing w:before="60" w:after="40"/>
              <w:jc w:val="center"/>
              <w:rPr>
                <w:b/>
              </w:rPr>
            </w:pPr>
            <w:r w:rsidRPr="00F97336">
              <w:rPr>
                <w:b/>
              </w:rPr>
              <w:t>Monday to Saturday</w:t>
            </w:r>
          </w:p>
        </w:tc>
        <w:tc>
          <w:tcPr>
            <w:tcW w:w="1488" w:type="dxa"/>
          </w:tcPr>
          <w:p w14:paraId="4C5C727D" w14:textId="77777777" w:rsidR="00FD5288" w:rsidRPr="00F97336" w:rsidRDefault="00FD5288" w:rsidP="00161102">
            <w:pPr>
              <w:pStyle w:val="AMODTable"/>
              <w:spacing w:before="60" w:after="40"/>
              <w:jc w:val="center"/>
              <w:rPr>
                <w:b/>
              </w:rPr>
            </w:pPr>
            <w:r w:rsidRPr="00F97336">
              <w:rPr>
                <w:b/>
              </w:rPr>
              <w:t>Sunday</w:t>
            </w:r>
          </w:p>
        </w:tc>
        <w:tc>
          <w:tcPr>
            <w:tcW w:w="1488" w:type="dxa"/>
          </w:tcPr>
          <w:p w14:paraId="11A0F849" w14:textId="77777777" w:rsidR="00FD5288" w:rsidRPr="00F97336" w:rsidRDefault="00FD5288" w:rsidP="00161102">
            <w:pPr>
              <w:pStyle w:val="AMODTable"/>
              <w:spacing w:before="60" w:after="40"/>
              <w:jc w:val="center"/>
              <w:rPr>
                <w:b/>
              </w:rPr>
            </w:pPr>
            <w:r w:rsidRPr="00F97336">
              <w:rPr>
                <w:b/>
              </w:rPr>
              <w:t>Public holiday</w:t>
            </w:r>
          </w:p>
        </w:tc>
      </w:tr>
      <w:tr w:rsidR="00FD5288" w:rsidRPr="00F97336" w14:paraId="163AEBAE" w14:textId="77777777" w:rsidTr="00F31898">
        <w:trPr>
          <w:tblHeader/>
        </w:trPr>
        <w:tc>
          <w:tcPr>
            <w:tcW w:w="1204" w:type="dxa"/>
          </w:tcPr>
          <w:p w14:paraId="2ADABE4B" w14:textId="77777777" w:rsidR="00FD5288" w:rsidRPr="00F97336" w:rsidRDefault="00FD5288" w:rsidP="00161102">
            <w:pPr>
              <w:pStyle w:val="AMODTable"/>
              <w:spacing w:before="60" w:after="40"/>
              <w:rPr>
                <w:b/>
              </w:rPr>
            </w:pPr>
          </w:p>
        </w:tc>
        <w:tc>
          <w:tcPr>
            <w:tcW w:w="1636" w:type="dxa"/>
          </w:tcPr>
          <w:p w14:paraId="24C314FF" w14:textId="77777777" w:rsidR="00FD5288" w:rsidRPr="00F97336" w:rsidRDefault="00FD5288" w:rsidP="00161102">
            <w:pPr>
              <w:pStyle w:val="AMODTable"/>
              <w:spacing w:before="60" w:after="40"/>
              <w:jc w:val="center"/>
              <w:rPr>
                <w:b/>
              </w:rPr>
            </w:pPr>
            <w:r w:rsidRPr="00F97336">
              <w:rPr>
                <w:b/>
              </w:rPr>
              <w:t>First 2 hours</w:t>
            </w:r>
          </w:p>
        </w:tc>
        <w:tc>
          <w:tcPr>
            <w:tcW w:w="1560" w:type="dxa"/>
          </w:tcPr>
          <w:p w14:paraId="6B0934A1" w14:textId="77777777" w:rsidR="00FD5288" w:rsidRPr="00F97336" w:rsidRDefault="00FD5288" w:rsidP="00161102">
            <w:pPr>
              <w:pStyle w:val="AMODTable"/>
              <w:spacing w:before="60" w:after="40"/>
              <w:jc w:val="center"/>
              <w:rPr>
                <w:b/>
              </w:rPr>
            </w:pPr>
            <w:r w:rsidRPr="00F97336">
              <w:rPr>
                <w:b/>
              </w:rPr>
              <w:t>After 2 hours</w:t>
            </w:r>
          </w:p>
        </w:tc>
        <w:tc>
          <w:tcPr>
            <w:tcW w:w="1488" w:type="dxa"/>
          </w:tcPr>
          <w:p w14:paraId="5B34F4F4" w14:textId="77777777" w:rsidR="00FD5288" w:rsidRPr="00F97336" w:rsidRDefault="00FD5288" w:rsidP="00161102">
            <w:pPr>
              <w:pStyle w:val="AMODTable"/>
              <w:spacing w:before="60" w:after="40"/>
              <w:jc w:val="center"/>
              <w:rPr>
                <w:b/>
              </w:rPr>
            </w:pPr>
          </w:p>
        </w:tc>
        <w:tc>
          <w:tcPr>
            <w:tcW w:w="1488" w:type="dxa"/>
          </w:tcPr>
          <w:p w14:paraId="19A62735" w14:textId="77777777" w:rsidR="00FD5288" w:rsidRPr="00F97336" w:rsidRDefault="00FD5288" w:rsidP="00161102">
            <w:pPr>
              <w:pStyle w:val="AMODTable"/>
              <w:spacing w:before="60" w:after="40"/>
              <w:jc w:val="center"/>
              <w:rPr>
                <w:b/>
              </w:rPr>
            </w:pPr>
          </w:p>
        </w:tc>
      </w:tr>
      <w:tr w:rsidR="00FD5288" w:rsidRPr="00F97336" w14:paraId="00EF3E0A" w14:textId="77777777" w:rsidTr="00F31898">
        <w:trPr>
          <w:tblHeader/>
        </w:trPr>
        <w:tc>
          <w:tcPr>
            <w:tcW w:w="1204" w:type="dxa"/>
          </w:tcPr>
          <w:p w14:paraId="6D703A5D" w14:textId="77777777" w:rsidR="00FD5288" w:rsidRPr="00F97336" w:rsidRDefault="00FD5288" w:rsidP="00161102">
            <w:pPr>
              <w:pStyle w:val="AMODTable"/>
              <w:spacing w:before="60" w:after="40"/>
              <w:rPr>
                <w:b/>
              </w:rPr>
            </w:pPr>
          </w:p>
        </w:tc>
        <w:tc>
          <w:tcPr>
            <w:tcW w:w="6172" w:type="dxa"/>
            <w:gridSpan w:val="4"/>
          </w:tcPr>
          <w:p w14:paraId="057BFEEB" w14:textId="77777777" w:rsidR="00FD5288" w:rsidRPr="00F97336" w:rsidRDefault="00FD5288" w:rsidP="00161102">
            <w:pPr>
              <w:pStyle w:val="AMODTable"/>
              <w:spacing w:before="60" w:after="40"/>
              <w:jc w:val="center"/>
              <w:rPr>
                <w:b/>
              </w:rPr>
            </w:pPr>
            <w:r w:rsidRPr="00F97336">
              <w:rPr>
                <w:b/>
              </w:rPr>
              <w:t>% of minimum hourly rate</w:t>
            </w:r>
          </w:p>
        </w:tc>
      </w:tr>
      <w:tr w:rsidR="00FD5288" w:rsidRPr="00F97336" w14:paraId="051A87CC" w14:textId="77777777" w:rsidTr="00F31898">
        <w:trPr>
          <w:tblHeader/>
        </w:trPr>
        <w:tc>
          <w:tcPr>
            <w:tcW w:w="1204" w:type="dxa"/>
          </w:tcPr>
          <w:p w14:paraId="752BAFBD" w14:textId="77777777" w:rsidR="00FD5288" w:rsidRPr="00F97336" w:rsidRDefault="00FD5288" w:rsidP="00161102">
            <w:pPr>
              <w:pStyle w:val="AMODTable"/>
              <w:spacing w:before="60" w:after="40"/>
              <w:rPr>
                <w:b/>
              </w:rPr>
            </w:pPr>
          </w:p>
        </w:tc>
        <w:tc>
          <w:tcPr>
            <w:tcW w:w="1636" w:type="dxa"/>
          </w:tcPr>
          <w:p w14:paraId="2801E903" w14:textId="77777777" w:rsidR="00FD5288" w:rsidRPr="00F97336" w:rsidRDefault="00FD5288" w:rsidP="00161102">
            <w:pPr>
              <w:pStyle w:val="AMODTable"/>
              <w:spacing w:before="60" w:after="40"/>
              <w:jc w:val="center"/>
              <w:rPr>
                <w:b/>
              </w:rPr>
            </w:pPr>
            <w:r w:rsidRPr="00F97336">
              <w:rPr>
                <w:b/>
              </w:rPr>
              <w:t>150%</w:t>
            </w:r>
          </w:p>
        </w:tc>
        <w:tc>
          <w:tcPr>
            <w:tcW w:w="1560" w:type="dxa"/>
          </w:tcPr>
          <w:p w14:paraId="6C54E723" w14:textId="77777777" w:rsidR="00FD5288" w:rsidRPr="00F97336" w:rsidRDefault="00FD5288" w:rsidP="00161102">
            <w:pPr>
              <w:pStyle w:val="AMODTable"/>
              <w:spacing w:before="60" w:after="40"/>
              <w:jc w:val="center"/>
              <w:rPr>
                <w:b/>
              </w:rPr>
            </w:pPr>
            <w:r w:rsidRPr="00F97336">
              <w:rPr>
                <w:b/>
              </w:rPr>
              <w:t>200%</w:t>
            </w:r>
          </w:p>
        </w:tc>
        <w:tc>
          <w:tcPr>
            <w:tcW w:w="1488" w:type="dxa"/>
          </w:tcPr>
          <w:p w14:paraId="10341BC2" w14:textId="77777777" w:rsidR="00FD5288" w:rsidRPr="00F97336" w:rsidRDefault="00FD5288" w:rsidP="00161102">
            <w:pPr>
              <w:pStyle w:val="AMODTable"/>
              <w:spacing w:before="60" w:after="40"/>
              <w:jc w:val="center"/>
              <w:rPr>
                <w:b/>
              </w:rPr>
            </w:pPr>
            <w:r w:rsidRPr="00F97336">
              <w:rPr>
                <w:b/>
              </w:rPr>
              <w:t>200%</w:t>
            </w:r>
          </w:p>
        </w:tc>
        <w:tc>
          <w:tcPr>
            <w:tcW w:w="1488" w:type="dxa"/>
          </w:tcPr>
          <w:p w14:paraId="3A19A6A3" w14:textId="77777777" w:rsidR="00FD5288" w:rsidRPr="00F97336" w:rsidRDefault="00FD5288" w:rsidP="00161102">
            <w:pPr>
              <w:pStyle w:val="AMODTable"/>
              <w:spacing w:before="60" w:after="40"/>
              <w:jc w:val="center"/>
              <w:rPr>
                <w:b/>
              </w:rPr>
            </w:pPr>
            <w:r w:rsidRPr="00F97336">
              <w:rPr>
                <w:b/>
              </w:rPr>
              <w:t>250%</w:t>
            </w:r>
          </w:p>
        </w:tc>
      </w:tr>
      <w:tr w:rsidR="00FD5288" w:rsidRPr="00F97336" w14:paraId="4379DB04" w14:textId="77777777" w:rsidTr="00F31898">
        <w:trPr>
          <w:tblHeader/>
        </w:trPr>
        <w:tc>
          <w:tcPr>
            <w:tcW w:w="1204" w:type="dxa"/>
          </w:tcPr>
          <w:p w14:paraId="65D842A5" w14:textId="77777777" w:rsidR="00FD5288" w:rsidRPr="00F97336" w:rsidRDefault="00FD5288" w:rsidP="00161102">
            <w:pPr>
              <w:pStyle w:val="AMODTable"/>
              <w:spacing w:before="60" w:after="40"/>
              <w:rPr>
                <w:b/>
              </w:rPr>
            </w:pPr>
          </w:p>
        </w:tc>
        <w:tc>
          <w:tcPr>
            <w:tcW w:w="1636" w:type="dxa"/>
          </w:tcPr>
          <w:p w14:paraId="3481B438" w14:textId="77777777" w:rsidR="00FD5288" w:rsidRPr="00F97336" w:rsidRDefault="00FD5288" w:rsidP="00161102">
            <w:pPr>
              <w:pStyle w:val="AMODTable"/>
              <w:spacing w:before="60" w:after="40"/>
              <w:jc w:val="center"/>
              <w:rPr>
                <w:b/>
              </w:rPr>
            </w:pPr>
            <w:r w:rsidRPr="00F97336">
              <w:rPr>
                <w:b/>
              </w:rPr>
              <w:t>$</w:t>
            </w:r>
          </w:p>
        </w:tc>
        <w:tc>
          <w:tcPr>
            <w:tcW w:w="1560" w:type="dxa"/>
          </w:tcPr>
          <w:p w14:paraId="6EEBA0FB" w14:textId="77777777" w:rsidR="00FD5288" w:rsidRPr="00F97336" w:rsidRDefault="00FD5288" w:rsidP="00161102">
            <w:pPr>
              <w:pStyle w:val="AMODTable"/>
              <w:spacing w:before="60" w:after="40"/>
              <w:jc w:val="center"/>
              <w:rPr>
                <w:b/>
              </w:rPr>
            </w:pPr>
            <w:r w:rsidRPr="00F97336">
              <w:rPr>
                <w:b/>
              </w:rPr>
              <w:t>$</w:t>
            </w:r>
          </w:p>
        </w:tc>
        <w:tc>
          <w:tcPr>
            <w:tcW w:w="1488" w:type="dxa"/>
          </w:tcPr>
          <w:p w14:paraId="608BB8D0" w14:textId="77777777" w:rsidR="00FD5288" w:rsidRPr="00F97336" w:rsidRDefault="00FD5288" w:rsidP="00161102">
            <w:pPr>
              <w:pStyle w:val="AMODTable"/>
              <w:spacing w:before="60" w:after="40"/>
              <w:jc w:val="center"/>
              <w:rPr>
                <w:b/>
              </w:rPr>
            </w:pPr>
            <w:r w:rsidRPr="00F97336">
              <w:rPr>
                <w:b/>
              </w:rPr>
              <w:t>$</w:t>
            </w:r>
          </w:p>
        </w:tc>
        <w:tc>
          <w:tcPr>
            <w:tcW w:w="1488" w:type="dxa"/>
          </w:tcPr>
          <w:p w14:paraId="6B3DF8AC" w14:textId="77777777" w:rsidR="00FD5288" w:rsidRPr="00F97336" w:rsidRDefault="00FD5288" w:rsidP="00161102">
            <w:pPr>
              <w:pStyle w:val="AMODTable"/>
              <w:spacing w:before="60" w:after="40"/>
              <w:jc w:val="center"/>
              <w:rPr>
                <w:b/>
              </w:rPr>
            </w:pPr>
            <w:r w:rsidRPr="00F97336">
              <w:rPr>
                <w:b/>
              </w:rPr>
              <w:t>$</w:t>
            </w:r>
          </w:p>
        </w:tc>
      </w:tr>
      <w:tr w:rsidR="00F31898" w:rsidRPr="00F97336" w14:paraId="3AEC85AE" w14:textId="77777777" w:rsidTr="00F31898">
        <w:tc>
          <w:tcPr>
            <w:tcW w:w="1204" w:type="dxa"/>
          </w:tcPr>
          <w:p w14:paraId="34D3FE19" w14:textId="44FF7E32" w:rsidR="00F31898" w:rsidRPr="00F97336" w:rsidRDefault="002933EF" w:rsidP="00F31898">
            <w:pPr>
              <w:pStyle w:val="AMODTable"/>
              <w:spacing w:before="60" w:after="40"/>
            </w:pPr>
            <w:r>
              <w:rPr>
                <w:bCs/>
                <w:noProof/>
              </w:rPr>
              <w:t>Level 1</w:t>
            </w:r>
          </w:p>
        </w:tc>
        <w:tc>
          <w:tcPr>
            <w:tcW w:w="1636" w:type="dxa"/>
          </w:tcPr>
          <w:p w14:paraId="43C7D029" w14:textId="4258EB49" w:rsidR="00F31898" w:rsidRPr="00F97336" w:rsidRDefault="002933EF" w:rsidP="00F31898">
            <w:pPr>
              <w:pStyle w:val="AMODTable"/>
              <w:jc w:val="center"/>
            </w:pPr>
            <w:r>
              <w:rPr>
                <w:bCs/>
                <w:noProof/>
              </w:rPr>
              <w:t>35.19</w:t>
            </w:r>
          </w:p>
        </w:tc>
        <w:tc>
          <w:tcPr>
            <w:tcW w:w="1560" w:type="dxa"/>
          </w:tcPr>
          <w:p w14:paraId="63898EE2" w14:textId="713D322C" w:rsidR="00F31898" w:rsidRPr="00F97336" w:rsidRDefault="002933EF" w:rsidP="00F31898">
            <w:pPr>
              <w:pStyle w:val="AMODTable"/>
              <w:jc w:val="center"/>
            </w:pPr>
            <w:r>
              <w:rPr>
                <w:bCs/>
                <w:noProof/>
              </w:rPr>
              <w:t>46.92</w:t>
            </w:r>
          </w:p>
        </w:tc>
        <w:tc>
          <w:tcPr>
            <w:tcW w:w="1488" w:type="dxa"/>
          </w:tcPr>
          <w:p w14:paraId="2F3B53B6" w14:textId="5C4DCFC6" w:rsidR="00F31898" w:rsidRPr="00F97336" w:rsidRDefault="002933EF" w:rsidP="00F31898">
            <w:pPr>
              <w:pStyle w:val="AMODTable"/>
              <w:jc w:val="center"/>
            </w:pPr>
            <w:r>
              <w:rPr>
                <w:bCs/>
                <w:noProof/>
              </w:rPr>
              <w:t>46.92</w:t>
            </w:r>
          </w:p>
        </w:tc>
        <w:tc>
          <w:tcPr>
            <w:tcW w:w="1488" w:type="dxa"/>
          </w:tcPr>
          <w:p w14:paraId="12073E45" w14:textId="6D83643F" w:rsidR="00F31898" w:rsidRPr="00F97336" w:rsidRDefault="002933EF" w:rsidP="00F31898">
            <w:pPr>
              <w:pStyle w:val="AMODTable"/>
              <w:jc w:val="center"/>
            </w:pPr>
            <w:r>
              <w:rPr>
                <w:bCs/>
                <w:noProof/>
              </w:rPr>
              <w:t>58.65</w:t>
            </w:r>
          </w:p>
        </w:tc>
      </w:tr>
      <w:tr w:rsidR="00F31898" w:rsidRPr="00F97336" w14:paraId="0D25712A" w14:textId="77777777" w:rsidTr="00F31898">
        <w:tc>
          <w:tcPr>
            <w:tcW w:w="1204" w:type="dxa"/>
          </w:tcPr>
          <w:p w14:paraId="523B0CD0" w14:textId="77777777" w:rsidR="00F31898" w:rsidRPr="00F97336" w:rsidRDefault="002933EF" w:rsidP="00F31898">
            <w:pPr>
              <w:pStyle w:val="AMODTable"/>
              <w:spacing w:before="60" w:after="40"/>
            </w:pPr>
            <w:r>
              <w:rPr>
                <w:bCs/>
                <w:noProof/>
              </w:rPr>
              <w:t>Level 2</w:t>
            </w:r>
          </w:p>
        </w:tc>
        <w:tc>
          <w:tcPr>
            <w:tcW w:w="1636" w:type="dxa"/>
          </w:tcPr>
          <w:p w14:paraId="3E675B2F" w14:textId="77777777" w:rsidR="00F31898" w:rsidRPr="00F97336" w:rsidRDefault="002933EF" w:rsidP="00F31898">
            <w:pPr>
              <w:pStyle w:val="AMODTable"/>
              <w:jc w:val="center"/>
            </w:pPr>
            <w:r>
              <w:rPr>
                <w:bCs/>
                <w:noProof/>
              </w:rPr>
              <w:t>36.15</w:t>
            </w:r>
          </w:p>
        </w:tc>
        <w:tc>
          <w:tcPr>
            <w:tcW w:w="1560" w:type="dxa"/>
          </w:tcPr>
          <w:p w14:paraId="1E21E8D4" w14:textId="77777777" w:rsidR="00F31898" w:rsidRPr="00F97336" w:rsidRDefault="002933EF" w:rsidP="00F31898">
            <w:pPr>
              <w:pStyle w:val="AMODTable"/>
              <w:jc w:val="center"/>
            </w:pPr>
            <w:r>
              <w:rPr>
                <w:bCs/>
                <w:noProof/>
              </w:rPr>
              <w:t>48.20</w:t>
            </w:r>
          </w:p>
        </w:tc>
        <w:tc>
          <w:tcPr>
            <w:tcW w:w="1488" w:type="dxa"/>
          </w:tcPr>
          <w:p w14:paraId="15EDBCD3" w14:textId="77777777" w:rsidR="00F31898" w:rsidRPr="00F97336" w:rsidRDefault="002933EF" w:rsidP="00F31898">
            <w:pPr>
              <w:pStyle w:val="AMODTable"/>
              <w:jc w:val="center"/>
            </w:pPr>
            <w:r>
              <w:rPr>
                <w:bCs/>
                <w:noProof/>
              </w:rPr>
              <w:t>48.20</w:t>
            </w:r>
          </w:p>
        </w:tc>
        <w:tc>
          <w:tcPr>
            <w:tcW w:w="1488" w:type="dxa"/>
          </w:tcPr>
          <w:p w14:paraId="5C7199C8" w14:textId="77777777" w:rsidR="00F31898" w:rsidRPr="00F97336" w:rsidRDefault="002933EF" w:rsidP="00F31898">
            <w:pPr>
              <w:pStyle w:val="AMODTable"/>
              <w:jc w:val="center"/>
            </w:pPr>
            <w:r>
              <w:rPr>
                <w:bCs/>
                <w:noProof/>
              </w:rPr>
              <w:t>60.25</w:t>
            </w:r>
          </w:p>
        </w:tc>
      </w:tr>
      <w:tr w:rsidR="00F31898" w:rsidRPr="00F97336" w14:paraId="5D99C7FA" w14:textId="77777777" w:rsidTr="00F31898">
        <w:tc>
          <w:tcPr>
            <w:tcW w:w="1204" w:type="dxa"/>
          </w:tcPr>
          <w:p w14:paraId="7073141F" w14:textId="77777777" w:rsidR="00F31898" w:rsidRPr="00F97336" w:rsidRDefault="002933EF" w:rsidP="00F31898">
            <w:pPr>
              <w:pStyle w:val="AMODTable"/>
              <w:spacing w:before="60" w:after="40"/>
            </w:pPr>
            <w:r>
              <w:rPr>
                <w:bCs/>
                <w:noProof/>
              </w:rPr>
              <w:t>Level 3</w:t>
            </w:r>
          </w:p>
        </w:tc>
        <w:tc>
          <w:tcPr>
            <w:tcW w:w="1636" w:type="dxa"/>
          </w:tcPr>
          <w:p w14:paraId="09D7EE7D" w14:textId="77777777" w:rsidR="00F31898" w:rsidRPr="00F97336" w:rsidRDefault="002933EF" w:rsidP="00F31898">
            <w:pPr>
              <w:pStyle w:val="AMODTable"/>
              <w:jc w:val="center"/>
            </w:pPr>
            <w:r>
              <w:rPr>
                <w:bCs/>
                <w:noProof/>
              </w:rPr>
              <w:t>38.70</w:t>
            </w:r>
          </w:p>
        </w:tc>
        <w:tc>
          <w:tcPr>
            <w:tcW w:w="1560" w:type="dxa"/>
          </w:tcPr>
          <w:p w14:paraId="3BE4E363" w14:textId="77777777" w:rsidR="00F31898" w:rsidRPr="00F97336" w:rsidRDefault="002933EF" w:rsidP="00F31898">
            <w:pPr>
              <w:pStyle w:val="AMODTable"/>
              <w:jc w:val="center"/>
            </w:pPr>
            <w:r>
              <w:rPr>
                <w:bCs/>
                <w:noProof/>
              </w:rPr>
              <w:t>51.60</w:t>
            </w:r>
          </w:p>
        </w:tc>
        <w:tc>
          <w:tcPr>
            <w:tcW w:w="1488" w:type="dxa"/>
          </w:tcPr>
          <w:p w14:paraId="56F42CB9" w14:textId="77777777" w:rsidR="00F31898" w:rsidRPr="00F97336" w:rsidRDefault="002933EF" w:rsidP="00F31898">
            <w:pPr>
              <w:pStyle w:val="AMODTable"/>
              <w:jc w:val="center"/>
            </w:pPr>
            <w:r>
              <w:rPr>
                <w:bCs/>
                <w:noProof/>
              </w:rPr>
              <w:t>51.60</w:t>
            </w:r>
          </w:p>
        </w:tc>
        <w:tc>
          <w:tcPr>
            <w:tcW w:w="1488" w:type="dxa"/>
          </w:tcPr>
          <w:p w14:paraId="7064944A" w14:textId="77777777" w:rsidR="00F31898" w:rsidRPr="00F97336" w:rsidRDefault="002933EF" w:rsidP="00F31898">
            <w:pPr>
              <w:pStyle w:val="AMODTable"/>
              <w:jc w:val="center"/>
            </w:pPr>
            <w:r>
              <w:rPr>
                <w:bCs/>
                <w:noProof/>
              </w:rPr>
              <w:t>64.50</w:t>
            </w:r>
          </w:p>
        </w:tc>
      </w:tr>
      <w:tr w:rsidR="00F31898" w:rsidRPr="00F97336" w14:paraId="077CF04F" w14:textId="77777777" w:rsidTr="00F31898">
        <w:tc>
          <w:tcPr>
            <w:tcW w:w="1204" w:type="dxa"/>
          </w:tcPr>
          <w:p w14:paraId="6F99ADA4" w14:textId="77777777" w:rsidR="00F31898" w:rsidRPr="00F97336" w:rsidRDefault="002933EF" w:rsidP="00F31898">
            <w:pPr>
              <w:pStyle w:val="AMODTable"/>
              <w:spacing w:before="60" w:after="40"/>
            </w:pPr>
            <w:r>
              <w:rPr>
                <w:bCs/>
                <w:noProof/>
              </w:rPr>
              <w:t>Level 3A</w:t>
            </w:r>
          </w:p>
        </w:tc>
        <w:tc>
          <w:tcPr>
            <w:tcW w:w="1636" w:type="dxa"/>
          </w:tcPr>
          <w:p w14:paraId="75A75506" w14:textId="77777777" w:rsidR="00F31898" w:rsidRPr="00F97336" w:rsidRDefault="002933EF" w:rsidP="00F31898">
            <w:pPr>
              <w:pStyle w:val="AMODTable"/>
              <w:jc w:val="center"/>
            </w:pPr>
            <w:r>
              <w:rPr>
                <w:bCs/>
                <w:noProof/>
              </w:rPr>
              <w:t>40.76</w:t>
            </w:r>
          </w:p>
        </w:tc>
        <w:tc>
          <w:tcPr>
            <w:tcW w:w="1560" w:type="dxa"/>
          </w:tcPr>
          <w:p w14:paraId="2F75CF7A" w14:textId="77777777" w:rsidR="00F31898" w:rsidRPr="00F97336" w:rsidRDefault="002933EF" w:rsidP="00F31898">
            <w:pPr>
              <w:pStyle w:val="AMODTable"/>
              <w:jc w:val="center"/>
            </w:pPr>
            <w:r>
              <w:rPr>
                <w:bCs/>
                <w:noProof/>
              </w:rPr>
              <w:t>54.34</w:t>
            </w:r>
          </w:p>
        </w:tc>
        <w:tc>
          <w:tcPr>
            <w:tcW w:w="1488" w:type="dxa"/>
          </w:tcPr>
          <w:p w14:paraId="55A53E61" w14:textId="77777777" w:rsidR="00F31898" w:rsidRPr="00F97336" w:rsidRDefault="002933EF" w:rsidP="00F31898">
            <w:pPr>
              <w:pStyle w:val="AMODTable"/>
              <w:jc w:val="center"/>
            </w:pPr>
            <w:r>
              <w:rPr>
                <w:bCs/>
                <w:noProof/>
              </w:rPr>
              <w:t>54.34</w:t>
            </w:r>
          </w:p>
        </w:tc>
        <w:tc>
          <w:tcPr>
            <w:tcW w:w="1488" w:type="dxa"/>
          </w:tcPr>
          <w:p w14:paraId="3F56FEE2" w14:textId="77777777" w:rsidR="00F31898" w:rsidRPr="00F97336" w:rsidRDefault="002933EF" w:rsidP="00F31898">
            <w:pPr>
              <w:pStyle w:val="AMODTable"/>
              <w:jc w:val="center"/>
            </w:pPr>
            <w:r>
              <w:rPr>
                <w:bCs/>
                <w:noProof/>
              </w:rPr>
              <w:t>67.93</w:t>
            </w:r>
          </w:p>
        </w:tc>
      </w:tr>
      <w:tr w:rsidR="00F31898" w:rsidRPr="00F97336" w14:paraId="6ED008AB" w14:textId="77777777" w:rsidTr="00F31898">
        <w:tc>
          <w:tcPr>
            <w:tcW w:w="1204" w:type="dxa"/>
          </w:tcPr>
          <w:p w14:paraId="5F1BAFC2" w14:textId="77777777" w:rsidR="00F31898" w:rsidRPr="00F97336" w:rsidRDefault="002933EF" w:rsidP="00F31898">
            <w:pPr>
              <w:pStyle w:val="AMODTable"/>
              <w:spacing w:before="60" w:after="40"/>
            </w:pPr>
            <w:r>
              <w:rPr>
                <w:bCs/>
                <w:noProof/>
              </w:rPr>
              <w:t>Level 4</w:t>
            </w:r>
          </w:p>
        </w:tc>
        <w:tc>
          <w:tcPr>
            <w:tcW w:w="1636" w:type="dxa"/>
          </w:tcPr>
          <w:p w14:paraId="443293FF" w14:textId="77777777" w:rsidR="00F31898" w:rsidRPr="00F97336" w:rsidRDefault="002933EF" w:rsidP="00F31898">
            <w:pPr>
              <w:pStyle w:val="AMODTable"/>
              <w:jc w:val="center"/>
            </w:pPr>
            <w:r>
              <w:rPr>
                <w:bCs/>
                <w:noProof/>
              </w:rPr>
              <w:t>42.42</w:t>
            </w:r>
          </w:p>
        </w:tc>
        <w:tc>
          <w:tcPr>
            <w:tcW w:w="1560" w:type="dxa"/>
          </w:tcPr>
          <w:p w14:paraId="63647467" w14:textId="77777777" w:rsidR="00F31898" w:rsidRPr="00F97336" w:rsidRDefault="002933EF" w:rsidP="00F31898">
            <w:pPr>
              <w:pStyle w:val="AMODTable"/>
              <w:jc w:val="center"/>
            </w:pPr>
            <w:r>
              <w:rPr>
                <w:bCs/>
                <w:noProof/>
              </w:rPr>
              <w:t>56.56</w:t>
            </w:r>
          </w:p>
        </w:tc>
        <w:tc>
          <w:tcPr>
            <w:tcW w:w="1488" w:type="dxa"/>
          </w:tcPr>
          <w:p w14:paraId="1FD27A4C" w14:textId="77777777" w:rsidR="00F31898" w:rsidRPr="00F97336" w:rsidRDefault="002933EF" w:rsidP="00F31898">
            <w:pPr>
              <w:pStyle w:val="AMODTable"/>
              <w:jc w:val="center"/>
            </w:pPr>
            <w:r>
              <w:rPr>
                <w:bCs/>
                <w:noProof/>
              </w:rPr>
              <w:t>56.56</w:t>
            </w:r>
          </w:p>
        </w:tc>
        <w:tc>
          <w:tcPr>
            <w:tcW w:w="1488" w:type="dxa"/>
          </w:tcPr>
          <w:p w14:paraId="68AA7825" w14:textId="77777777" w:rsidR="00F31898" w:rsidRPr="00F97336" w:rsidRDefault="002933EF" w:rsidP="00F31898">
            <w:pPr>
              <w:pStyle w:val="AMODTable"/>
              <w:jc w:val="center"/>
            </w:pPr>
            <w:r>
              <w:rPr>
                <w:bCs/>
                <w:noProof/>
              </w:rPr>
              <w:t>70.70</w:t>
            </w:r>
          </w:p>
        </w:tc>
      </w:tr>
      <w:tr w:rsidR="00F31898" w:rsidRPr="00F97336" w14:paraId="13E90A7F" w14:textId="77777777" w:rsidTr="00F31898">
        <w:tc>
          <w:tcPr>
            <w:tcW w:w="1204" w:type="dxa"/>
          </w:tcPr>
          <w:p w14:paraId="3DE9712C" w14:textId="77777777" w:rsidR="00F31898" w:rsidRPr="00F97336" w:rsidRDefault="002933EF" w:rsidP="00F31898">
            <w:pPr>
              <w:pStyle w:val="AMODTable"/>
              <w:spacing w:before="60" w:after="40"/>
            </w:pPr>
            <w:r>
              <w:rPr>
                <w:bCs/>
                <w:noProof/>
              </w:rPr>
              <w:t>Level 4A</w:t>
            </w:r>
          </w:p>
        </w:tc>
        <w:tc>
          <w:tcPr>
            <w:tcW w:w="1636" w:type="dxa"/>
          </w:tcPr>
          <w:p w14:paraId="3FA771F0" w14:textId="77777777" w:rsidR="00F31898" w:rsidRPr="00F97336" w:rsidRDefault="002933EF" w:rsidP="00F31898">
            <w:pPr>
              <w:pStyle w:val="AMODTable"/>
              <w:jc w:val="center"/>
            </w:pPr>
            <w:r>
              <w:rPr>
                <w:bCs/>
                <w:noProof/>
              </w:rPr>
              <w:t>44.46</w:t>
            </w:r>
          </w:p>
        </w:tc>
        <w:tc>
          <w:tcPr>
            <w:tcW w:w="1560" w:type="dxa"/>
          </w:tcPr>
          <w:p w14:paraId="15CACC92" w14:textId="77777777" w:rsidR="00F31898" w:rsidRPr="00F97336" w:rsidRDefault="002933EF" w:rsidP="00F31898">
            <w:pPr>
              <w:pStyle w:val="AMODTable"/>
              <w:jc w:val="center"/>
            </w:pPr>
            <w:r>
              <w:rPr>
                <w:bCs/>
                <w:noProof/>
              </w:rPr>
              <w:t>59.28</w:t>
            </w:r>
          </w:p>
        </w:tc>
        <w:tc>
          <w:tcPr>
            <w:tcW w:w="1488" w:type="dxa"/>
          </w:tcPr>
          <w:p w14:paraId="2016C25A" w14:textId="77777777" w:rsidR="00F31898" w:rsidRPr="00F97336" w:rsidRDefault="002933EF" w:rsidP="00F31898">
            <w:pPr>
              <w:pStyle w:val="AMODTable"/>
              <w:jc w:val="center"/>
            </w:pPr>
            <w:r>
              <w:rPr>
                <w:bCs/>
                <w:noProof/>
              </w:rPr>
              <w:t>59.28</w:t>
            </w:r>
          </w:p>
        </w:tc>
        <w:tc>
          <w:tcPr>
            <w:tcW w:w="1488" w:type="dxa"/>
          </w:tcPr>
          <w:p w14:paraId="242AAAD9" w14:textId="77777777" w:rsidR="00F31898" w:rsidRPr="00F97336" w:rsidRDefault="002933EF" w:rsidP="00F31898">
            <w:pPr>
              <w:pStyle w:val="AMODTable"/>
              <w:jc w:val="center"/>
            </w:pPr>
            <w:r>
              <w:rPr>
                <w:bCs/>
                <w:noProof/>
              </w:rPr>
              <w:t>74.10</w:t>
            </w:r>
          </w:p>
        </w:tc>
      </w:tr>
      <w:tr w:rsidR="00F31898" w:rsidRPr="00F97336" w14:paraId="44CD1B87" w14:textId="77777777" w:rsidTr="00F31898">
        <w:tc>
          <w:tcPr>
            <w:tcW w:w="1204" w:type="dxa"/>
          </w:tcPr>
          <w:p w14:paraId="6E445E6F" w14:textId="77777777" w:rsidR="00F31898" w:rsidRPr="00F97336" w:rsidRDefault="002933EF" w:rsidP="00F31898">
            <w:pPr>
              <w:pStyle w:val="AMODTable"/>
              <w:spacing w:before="60" w:after="40"/>
            </w:pPr>
            <w:r>
              <w:rPr>
                <w:bCs/>
                <w:noProof/>
              </w:rPr>
              <w:lastRenderedPageBreak/>
              <w:t>Level 5</w:t>
            </w:r>
          </w:p>
        </w:tc>
        <w:tc>
          <w:tcPr>
            <w:tcW w:w="1636" w:type="dxa"/>
          </w:tcPr>
          <w:p w14:paraId="4FE7C049" w14:textId="77777777" w:rsidR="00F31898" w:rsidRPr="00F97336" w:rsidRDefault="002933EF" w:rsidP="00F31898">
            <w:pPr>
              <w:pStyle w:val="AMODTable"/>
              <w:jc w:val="center"/>
            </w:pPr>
            <w:r>
              <w:rPr>
                <w:bCs/>
                <w:noProof/>
              </w:rPr>
              <w:t>46.86</w:t>
            </w:r>
          </w:p>
        </w:tc>
        <w:tc>
          <w:tcPr>
            <w:tcW w:w="1560" w:type="dxa"/>
          </w:tcPr>
          <w:p w14:paraId="08C88305" w14:textId="77777777" w:rsidR="00F31898" w:rsidRPr="00F97336" w:rsidRDefault="002933EF" w:rsidP="00F31898">
            <w:pPr>
              <w:pStyle w:val="AMODTable"/>
              <w:jc w:val="center"/>
            </w:pPr>
            <w:r>
              <w:rPr>
                <w:bCs/>
                <w:noProof/>
              </w:rPr>
              <w:t>62.48</w:t>
            </w:r>
          </w:p>
        </w:tc>
        <w:tc>
          <w:tcPr>
            <w:tcW w:w="1488" w:type="dxa"/>
          </w:tcPr>
          <w:p w14:paraId="0F5709C5" w14:textId="77777777" w:rsidR="00F31898" w:rsidRPr="00F97336" w:rsidRDefault="002933EF" w:rsidP="00F31898">
            <w:pPr>
              <w:pStyle w:val="AMODTable"/>
              <w:jc w:val="center"/>
            </w:pPr>
            <w:r>
              <w:rPr>
                <w:bCs/>
                <w:noProof/>
              </w:rPr>
              <w:t>62.48</w:t>
            </w:r>
          </w:p>
        </w:tc>
        <w:tc>
          <w:tcPr>
            <w:tcW w:w="1488" w:type="dxa"/>
          </w:tcPr>
          <w:p w14:paraId="191E91D3" w14:textId="77777777" w:rsidR="00F31898" w:rsidRPr="00F97336" w:rsidRDefault="002933EF" w:rsidP="00F31898">
            <w:pPr>
              <w:pStyle w:val="AMODTable"/>
              <w:jc w:val="center"/>
            </w:pPr>
            <w:r>
              <w:rPr>
                <w:bCs/>
                <w:noProof/>
              </w:rPr>
              <w:t>78.10</w:t>
            </w:r>
          </w:p>
        </w:tc>
      </w:tr>
      <w:tr w:rsidR="00F31898" w:rsidRPr="00F97336" w14:paraId="7146A6E5" w14:textId="77777777" w:rsidTr="00F31898">
        <w:tc>
          <w:tcPr>
            <w:tcW w:w="1204" w:type="dxa"/>
          </w:tcPr>
          <w:p w14:paraId="0BA5D5A6" w14:textId="77777777" w:rsidR="00F31898" w:rsidRPr="00F97336" w:rsidRDefault="002933EF" w:rsidP="00F31898">
            <w:pPr>
              <w:pStyle w:val="AMODTable"/>
              <w:spacing w:before="60" w:after="40"/>
            </w:pPr>
            <w:r>
              <w:rPr>
                <w:bCs/>
                <w:noProof/>
              </w:rPr>
              <w:t>Level 6</w:t>
            </w:r>
          </w:p>
        </w:tc>
        <w:tc>
          <w:tcPr>
            <w:tcW w:w="1636" w:type="dxa"/>
          </w:tcPr>
          <w:p w14:paraId="7401FF58" w14:textId="77777777" w:rsidR="00F31898" w:rsidRPr="00F97336" w:rsidRDefault="002933EF" w:rsidP="00F31898">
            <w:pPr>
              <w:pStyle w:val="AMODTable"/>
              <w:jc w:val="center"/>
            </w:pPr>
            <w:r>
              <w:rPr>
                <w:bCs/>
                <w:noProof/>
              </w:rPr>
              <w:t>46.46</w:t>
            </w:r>
          </w:p>
        </w:tc>
        <w:tc>
          <w:tcPr>
            <w:tcW w:w="1560" w:type="dxa"/>
          </w:tcPr>
          <w:p w14:paraId="0BADBC19" w14:textId="77777777" w:rsidR="00F31898" w:rsidRPr="00F97336" w:rsidRDefault="002933EF" w:rsidP="00F31898">
            <w:pPr>
              <w:pStyle w:val="AMODTable"/>
              <w:jc w:val="center"/>
            </w:pPr>
            <w:r>
              <w:rPr>
                <w:bCs/>
                <w:noProof/>
              </w:rPr>
              <w:t>61.94</w:t>
            </w:r>
          </w:p>
        </w:tc>
        <w:tc>
          <w:tcPr>
            <w:tcW w:w="1488" w:type="dxa"/>
          </w:tcPr>
          <w:p w14:paraId="2315B891" w14:textId="77777777" w:rsidR="00F31898" w:rsidRPr="00F97336" w:rsidRDefault="002933EF" w:rsidP="00F31898">
            <w:pPr>
              <w:pStyle w:val="AMODTable"/>
              <w:jc w:val="center"/>
            </w:pPr>
            <w:r>
              <w:rPr>
                <w:bCs/>
                <w:noProof/>
              </w:rPr>
              <w:t>61.94</w:t>
            </w:r>
          </w:p>
        </w:tc>
        <w:tc>
          <w:tcPr>
            <w:tcW w:w="1488" w:type="dxa"/>
          </w:tcPr>
          <w:p w14:paraId="13564FF8" w14:textId="77777777" w:rsidR="00F31898" w:rsidRPr="00F97336" w:rsidRDefault="002933EF" w:rsidP="00F31898">
            <w:pPr>
              <w:pStyle w:val="AMODTable"/>
              <w:jc w:val="center"/>
            </w:pPr>
            <w:r>
              <w:rPr>
                <w:bCs/>
                <w:noProof/>
              </w:rPr>
              <w:t>77.43</w:t>
            </w:r>
          </w:p>
        </w:tc>
      </w:tr>
      <w:tr w:rsidR="00F31898" w:rsidRPr="00F97336" w14:paraId="27BC4851" w14:textId="77777777" w:rsidTr="00F31898">
        <w:tc>
          <w:tcPr>
            <w:tcW w:w="1204" w:type="dxa"/>
          </w:tcPr>
          <w:p w14:paraId="3E7D9C2C" w14:textId="77777777" w:rsidR="00F31898" w:rsidRPr="00F97336" w:rsidRDefault="002933EF" w:rsidP="00F31898">
            <w:pPr>
              <w:pStyle w:val="AMODTable"/>
              <w:spacing w:before="60" w:after="40"/>
            </w:pPr>
            <w:r>
              <w:rPr>
                <w:bCs/>
                <w:noProof/>
              </w:rPr>
              <w:t>Level 7</w:t>
            </w:r>
          </w:p>
        </w:tc>
        <w:tc>
          <w:tcPr>
            <w:tcW w:w="1636" w:type="dxa"/>
          </w:tcPr>
          <w:p w14:paraId="73DD1CEC" w14:textId="77777777" w:rsidR="00F31898" w:rsidRPr="00F97336" w:rsidRDefault="002933EF" w:rsidP="00F31898">
            <w:pPr>
              <w:pStyle w:val="AMODTable"/>
              <w:jc w:val="center"/>
            </w:pPr>
            <w:r>
              <w:rPr>
                <w:bCs/>
                <w:noProof/>
              </w:rPr>
              <w:t>48.27</w:t>
            </w:r>
          </w:p>
        </w:tc>
        <w:tc>
          <w:tcPr>
            <w:tcW w:w="1560" w:type="dxa"/>
          </w:tcPr>
          <w:p w14:paraId="04AB7AE1" w14:textId="77777777" w:rsidR="00F31898" w:rsidRPr="00F97336" w:rsidRDefault="002933EF" w:rsidP="00F31898">
            <w:pPr>
              <w:pStyle w:val="AMODTable"/>
              <w:jc w:val="center"/>
            </w:pPr>
            <w:r>
              <w:rPr>
                <w:bCs/>
                <w:noProof/>
              </w:rPr>
              <w:t>64.36</w:t>
            </w:r>
          </w:p>
        </w:tc>
        <w:tc>
          <w:tcPr>
            <w:tcW w:w="1488" w:type="dxa"/>
          </w:tcPr>
          <w:p w14:paraId="4195C801" w14:textId="77777777" w:rsidR="00F31898" w:rsidRPr="00F97336" w:rsidRDefault="002933EF" w:rsidP="00F31898">
            <w:pPr>
              <w:pStyle w:val="AMODTable"/>
              <w:jc w:val="center"/>
            </w:pPr>
            <w:r>
              <w:rPr>
                <w:bCs/>
                <w:noProof/>
              </w:rPr>
              <w:t>64.36</w:t>
            </w:r>
          </w:p>
        </w:tc>
        <w:tc>
          <w:tcPr>
            <w:tcW w:w="1488" w:type="dxa"/>
          </w:tcPr>
          <w:p w14:paraId="2A26A608" w14:textId="77777777" w:rsidR="00F31898" w:rsidRPr="00F97336" w:rsidRDefault="002933EF" w:rsidP="00F31898">
            <w:pPr>
              <w:pStyle w:val="AMODTable"/>
              <w:jc w:val="center"/>
            </w:pPr>
            <w:r>
              <w:rPr>
                <w:bCs/>
                <w:noProof/>
              </w:rPr>
              <w:t>80.45</w:t>
            </w:r>
          </w:p>
        </w:tc>
      </w:tr>
    </w:tbl>
    <w:p w14:paraId="11200D1A" w14:textId="4AA53910" w:rsidR="00A93DE4" w:rsidRPr="00F97336" w:rsidRDefault="00A93DE4" w:rsidP="004B13E2">
      <w:pPr>
        <w:pStyle w:val="SubLevel1Bold"/>
      </w:pPr>
      <w:bookmarkStart w:id="397" w:name="_Ref457488185"/>
      <w:bookmarkStart w:id="398" w:name="_Ref38977211"/>
      <w:r w:rsidRPr="00F97336">
        <w:t>Casual employees</w:t>
      </w:r>
      <w:bookmarkEnd w:id="397"/>
      <w:r w:rsidR="000E061B" w:rsidRPr="00F97336">
        <w:t>—ordinary, overtime and penalty rates</w:t>
      </w:r>
      <w:bookmarkEnd w:id="398"/>
    </w:p>
    <w:p w14:paraId="63D754B9" w14:textId="7252D18D" w:rsidR="00BC621B" w:rsidRPr="00F97336" w:rsidRDefault="00BC621B" w:rsidP="00BC621B">
      <w:pPr>
        <w:pStyle w:val="History"/>
      </w:pPr>
      <w:bookmarkStart w:id="399" w:name="_Hlk61976793"/>
      <w:r w:rsidRPr="00F97336">
        <w:rPr>
          <w:color w:val="000000"/>
          <w:lang w:val="en-GB"/>
        </w:rPr>
        <w:t xml:space="preserve">[B.2 varied by </w:t>
      </w:r>
      <w:hyperlink r:id="rId251" w:history="1">
        <w:r w:rsidRPr="00F97336">
          <w:rPr>
            <w:rStyle w:val="Hyperlink"/>
          </w:rPr>
          <w:t>PR718912</w:t>
        </w:r>
      </w:hyperlink>
      <w:r w:rsidRPr="00F97336">
        <w:rPr>
          <w:color w:val="000000"/>
          <w:lang w:val="en-GB"/>
        </w:rPr>
        <w:t xml:space="preserve">; corrected by </w:t>
      </w:r>
      <w:hyperlink r:id="rId252" w:history="1">
        <w:r w:rsidR="00700DB9" w:rsidRPr="00F97336">
          <w:rPr>
            <w:rStyle w:val="Hyperlink"/>
          </w:rPr>
          <w:t>PR726041</w:t>
        </w:r>
      </w:hyperlink>
      <w:bookmarkEnd w:id="399"/>
      <w:r w:rsidR="00A851A5" w:rsidRPr="00F97336">
        <w:rPr>
          <w:color w:val="000000"/>
          <w:lang w:val="en-GB"/>
        </w:rPr>
        <w:t xml:space="preserve">; varied by </w:t>
      </w:r>
      <w:hyperlink r:id="rId253" w:history="1">
        <w:r w:rsidR="00A851A5" w:rsidRPr="00F97336">
          <w:rPr>
            <w:rStyle w:val="Hyperlink"/>
          </w:rPr>
          <w:t>PR729354</w:t>
        </w:r>
      </w:hyperlink>
      <w:r w:rsidR="00395336">
        <w:rPr>
          <w:color w:val="000000"/>
          <w:lang w:val="en-GB"/>
        </w:rPr>
        <w:t xml:space="preserve">, </w:t>
      </w:r>
      <w:hyperlink r:id="rId254" w:history="1">
        <w:r w:rsidR="006F47D2" w:rsidRPr="00F97336">
          <w:rPr>
            <w:rStyle w:val="Hyperlink"/>
          </w:rPr>
          <w:t>PR740780</w:t>
        </w:r>
      </w:hyperlink>
      <w:r w:rsidR="00395336">
        <w:rPr>
          <w:color w:val="000000"/>
          <w:lang w:val="en-GB"/>
        </w:rPr>
        <w:t xml:space="preserve">, </w:t>
      </w:r>
      <w:hyperlink r:id="rId255" w:history="1">
        <w:r w:rsidR="008E6335">
          <w:rPr>
            <w:rStyle w:val="Hyperlink"/>
          </w:rPr>
          <w:t>PR762203</w:t>
        </w:r>
      </w:hyperlink>
      <w:r w:rsidR="009922BB">
        <w:rPr>
          <w:szCs w:val="20"/>
        </w:rPr>
        <w:t>,</w:t>
      </w:r>
      <w:r w:rsidR="009922BB" w:rsidRPr="009922BB">
        <w:t xml:space="preserve"> </w:t>
      </w:r>
      <w:hyperlink r:id="rId256" w:history="1">
        <w:r w:rsidR="009922BB">
          <w:rPr>
            <w:rStyle w:val="Hyperlink"/>
          </w:rPr>
          <w:t>PR773983</w:t>
        </w:r>
      </w:hyperlink>
      <w:r w:rsidR="009922BB">
        <w:rPr>
          <w:color w:val="000000"/>
          <w:lang w:val="en-GB"/>
        </w:rPr>
        <w:t> </w:t>
      </w:r>
      <w:r w:rsidR="009922BB" w:rsidRPr="00F97336">
        <w:rPr>
          <w:szCs w:val="20"/>
        </w:rPr>
        <w:t>ppc</w:t>
      </w:r>
      <w:r w:rsidR="009922BB">
        <w:rPr>
          <w:szCs w:val="20"/>
        </w:rPr>
        <w:t> </w:t>
      </w:r>
      <w:r w:rsidR="009922BB" w:rsidRPr="00F97336">
        <w:rPr>
          <w:szCs w:val="20"/>
        </w:rPr>
        <w:t>01Jul2</w:t>
      </w:r>
      <w:r w:rsidR="009922BB">
        <w:rPr>
          <w:szCs w:val="20"/>
        </w:rPr>
        <w:t>4</w:t>
      </w:r>
      <w:r w:rsidR="00A851A5" w:rsidRPr="00F97336">
        <w:rPr>
          <w:color w:val="000000"/>
          <w:lang w:val="en-GB"/>
        </w:rPr>
        <w:t>]</w:t>
      </w:r>
    </w:p>
    <w:tbl>
      <w:tblPr>
        <w:tblW w:w="7366" w:type="dxa"/>
        <w:tblInd w:w="8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0" w:type="dxa"/>
          <w:right w:w="170" w:type="dxa"/>
        </w:tblCellMar>
        <w:tblLook w:val="01E0" w:firstRow="1" w:lastRow="1" w:firstColumn="1" w:lastColumn="1" w:noHBand="0" w:noVBand="0"/>
      </w:tblPr>
      <w:tblGrid>
        <w:gridCol w:w="2263"/>
        <w:gridCol w:w="2552"/>
        <w:gridCol w:w="2551"/>
      </w:tblGrid>
      <w:tr w:rsidR="00607D9C" w:rsidRPr="00F97336" w14:paraId="4A11A7AA" w14:textId="77777777" w:rsidTr="00F31898">
        <w:trPr>
          <w:trHeight w:val="570"/>
          <w:tblHeader/>
        </w:trPr>
        <w:tc>
          <w:tcPr>
            <w:tcW w:w="2263" w:type="dxa"/>
            <w:vMerge w:val="restart"/>
          </w:tcPr>
          <w:p w14:paraId="36F1EC3E" w14:textId="77777777" w:rsidR="00607D9C" w:rsidRPr="00F97336" w:rsidRDefault="00607D9C" w:rsidP="00F503A3">
            <w:pPr>
              <w:pStyle w:val="AMODTable"/>
              <w:rPr>
                <w:b/>
              </w:rPr>
            </w:pPr>
          </w:p>
        </w:tc>
        <w:tc>
          <w:tcPr>
            <w:tcW w:w="2552" w:type="dxa"/>
            <w:vMerge w:val="restart"/>
          </w:tcPr>
          <w:p w14:paraId="7A00CF80" w14:textId="77777777" w:rsidR="00607D9C" w:rsidRPr="00F97336" w:rsidRDefault="00607D9C" w:rsidP="00F503A3">
            <w:pPr>
              <w:pStyle w:val="AMODTable"/>
              <w:jc w:val="center"/>
              <w:rPr>
                <w:b/>
              </w:rPr>
            </w:pPr>
            <w:r w:rsidRPr="00F97336">
              <w:rPr>
                <w:b/>
              </w:rPr>
              <w:t>Ordinary hours</w:t>
            </w:r>
          </w:p>
        </w:tc>
        <w:tc>
          <w:tcPr>
            <w:tcW w:w="2551" w:type="dxa"/>
            <w:vMerge w:val="restart"/>
          </w:tcPr>
          <w:p w14:paraId="0C255E8F" w14:textId="77777777" w:rsidR="00607D9C" w:rsidRPr="00F97336" w:rsidRDefault="00607D9C" w:rsidP="00F503A3">
            <w:pPr>
              <w:pStyle w:val="AMODTable"/>
              <w:jc w:val="center"/>
              <w:rPr>
                <w:b/>
              </w:rPr>
            </w:pPr>
            <w:r w:rsidRPr="00F97336">
              <w:rPr>
                <w:b/>
              </w:rPr>
              <w:t>Saturday, Sunday &amp; public holidays</w:t>
            </w:r>
          </w:p>
        </w:tc>
      </w:tr>
      <w:tr w:rsidR="00607D9C" w:rsidRPr="00F97336" w14:paraId="15B7939A" w14:textId="77777777" w:rsidTr="00F31898">
        <w:trPr>
          <w:trHeight w:val="586"/>
          <w:tblHeader/>
        </w:trPr>
        <w:tc>
          <w:tcPr>
            <w:tcW w:w="2263" w:type="dxa"/>
            <w:vMerge/>
          </w:tcPr>
          <w:p w14:paraId="225A057E" w14:textId="77777777" w:rsidR="00607D9C" w:rsidRPr="00F97336" w:rsidRDefault="00607D9C" w:rsidP="00F503A3">
            <w:pPr>
              <w:pStyle w:val="AMODTable"/>
              <w:rPr>
                <w:b/>
              </w:rPr>
            </w:pPr>
          </w:p>
        </w:tc>
        <w:tc>
          <w:tcPr>
            <w:tcW w:w="2552" w:type="dxa"/>
            <w:vMerge/>
          </w:tcPr>
          <w:p w14:paraId="7291795A" w14:textId="77777777" w:rsidR="00607D9C" w:rsidRPr="00F97336" w:rsidRDefault="00607D9C" w:rsidP="00F503A3">
            <w:pPr>
              <w:pStyle w:val="AMODTable"/>
              <w:jc w:val="center"/>
              <w:rPr>
                <w:b/>
              </w:rPr>
            </w:pPr>
          </w:p>
        </w:tc>
        <w:tc>
          <w:tcPr>
            <w:tcW w:w="2551" w:type="dxa"/>
            <w:vMerge/>
          </w:tcPr>
          <w:p w14:paraId="51E975F1" w14:textId="77777777" w:rsidR="00607D9C" w:rsidRPr="00F97336" w:rsidRDefault="00607D9C" w:rsidP="00F503A3">
            <w:pPr>
              <w:pStyle w:val="AMODTable"/>
              <w:jc w:val="center"/>
              <w:rPr>
                <w:b/>
              </w:rPr>
            </w:pPr>
          </w:p>
        </w:tc>
      </w:tr>
      <w:tr w:rsidR="00607D9C" w:rsidRPr="00F97336" w14:paraId="260BD10C" w14:textId="77777777" w:rsidTr="00F31898">
        <w:trPr>
          <w:tblHeader/>
        </w:trPr>
        <w:tc>
          <w:tcPr>
            <w:tcW w:w="2263" w:type="dxa"/>
          </w:tcPr>
          <w:p w14:paraId="38298204" w14:textId="77777777" w:rsidR="00607D9C" w:rsidRPr="00F97336" w:rsidRDefault="00607D9C" w:rsidP="00F503A3">
            <w:pPr>
              <w:pStyle w:val="AMODTable"/>
              <w:rPr>
                <w:b/>
              </w:rPr>
            </w:pPr>
          </w:p>
        </w:tc>
        <w:tc>
          <w:tcPr>
            <w:tcW w:w="5103" w:type="dxa"/>
            <w:gridSpan w:val="2"/>
          </w:tcPr>
          <w:p w14:paraId="64F074A3" w14:textId="77777777" w:rsidR="00607D9C" w:rsidRPr="00F97336" w:rsidRDefault="00607D9C" w:rsidP="00F503A3">
            <w:pPr>
              <w:pStyle w:val="AMODTable"/>
              <w:jc w:val="center"/>
              <w:rPr>
                <w:b/>
              </w:rPr>
            </w:pPr>
            <w:r w:rsidRPr="00F97336">
              <w:rPr>
                <w:b/>
              </w:rPr>
              <w:t>% of minimum hourly rate</w:t>
            </w:r>
          </w:p>
        </w:tc>
      </w:tr>
      <w:tr w:rsidR="00607D9C" w:rsidRPr="00F97336" w14:paraId="1776D349" w14:textId="77777777" w:rsidTr="00F31898">
        <w:trPr>
          <w:trHeight w:val="381"/>
          <w:tblHeader/>
        </w:trPr>
        <w:tc>
          <w:tcPr>
            <w:tcW w:w="2263" w:type="dxa"/>
          </w:tcPr>
          <w:p w14:paraId="2E5F7288" w14:textId="77777777" w:rsidR="00607D9C" w:rsidRPr="00F97336" w:rsidRDefault="00607D9C" w:rsidP="00F503A3">
            <w:pPr>
              <w:pStyle w:val="AMODTable"/>
              <w:rPr>
                <w:b/>
              </w:rPr>
            </w:pPr>
          </w:p>
        </w:tc>
        <w:tc>
          <w:tcPr>
            <w:tcW w:w="2552" w:type="dxa"/>
          </w:tcPr>
          <w:p w14:paraId="1EB99596" w14:textId="77777777" w:rsidR="00607D9C" w:rsidRPr="00F97336" w:rsidRDefault="00607D9C" w:rsidP="00F503A3">
            <w:pPr>
              <w:pStyle w:val="AMODTable"/>
              <w:jc w:val="center"/>
              <w:rPr>
                <w:b/>
              </w:rPr>
            </w:pPr>
            <w:r w:rsidRPr="00F97336">
              <w:rPr>
                <w:b/>
              </w:rPr>
              <w:t>125%</w:t>
            </w:r>
          </w:p>
        </w:tc>
        <w:tc>
          <w:tcPr>
            <w:tcW w:w="2551" w:type="dxa"/>
          </w:tcPr>
          <w:p w14:paraId="50AC6E96" w14:textId="77777777" w:rsidR="00607D9C" w:rsidRPr="00F97336" w:rsidRDefault="00607D9C" w:rsidP="00F503A3">
            <w:pPr>
              <w:pStyle w:val="AMODTable"/>
              <w:jc w:val="center"/>
              <w:rPr>
                <w:b/>
              </w:rPr>
            </w:pPr>
            <w:r w:rsidRPr="00F97336">
              <w:rPr>
                <w:b/>
              </w:rPr>
              <w:t>130%</w:t>
            </w:r>
          </w:p>
        </w:tc>
      </w:tr>
      <w:tr w:rsidR="00607D9C" w:rsidRPr="00F97336" w14:paraId="10109B89" w14:textId="77777777" w:rsidTr="00F31898">
        <w:trPr>
          <w:trHeight w:val="394"/>
          <w:tblHeader/>
        </w:trPr>
        <w:tc>
          <w:tcPr>
            <w:tcW w:w="2263" w:type="dxa"/>
          </w:tcPr>
          <w:p w14:paraId="449465F8" w14:textId="77777777" w:rsidR="00607D9C" w:rsidRPr="00F97336" w:rsidRDefault="00607D9C" w:rsidP="00F503A3">
            <w:pPr>
              <w:pStyle w:val="AMODTable"/>
              <w:rPr>
                <w:b/>
              </w:rPr>
            </w:pPr>
          </w:p>
        </w:tc>
        <w:tc>
          <w:tcPr>
            <w:tcW w:w="2552" w:type="dxa"/>
          </w:tcPr>
          <w:p w14:paraId="0C18BBC1" w14:textId="77777777" w:rsidR="00607D9C" w:rsidRPr="00F97336" w:rsidRDefault="00607D9C" w:rsidP="00F503A3">
            <w:pPr>
              <w:pStyle w:val="AMODTable"/>
              <w:jc w:val="center"/>
              <w:rPr>
                <w:b/>
              </w:rPr>
            </w:pPr>
            <w:r w:rsidRPr="00F97336">
              <w:rPr>
                <w:b/>
              </w:rPr>
              <w:t>$</w:t>
            </w:r>
          </w:p>
        </w:tc>
        <w:tc>
          <w:tcPr>
            <w:tcW w:w="2551" w:type="dxa"/>
          </w:tcPr>
          <w:p w14:paraId="2BE79ABB" w14:textId="77777777" w:rsidR="00607D9C" w:rsidRPr="00F97336" w:rsidRDefault="00607D9C" w:rsidP="00F503A3">
            <w:pPr>
              <w:pStyle w:val="AMODTable"/>
              <w:jc w:val="center"/>
              <w:rPr>
                <w:b/>
              </w:rPr>
            </w:pPr>
            <w:r w:rsidRPr="00F97336">
              <w:rPr>
                <w:b/>
              </w:rPr>
              <w:t>$</w:t>
            </w:r>
          </w:p>
        </w:tc>
      </w:tr>
      <w:tr w:rsidR="00F31898" w:rsidRPr="00F97336" w14:paraId="077D7C98" w14:textId="77777777" w:rsidTr="00F31898">
        <w:trPr>
          <w:trHeight w:val="381"/>
        </w:trPr>
        <w:tc>
          <w:tcPr>
            <w:tcW w:w="2263" w:type="dxa"/>
          </w:tcPr>
          <w:p w14:paraId="682B8E37" w14:textId="0939035C" w:rsidR="00F31898" w:rsidRPr="00F97336" w:rsidRDefault="002933EF" w:rsidP="00F31898">
            <w:pPr>
              <w:pStyle w:val="AMODTable"/>
            </w:pPr>
            <w:r>
              <w:rPr>
                <w:bCs/>
                <w:noProof/>
              </w:rPr>
              <w:t>Level 1</w:t>
            </w:r>
          </w:p>
        </w:tc>
        <w:tc>
          <w:tcPr>
            <w:tcW w:w="2552" w:type="dxa"/>
          </w:tcPr>
          <w:p w14:paraId="69FBBDB4" w14:textId="1E289D51" w:rsidR="00F31898" w:rsidRPr="00F97336" w:rsidRDefault="002933EF" w:rsidP="00F31898">
            <w:pPr>
              <w:pStyle w:val="AMODTable"/>
              <w:jc w:val="center"/>
            </w:pPr>
            <w:r>
              <w:rPr>
                <w:bCs/>
                <w:noProof/>
              </w:rPr>
              <w:t>29.33</w:t>
            </w:r>
          </w:p>
        </w:tc>
        <w:tc>
          <w:tcPr>
            <w:tcW w:w="2551" w:type="dxa"/>
          </w:tcPr>
          <w:p w14:paraId="79A9878A" w14:textId="75164F4E" w:rsidR="00F31898" w:rsidRPr="00F97336" w:rsidRDefault="002933EF" w:rsidP="00F31898">
            <w:pPr>
              <w:pStyle w:val="AMODTable"/>
              <w:jc w:val="center"/>
            </w:pPr>
            <w:r>
              <w:rPr>
                <w:bCs/>
                <w:noProof/>
              </w:rPr>
              <w:t>30.50</w:t>
            </w:r>
          </w:p>
        </w:tc>
      </w:tr>
      <w:tr w:rsidR="00F31898" w:rsidRPr="00F97336" w14:paraId="1A7128BB" w14:textId="77777777" w:rsidTr="00F31898">
        <w:trPr>
          <w:trHeight w:val="381"/>
        </w:trPr>
        <w:tc>
          <w:tcPr>
            <w:tcW w:w="2263" w:type="dxa"/>
          </w:tcPr>
          <w:p w14:paraId="7D2F02DF" w14:textId="77777777" w:rsidR="00F31898" w:rsidRPr="00F97336" w:rsidRDefault="002933EF" w:rsidP="00F31898">
            <w:pPr>
              <w:pStyle w:val="AMODTable"/>
            </w:pPr>
            <w:r>
              <w:rPr>
                <w:bCs/>
                <w:noProof/>
              </w:rPr>
              <w:t>Level 2</w:t>
            </w:r>
          </w:p>
        </w:tc>
        <w:tc>
          <w:tcPr>
            <w:tcW w:w="2552" w:type="dxa"/>
          </w:tcPr>
          <w:p w14:paraId="0F8E0EBD" w14:textId="77777777" w:rsidR="00F31898" w:rsidRPr="00F97336" w:rsidRDefault="002933EF" w:rsidP="00F31898">
            <w:pPr>
              <w:pStyle w:val="AMODTable"/>
              <w:jc w:val="center"/>
            </w:pPr>
            <w:r>
              <w:rPr>
                <w:bCs/>
                <w:noProof/>
              </w:rPr>
              <w:t>30.13</w:t>
            </w:r>
          </w:p>
        </w:tc>
        <w:tc>
          <w:tcPr>
            <w:tcW w:w="2551" w:type="dxa"/>
          </w:tcPr>
          <w:p w14:paraId="57D82786" w14:textId="77777777" w:rsidR="00F31898" w:rsidRPr="00F97336" w:rsidRDefault="002933EF" w:rsidP="00F31898">
            <w:pPr>
              <w:pStyle w:val="AMODTable"/>
              <w:jc w:val="center"/>
            </w:pPr>
            <w:r>
              <w:rPr>
                <w:bCs/>
                <w:noProof/>
              </w:rPr>
              <w:t>31.33</w:t>
            </w:r>
          </w:p>
        </w:tc>
      </w:tr>
      <w:tr w:rsidR="00F31898" w:rsidRPr="00F97336" w14:paraId="64998630" w14:textId="77777777" w:rsidTr="00F31898">
        <w:trPr>
          <w:trHeight w:val="381"/>
        </w:trPr>
        <w:tc>
          <w:tcPr>
            <w:tcW w:w="2263" w:type="dxa"/>
          </w:tcPr>
          <w:p w14:paraId="02345ABD" w14:textId="77777777" w:rsidR="00F31898" w:rsidRPr="00F97336" w:rsidRDefault="002933EF" w:rsidP="00F31898">
            <w:pPr>
              <w:pStyle w:val="AMODTable"/>
            </w:pPr>
            <w:r>
              <w:rPr>
                <w:bCs/>
                <w:noProof/>
              </w:rPr>
              <w:t>Level 3</w:t>
            </w:r>
          </w:p>
        </w:tc>
        <w:tc>
          <w:tcPr>
            <w:tcW w:w="2552" w:type="dxa"/>
          </w:tcPr>
          <w:p w14:paraId="2D89BF1B" w14:textId="77777777" w:rsidR="00F31898" w:rsidRPr="00F97336" w:rsidRDefault="002933EF" w:rsidP="00F31898">
            <w:pPr>
              <w:pStyle w:val="AMODTable"/>
              <w:jc w:val="center"/>
            </w:pPr>
            <w:r>
              <w:rPr>
                <w:bCs/>
                <w:noProof/>
              </w:rPr>
              <w:t>32.25</w:t>
            </w:r>
          </w:p>
        </w:tc>
        <w:tc>
          <w:tcPr>
            <w:tcW w:w="2551" w:type="dxa"/>
          </w:tcPr>
          <w:p w14:paraId="18753C5D" w14:textId="77777777" w:rsidR="00F31898" w:rsidRPr="00F97336" w:rsidRDefault="002933EF" w:rsidP="00F31898">
            <w:pPr>
              <w:pStyle w:val="AMODTable"/>
              <w:jc w:val="center"/>
            </w:pPr>
            <w:r>
              <w:rPr>
                <w:bCs/>
                <w:noProof/>
              </w:rPr>
              <w:t>33.54</w:t>
            </w:r>
          </w:p>
        </w:tc>
      </w:tr>
      <w:tr w:rsidR="00F31898" w:rsidRPr="00F97336" w14:paraId="3B80682E" w14:textId="77777777" w:rsidTr="00F31898">
        <w:trPr>
          <w:trHeight w:val="381"/>
        </w:trPr>
        <w:tc>
          <w:tcPr>
            <w:tcW w:w="2263" w:type="dxa"/>
          </w:tcPr>
          <w:p w14:paraId="70BDC76F" w14:textId="77777777" w:rsidR="00F31898" w:rsidRPr="00F97336" w:rsidRDefault="002933EF" w:rsidP="00F31898">
            <w:pPr>
              <w:pStyle w:val="AMODTable"/>
            </w:pPr>
            <w:r>
              <w:rPr>
                <w:bCs/>
                <w:noProof/>
              </w:rPr>
              <w:t>Level 3A</w:t>
            </w:r>
          </w:p>
        </w:tc>
        <w:tc>
          <w:tcPr>
            <w:tcW w:w="2552" w:type="dxa"/>
          </w:tcPr>
          <w:p w14:paraId="3B98F206" w14:textId="77777777" w:rsidR="00F31898" w:rsidRPr="00F97336" w:rsidRDefault="002933EF" w:rsidP="00F31898">
            <w:pPr>
              <w:pStyle w:val="AMODTable"/>
              <w:jc w:val="center"/>
            </w:pPr>
            <w:r>
              <w:rPr>
                <w:bCs/>
                <w:noProof/>
              </w:rPr>
              <w:t>33.96</w:t>
            </w:r>
          </w:p>
        </w:tc>
        <w:tc>
          <w:tcPr>
            <w:tcW w:w="2551" w:type="dxa"/>
          </w:tcPr>
          <w:p w14:paraId="75899E07" w14:textId="77777777" w:rsidR="00F31898" w:rsidRPr="00F97336" w:rsidRDefault="002933EF" w:rsidP="00F31898">
            <w:pPr>
              <w:pStyle w:val="AMODTable"/>
              <w:jc w:val="center"/>
            </w:pPr>
            <w:r>
              <w:rPr>
                <w:bCs/>
                <w:noProof/>
              </w:rPr>
              <w:t>35.32</w:t>
            </w:r>
          </w:p>
        </w:tc>
      </w:tr>
      <w:tr w:rsidR="00F31898" w:rsidRPr="00F97336" w14:paraId="61BED715" w14:textId="77777777" w:rsidTr="00F31898">
        <w:trPr>
          <w:trHeight w:val="381"/>
        </w:trPr>
        <w:tc>
          <w:tcPr>
            <w:tcW w:w="2263" w:type="dxa"/>
          </w:tcPr>
          <w:p w14:paraId="48298D71" w14:textId="77777777" w:rsidR="00F31898" w:rsidRPr="00F97336" w:rsidRDefault="002933EF" w:rsidP="00F31898">
            <w:pPr>
              <w:pStyle w:val="AMODTable"/>
            </w:pPr>
            <w:r>
              <w:rPr>
                <w:bCs/>
                <w:noProof/>
              </w:rPr>
              <w:t>Level 4</w:t>
            </w:r>
          </w:p>
        </w:tc>
        <w:tc>
          <w:tcPr>
            <w:tcW w:w="2552" w:type="dxa"/>
          </w:tcPr>
          <w:p w14:paraId="7D2414FE" w14:textId="77777777" w:rsidR="00F31898" w:rsidRPr="00F97336" w:rsidRDefault="002933EF" w:rsidP="00F31898">
            <w:pPr>
              <w:pStyle w:val="AMODTable"/>
              <w:jc w:val="center"/>
            </w:pPr>
            <w:r>
              <w:rPr>
                <w:bCs/>
                <w:noProof/>
              </w:rPr>
              <w:t>35.35</w:t>
            </w:r>
          </w:p>
        </w:tc>
        <w:tc>
          <w:tcPr>
            <w:tcW w:w="2551" w:type="dxa"/>
          </w:tcPr>
          <w:p w14:paraId="6C465885" w14:textId="77777777" w:rsidR="00F31898" w:rsidRPr="00F97336" w:rsidRDefault="002933EF" w:rsidP="00F31898">
            <w:pPr>
              <w:pStyle w:val="AMODTable"/>
              <w:jc w:val="center"/>
            </w:pPr>
            <w:r>
              <w:rPr>
                <w:bCs/>
                <w:noProof/>
              </w:rPr>
              <w:t>36.76</w:t>
            </w:r>
          </w:p>
        </w:tc>
      </w:tr>
      <w:tr w:rsidR="00F31898" w:rsidRPr="00F97336" w14:paraId="74ED0677" w14:textId="77777777" w:rsidTr="00F31898">
        <w:trPr>
          <w:trHeight w:val="381"/>
        </w:trPr>
        <w:tc>
          <w:tcPr>
            <w:tcW w:w="2263" w:type="dxa"/>
          </w:tcPr>
          <w:p w14:paraId="714E28B4" w14:textId="77777777" w:rsidR="00F31898" w:rsidRPr="00F97336" w:rsidRDefault="002933EF" w:rsidP="00F31898">
            <w:pPr>
              <w:pStyle w:val="AMODTable"/>
            </w:pPr>
            <w:r>
              <w:rPr>
                <w:bCs/>
                <w:noProof/>
              </w:rPr>
              <w:t>Level 4A</w:t>
            </w:r>
          </w:p>
        </w:tc>
        <w:tc>
          <w:tcPr>
            <w:tcW w:w="2552" w:type="dxa"/>
          </w:tcPr>
          <w:p w14:paraId="5E7C66B1" w14:textId="77777777" w:rsidR="00F31898" w:rsidRPr="00F97336" w:rsidRDefault="002933EF" w:rsidP="00F31898">
            <w:pPr>
              <w:pStyle w:val="AMODTable"/>
              <w:jc w:val="center"/>
            </w:pPr>
            <w:r>
              <w:rPr>
                <w:bCs/>
                <w:noProof/>
              </w:rPr>
              <w:t>37.05</w:t>
            </w:r>
          </w:p>
        </w:tc>
        <w:tc>
          <w:tcPr>
            <w:tcW w:w="2551" w:type="dxa"/>
          </w:tcPr>
          <w:p w14:paraId="657C8451" w14:textId="77777777" w:rsidR="00F31898" w:rsidRPr="00F97336" w:rsidRDefault="002933EF" w:rsidP="00F31898">
            <w:pPr>
              <w:pStyle w:val="AMODTable"/>
              <w:jc w:val="center"/>
            </w:pPr>
            <w:r>
              <w:rPr>
                <w:bCs/>
                <w:noProof/>
              </w:rPr>
              <w:t>38.53</w:t>
            </w:r>
          </w:p>
        </w:tc>
      </w:tr>
      <w:tr w:rsidR="00F31898" w:rsidRPr="00F97336" w14:paraId="576C2287" w14:textId="77777777" w:rsidTr="00F31898">
        <w:trPr>
          <w:trHeight w:val="381"/>
        </w:trPr>
        <w:tc>
          <w:tcPr>
            <w:tcW w:w="2263" w:type="dxa"/>
          </w:tcPr>
          <w:p w14:paraId="441E0AC7" w14:textId="77777777" w:rsidR="00F31898" w:rsidRPr="00F97336" w:rsidRDefault="002933EF" w:rsidP="00F31898">
            <w:pPr>
              <w:pStyle w:val="AMODTable"/>
            </w:pPr>
            <w:r>
              <w:rPr>
                <w:bCs/>
                <w:noProof/>
              </w:rPr>
              <w:t>Level 5</w:t>
            </w:r>
          </w:p>
        </w:tc>
        <w:tc>
          <w:tcPr>
            <w:tcW w:w="2552" w:type="dxa"/>
          </w:tcPr>
          <w:p w14:paraId="4F903E65" w14:textId="77777777" w:rsidR="00F31898" w:rsidRPr="00F97336" w:rsidRDefault="002933EF" w:rsidP="00F31898">
            <w:pPr>
              <w:pStyle w:val="AMODTable"/>
              <w:jc w:val="center"/>
            </w:pPr>
            <w:r>
              <w:rPr>
                <w:bCs/>
                <w:noProof/>
              </w:rPr>
              <w:t>39.05</w:t>
            </w:r>
          </w:p>
        </w:tc>
        <w:tc>
          <w:tcPr>
            <w:tcW w:w="2551" w:type="dxa"/>
          </w:tcPr>
          <w:p w14:paraId="6BB69B2E" w14:textId="77777777" w:rsidR="00F31898" w:rsidRPr="00F97336" w:rsidRDefault="002933EF" w:rsidP="00F31898">
            <w:pPr>
              <w:pStyle w:val="AMODTable"/>
              <w:jc w:val="center"/>
            </w:pPr>
            <w:r>
              <w:rPr>
                <w:bCs/>
                <w:noProof/>
              </w:rPr>
              <w:t>40.61</w:t>
            </w:r>
          </w:p>
        </w:tc>
      </w:tr>
      <w:tr w:rsidR="00F31898" w:rsidRPr="00F97336" w14:paraId="6C56F955" w14:textId="77777777" w:rsidTr="00F31898">
        <w:trPr>
          <w:trHeight w:val="381"/>
        </w:trPr>
        <w:tc>
          <w:tcPr>
            <w:tcW w:w="2263" w:type="dxa"/>
          </w:tcPr>
          <w:p w14:paraId="6A7587C2" w14:textId="77777777" w:rsidR="00F31898" w:rsidRPr="00F97336" w:rsidRDefault="002933EF" w:rsidP="00F31898">
            <w:pPr>
              <w:pStyle w:val="AMODTable"/>
            </w:pPr>
            <w:r>
              <w:rPr>
                <w:bCs/>
                <w:noProof/>
              </w:rPr>
              <w:t>Level 6</w:t>
            </w:r>
          </w:p>
        </w:tc>
        <w:tc>
          <w:tcPr>
            <w:tcW w:w="2552" w:type="dxa"/>
          </w:tcPr>
          <w:p w14:paraId="39E5FAD7" w14:textId="77777777" w:rsidR="00F31898" w:rsidRPr="00F97336" w:rsidRDefault="002933EF" w:rsidP="00F31898">
            <w:pPr>
              <w:pStyle w:val="AMODTable"/>
              <w:jc w:val="center"/>
            </w:pPr>
            <w:r>
              <w:rPr>
                <w:bCs/>
                <w:noProof/>
              </w:rPr>
              <w:t>38.71</w:t>
            </w:r>
          </w:p>
        </w:tc>
        <w:tc>
          <w:tcPr>
            <w:tcW w:w="2551" w:type="dxa"/>
          </w:tcPr>
          <w:p w14:paraId="46D4CA05" w14:textId="77777777" w:rsidR="00F31898" w:rsidRPr="00F97336" w:rsidRDefault="002933EF" w:rsidP="00F31898">
            <w:pPr>
              <w:pStyle w:val="AMODTable"/>
              <w:jc w:val="center"/>
            </w:pPr>
            <w:r>
              <w:rPr>
                <w:bCs/>
                <w:noProof/>
              </w:rPr>
              <w:t>40.26</w:t>
            </w:r>
          </w:p>
        </w:tc>
      </w:tr>
      <w:tr w:rsidR="00F31898" w:rsidRPr="00F97336" w14:paraId="3C64B04E" w14:textId="77777777" w:rsidTr="00F31898">
        <w:trPr>
          <w:trHeight w:val="381"/>
        </w:trPr>
        <w:tc>
          <w:tcPr>
            <w:tcW w:w="2263" w:type="dxa"/>
          </w:tcPr>
          <w:p w14:paraId="5FA811B6" w14:textId="77777777" w:rsidR="00F31898" w:rsidRPr="00F97336" w:rsidRDefault="002933EF" w:rsidP="00F31898">
            <w:pPr>
              <w:pStyle w:val="AMODTable"/>
            </w:pPr>
            <w:r>
              <w:rPr>
                <w:bCs/>
                <w:noProof/>
              </w:rPr>
              <w:t>Level 7</w:t>
            </w:r>
          </w:p>
        </w:tc>
        <w:tc>
          <w:tcPr>
            <w:tcW w:w="2552" w:type="dxa"/>
          </w:tcPr>
          <w:p w14:paraId="4DBC593E" w14:textId="77777777" w:rsidR="00F31898" w:rsidRPr="00F97336" w:rsidRDefault="002933EF" w:rsidP="00F31898">
            <w:pPr>
              <w:pStyle w:val="AMODTable"/>
              <w:jc w:val="center"/>
            </w:pPr>
            <w:r>
              <w:rPr>
                <w:bCs/>
                <w:noProof/>
              </w:rPr>
              <w:t>40.23</w:t>
            </w:r>
          </w:p>
        </w:tc>
        <w:tc>
          <w:tcPr>
            <w:tcW w:w="2551" w:type="dxa"/>
          </w:tcPr>
          <w:p w14:paraId="4DB88F77" w14:textId="77777777" w:rsidR="00F31898" w:rsidRPr="00F97336" w:rsidRDefault="002933EF" w:rsidP="00F31898">
            <w:pPr>
              <w:pStyle w:val="AMODTable"/>
              <w:jc w:val="center"/>
            </w:pPr>
            <w:r>
              <w:rPr>
                <w:bCs/>
                <w:noProof/>
              </w:rPr>
              <w:t>41.83</w:t>
            </w:r>
          </w:p>
        </w:tc>
      </w:tr>
    </w:tbl>
    <w:p w14:paraId="7A05AFE3" w14:textId="6ECFDA50" w:rsidR="0099579F" w:rsidRPr="00F97336" w:rsidRDefault="0099579F" w:rsidP="00161102">
      <w:r w:rsidRPr="00F97336">
        <w:t>   </w:t>
      </w:r>
    </w:p>
    <w:p w14:paraId="40AFDA05" w14:textId="57BFF422" w:rsidR="00210279" w:rsidRPr="00F97336" w:rsidRDefault="00210279" w:rsidP="00161102">
      <w:pPr>
        <w:rPr>
          <w:kern w:val="32"/>
          <w:sz w:val="28"/>
          <w:szCs w:val="32"/>
        </w:rPr>
      </w:pPr>
      <w:r w:rsidRPr="00F97336">
        <w:br w:type="page"/>
      </w:r>
    </w:p>
    <w:p w14:paraId="354BD745" w14:textId="29701D45" w:rsidR="00210279" w:rsidRPr="00F97336" w:rsidRDefault="00210279" w:rsidP="00AD2397">
      <w:pPr>
        <w:pStyle w:val="Subdocument"/>
        <w:rPr>
          <w:rFonts w:cs="Times New Roman"/>
        </w:rPr>
      </w:pPr>
      <w:bookmarkStart w:id="400" w:name="_Ref409101678"/>
      <w:bookmarkStart w:id="401" w:name="_Toc184810764"/>
      <w:r w:rsidRPr="00F97336">
        <w:rPr>
          <w:rFonts w:cs="Times New Roman"/>
        </w:rPr>
        <w:lastRenderedPageBreak/>
        <w:t>—</w:t>
      </w:r>
      <w:bookmarkStart w:id="402" w:name="sched_c"/>
      <w:r w:rsidRPr="00F97336">
        <w:rPr>
          <w:rFonts w:cs="Times New Roman"/>
        </w:rPr>
        <w:t>Summary of Monetary Allowances</w:t>
      </w:r>
      <w:bookmarkEnd w:id="400"/>
      <w:bookmarkEnd w:id="401"/>
    </w:p>
    <w:p w14:paraId="30B76A06" w14:textId="0B43CC12" w:rsidR="00BC621B" w:rsidRDefault="00BC621B" w:rsidP="67375208">
      <w:pPr>
        <w:pStyle w:val="History"/>
      </w:pPr>
      <w:bookmarkStart w:id="403" w:name="_Hlk61976806"/>
      <w:bookmarkEnd w:id="402"/>
      <w:r w:rsidRPr="67375208">
        <w:rPr>
          <w:color w:val="000000" w:themeColor="text1"/>
          <w:lang w:val="en-GB"/>
        </w:rPr>
        <w:t>[</w:t>
      </w:r>
      <w:r w:rsidR="00254B29" w:rsidRPr="67375208">
        <w:rPr>
          <w:color w:val="000000" w:themeColor="text1"/>
          <w:lang w:val="en-GB"/>
        </w:rPr>
        <w:t>V</w:t>
      </w:r>
      <w:r w:rsidRPr="67375208">
        <w:rPr>
          <w:color w:val="000000" w:themeColor="text1"/>
          <w:lang w:val="en-GB"/>
        </w:rPr>
        <w:t xml:space="preserve">aried by </w:t>
      </w:r>
      <w:hyperlink r:id="rId257">
        <w:r w:rsidRPr="67375208">
          <w:rPr>
            <w:rStyle w:val="Hyperlink"/>
          </w:rPr>
          <w:t>PR718912</w:t>
        </w:r>
      </w:hyperlink>
      <w:r w:rsidR="0069346B" w:rsidRPr="67375208">
        <w:rPr>
          <w:color w:val="000000" w:themeColor="text1"/>
          <w:lang w:val="en-GB"/>
        </w:rPr>
        <w:t xml:space="preserve">, </w:t>
      </w:r>
      <w:hyperlink r:id="rId258">
        <w:r w:rsidR="0069346B" w:rsidRPr="67375208">
          <w:rPr>
            <w:rStyle w:val="Hyperlink"/>
          </w:rPr>
          <w:t>PR719064</w:t>
        </w:r>
      </w:hyperlink>
      <w:r w:rsidR="0069346B">
        <w:t>;</w:t>
      </w:r>
      <w:r w:rsidRPr="67375208">
        <w:rPr>
          <w:color w:val="000000" w:themeColor="text1"/>
          <w:lang w:val="en-GB"/>
        </w:rPr>
        <w:t xml:space="preserve"> corrected by </w:t>
      </w:r>
      <w:hyperlink r:id="rId259">
        <w:r w:rsidR="00700DB9" w:rsidRPr="67375208">
          <w:rPr>
            <w:rStyle w:val="Hyperlink"/>
          </w:rPr>
          <w:t>PR726041</w:t>
        </w:r>
      </w:hyperlink>
      <w:bookmarkEnd w:id="403"/>
      <w:r w:rsidR="000A5C9C" w:rsidRPr="67375208">
        <w:rPr>
          <w:color w:val="000000" w:themeColor="text1"/>
          <w:lang w:val="en-GB"/>
        </w:rPr>
        <w:t xml:space="preserve">; varied by </w:t>
      </w:r>
      <w:hyperlink r:id="rId260">
        <w:r w:rsidR="000A5C9C" w:rsidRPr="67375208">
          <w:rPr>
            <w:rStyle w:val="Hyperlink"/>
          </w:rPr>
          <w:t>PR729354</w:t>
        </w:r>
      </w:hyperlink>
      <w:r w:rsidR="001655BE" w:rsidRPr="67375208">
        <w:rPr>
          <w:color w:val="000000" w:themeColor="text1"/>
          <w:lang w:val="en-GB"/>
        </w:rPr>
        <w:t xml:space="preserve">, </w:t>
      </w:r>
      <w:hyperlink r:id="rId261">
        <w:r w:rsidR="001655BE" w:rsidRPr="67375208">
          <w:rPr>
            <w:rStyle w:val="Hyperlink"/>
          </w:rPr>
          <w:t>PR729537</w:t>
        </w:r>
      </w:hyperlink>
      <w:r w:rsidR="00A01DFF" w:rsidRPr="67375208">
        <w:rPr>
          <w:color w:val="000000" w:themeColor="text1"/>
          <w:lang w:val="en-GB"/>
        </w:rPr>
        <w:t>,</w:t>
      </w:r>
      <w:r w:rsidR="0089230D" w:rsidRPr="67375208">
        <w:rPr>
          <w:color w:val="000000" w:themeColor="text1"/>
          <w:lang w:val="en-GB"/>
        </w:rPr>
        <w:t xml:space="preserve"> </w:t>
      </w:r>
      <w:hyperlink r:id="rId262">
        <w:r w:rsidR="0089230D" w:rsidRPr="67375208">
          <w:rPr>
            <w:rStyle w:val="Hyperlink"/>
          </w:rPr>
          <w:t>PR740780</w:t>
        </w:r>
      </w:hyperlink>
      <w:r w:rsidR="0089230D" w:rsidRPr="00BE7167">
        <w:rPr>
          <w:rStyle w:val="Hyperlink"/>
          <w:color w:val="auto"/>
          <w:u w:val="none"/>
        </w:rPr>
        <w:t>,</w:t>
      </w:r>
      <w:r w:rsidR="0089230D" w:rsidRPr="67375208">
        <w:rPr>
          <w:rStyle w:val="Hyperlink"/>
        </w:rPr>
        <w:t xml:space="preserve"> </w:t>
      </w:r>
      <w:hyperlink r:id="rId263">
        <w:r w:rsidR="00A01DFF" w:rsidRPr="67375208">
          <w:rPr>
            <w:rStyle w:val="Hyperlink"/>
          </w:rPr>
          <w:t>PR740943</w:t>
        </w:r>
      </w:hyperlink>
      <w:r w:rsidR="5B3700BA">
        <w:t>,</w:t>
      </w:r>
      <w:r w:rsidR="00BE7167">
        <w:t xml:space="preserve"> </w:t>
      </w:r>
      <w:hyperlink r:id="rId264" w:history="1">
        <w:r w:rsidR="00BE7167" w:rsidRPr="00BE7167">
          <w:rPr>
            <w:rStyle w:val="Hyperlink"/>
          </w:rPr>
          <w:t>PR750848</w:t>
        </w:r>
      </w:hyperlink>
      <w:r w:rsidR="00BE7167">
        <w:t xml:space="preserve">, </w:t>
      </w:r>
      <w:hyperlink r:id="rId265" w:history="1">
        <w:r w:rsidR="00BE7167" w:rsidRPr="00BE7167">
          <w:rPr>
            <w:rStyle w:val="Hyperlink"/>
          </w:rPr>
          <w:t>PR762203</w:t>
        </w:r>
      </w:hyperlink>
      <w:r w:rsidR="00BE7167">
        <w:t xml:space="preserve">, </w:t>
      </w:r>
      <w:hyperlink r:id="rId266" w:history="1">
        <w:r w:rsidR="00BE7167" w:rsidRPr="00BE7167">
          <w:rPr>
            <w:rStyle w:val="Hyperlink"/>
          </w:rPr>
          <w:t>PR762370</w:t>
        </w:r>
      </w:hyperlink>
      <w:r w:rsidR="00BE7167">
        <w:rPr>
          <w:rStyle w:val="Hyperlink"/>
          <w:color w:val="auto"/>
          <w:u w:val="none"/>
        </w:rPr>
        <w:t>,</w:t>
      </w:r>
      <w:r w:rsidR="00C36B05">
        <w:rPr>
          <w:rStyle w:val="Hyperlink"/>
          <w:color w:val="auto"/>
          <w:u w:val="none"/>
        </w:rPr>
        <w:t xml:space="preserve"> </w:t>
      </w:r>
      <w:hyperlink r:id="rId267" w:history="1">
        <w:r w:rsidR="00C36B05">
          <w:rPr>
            <w:rStyle w:val="Hyperlink"/>
          </w:rPr>
          <w:t>PR773983</w:t>
        </w:r>
      </w:hyperlink>
      <w:r w:rsidR="00C36B05">
        <w:rPr>
          <w:rStyle w:val="Hyperlink"/>
          <w:color w:val="auto"/>
          <w:u w:val="none"/>
        </w:rPr>
        <w:t>,</w:t>
      </w:r>
      <w:r w:rsidR="00BE7167">
        <w:rPr>
          <w:rStyle w:val="Hyperlink"/>
          <w:color w:val="auto"/>
          <w:u w:val="none"/>
        </w:rPr>
        <w:t xml:space="preserve"> </w:t>
      </w:r>
      <w:hyperlink r:id="rId268" w:history="1">
        <w:r w:rsidR="00BE7167">
          <w:rPr>
            <w:rStyle w:val="Hyperlink"/>
          </w:rPr>
          <w:t>PR774152</w:t>
        </w:r>
      </w:hyperlink>
      <w:r w:rsidR="00BE7167">
        <w:rPr>
          <w:rStyle w:val="Hyperlink"/>
          <w:color w:val="auto"/>
          <w:u w:val="none"/>
        </w:rPr>
        <w:t>]</w:t>
      </w:r>
    </w:p>
    <w:p w14:paraId="5270054F" w14:textId="69144202" w:rsidR="00050C76" w:rsidRPr="00F97336" w:rsidRDefault="00CE622E" w:rsidP="00161102">
      <w:r w:rsidRPr="00F97336">
        <w:t xml:space="preserve">See clause </w:t>
      </w:r>
      <w:r w:rsidR="00682110" w:rsidRPr="00F97336">
        <w:fldChar w:fldCharType="begin"/>
      </w:r>
      <w:r w:rsidRPr="00F97336">
        <w:instrText xml:space="preserve"> REF _Ref409102969 \w \h </w:instrText>
      </w:r>
      <w:r w:rsidR="00C43476" w:rsidRPr="00F97336">
        <w:instrText xml:space="preserve"> \* MERGEFORMAT </w:instrText>
      </w:r>
      <w:r w:rsidR="00682110" w:rsidRPr="00F97336">
        <w:fldChar w:fldCharType="separate"/>
      </w:r>
      <w:r w:rsidR="000B0153">
        <w:t>17</w:t>
      </w:r>
      <w:r w:rsidR="00682110" w:rsidRPr="00F97336">
        <w:fldChar w:fldCharType="end"/>
      </w:r>
      <w:r w:rsidR="003005F8" w:rsidRPr="00F97336">
        <w:t>—</w:t>
      </w:r>
      <w:r w:rsidR="003005F8" w:rsidRPr="00F97336">
        <w:fldChar w:fldCharType="begin"/>
      </w:r>
      <w:r w:rsidR="003005F8" w:rsidRPr="00F97336">
        <w:instrText xml:space="preserve"> REF _Ref409102969 \h </w:instrText>
      </w:r>
      <w:r w:rsidR="00C43476" w:rsidRPr="00F97336">
        <w:instrText xml:space="preserve"> \* MERGEFORMAT </w:instrText>
      </w:r>
      <w:r w:rsidR="003005F8" w:rsidRPr="00F97336">
        <w:fldChar w:fldCharType="separate"/>
      </w:r>
      <w:r w:rsidR="000B0153" w:rsidRPr="00F97336">
        <w:t>Allowances</w:t>
      </w:r>
      <w:r w:rsidR="003005F8" w:rsidRPr="00F97336">
        <w:fldChar w:fldCharType="end"/>
      </w:r>
      <w:r w:rsidRPr="00F97336">
        <w:t xml:space="preserve"> for full details of allowances payable under this award.</w:t>
      </w:r>
    </w:p>
    <w:p w14:paraId="2E88910D" w14:textId="608365F1" w:rsidR="00CE622E" w:rsidRPr="00F97336" w:rsidRDefault="00142EE8" w:rsidP="004B13E2">
      <w:pPr>
        <w:pStyle w:val="SubLevel1Bold"/>
      </w:pPr>
      <w:bookmarkStart w:id="404" w:name="_Ref29829469"/>
      <w:r w:rsidRPr="00F97336">
        <w:t xml:space="preserve">Wage-related </w:t>
      </w:r>
      <w:r w:rsidR="00CE622E" w:rsidRPr="00F97336">
        <w:t>allowances</w:t>
      </w:r>
      <w:bookmarkEnd w:id="404"/>
    </w:p>
    <w:p w14:paraId="2BEAA58B" w14:textId="673FCD5D" w:rsidR="00BC621B" w:rsidRPr="00F97336" w:rsidRDefault="00BC621B" w:rsidP="00BC621B">
      <w:pPr>
        <w:pStyle w:val="History"/>
      </w:pPr>
      <w:bookmarkStart w:id="405" w:name="_Hlk61976818"/>
      <w:r w:rsidRPr="00F97336">
        <w:rPr>
          <w:color w:val="000000"/>
          <w:lang w:val="en-GB"/>
        </w:rPr>
        <w:t xml:space="preserve">[C.1.1 varied by </w:t>
      </w:r>
      <w:hyperlink r:id="rId269" w:history="1">
        <w:r w:rsidRPr="00F97336">
          <w:rPr>
            <w:rStyle w:val="Hyperlink"/>
          </w:rPr>
          <w:t>PR718912</w:t>
        </w:r>
      </w:hyperlink>
      <w:r w:rsidRPr="00F97336">
        <w:rPr>
          <w:color w:val="000000"/>
          <w:lang w:val="en-GB"/>
        </w:rPr>
        <w:t xml:space="preserve">; corrected by </w:t>
      </w:r>
      <w:hyperlink r:id="rId270" w:history="1">
        <w:r w:rsidR="00700DB9" w:rsidRPr="00F97336">
          <w:rPr>
            <w:rStyle w:val="Hyperlink"/>
          </w:rPr>
          <w:t>PR726041</w:t>
        </w:r>
      </w:hyperlink>
      <w:bookmarkEnd w:id="405"/>
      <w:r w:rsidR="00A851A5" w:rsidRPr="00F97336">
        <w:rPr>
          <w:color w:val="000000"/>
          <w:lang w:val="en-GB"/>
        </w:rPr>
        <w:t xml:space="preserve">; varied by </w:t>
      </w:r>
      <w:hyperlink r:id="rId271" w:history="1">
        <w:r w:rsidR="00A851A5" w:rsidRPr="00F97336">
          <w:rPr>
            <w:rStyle w:val="Hyperlink"/>
          </w:rPr>
          <w:t>PR729354</w:t>
        </w:r>
      </w:hyperlink>
      <w:r w:rsidR="003472C7">
        <w:rPr>
          <w:color w:val="000000"/>
          <w:lang w:val="en-GB"/>
        </w:rPr>
        <w:t xml:space="preserve">, </w:t>
      </w:r>
      <w:hyperlink r:id="rId272" w:history="1">
        <w:r w:rsidR="0089230D" w:rsidRPr="00F97336">
          <w:rPr>
            <w:rStyle w:val="Hyperlink"/>
          </w:rPr>
          <w:t>PR740780</w:t>
        </w:r>
      </w:hyperlink>
      <w:r w:rsidR="003472C7">
        <w:rPr>
          <w:color w:val="000000"/>
          <w:lang w:val="en-GB"/>
        </w:rPr>
        <w:t xml:space="preserve">, </w:t>
      </w:r>
      <w:hyperlink r:id="rId273" w:history="1">
        <w:r w:rsidR="003472C7">
          <w:rPr>
            <w:rStyle w:val="Hyperlink"/>
          </w:rPr>
          <w:t>PR762203</w:t>
        </w:r>
      </w:hyperlink>
      <w:r w:rsidR="009922BB">
        <w:rPr>
          <w:szCs w:val="20"/>
        </w:rPr>
        <w:t>,</w:t>
      </w:r>
      <w:r w:rsidR="009922BB" w:rsidRPr="009922BB">
        <w:t xml:space="preserve"> </w:t>
      </w:r>
      <w:hyperlink r:id="rId274" w:history="1">
        <w:r w:rsidR="009922BB">
          <w:rPr>
            <w:rStyle w:val="Hyperlink"/>
          </w:rPr>
          <w:t>PR773983</w:t>
        </w:r>
      </w:hyperlink>
      <w:r w:rsidR="009922BB">
        <w:rPr>
          <w:color w:val="000000"/>
          <w:lang w:val="en-GB"/>
        </w:rPr>
        <w:t> </w:t>
      </w:r>
      <w:r w:rsidR="009922BB" w:rsidRPr="00F97336">
        <w:rPr>
          <w:szCs w:val="20"/>
        </w:rPr>
        <w:t>ppc</w:t>
      </w:r>
      <w:r w:rsidR="009922BB">
        <w:rPr>
          <w:szCs w:val="20"/>
        </w:rPr>
        <w:t> </w:t>
      </w:r>
      <w:r w:rsidR="009922BB" w:rsidRPr="00F97336">
        <w:rPr>
          <w:szCs w:val="20"/>
        </w:rPr>
        <w:t>01Jul2</w:t>
      </w:r>
      <w:r w:rsidR="009922BB">
        <w:rPr>
          <w:szCs w:val="20"/>
        </w:rPr>
        <w:t>4</w:t>
      </w:r>
      <w:r w:rsidR="00A851A5" w:rsidRPr="00F97336">
        <w:rPr>
          <w:color w:val="000000"/>
          <w:lang w:val="en-GB"/>
        </w:rPr>
        <w:t>]</w:t>
      </w:r>
    </w:p>
    <w:p w14:paraId="48316209" w14:textId="1CE7DA23" w:rsidR="00CE622E" w:rsidRPr="00F97336" w:rsidRDefault="00CE622E" w:rsidP="002843A7">
      <w:pPr>
        <w:pStyle w:val="SubLevel2"/>
      </w:pPr>
      <w:bookmarkStart w:id="406" w:name="_Ref30516899"/>
      <w:bookmarkStart w:id="407" w:name="_Ref38975174"/>
      <w:r w:rsidRPr="00F97336">
        <w:t xml:space="preserve">The </w:t>
      </w:r>
      <w:r w:rsidR="00142EE8" w:rsidRPr="00F97336">
        <w:t xml:space="preserve">wage-related </w:t>
      </w:r>
      <w:r w:rsidRPr="00F97336">
        <w:t xml:space="preserve">allowances in this award are based on the </w:t>
      </w:r>
      <w:hyperlink w:anchor="standard_rate" w:history="1">
        <w:r w:rsidRPr="00F97336">
          <w:rPr>
            <w:rStyle w:val="Hyperlink"/>
          </w:rPr>
          <w:t>standard rate</w:t>
        </w:r>
      </w:hyperlink>
      <w:r w:rsidRPr="00F97336">
        <w:t xml:space="preserve"> as defined in</w:t>
      </w:r>
      <w:r w:rsidR="007C3C72" w:rsidRPr="00F97336">
        <w:t xml:space="preserve"> clause</w:t>
      </w:r>
      <w:r w:rsidRPr="00F97336">
        <w:t xml:space="preserve"> </w:t>
      </w:r>
      <w:r w:rsidR="00E60E9C" w:rsidRPr="00F97336">
        <w:fldChar w:fldCharType="begin"/>
      </w:r>
      <w:r w:rsidR="00E60E9C" w:rsidRPr="00F97336">
        <w:instrText xml:space="preserve"> REF _Ref12976650 \w \h </w:instrText>
      </w:r>
      <w:r w:rsidR="00C43476" w:rsidRPr="00F97336">
        <w:instrText xml:space="preserve"> \* MERGEFORMAT </w:instrText>
      </w:r>
      <w:r w:rsidR="00E60E9C" w:rsidRPr="00F97336">
        <w:fldChar w:fldCharType="separate"/>
      </w:r>
      <w:r w:rsidR="000B0153">
        <w:t>2</w:t>
      </w:r>
      <w:r w:rsidR="00E60E9C" w:rsidRPr="00F97336">
        <w:fldChar w:fldCharType="end"/>
      </w:r>
      <w:r w:rsidR="00E60E9C" w:rsidRPr="00F97336">
        <w:t>—</w:t>
      </w:r>
      <w:r w:rsidR="00E60E9C" w:rsidRPr="00F97336">
        <w:fldChar w:fldCharType="begin"/>
      </w:r>
      <w:r w:rsidR="00E60E9C" w:rsidRPr="00F97336">
        <w:instrText xml:space="preserve"> REF _Ref12976650 \h </w:instrText>
      </w:r>
      <w:r w:rsidR="00C43476" w:rsidRPr="00F97336">
        <w:instrText xml:space="preserve"> \* MERGEFORMAT </w:instrText>
      </w:r>
      <w:r w:rsidR="00E60E9C" w:rsidRPr="00F97336">
        <w:fldChar w:fldCharType="separate"/>
      </w:r>
      <w:r w:rsidR="000B0153" w:rsidRPr="00F97336">
        <w:t>Definitions</w:t>
      </w:r>
      <w:r w:rsidR="00E60E9C" w:rsidRPr="00F97336">
        <w:fldChar w:fldCharType="end"/>
      </w:r>
      <w:r w:rsidRPr="00F97336">
        <w:t xml:space="preserve"> as the minimum weekly </w:t>
      </w:r>
      <w:r w:rsidR="003846B1" w:rsidRPr="00F97336">
        <w:t>rate</w:t>
      </w:r>
      <w:r w:rsidRPr="00F97336">
        <w:t xml:space="preserve"> for a Level 3 employee in clause </w:t>
      </w:r>
      <w:r w:rsidR="00682110" w:rsidRPr="00F97336">
        <w:fldChar w:fldCharType="begin"/>
      </w:r>
      <w:r w:rsidR="005D4B92" w:rsidRPr="00F97336">
        <w:instrText xml:space="preserve"> REF _Ref208655928 \w \h </w:instrText>
      </w:r>
      <w:r w:rsidR="00C43476" w:rsidRPr="00F97336">
        <w:instrText xml:space="preserve"> \* MERGEFORMAT </w:instrText>
      </w:r>
      <w:r w:rsidR="00682110" w:rsidRPr="00F97336">
        <w:fldChar w:fldCharType="separate"/>
      </w:r>
      <w:r w:rsidR="000B0153">
        <w:t>15</w:t>
      </w:r>
      <w:r w:rsidR="00682110" w:rsidRPr="00F97336">
        <w:fldChar w:fldCharType="end"/>
      </w:r>
      <w:r w:rsidR="00E60E9C" w:rsidRPr="00F97336">
        <w:t>—</w:t>
      </w:r>
      <w:r w:rsidR="00E60E9C" w:rsidRPr="00F97336">
        <w:fldChar w:fldCharType="begin"/>
      </w:r>
      <w:r w:rsidR="00E60E9C" w:rsidRPr="00F97336">
        <w:instrText xml:space="preserve"> REF _Ref208655928 \h </w:instrText>
      </w:r>
      <w:r w:rsidR="00C43476" w:rsidRPr="00F97336">
        <w:instrText xml:space="preserve"> \* MERGEFORMAT </w:instrText>
      </w:r>
      <w:r w:rsidR="00E60E9C" w:rsidRPr="00F97336">
        <w:fldChar w:fldCharType="separate"/>
      </w:r>
      <w:r w:rsidR="000B0153" w:rsidRPr="00F97336">
        <w:t>Minimum rates</w:t>
      </w:r>
      <w:r w:rsidR="00E60E9C" w:rsidRPr="00F97336">
        <w:fldChar w:fldCharType="end"/>
      </w:r>
      <w:r w:rsidRPr="00F97336">
        <w:t xml:space="preserve"> = </w:t>
      </w:r>
      <w:r w:rsidRPr="00F97336">
        <w:rPr>
          <w:b/>
        </w:rPr>
        <w:t>$</w:t>
      </w:r>
      <w:bookmarkEnd w:id="406"/>
      <w:bookmarkEnd w:id="407"/>
      <w:r w:rsidR="002933EF">
        <w:rPr>
          <w:b/>
          <w:noProof/>
          <w:lang w:val="en-GB"/>
        </w:rPr>
        <w:t>980.40</w:t>
      </w:r>
      <w:r w:rsidR="00F31898" w:rsidRPr="00F97336">
        <w:rPr>
          <w:bCs/>
        </w:rPr>
        <w:t>.</w:t>
      </w:r>
    </w:p>
    <w:tbl>
      <w:tblPr>
        <w:tblW w:w="8221" w:type="dxa"/>
        <w:tblInd w:w="8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260"/>
        <w:gridCol w:w="1240"/>
        <w:gridCol w:w="1240"/>
        <w:gridCol w:w="1240"/>
        <w:gridCol w:w="1241"/>
      </w:tblGrid>
      <w:tr w:rsidR="00E60E9C" w:rsidRPr="00F97336" w14:paraId="51487C70" w14:textId="77777777" w:rsidTr="00F503A3">
        <w:trPr>
          <w:tblHeader/>
        </w:trPr>
        <w:tc>
          <w:tcPr>
            <w:tcW w:w="3260" w:type="dxa"/>
          </w:tcPr>
          <w:p w14:paraId="298AC398" w14:textId="77777777" w:rsidR="00E60E9C" w:rsidRPr="00F97336" w:rsidRDefault="00E60E9C" w:rsidP="00161102">
            <w:pPr>
              <w:pStyle w:val="AMODTable"/>
              <w:tabs>
                <w:tab w:val="left" w:pos="142"/>
                <w:tab w:val="left" w:pos="290"/>
              </w:tabs>
              <w:rPr>
                <w:b/>
              </w:rPr>
            </w:pPr>
            <w:r w:rsidRPr="00F97336">
              <w:rPr>
                <w:b/>
              </w:rPr>
              <w:t>Allowance</w:t>
            </w:r>
          </w:p>
        </w:tc>
        <w:tc>
          <w:tcPr>
            <w:tcW w:w="1240" w:type="dxa"/>
          </w:tcPr>
          <w:p w14:paraId="4B7E6D45" w14:textId="77777777" w:rsidR="00E60E9C" w:rsidRPr="00F97336" w:rsidRDefault="00E60E9C" w:rsidP="00161102">
            <w:pPr>
              <w:pStyle w:val="AMODTable"/>
              <w:jc w:val="center"/>
              <w:rPr>
                <w:b/>
              </w:rPr>
            </w:pPr>
            <w:r w:rsidRPr="00F97336">
              <w:rPr>
                <w:b/>
              </w:rPr>
              <w:t>Clause</w:t>
            </w:r>
          </w:p>
        </w:tc>
        <w:tc>
          <w:tcPr>
            <w:tcW w:w="1240" w:type="dxa"/>
          </w:tcPr>
          <w:p w14:paraId="51595365" w14:textId="6CCD0082" w:rsidR="00E60E9C" w:rsidRPr="00F97336" w:rsidRDefault="00E60E9C" w:rsidP="000136F7">
            <w:pPr>
              <w:pStyle w:val="AMODTable"/>
              <w:jc w:val="center"/>
              <w:rPr>
                <w:b/>
              </w:rPr>
            </w:pPr>
            <w:r w:rsidRPr="00F97336">
              <w:rPr>
                <w:b/>
              </w:rPr>
              <w:t>% of standard rate</w:t>
            </w:r>
          </w:p>
        </w:tc>
        <w:tc>
          <w:tcPr>
            <w:tcW w:w="1240" w:type="dxa"/>
          </w:tcPr>
          <w:p w14:paraId="6AE12EB1" w14:textId="2532E66F" w:rsidR="00E60E9C" w:rsidRPr="00F97336" w:rsidRDefault="00E60E9C" w:rsidP="00E60E9C">
            <w:pPr>
              <w:pStyle w:val="AMODTable"/>
              <w:jc w:val="center"/>
              <w:rPr>
                <w:b/>
              </w:rPr>
            </w:pPr>
            <w:r w:rsidRPr="00F97336">
              <w:rPr>
                <w:b/>
              </w:rPr>
              <w:t>$</w:t>
            </w:r>
          </w:p>
        </w:tc>
        <w:tc>
          <w:tcPr>
            <w:tcW w:w="1241" w:type="dxa"/>
          </w:tcPr>
          <w:p w14:paraId="5BC936CF" w14:textId="77777777" w:rsidR="00E60E9C" w:rsidRPr="00F97336" w:rsidRDefault="00E60E9C" w:rsidP="00161102">
            <w:pPr>
              <w:pStyle w:val="AMODTable"/>
              <w:jc w:val="center"/>
              <w:rPr>
                <w:b/>
              </w:rPr>
            </w:pPr>
            <w:r w:rsidRPr="00F97336">
              <w:rPr>
                <w:b/>
                <w:bCs/>
              </w:rPr>
              <w:t>Payable</w:t>
            </w:r>
          </w:p>
        </w:tc>
      </w:tr>
      <w:tr w:rsidR="00F31898" w:rsidRPr="00F97336" w14:paraId="590271D7" w14:textId="77777777" w:rsidTr="00F503A3">
        <w:tc>
          <w:tcPr>
            <w:tcW w:w="3260" w:type="dxa"/>
          </w:tcPr>
          <w:p w14:paraId="4F010449" w14:textId="2FC87610" w:rsidR="00F31898" w:rsidRPr="00F97336" w:rsidRDefault="002933EF" w:rsidP="00F31898">
            <w:pPr>
              <w:pStyle w:val="AMODTable"/>
              <w:tabs>
                <w:tab w:val="left" w:pos="142"/>
                <w:tab w:val="left" w:pos="290"/>
              </w:tabs>
            </w:pPr>
            <w:r>
              <w:rPr>
                <w:bCs/>
                <w:noProof/>
              </w:rPr>
              <w:t>Leading hands and supervisors, in charge of 1 to 5 employees—Full-time</w:t>
            </w:r>
          </w:p>
        </w:tc>
        <w:tc>
          <w:tcPr>
            <w:tcW w:w="1240" w:type="dxa"/>
          </w:tcPr>
          <w:p w14:paraId="750E50DD" w14:textId="678F9A98" w:rsidR="00F31898" w:rsidRPr="00F97336" w:rsidRDefault="002933EF" w:rsidP="00F31898">
            <w:pPr>
              <w:pStyle w:val="AMODTable"/>
              <w:jc w:val="center"/>
            </w:pPr>
            <w:r>
              <w:rPr>
                <w:bCs/>
                <w:noProof/>
              </w:rPr>
              <w:t>17.2(a)</w:t>
            </w:r>
          </w:p>
        </w:tc>
        <w:tc>
          <w:tcPr>
            <w:tcW w:w="1240" w:type="dxa"/>
          </w:tcPr>
          <w:p w14:paraId="41412127" w14:textId="069AB06F" w:rsidR="00F31898" w:rsidRPr="00F97336" w:rsidRDefault="002933EF" w:rsidP="00F31898">
            <w:pPr>
              <w:pStyle w:val="AMODTable"/>
              <w:jc w:val="center"/>
            </w:pPr>
            <w:r>
              <w:rPr>
                <w:bCs/>
                <w:noProof/>
                <w:lang w:val="en-US"/>
              </w:rPr>
              <w:t>3.0</w:t>
            </w:r>
          </w:p>
        </w:tc>
        <w:tc>
          <w:tcPr>
            <w:tcW w:w="1240" w:type="dxa"/>
          </w:tcPr>
          <w:p w14:paraId="7AA19A2C" w14:textId="1C6EEDFE" w:rsidR="00F31898" w:rsidRPr="00F97336" w:rsidRDefault="002933EF" w:rsidP="00F31898">
            <w:pPr>
              <w:pStyle w:val="AMODTable"/>
              <w:jc w:val="center"/>
            </w:pPr>
            <w:r>
              <w:rPr>
                <w:bCs/>
                <w:noProof/>
                <w:lang w:val="en-US"/>
              </w:rPr>
              <w:t>29.41</w:t>
            </w:r>
          </w:p>
        </w:tc>
        <w:tc>
          <w:tcPr>
            <w:tcW w:w="1241" w:type="dxa"/>
          </w:tcPr>
          <w:p w14:paraId="24A4955A" w14:textId="18EBA55F" w:rsidR="00F31898" w:rsidRPr="00F97336" w:rsidRDefault="002933EF" w:rsidP="00F31898">
            <w:pPr>
              <w:pStyle w:val="AMODTable"/>
              <w:jc w:val="center"/>
            </w:pPr>
            <w:r>
              <w:rPr>
                <w:bCs/>
                <w:noProof/>
                <w:lang w:val="en-US"/>
              </w:rPr>
              <w:t>per week</w:t>
            </w:r>
          </w:p>
        </w:tc>
      </w:tr>
      <w:tr w:rsidR="00F31898" w:rsidRPr="00F97336" w14:paraId="3D62808E" w14:textId="77777777" w:rsidTr="00F503A3">
        <w:tc>
          <w:tcPr>
            <w:tcW w:w="3260" w:type="dxa"/>
          </w:tcPr>
          <w:p w14:paraId="7DCC85A3" w14:textId="77777777" w:rsidR="00F31898" w:rsidRPr="00F97336" w:rsidRDefault="002933EF" w:rsidP="00F31898">
            <w:pPr>
              <w:pStyle w:val="AMODTable"/>
              <w:tabs>
                <w:tab w:val="left" w:pos="142"/>
                <w:tab w:val="left" w:pos="290"/>
              </w:tabs>
            </w:pPr>
            <w:r>
              <w:rPr>
                <w:bCs/>
                <w:noProof/>
              </w:rPr>
              <w:t>Leading hands and supervisors, in charge of 1 to 5 employees—Other than full-time</w:t>
            </w:r>
          </w:p>
        </w:tc>
        <w:tc>
          <w:tcPr>
            <w:tcW w:w="1240" w:type="dxa"/>
          </w:tcPr>
          <w:p w14:paraId="2A2FAE3C" w14:textId="77777777" w:rsidR="00F31898" w:rsidRPr="00F97336" w:rsidRDefault="002933EF" w:rsidP="00F31898">
            <w:pPr>
              <w:pStyle w:val="AMODTable"/>
              <w:jc w:val="center"/>
            </w:pPr>
            <w:r>
              <w:rPr>
                <w:bCs/>
                <w:noProof/>
              </w:rPr>
              <w:t>17.2(a)</w:t>
            </w:r>
          </w:p>
        </w:tc>
        <w:tc>
          <w:tcPr>
            <w:tcW w:w="1240" w:type="dxa"/>
          </w:tcPr>
          <w:p w14:paraId="023BFC8E" w14:textId="77777777" w:rsidR="00F31898" w:rsidRPr="00F97336" w:rsidRDefault="002933EF" w:rsidP="00F31898">
            <w:pPr>
              <w:pStyle w:val="AMODTable"/>
              <w:jc w:val="center"/>
            </w:pPr>
            <w:r>
              <w:rPr>
                <w:bCs/>
                <w:noProof/>
                <w:lang w:val="en-US"/>
              </w:rPr>
              <w:t>Weekly allowance/38</w:t>
            </w:r>
          </w:p>
        </w:tc>
        <w:tc>
          <w:tcPr>
            <w:tcW w:w="1240" w:type="dxa"/>
          </w:tcPr>
          <w:p w14:paraId="5254955F" w14:textId="77777777" w:rsidR="00F31898" w:rsidRPr="00F97336" w:rsidRDefault="002933EF" w:rsidP="00F31898">
            <w:pPr>
              <w:pStyle w:val="AMODTable"/>
              <w:jc w:val="center"/>
            </w:pPr>
            <w:r>
              <w:rPr>
                <w:bCs/>
                <w:noProof/>
                <w:lang w:val="en-US"/>
              </w:rPr>
              <w:t>0.77</w:t>
            </w:r>
          </w:p>
        </w:tc>
        <w:tc>
          <w:tcPr>
            <w:tcW w:w="1241" w:type="dxa"/>
          </w:tcPr>
          <w:p w14:paraId="11F349CA" w14:textId="77777777" w:rsidR="00F31898" w:rsidRPr="00F97336" w:rsidRDefault="002933EF" w:rsidP="00F31898">
            <w:pPr>
              <w:pStyle w:val="AMODTable"/>
              <w:jc w:val="center"/>
            </w:pPr>
            <w:r>
              <w:rPr>
                <w:bCs/>
                <w:noProof/>
                <w:lang w:val="en-US"/>
              </w:rPr>
              <w:t>per hour</w:t>
            </w:r>
          </w:p>
        </w:tc>
      </w:tr>
      <w:tr w:rsidR="00F31898" w:rsidRPr="00F97336" w14:paraId="32EDF82A" w14:textId="77777777" w:rsidTr="00F503A3">
        <w:tc>
          <w:tcPr>
            <w:tcW w:w="3260" w:type="dxa"/>
          </w:tcPr>
          <w:p w14:paraId="06EAADF1" w14:textId="77777777" w:rsidR="00F31898" w:rsidRPr="00F97336" w:rsidRDefault="002933EF" w:rsidP="00F31898">
            <w:pPr>
              <w:pStyle w:val="AMODTable"/>
              <w:tabs>
                <w:tab w:val="left" w:pos="142"/>
                <w:tab w:val="left" w:pos="290"/>
              </w:tabs>
            </w:pPr>
            <w:r>
              <w:rPr>
                <w:bCs/>
                <w:noProof/>
              </w:rPr>
              <w:t>Leading hands and supervisors, in charge of 6 to 10 employees—Full-time</w:t>
            </w:r>
          </w:p>
        </w:tc>
        <w:tc>
          <w:tcPr>
            <w:tcW w:w="1240" w:type="dxa"/>
          </w:tcPr>
          <w:p w14:paraId="741FAEAB" w14:textId="77777777" w:rsidR="00F31898" w:rsidRPr="00F97336" w:rsidRDefault="002933EF" w:rsidP="00F31898">
            <w:pPr>
              <w:pStyle w:val="AMODTable"/>
              <w:jc w:val="center"/>
            </w:pPr>
            <w:r>
              <w:rPr>
                <w:bCs/>
                <w:noProof/>
              </w:rPr>
              <w:t>17.2(a)</w:t>
            </w:r>
          </w:p>
        </w:tc>
        <w:tc>
          <w:tcPr>
            <w:tcW w:w="1240" w:type="dxa"/>
          </w:tcPr>
          <w:p w14:paraId="7E7CD831" w14:textId="77777777" w:rsidR="00F31898" w:rsidRPr="00F97336" w:rsidRDefault="002933EF" w:rsidP="00F31898">
            <w:pPr>
              <w:pStyle w:val="AMODTable"/>
              <w:jc w:val="center"/>
            </w:pPr>
            <w:r>
              <w:rPr>
                <w:bCs/>
                <w:noProof/>
                <w:lang w:val="en-US"/>
              </w:rPr>
              <w:t>4.1</w:t>
            </w:r>
          </w:p>
        </w:tc>
        <w:tc>
          <w:tcPr>
            <w:tcW w:w="1240" w:type="dxa"/>
          </w:tcPr>
          <w:p w14:paraId="167EDC98" w14:textId="77777777" w:rsidR="00F31898" w:rsidRPr="00F97336" w:rsidRDefault="002933EF" w:rsidP="00F31898">
            <w:pPr>
              <w:pStyle w:val="AMODTable"/>
              <w:jc w:val="center"/>
            </w:pPr>
            <w:r>
              <w:rPr>
                <w:bCs/>
                <w:noProof/>
                <w:lang w:val="en-US"/>
              </w:rPr>
              <w:t>40.20</w:t>
            </w:r>
          </w:p>
        </w:tc>
        <w:tc>
          <w:tcPr>
            <w:tcW w:w="1241" w:type="dxa"/>
          </w:tcPr>
          <w:p w14:paraId="1BE17263" w14:textId="77777777" w:rsidR="00F31898" w:rsidRPr="00F97336" w:rsidRDefault="002933EF" w:rsidP="00F31898">
            <w:pPr>
              <w:pStyle w:val="AMODTable"/>
              <w:jc w:val="center"/>
            </w:pPr>
            <w:r>
              <w:rPr>
                <w:bCs/>
                <w:noProof/>
                <w:lang w:val="en-US"/>
              </w:rPr>
              <w:t>per week</w:t>
            </w:r>
          </w:p>
        </w:tc>
      </w:tr>
      <w:tr w:rsidR="00F31898" w:rsidRPr="00F97336" w14:paraId="38F531C6" w14:textId="77777777" w:rsidTr="00F503A3">
        <w:tc>
          <w:tcPr>
            <w:tcW w:w="3260" w:type="dxa"/>
          </w:tcPr>
          <w:p w14:paraId="6E561F93" w14:textId="77777777" w:rsidR="00F31898" w:rsidRPr="00F97336" w:rsidRDefault="002933EF" w:rsidP="00F31898">
            <w:pPr>
              <w:pStyle w:val="AMODTable"/>
              <w:tabs>
                <w:tab w:val="left" w:pos="142"/>
                <w:tab w:val="left" w:pos="290"/>
              </w:tabs>
            </w:pPr>
            <w:r>
              <w:rPr>
                <w:bCs/>
                <w:noProof/>
              </w:rPr>
              <w:t>Leading hands and supervisors, in charge of 6 to 10 employees—Other than full-time</w:t>
            </w:r>
          </w:p>
        </w:tc>
        <w:tc>
          <w:tcPr>
            <w:tcW w:w="1240" w:type="dxa"/>
          </w:tcPr>
          <w:p w14:paraId="79062CB5" w14:textId="77777777" w:rsidR="00F31898" w:rsidRPr="00F97336" w:rsidRDefault="002933EF" w:rsidP="00F31898">
            <w:pPr>
              <w:pStyle w:val="AMODTable"/>
              <w:jc w:val="center"/>
            </w:pPr>
            <w:r>
              <w:rPr>
                <w:bCs/>
                <w:noProof/>
              </w:rPr>
              <w:t>17.2(a)</w:t>
            </w:r>
          </w:p>
        </w:tc>
        <w:tc>
          <w:tcPr>
            <w:tcW w:w="1240" w:type="dxa"/>
          </w:tcPr>
          <w:p w14:paraId="7CEE0194" w14:textId="77777777" w:rsidR="00F31898" w:rsidRPr="00F97336" w:rsidRDefault="002933EF" w:rsidP="00F31898">
            <w:pPr>
              <w:pStyle w:val="AMODTable"/>
              <w:jc w:val="center"/>
            </w:pPr>
            <w:r>
              <w:rPr>
                <w:bCs/>
                <w:noProof/>
                <w:lang w:val="en-US"/>
              </w:rPr>
              <w:t>Weekly allowance/38</w:t>
            </w:r>
          </w:p>
        </w:tc>
        <w:tc>
          <w:tcPr>
            <w:tcW w:w="1240" w:type="dxa"/>
          </w:tcPr>
          <w:p w14:paraId="51BF8546" w14:textId="77777777" w:rsidR="00F31898" w:rsidRPr="00F97336" w:rsidRDefault="002933EF" w:rsidP="00F31898">
            <w:pPr>
              <w:pStyle w:val="AMODTable"/>
              <w:jc w:val="center"/>
            </w:pPr>
            <w:r>
              <w:rPr>
                <w:bCs/>
                <w:noProof/>
                <w:lang w:val="en-US"/>
              </w:rPr>
              <w:t>1.06</w:t>
            </w:r>
          </w:p>
        </w:tc>
        <w:tc>
          <w:tcPr>
            <w:tcW w:w="1241" w:type="dxa"/>
          </w:tcPr>
          <w:p w14:paraId="3B68A7AB" w14:textId="77777777" w:rsidR="00F31898" w:rsidRPr="00F97336" w:rsidRDefault="002933EF" w:rsidP="00F31898">
            <w:pPr>
              <w:pStyle w:val="AMODTable"/>
              <w:jc w:val="center"/>
            </w:pPr>
            <w:r>
              <w:rPr>
                <w:bCs/>
                <w:noProof/>
                <w:lang w:val="en-US"/>
              </w:rPr>
              <w:t>per hour</w:t>
            </w:r>
          </w:p>
        </w:tc>
      </w:tr>
      <w:tr w:rsidR="00F31898" w:rsidRPr="00F97336" w14:paraId="5C75DEAE" w14:textId="77777777" w:rsidTr="00F503A3">
        <w:tc>
          <w:tcPr>
            <w:tcW w:w="3260" w:type="dxa"/>
          </w:tcPr>
          <w:p w14:paraId="31834CED" w14:textId="77777777" w:rsidR="00F31898" w:rsidRPr="00F97336" w:rsidRDefault="002933EF" w:rsidP="00F31898">
            <w:pPr>
              <w:pStyle w:val="AMODTable"/>
              <w:tabs>
                <w:tab w:val="left" w:pos="142"/>
                <w:tab w:val="left" w:pos="290"/>
              </w:tabs>
            </w:pPr>
            <w:r>
              <w:rPr>
                <w:bCs/>
                <w:noProof/>
              </w:rPr>
              <w:t>Leading hands and supervisors, in charge of more than 10 employees—Full-time</w:t>
            </w:r>
          </w:p>
        </w:tc>
        <w:tc>
          <w:tcPr>
            <w:tcW w:w="1240" w:type="dxa"/>
          </w:tcPr>
          <w:p w14:paraId="152AEB54" w14:textId="77777777" w:rsidR="00F31898" w:rsidRPr="00F97336" w:rsidRDefault="002933EF" w:rsidP="00F31898">
            <w:pPr>
              <w:pStyle w:val="AMODTable"/>
              <w:jc w:val="center"/>
            </w:pPr>
            <w:r>
              <w:rPr>
                <w:bCs/>
                <w:noProof/>
              </w:rPr>
              <w:t>17.2(a)</w:t>
            </w:r>
          </w:p>
        </w:tc>
        <w:tc>
          <w:tcPr>
            <w:tcW w:w="1240" w:type="dxa"/>
          </w:tcPr>
          <w:p w14:paraId="2A92B714" w14:textId="77777777" w:rsidR="00F31898" w:rsidRPr="00F97336" w:rsidRDefault="002933EF" w:rsidP="00F31898">
            <w:pPr>
              <w:pStyle w:val="AMODTable"/>
              <w:jc w:val="center"/>
            </w:pPr>
            <w:r>
              <w:rPr>
                <w:bCs/>
                <w:noProof/>
                <w:lang w:val="en-US"/>
              </w:rPr>
              <w:t>5.5</w:t>
            </w:r>
          </w:p>
        </w:tc>
        <w:tc>
          <w:tcPr>
            <w:tcW w:w="1240" w:type="dxa"/>
          </w:tcPr>
          <w:p w14:paraId="598651A1" w14:textId="77777777" w:rsidR="00F31898" w:rsidRPr="00F97336" w:rsidRDefault="002933EF" w:rsidP="00F31898">
            <w:pPr>
              <w:pStyle w:val="AMODTable"/>
              <w:jc w:val="center"/>
            </w:pPr>
            <w:r>
              <w:rPr>
                <w:bCs/>
                <w:noProof/>
                <w:lang w:val="en-US"/>
              </w:rPr>
              <w:t>53.92</w:t>
            </w:r>
          </w:p>
        </w:tc>
        <w:tc>
          <w:tcPr>
            <w:tcW w:w="1241" w:type="dxa"/>
          </w:tcPr>
          <w:p w14:paraId="10F685C0" w14:textId="77777777" w:rsidR="00F31898" w:rsidRPr="00F97336" w:rsidRDefault="002933EF" w:rsidP="00F31898">
            <w:pPr>
              <w:pStyle w:val="AMODTable"/>
              <w:jc w:val="center"/>
            </w:pPr>
            <w:r>
              <w:rPr>
                <w:bCs/>
                <w:noProof/>
                <w:lang w:val="en-US"/>
              </w:rPr>
              <w:t>per week</w:t>
            </w:r>
          </w:p>
        </w:tc>
      </w:tr>
      <w:tr w:rsidR="00F31898" w:rsidRPr="00F97336" w14:paraId="729F0E42" w14:textId="77777777" w:rsidTr="00F503A3">
        <w:tc>
          <w:tcPr>
            <w:tcW w:w="3260" w:type="dxa"/>
          </w:tcPr>
          <w:p w14:paraId="30ECA170" w14:textId="77777777" w:rsidR="00F31898" w:rsidRPr="00F97336" w:rsidRDefault="002933EF" w:rsidP="00F31898">
            <w:pPr>
              <w:pStyle w:val="AMODTable"/>
              <w:tabs>
                <w:tab w:val="left" w:pos="142"/>
                <w:tab w:val="left" w:pos="290"/>
              </w:tabs>
            </w:pPr>
            <w:r>
              <w:rPr>
                <w:bCs/>
                <w:noProof/>
              </w:rPr>
              <w:t>Leading hands and supervisors, in charge of more than 10 employees—Other than full-time</w:t>
            </w:r>
          </w:p>
        </w:tc>
        <w:tc>
          <w:tcPr>
            <w:tcW w:w="1240" w:type="dxa"/>
          </w:tcPr>
          <w:p w14:paraId="00FA1291" w14:textId="77777777" w:rsidR="00F31898" w:rsidRPr="00F97336" w:rsidRDefault="002933EF" w:rsidP="00F31898">
            <w:pPr>
              <w:pStyle w:val="AMODTable"/>
              <w:jc w:val="center"/>
            </w:pPr>
            <w:r>
              <w:rPr>
                <w:bCs/>
                <w:noProof/>
              </w:rPr>
              <w:t>17.2(a)</w:t>
            </w:r>
          </w:p>
        </w:tc>
        <w:tc>
          <w:tcPr>
            <w:tcW w:w="1240" w:type="dxa"/>
          </w:tcPr>
          <w:p w14:paraId="14A70617" w14:textId="77777777" w:rsidR="00F31898" w:rsidRPr="00F97336" w:rsidRDefault="002933EF" w:rsidP="00F31898">
            <w:pPr>
              <w:pStyle w:val="AMODTable"/>
              <w:jc w:val="center"/>
            </w:pPr>
            <w:r>
              <w:rPr>
                <w:bCs/>
                <w:noProof/>
                <w:lang w:val="en-US"/>
              </w:rPr>
              <w:t>Weekly allowance/38</w:t>
            </w:r>
          </w:p>
        </w:tc>
        <w:tc>
          <w:tcPr>
            <w:tcW w:w="1240" w:type="dxa"/>
          </w:tcPr>
          <w:p w14:paraId="66A169C9" w14:textId="77777777" w:rsidR="00F31898" w:rsidRPr="00F97336" w:rsidRDefault="002933EF" w:rsidP="00F31898">
            <w:pPr>
              <w:pStyle w:val="AMODTable"/>
              <w:jc w:val="center"/>
            </w:pPr>
            <w:r>
              <w:rPr>
                <w:bCs/>
                <w:noProof/>
                <w:lang w:val="en-US"/>
              </w:rPr>
              <w:t>1.42</w:t>
            </w:r>
          </w:p>
        </w:tc>
        <w:tc>
          <w:tcPr>
            <w:tcW w:w="1241" w:type="dxa"/>
          </w:tcPr>
          <w:p w14:paraId="596429A9" w14:textId="77777777" w:rsidR="00F31898" w:rsidRPr="00F97336" w:rsidRDefault="002933EF" w:rsidP="00F31898">
            <w:pPr>
              <w:pStyle w:val="AMODTable"/>
              <w:jc w:val="center"/>
            </w:pPr>
            <w:r>
              <w:rPr>
                <w:bCs/>
                <w:noProof/>
                <w:lang w:val="en-US"/>
              </w:rPr>
              <w:t>per hour</w:t>
            </w:r>
          </w:p>
        </w:tc>
      </w:tr>
      <w:tr w:rsidR="00F31898" w:rsidRPr="00F97336" w14:paraId="70ADB64A" w14:textId="77777777" w:rsidTr="00F503A3">
        <w:tc>
          <w:tcPr>
            <w:tcW w:w="3260" w:type="dxa"/>
          </w:tcPr>
          <w:p w14:paraId="5AF30052" w14:textId="77777777" w:rsidR="00F31898" w:rsidRPr="00F97336" w:rsidRDefault="002933EF" w:rsidP="00F31898">
            <w:pPr>
              <w:pStyle w:val="AMODTable"/>
              <w:tabs>
                <w:tab w:val="left" w:pos="142"/>
                <w:tab w:val="left" w:pos="290"/>
              </w:tabs>
            </w:pPr>
            <w:r>
              <w:rPr>
                <w:bCs/>
                <w:noProof/>
              </w:rPr>
              <w:t>Broken shift allowance</w:t>
            </w:r>
          </w:p>
        </w:tc>
        <w:tc>
          <w:tcPr>
            <w:tcW w:w="1240" w:type="dxa"/>
          </w:tcPr>
          <w:p w14:paraId="37603DDB" w14:textId="77777777" w:rsidR="00F31898" w:rsidRPr="00F97336" w:rsidRDefault="002933EF" w:rsidP="00F31898">
            <w:pPr>
              <w:pStyle w:val="AMODTable"/>
              <w:jc w:val="center"/>
            </w:pPr>
            <w:r>
              <w:rPr>
                <w:bCs/>
                <w:noProof/>
              </w:rPr>
              <w:t>17.2(b)</w:t>
            </w:r>
          </w:p>
        </w:tc>
        <w:tc>
          <w:tcPr>
            <w:tcW w:w="1240" w:type="dxa"/>
          </w:tcPr>
          <w:p w14:paraId="0231BBE6" w14:textId="77777777" w:rsidR="00F31898" w:rsidRPr="00F97336" w:rsidRDefault="002933EF" w:rsidP="00F31898">
            <w:pPr>
              <w:pStyle w:val="AMODTable"/>
              <w:jc w:val="center"/>
            </w:pPr>
            <w:r>
              <w:rPr>
                <w:bCs/>
                <w:noProof/>
                <w:lang w:val="en-US"/>
              </w:rPr>
              <w:t>1.7</w:t>
            </w:r>
          </w:p>
        </w:tc>
        <w:tc>
          <w:tcPr>
            <w:tcW w:w="1240" w:type="dxa"/>
          </w:tcPr>
          <w:p w14:paraId="49022904" w14:textId="77777777" w:rsidR="00F31898" w:rsidRPr="00F97336" w:rsidRDefault="002933EF" w:rsidP="00F31898">
            <w:pPr>
              <w:pStyle w:val="AMODTable"/>
              <w:jc w:val="center"/>
            </w:pPr>
            <w:r>
              <w:rPr>
                <w:bCs/>
                <w:noProof/>
                <w:lang w:val="en-US"/>
              </w:rPr>
              <w:t>16.67</w:t>
            </w:r>
          </w:p>
        </w:tc>
        <w:tc>
          <w:tcPr>
            <w:tcW w:w="1241" w:type="dxa"/>
          </w:tcPr>
          <w:p w14:paraId="72EC5CB6" w14:textId="77777777" w:rsidR="00F31898" w:rsidRPr="00F97336" w:rsidRDefault="002933EF" w:rsidP="00F31898">
            <w:pPr>
              <w:pStyle w:val="AMODTable"/>
              <w:jc w:val="center"/>
            </w:pPr>
            <w:r>
              <w:rPr>
                <w:bCs/>
                <w:noProof/>
                <w:lang w:val="en-US"/>
              </w:rPr>
              <w:t>per day</w:t>
            </w:r>
          </w:p>
        </w:tc>
      </w:tr>
      <w:tr w:rsidR="00F31898" w:rsidRPr="00F97336" w14:paraId="4C32B1CF" w14:textId="77777777" w:rsidTr="00F503A3">
        <w:tc>
          <w:tcPr>
            <w:tcW w:w="3260" w:type="dxa"/>
          </w:tcPr>
          <w:p w14:paraId="53371E9B" w14:textId="77777777" w:rsidR="00F31898" w:rsidRPr="00F97336" w:rsidRDefault="002933EF" w:rsidP="00F31898">
            <w:pPr>
              <w:pStyle w:val="AMODTable"/>
              <w:tabs>
                <w:tab w:val="left" w:pos="142"/>
                <w:tab w:val="left" w:pos="290"/>
              </w:tabs>
            </w:pPr>
            <w:r>
              <w:rPr>
                <w:bCs/>
                <w:noProof/>
              </w:rPr>
              <w:t>First aid allowance</w:t>
            </w:r>
          </w:p>
        </w:tc>
        <w:tc>
          <w:tcPr>
            <w:tcW w:w="1240" w:type="dxa"/>
          </w:tcPr>
          <w:p w14:paraId="049E058A" w14:textId="77777777" w:rsidR="00F31898" w:rsidRPr="00F97336" w:rsidRDefault="002933EF" w:rsidP="00F31898">
            <w:pPr>
              <w:pStyle w:val="AMODTable"/>
              <w:jc w:val="center"/>
            </w:pPr>
            <w:r>
              <w:rPr>
                <w:bCs/>
                <w:noProof/>
              </w:rPr>
              <w:t>17.2(c)</w:t>
            </w:r>
          </w:p>
        </w:tc>
        <w:tc>
          <w:tcPr>
            <w:tcW w:w="1240" w:type="dxa"/>
          </w:tcPr>
          <w:p w14:paraId="3D4741D2" w14:textId="77777777" w:rsidR="00F31898" w:rsidRPr="00F97336" w:rsidRDefault="002933EF" w:rsidP="00F31898">
            <w:pPr>
              <w:pStyle w:val="AMODTable"/>
              <w:jc w:val="center"/>
            </w:pPr>
            <w:r>
              <w:rPr>
                <w:bCs/>
                <w:noProof/>
                <w:lang w:val="en-US"/>
              </w:rPr>
              <w:t>0.32</w:t>
            </w:r>
          </w:p>
        </w:tc>
        <w:tc>
          <w:tcPr>
            <w:tcW w:w="1240" w:type="dxa"/>
          </w:tcPr>
          <w:p w14:paraId="71B4E216" w14:textId="77777777" w:rsidR="00F31898" w:rsidRPr="00F97336" w:rsidRDefault="002933EF" w:rsidP="00F31898">
            <w:pPr>
              <w:pStyle w:val="AMODTable"/>
              <w:jc w:val="center"/>
            </w:pPr>
            <w:r>
              <w:rPr>
                <w:bCs/>
                <w:noProof/>
                <w:lang w:val="en-US"/>
              </w:rPr>
              <w:t>3.14</w:t>
            </w:r>
          </w:p>
        </w:tc>
        <w:tc>
          <w:tcPr>
            <w:tcW w:w="1241" w:type="dxa"/>
          </w:tcPr>
          <w:p w14:paraId="43526D2A" w14:textId="77777777" w:rsidR="00F31898" w:rsidRPr="00F97336" w:rsidRDefault="002933EF" w:rsidP="00F31898">
            <w:pPr>
              <w:pStyle w:val="AMODTable"/>
              <w:jc w:val="center"/>
            </w:pPr>
            <w:r>
              <w:rPr>
                <w:bCs/>
                <w:noProof/>
                <w:lang w:val="en-US"/>
              </w:rPr>
              <w:t>per day</w:t>
            </w:r>
          </w:p>
        </w:tc>
      </w:tr>
    </w:tbl>
    <w:p w14:paraId="4DD61E45" w14:textId="2EDE7702" w:rsidR="0010499C" w:rsidRDefault="008D397A" w:rsidP="00431BF8">
      <w:pPr>
        <w:pStyle w:val="SubLevel2Bold"/>
      </w:pPr>
      <w:bookmarkStart w:id="408" w:name="_Ref129693617"/>
      <w:r>
        <w:lastRenderedPageBreak/>
        <w:t>Automatic a</w:t>
      </w:r>
      <w:r w:rsidR="0010499C" w:rsidRPr="00F97336">
        <w:t xml:space="preserve">djustment of </w:t>
      </w:r>
      <w:r w:rsidR="00142EE8" w:rsidRPr="00F97336">
        <w:t xml:space="preserve">wage-related </w:t>
      </w:r>
      <w:r w:rsidR="0010499C" w:rsidRPr="00F97336">
        <w:t>allowances</w:t>
      </w:r>
      <w:bookmarkEnd w:id="408"/>
    </w:p>
    <w:p w14:paraId="27884911" w14:textId="1F0297A8" w:rsidR="008D397A" w:rsidRPr="008D397A" w:rsidRDefault="005525AF" w:rsidP="008D397A">
      <w:pPr>
        <w:pStyle w:val="History"/>
      </w:pPr>
      <w:r>
        <w:t>[</w:t>
      </w:r>
      <w:r w:rsidR="008D397A">
        <w:t xml:space="preserve">C.1.2 renamed and substituted by </w:t>
      </w:r>
      <w:hyperlink r:id="rId275" w:history="1">
        <w:r w:rsidR="008D397A" w:rsidRPr="008D397A">
          <w:rPr>
            <w:rStyle w:val="Hyperlink"/>
          </w:rPr>
          <w:t>PR750848</w:t>
        </w:r>
      </w:hyperlink>
      <w:r w:rsidR="008D397A">
        <w:t xml:space="preserve"> ppc 15Mar23</w:t>
      </w:r>
      <w:r>
        <w:t>]</w:t>
      </w:r>
    </w:p>
    <w:p w14:paraId="2A541CC0" w14:textId="58E13528" w:rsidR="0010499C" w:rsidRPr="00F97336" w:rsidRDefault="008D397A" w:rsidP="00161102">
      <w:pPr>
        <w:pStyle w:val="Block1"/>
      </w:pPr>
      <w:r>
        <w:t xml:space="preserve">The </w:t>
      </w:r>
      <w:r w:rsidRPr="001754A1">
        <w:t xml:space="preserve">amount of each wage-related allowance is the percentage of the </w:t>
      </w:r>
      <w:hyperlink w:anchor="standard_rate" w:history="1">
        <w:r w:rsidRPr="008D397A">
          <w:rPr>
            <w:rStyle w:val="Hyperlink"/>
          </w:rPr>
          <w:t>standard rate</w:t>
        </w:r>
      </w:hyperlink>
      <w:r w:rsidRPr="001754A1">
        <w:t xml:space="preserve"> specified for the allowance and will automatically adjust to reflect the specified percentage when the </w:t>
      </w:r>
      <w:hyperlink w:anchor="standard_rate" w:history="1">
        <w:r w:rsidRPr="008D397A">
          <w:rPr>
            <w:rStyle w:val="Hyperlink"/>
          </w:rPr>
          <w:t>standard rate</w:t>
        </w:r>
      </w:hyperlink>
      <w:r>
        <w:t xml:space="preserve"> is varied</w:t>
      </w:r>
      <w:r w:rsidR="0010499C" w:rsidRPr="00F97336">
        <w:t>.</w:t>
      </w:r>
    </w:p>
    <w:p w14:paraId="77DFC9DD" w14:textId="3830DFAE" w:rsidR="0010499C" w:rsidRPr="00F97336" w:rsidRDefault="00142EE8" w:rsidP="004B13E2">
      <w:pPr>
        <w:pStyle w:val="SubLevel1Bold"/>
      </w:pPr>
      <w:r w:rsidRPr="00F97336">
        <w:t xml:space="preserve">Expense-related </w:t>
      </w:r>
      <w:r w:rsidR="0010499C" w:rsidRPr="00F97336">
        <w:t>allowances</w:t>
      </w:r>
    </w:p>
    <w:p w14:paraId="4601ED94" w14:textId="5339E0C4" w:rsidR="0069346B" w:rsidRPr="00F97336" w:rsidRDefault="0069346B" w:rsidP="0069346B">
      <w:pPr>
        <w:pStyle w:val="History"/>
      </w:pPr>
      <w:r w:rsidRPr="00F97336">
        <w:t xml:space="preserve">[C.2.1 varied by </w:t>
      </w:r>
      <w:hyperlink r:id="rId276" w:history="1">
        <w:r w:rsidRPr="00F97336">
          <w:rPr>
            <w:rStyle w:val="Hyperlink"/>
          </w:rPr>
          <w:t>PR719064</w:t>
        </w:r>
      </w:hyperlink>
      <w:r w:rsidR="001655BE" w:rsidRPr="00F97336">
        <w:t>,</w:t>
      </w:r>
      <w:r w:rsidR="001655BE" w:rsidRPr="00F97336">
        <w:rPr>
          <w:color w:val="000000"/>
          <w:lang w:val="en-GB"/>
        </w:rPr>
        <w:t xml:space="preserve"> </w:t>
      </w:r>
      <w:hyperlink r:id="rId277" w:history="1">
        <w:r w:rsidR="001655BE" w:rsidRPr="00F97336">
          <w:rPr>
            <w:rStyle w:val="Hyperlink"/>
          </w:rPr>
          <w:t>PR729537</w:t>
        </w:r>
      </w:hyperlink>
      <w:r w:rsidR="00A01DFF" w:rsidRPr="00F97336">
        <w:rPr>
          <w:color w:val="000000"/>
          <w:lang w:val="en-GB"/>
        </w:rPr>
        <w:t xml:space="preserve">, </w:t>
      </w:r>
      <w:hyperlink r:id="rId278" w:history="1">
        <w:r w:rsidR="00A01DFF" w:rsidRPr="00F97336">
          <w:rPr>
            <w:rStyle w:val="Hyperlink"/>
          </w:rPr>
          <w:t>PR740943</w:t>
        </w:r>
      </w:hyperlink>
      <w:r w:rsidR="001F6E33">
        <w:t xml:space="preserve">, </w:t>
      </w:r>
      <w:hyperlink r:id="rId279" w:history="1">
        <w:r w:rsidR="001F6E33">
          <w:rPr>
            <w:rStyle w:val="Hyperlink"/>
          </w:rPr>
          <w:t>PR762370</w:t>
        </w:r>
      </w:hyperlink>
      <w:r w:rsidR="009C76CC">
        <w:rPr>
          <w:szCs w:val="20"/>
        </w:rPr>
        <w:t>,</w:t>
      </w:r>
      <w:r w:rsidR="009C76CC" w:rsidRPr="009C76CC">
        <w:t xml:space="preserve"> </w:t>
      </w:r>
      <w:hyperlink r:id="rId280" w:history="1">
        <w:r w:rsidR="009C76CC">
          <w:rPr>
            <w:rStyle w:val="Hyperlink"/>
          </w:rPr>
          <w:t>PR774152</w:t>
        </w:r>
      </w:hyperlink>
      <w:r w:rsidR="009C76CC">
        <w:rPr>
          <w:color w:val="000000"/>
          <w:lang w:val="en-GB"/>
        </w:rPr>
        <w:t xml:space="preserve"> </w:t>
      </w:r>
      <w:r w:rsidR="009C76CC" w:rsidRPr="00F97336">
        <w:rPr>
          <w:szCs w:val="20"/>
        </w:rPr>
        <w:t>ppc 01Jul2</w:t>
      </w:r>
      <w:r w:rsidR="009C76CC">
        <w:rPr>
          <w:szCs w:val="20"/>
        </w:rPr>
        <w:t>4</w:t>
      </w:r>
      <w:r w:rsidR="00326245">
        <w:rPr>
          <w:szCs w:val="20"/>
        </w:rPr>
        <w:t>]</w:t>
      </w:r>
    </w:p>
    <w:p w14:paraId="5F501480" w14:textId="73834BF2" w:rsidR="0010499C" w:rsidRPr="00F97336" w:rsidRDefault="0010499C" w:rsidP="002843A7">
      <w:pPr>
        <w:pStyle w:val="SubLevel2"/>
      </w:pPr>
      <w:r w:rsidRPr="00F97336">
        <w:t xml:space="preserve">The following </w:t>
      </w:r>
      <w:r w:rsidR="00142EE8" w:rsidRPr="00F97336">
        <w:t xml:space="preserve">expense-related </w:t>
      </w:r>
      <w:r w:rsidRPr="00F97336">
        <w:t xml:space="preserve">allowances will be payable to employees in accordance with clause </w:t>
      </w:r>
      <w:r w:rsidR="00682110" w:rsidRPr="00F97336">
        <w:fldChar w:fldCharType="begin"/>
      </w:r>
      <w:r w:rsidRPr="00F97336">
        <w:instrText xml:space="preserve"> REF _Ref409103901 \w \h </w:instrText>
      </w:r>
      <w:r w:rsidR="00C43476" w:rsidRPr="00F97336">
        <w:instrText xml:space="preserve"> \* MERGEFORMAT </w:instrText>
      </w:r>
      <w:r w:rsidR="00682110" w:rsidRPr="00F97336">
        <w:fldChar w:fldCharType="separate"/>
      </w:r>
      <w:r w:rsidR="000B0153">
        <w:t>17.3</w:t>
      </w:r>
      <w:r w:rsidR="00682110" w:rsidRPr="00F97336">
        <w:fldChar w:fldCharType="end"/>
      </w:r>
      <w:r w:rsidRPr="00F97336">
        <w:t>:</w:t>
      </w:r>
    </w:p>
    <w:tbl>
      <w:tblPr>
        <w:tblW w:w="8221" w:type="dxa"/>
        <w:tblInd w:w="9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969"/>
        <w:gridCol w:w="1417"/>
        <w:gridCol w:w="1417"/>
        <w:gridCol w:w="1418"/>
      </w:tblGrid>
      <w:tr w:rsidR="002C7EEA" w:rsidRPr="00F97336" w14:paraId="474F2DCF" w14:textId="77777777" w:rsidTr="00B92B66">
        <w:trPr>
          <w:cantSplit/>
          <w:tblHeader/>
        </w:trPr>
        <w:tc>
          <w:tcPr>
            <w:tcW w:w="3969" w:type="dxa"/>
          </w:tcPr>
          <w:p w14:paraId="1E2F5E06" w14:textId="33E02F34" w:rsidR="002C7EEA" w:rsidRPr="00F97336" w:rsidRDefault="002C7EEA" w:rsidP="00B92B66">
            <w:pPr>
              <w:pStyle w:val="AMODTable"/>
              <w:tabs>
                <w:tab w:val="left" w:pos="142"/>
                <w:tab w:val="left" w:pos="290"/>
              </w:tabs>
              <w:rPr>
                <w:b/>
              </w:rPr>
            </w:pPr>
            <w:r w:rsidRPr="00F97336">
              <w:rPr>
                <w:b/>
              </w:rPr>
              <w:t>Allowance</w:t>
            </w:r>
          </w:p>
        </w:tc>
        <w:tc>
          <w:tcPr>
            <w:tcW w:w="1417" w:type="dxa"/>
          </w:tcPr>
          <w:p w14:paraId="1A36D8C2" w14:textId="77777777" w:rsidR="002C7EEA" w:rsidRPr="00F97336" w:rsidRDefault="002C7EEA" w:rsidP="00B92B66">
            <w:pPr>
              <w:pStyle w:val="AMODTable"/>
              <w:jc w:val="center"/>
              <w:rPr>
                <w:b/>
              </w:rPr>
            </w:pPr>
            <w:r w:rsidRPr="00F97336">
              <w:rPr>
                <w:b/>
              </w:rPr>
              <w:t>Clause</w:t>
            </w:r>
          </w:p>
        </w:tc>
        <w:tc>
          <w:tcPr>
            <w:tcW w:w="1417" w:type="dxa"/>
          </w:tcPr>
          <w:p w14:paraId="45265661" w14:textId="77777777" w:rsidR="002C7EEA" w:rsidRPr="00F97336" w:rsidRDefault="002C7EEA" w:rsidP="00B92B66">
            <w:pPr>
              <w:pStyle w:val="AMODTable"/>
              <w:jc w:val="center"/>
              <w:rPr>
                <w:b/>
              </w:rPr>
            </w:pPr>
            <w:r w:rsidRPr="00F97336">
              <w:rPr>
                <w:b/>
              </w:rPr>
              <w:t>$</w:t>
            </w:r>
          </w:p>
        </w:tc>
        <w:tc>
          <w:tcPr>
            <w:tcW w:w="1418" w:type="dxa"/>
          </w:tcPr>
          <w:p w14:paraId="6ACCA126" w14:textId="77777777" w:rsidR="002C7EEA" w:rsidRPr="00F97336" w:rsidRDefault="002C7EEA" w:rsidP="00B92B66">
            <w:pPr>
              <w:pStyle w:val="AMODTable"/>
              <w:jc w:val="center"/>
              <w:rPr>
                <w:b/>
              </w:rPr>
            </w:pPr>
            <w:r w:rsidRPr="00F97336">
              <w:rPr>
                <w:b/>
                <w:bCs/>
              </w:rPr>
              <w:t>Payable</w:t>
            </w:r>
          </w:p>
        </w:tc>
      </w:tr>
      <w:tr w:rsidR="00F31898" w:rsidRPr="00F97336" w14:paraId="6D581B04" w14:textId="77777777" w:rsidTr="0028601C">
        <w:trPr>
          <w:cantSplit/>
          <w:tblHeader/>
        </w:trPr>
        <w:tc>
          <w:tcPr>
            <w:tcW w:w="3969" w:type="dxa"/>
            <w:vAlign w:val="center"/>
          </w:tcPr>
          <w:p w14:paraId="500A3887" w14:textId="43F181AA" w:rsidR="00F31898" w:rsidRPr="00F97336" w:rsidRDefault="002933EF" w:rsidP="00F31898">
            <w:pPr>
              <w:pStyle w:val="AMODTable"/>
              <w:tabs>
                <w:tab w:val="left" w:pos="142"/>
                <w:tab w:val="left" w:pos="290"/>
              </w:tabs>
              <w:rPr>
                <w:b/>
              </w:rPr>
            </w:pPr>
            <w:r>
              <w:rPr>
                <w:noProof/>
              </w:rPr>
              <w:t>Broken shift allowance—excess fares</w:t>
            </w:r>
          </w:p>
        </w:tc>
        <w:tc>
          <w:tcPr>
            <w:tcW w:w="1417" w:type="dxa"/>
          </w:tcPr>
          <w:p w14:paraId="3327726E" w14:textId="28AA5F23" w:rsidR="00F31898" w:rsidRPr="00F97336" w:rsidRDefault="002933EF" w:rsidP="00F31898">
            <w:pPr>
              <w:pStyle w:val="AMODTable"/>
              <w:jc w:val="center"/>
              <w:rPr>
                <w:b/>
              </w:rPr>
            </w:pPr>
            <w:r>
              <w:rPr>
                <w:noProof/>
              </w:rPr>
              <w:t>17.2(b)</w:t>
            </w:r>
          </w:p>
        </w:tc>
        <w:tc>
          <w:tcPr>
            <w:tcW w:w="1417" w:type="dxa"/>
          </w:tcPr>
          <w:p w14:paraId="0B5DA235" w14:textId="048EDDCF" w:rsidR="00F31898" w:rsidRPr="00F97336" w:rsidRDefault="002933EF" w:rsidP="00F31898">
            <w:pPr>
              <w:pStyle w:val="AMODTable"/>
              <w:jc w:val="center"/>
              <w:rPr>
                <w:b/>
              </w:rPr>
            </w:pPr>
            <w:r>
              <w:rPr>
                <w:noProof/>
              </w:rPr>
              <w:t>2.15</w:t>
            </w:r>
          </w:p>
        </w:tc>
        <w:tc>
          <w:tcPr>
            <w:tcW w:w="1418" w:type="dxa"/>
          </w:tcPr>
          <w:p w14:paraId="2224803B" w14:textId="14E333EB" w:rsidR="00F31898" w:rsidRPr="00F97336" w:rsidRDefault="002933EF" w:rsidP="00F31898">
            <w:pPr>
              <w:pStyle w:val="AMODTable"/>
              <w:jc w:val="center"/>
              <w:rPr>
                <w:b/>
                <w:bCs/>
              </w:rPr>
            </w:pPr>
            <w:r>
              <w:rPr>
                <w:noProof/>
              </w:rPr>
              <w:t>per day</w:t>
            </w:r>
          </w:p>
        </w:tc>
      </w:tr>
      <w:tr w:rsidR="00F31898" w:rsidRPr="00F97336" w14:paraId="586B717E" w14:textId="77777777" w:rsidTr="0028601C">
        <w:trPr>
          <w:cantSplit/>
          <w:tblHeader/>
        </w:trPr>
        <w:tc>
          <w:tcPr>
            <w:tcW w:w="3969" w:type="dxa"/>
            <w:vAlign w:val="center"/>
          </w:tcPr>
          <w:p w14:paraId="4FDC2BF6" w14:textId="77777777" w:rsidR="00F31898" w:rsidRPr="00F97336" w:rsidRDefault="002933EF" w:rsidP="00F31898">
            <w:pPr>
              <w:pStyle w:val="AMODTable"/>
              <w:tabs>
                <w:tab w:val="left" w:pos="142"/>
                <w:tab w:val="left" w:pos="290"/>
              </w:tabs>
              <w:rPr>
                <w:b/>
              </w:rPr>
            </w:pPr>
            <w:r>
              <w:rPr>
                <w:noProof/>
              </w:rPr>
              <w:t>Meal allowance—overtime for more than one and a half hours</w:t>
            </w:r>
          </w:p>
        </w:tc>
        <w:tc>
          <w:tcPr>
            <w:tcW w:w="1417" w:type="dxa"/>
          </w:tcPr>
          <w:p w14:paraId="4C8F6D6F" w14:textId="77777777" w:rsidR="00F31898" w:rsidRPr="00F97336" w:rsidRDefault="002933EF" w:rsidP="00F31898">
            <w:pPr>
              <w:pStyle w:val="AMODTable"/>
              <w:jc w:val="center"/>
              <w:rPr>
                <w:b/>
              </w:rPr>
            </w:pPr>
            <w:r>
              <w:rPr>
                <w:noProof/>
              </w:rPr>
              <w:t>17.3(a)</w:t>
            </w:r>
          </w:p>
        </w:tc>
        <w:tc>
          <w:tcPr>
            <w:tcW w:w="1417" w:type="dxa"/>
          </w:tcPr>
          <w:p w14:paraId="356618D6" w14:textId="77777777" w:rsidR="00F31898" w:rsidRPr="00F97336" w:rsidRDefault="002933EF" w:rsidP="00F31898">
            <w:pPr>
              <w:pStyle w:val="AMODTable"/>
              <w:jc w:val="center"/>
              <w:rPr>
                <w:b/>
              </w:rPr>
            </w:pPr>
            <w:r>
              <w:rPr>
                <w:noProof/>
              </w:rPr>
              <w:t>14.59</w:t>
            </w:r>
          </w:p>
        </w:tc>
        <w:tc>
          <w:tcPr>
            <w:tcW w:w="1418" w:type="dxa"/>
          </w:tcPr>
          <w:p w14:paraId="28D39798" w14:textId="77777777" w:rsidR="00F31898" w:rsidRPr="00F97336" w:rsidRDefault="002933EF" w:rsidP="00F31898">
            <w:pPr>
              <w:pStyle w:val="AMODTable"/>
              <w:jc w:val="center"/>
              <w:rPr>
                <w:b/>
                <w:bCs/>
              </w:rPr>
            </w:pPr>
            <w:r>
              <w:rPr>
                <w:noProof/>
              </w:rPr>
              <w:t>per occasion</w:t>
            </w:r>
          </w:p>
        </w:tc>
      </w:tr>
      <w:tr w:rsidR="00F31898" w:rsidRPr="00F97336" w14:paraId="68D7F915" w14:textId="77777777" w:rsidTr="0028601C">
        <w:trPr>
          <w:cantSplit/>
          <w:tblHeader/>
        </w:trPr>
        <w:tc>
          <w:tcPr>
            <w:tcW w:w="3969" w:type="dxa"/>
            <w:vAlign w:val="center"/>
          </w:tcPr>
          <w:p w14:paraId="2CEDCF5C" w14:textId="77777777" w:rsidR="00F31898" w:rsidRPr="00F97336" w:rsidRDefault="002933EF" w:rsidP="00F31898">
            <w:pPr>
              <w:pStyle w:val="AMODTable"/>
              <w:tabs>
                <w:tab w:val="left" w:pos="142"/>
                <w:tab w:val="left" w:pos="290"/>
              </w:tabs>
              <w:rPr>
                <w:b/>
              </w:rPr>
            </w:pPr>
            <w:r>
              <w:rPr>
                <w:noProof/>
              </w:rPr>
              <w:t>Vehicle allowance—Own motor vehicle</w:t>
            </w:r>
          </w:p>
        </w:tc>
        <w:tc>
          <w:tcPr>
            <w:tcW w:w="1417" w:type="dxa"/>
          </w:tcPr>
          <w:p w14:paraId="3A38B511" w14:textId="77777777" w:rsidR="00F31898" w:rsidRPr="00F97336" w:rsidRDefault="002933EF" w:rsidP="00F31898">
            <w:pPr>
              <w:pStyle w:val="AMODTable"/>
              <w:jc w:val="center"/>
              <w:rPr>
                <w:b/>
              </w:rPr>
            </w:pPr>
            <w:r>
              <w:rPr>
                <w:noProof/>
              </w:rPr>
              <w:t>17.3(b)(i)</w:t>
            </w:r>
          </w:p>
        </w:tc>
        <w:tc>
          <w:tcPr>
            <w:tcW w:w="1417" w:type="dxa"/>
          </w:tcPr>
          <w:p w14:paraId="2C87334E" w14:textId="77777777" w:rsidR="00F31898" w:rsidRPr="00F97336" w:rsidRDefault="002933EF" w:rsidP="00F31898">
            <w:pPr>
              <w:pStyle w:val="AMODTable"/>
              <w:jc w:val="center"/>
              <w:rPr>
                <w:b/>
              </w:rPr>
            </w:pPr>
            <w:r>
              <w:rPr>
                <w:noProof/>
              </w:rPr>
              <w:t>0.98</w:t>
            </w:r>
          </w:p>
        </w:tc>
        <w:tc>
          <w:tcPr>
            <w:tcW w:w="1418" w:type="dxa"/>
          </w:tcPr>
          <w:p w14:paraId="59C800EA" w14:textId="77777777" w:rsidR="00F31898" w:rsidRPr="00F97336" w:rsidRDefault="002933EF" w:rsidP="00F31898">
            <w:pPr>
              <w:pStyle w:val="AMODTable"/>
              <w:jc w:val="center"/>
              <w:rPr>
                <w:b/>
                <w:bCs/>
              </w:rPr>
            </w:pPr>
            <w:r>
              <w:rPr>
                <w:noProof/>
              </w:rPr>
              <w:t>per km</w:t>
            </w:r>
          </w:p>
        </w:tc>
      </w:tr>
      <w:tr w:rsidR="00F31898" w:rsidRPr="00F97336" w14:paraId="721B641F" w14:textId="77777777" w:rsidTr="0028601C">
        <w:trPr>
          <w:cantSplit/>
          <w:tblHeader/>
        </w:trPr>
        <w:tc>
          <w:tcPr>
            <w:tcW w:w="3969" w:type="dxa"/>
            <w:vAlign w:val="center"/>
          </w:tcPr>
          <w:p w14:paraId="407B7FEF" w14:textId="77777777" w:rsidR="00F31898" w:rsidRPr="00F97336" w:rsidRDefault="002933EF" w:rsidP="00F31898">
            <w:pPr>
              <w:pStyle w:val="AMODTable"/>
              <w:tabs>
                <w:tab w:val="left" w:pos="142"/>
                <w:tab w:val="left" w:pos="290"/>
              </w:tabs>
              <w:rPr>
                <w:b/>
              </w:rPr>
            </w:pPr>
            <w:r>
              <w:rPr>
                <w:noProof/>
              </w:rPr>
              <w:t>Vehicle allowance—Own motorcycle</w:t>
            </w:r>
          </w:p>
        </w:tc>
        <w:tc>
          <w:tcPr>
            <w:tcW w:w="1417" w:type="dxa"/>
          </w:tcPr>
          <w:p w14:paraId="5CE7BD7A" w14:textId="77777777" w:rsidR="00F31898" w:rsidRPr="00F97336" w:rsidRDefault="002933EF" w:rsidP="00F31898">
            <w:pPr>
              <w:pStyle w:val="AMODTable"/>
              <w:jc w:val="center"/>
              <w:rPr>
                <w:b/>
              </w:rPr>
            </w:pPr>
            <w:r>
              <w:rPr>
                <w:noProof/>
              </w:rPr>
              <w:t>17.3(b)(ii)</w:t>
            </w:r>
          </w:p>
        </w:tc>
        <w:tc>
          <w:tcPr>
            <w:tcW w:w="1417" w:type="dxa"/>
          </w:tcPr>
          <w:p w14:paraId="415CE05D" w14:textId="77777777" w:rsidR="00F31898" w:rsidRPr="00F97336" w:rsidRDefault="002933EF" w:rsidP="00F31898">
            <w:pPr>
              <w:pStyle w:val="AMODTable"/>
              <w:jc w:val="center"/>
              <w:rPr>
                <w:b/>
              </w:rPr>
            </w:pPr>
            <w:r>
              <w:rPr>
                <w:noProof/>
              </w:rPr>
              <w:t>0.32</w:t>
            </w:r>
          </w:p>
        </w:tc>
        <w:tc>
          <w:tcPr>
            <w:tcW w:w="1418" w:type="dxa"/>
          </w:tcPr>
          <w:p w14:paraId="231830F8" w14:textId="77777777" w:rsidR="00F31898" w:rsidRPr="00F97336" w:rsidRDefault="002933EF" w:rsidP="00F31898">
            <w:pPr>
              <w:pStyle w:val="AMODTable"/>
              <w:jc w:val="center"/>
              <w:rPr>
                <w:b/>
                <w:bCs/>
              </w:rPr>
            </w:pPr>
            <w:r>
              <w:rPr>
                <w:noProof/>
              </w:rPr>
              <w:t>per km</w:t>
            </w:r>
          </w:p>
        </w:tc>
      </w:tr>
    </w:tbl>
    <w:p w14:paraId="6D03FCBE" w14:textId="77777777" w:rsidR="00050C76" w:rsidRPr="00F97336" w:rsidRDefault="00050C76" w:rsidP="00EA0BFB">
      <w:pPr>
        <w:pStyle w:val="SubLevel2Bold"/>
      </w:pPr>
      <w:r w:rsidRPr="00F97336">
        <w:t xml:space="preserve">Adjustment of </w:t>
      </w:r>
      <w:r w:rsidR="00142EE8" w:rsidRPr="00F97336">
        <w:t xml:space="preserve">expense-related </w:t>
      </w:r>
      <w:r w:rsidRPr="00F97336">
        <w:t>allowances</w:t>
      </w:r>
    </w:p>
    <w:p w14:paraId="4D04053A" w14:textId="606FF40F" w:rsidR="00050C76" w:rsidRPr="00F97336" w:rsidRDefault="00050C76" w:rsidP="002843A7">
      <w:pPr>
        <w:pStyle w:val="SubLevel3"/>
      </w:pPr>
      <w:r w:rsidRPr="00F97336">
        <w:t xml:space="preserve">At the time of any adjustment to the </w:t>
      </w:r>
      <w:hyperlink w:anchor="standard_rate" w:history="1">
        <w:r w:rsidRPr="00F97336">
          <w:rPr>
            <w:rStyle w:val="Hyperlink"/>
          </w:rPr>
          <w:t>standard rate</w:t>
        </w:r>
      </w:hyperlink>
      <w:r w:rsidRPr="00F97336">
        <w:t xml:space="preserve">, each </w:t>
      </w:r>
      <w:r w:rsidR="00142EE8" w:rsidRPr="00F97336">
        <w:t xml:space="preserve">expense-related </w:t>
      </w:r>
      <w:r w:rsidRPr="00F97336">
        <w:t>al</w:t>
      </w:r>
      <w:r w:rsidRPr="00F97336">
        <w:rPr>
          <w:rStyle w:val="Block1Char"/>
        </w:rPr>
        <w:t>l</w:t>
      </w:r>
      <w:r w:rsidRPr="00F97336">
        <w:t>owance will be increase</w:t>
      </w:r>
      <w:r w:rsidRPr="00F97336">
        <w:rPr>
          <w:rStyle w:val="Block1Char"/>
        </w:rPr>
        <w:t>d</w:t>
      </w:r>
      <w:r w:rsidRPr="00F97336">
        <w:t xml:space="preserve"> by the relevant adjustment factor. The relevant adjustment factor for this purpose is the percentage movement in the applicable index figure most recently published by the Australian Bureau of Statistics since the allowance was last adjusted.</w:t>
      </w:r>
    </w:p>
    <w:p w14:paraId="2E4953D2" w14:textId="77777777" w:rsidR="00050C76" w:rsidRPr="00F97336" w:rsidRDefault="00050C76" w:rsidP="002843A7">
      <w:pPr>
        <w:pStyle w:val="SubLevel3"/>
      </w:pPr>
      <w:r w:rsidRPr="00F97336">
        <w:t>The applicable index figure is the index figure published by the Australian Bureau of Statistics for the Eight Capitals Consumer Price Index (Cat No. 6401.0), as follows:</w:t>
      </w:r>
    </w:p>
    <w:tbl>
      <w:tblPr>
        <w:tblW w:w="0" w:type="auto"/>
        <w:tblInd w:w="142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0" w:type="dxa"/>
          <w:right w:w="170" w:type="dxa"/>
        </w:tblCellMar>
        <w:tblLook w:val="01E0" w:firstRow="1" w:lastRow="1" w:firstColumn="1" w:lastColumn="1" w:noHBand="0" w:noVBand="0"/>
      </w:tblPr>
      <w:tblGrid>
        <w:gridCol w:w="2690"/>
        <w:gridCol w:w="4948"/>
      </w:tblGrid>
      <w:tr w:rsidR="00050C76" w:rsidRPr="00F97336" w14:paraId="56433940" w14:textId="77777777" w:rsidTr="00B92B66">
        <w:trPr>
          <w:tblHeader/>
        </w:trPr>
        <w:tc>
          <w:tcPr>
            <w:tcW w:w="2695" w:type="dxa"/>
          </w:tcPr>
          <w:p w14:paraId="4E215948" w14:textId="77777777" w:rsidR="00050C76" w:rsidRPr="00F97336" w:rsidRDefault="00050C76" w:rsidP="00161102">
            <w:pPr>
              <w:pStyle w:val="AMODTable"/>
              <w:rPr>
                <w:b/>
              </w:rPr>
            </w:pPr>
            <w:r w:rsidRPr="00F97336">
              <w:rPr>
                <w:b/>
              </w:rPr>
              <w:t>Allowance</w:t>
            </w:r>
          </w:p>
        </w:tc>
        <w:tc>
          <w:tcPr>
            <w:tcW w:w="4959" w:type="dxa"/>
          </w:tcPr>
          <w:p w14:paraId="706B0F9F" w14:textId="77777777" w:rsidR="00050C76" w:rsidRPr="00F97336" w:rsidRDefault="00050C76" w:rsidP="00161102">
            <w:pPr>
              <w:pStyle w:val="AMODTable"/>
              <w:rPr>
                <w:b/>
              </w:rPr>
            </w:pPr>
            <w:r w:rsidRPr="00F97336">
              <w:rPr>
                <w:b/>
              </w:rPr>
              <w:t>Applicable Consumer Price Index figure</w:t>
            </w:r>
          </w:p>
        </w:tc>
      </w:tr>
      <w:tr w:rsidR="00050C76" w:rsidRPr="00F97336" w14:paraId="4AF64178" w14:textId="77777777" w:rsidTr="00E60E9C">
        <w:tc>
          <w:tcPr>
            <w:tcW w:w="2695" w:type="dxa"/>
          </w:tcPr>
          <w:p w14:paraId="6BF83B11" w14:textId="77777777" w:rsidR="00050C76" w:rsidRPr="00F97336" w:rsidRDefault="00050C76" w:rsidP="00161102">
            <w:pPr>
              <w:pStyle w:val="AMODTable"/>
            </w:pPr>
            <w:r w:rsidRPr="00F97336">
              <w:t>Meal allowance</w:t>
            </w:r>
          </w:p>
        </w:tc>
        <w:tc>
          <w:tcPr>
            <w:tcW w:w="4959" w:type="dxa"/>
          </w:tcPr>
          <w:p w14:paraId="2CFEEDD1" w14:textId="77777777" w:rsidR="00050C76" w:rsidRPr="00F97336" w:rsidRDefault="00050C76" w:rsidP="00161102">
            <w:pPr>
              <w:pStyle w:val="AMODTable"/>
            </w:pPr>
            <w:r w:rsidRPr="00F97336">
              <w:t>Take away and fast foods sub-group</w:t>
            </w:r>
          </w:p>
        </w:tc>
      </w:tr>
      <w:tr w:rsidR="00050C76" w:rsidRPr="00F97336" w14:paraId="7F23EA81" w14:textId="77777777" w:rsidTr="00E60E9C">
        <w:tc>
          <w:tcPr>
            <w:tcW w:w="2695" w:type="dxa"/>
          </w:tcPr>
          <w:p w14:paraId="643A6A90" w14:textId="77777777" w:rsidR="00050C76" w:rsidRPr="00F97336" w:rsidRDefault="00050C76" w:rsidP="00161102">
            <w:pPr>
              <w:pStyle w:val="AMODTable"/>
            </w:pPr>
            <w:r w:rsidRPr="00F97336">
              <w:t>Vehicle allowance</w:t>
            </w:r>
          </w:p>
        </w:tc>
        <w:tc>
          <w:tcPr>
            <w:tcW w:w="4959" w:type="dxa"/>
          </w:tcPr>
          <w:p w14:paraId="30170B94" w14:textId="77777777" w:rsidR="00050C76" w:rsidRPr="00F97336" w:rsidRDefault="00050C76" w:rsidP="00161102">
            <w:pPr>
              <w:pStyle w:val="AMODTable"/>
            </w:pPr>
            <w:r w:rsidRPr="00F97336">
              <w:t>Private motoring sub-group</w:t>
            </w:r>
          </w:p>
        </w:tc>
      </w:tr>
      <w:tr w:rsidR="00050C76" w:rsidRPr="00F97336" w14:paraId="5804D876" w14:textId="77777777" w:rsidTr="00E60E9C">
        <w:tc>
          <w:tcPr>
            <w:tcW w:w="2695" w:type="dxa"/>
          </w:tcPr>
          <w:p w14:paraId="1FE84A7B" w14:textId="77777777" w:rsidR="00050C76" w:rsidRPr="00F97336" w:rsidRDefault="00050C76" w:rsidP="00161102">
            <w:pPr>
              <w:pStyle w:val="AMODTable"/>
            </w:pPr>
            <w:r w:rsidRPr="00F97336">
              <w:t>Fares allowance</w:t>
            </w:r>
          </w:p>
        </w:tc>
        <w:tc>
          <w:tcPr>
            <w:tcW w:w="4959" w:type="dxa"/>
          </w:tcPr>
          <w:p w14:paraId="2D7E0EA7" w14:textId="77777777" w:rsidR="00050C76" w:rsidRPr="00F97336" w:rsidRDefault="00050C76" w:rsidP="00161102">
            <w:pPr>
              <w:pStyle w:val="AMODTable"/>
            </w:pPr>
            <w:r w:rsidRPr="00F97336">
              <w:t>Urban transport fares sub-group</w:t>
            </w:r>
          </w:p>
        </w:tc>
      </w:tr>
    </w:tbl>
    <w:p w14:paraId="4DB49E8F" w14:textId="44E16F6C" w:rsidR="002843A7" w:rsidRPr="00F97336" w:rsidRDefault="002843A7" w:rsidP="002843A7">
      <w:bookmarkStart w:id="409" w:name="_Ref241484506"/>
      <w:r w:rsidRPr="00F97336">
        <w:t>   </w:t>
      </w:r>
    </w:p>
    <w:p w14:paraId="2355A23D" w14:textId="273DC618" w:rsidR="002843A7" w:rsidRPr="00F97336" w:rsidRDefault="002843A7">
      <w:r w:rsidRPr="00F97336">
        <w:br w:type="page"/>
      </w:r>
    </w:p>
    <w:p w14:paraId="4CF0FEC2" w14:textId="6E493A4D" w:rsidR="007B7B8B" w:rsidRPr="00F97336" w:rsidRDefault="00310E15" w:rsidP="002B7C9F">
      <w:pPr>
        <w:pStyle w:val="Subdocument"/>
        <w:rPr>
          <w:rFonts w:cs="Times New Roman"/>
        </w:rPr>
      </w:pPr>
      <w:bookmarkStart w:id="410" w:name="_Ref22309608"/>
      <w:bookmarkStart w:id="411" w:name="_Ref22309625"/>
      <w:bookmarkStart w:id="412" w:name="_Ref22309655"/>
      <w:bookmarkStart w:id="413" w:name="_Ref22309669"/>
      <w:bookmarkStart w:id="414" w:name="_Toc184810765"/>
      <w:r w:rsidRPr="00F97336">
        <w:rPr>
          <w:rFonts w:cs="Times New Roman"/>
        </w:rPr>
        <w:lastRenderedPageBreak/>
        <w:t>—</w:t>
      </w:r>
      <w:bookmarkStart w:id="415" w:name="sched_d"/>
      <w:r w:rsidR="000D38F2" w:rsidRPr="00F97336">
        <w:rPr>
          <w:rFonts w:cs="Times New Roman"/>
        </w:rPr>
        <w:t>Supported Wage System</w:t>
      </w:r>
      <w:bookmarkEnd w:id="391"/>
      <w:bookmarkEnd w:id="392"/>
      <w:bookmarkEnd w:id="409"/>
      <w:bookmarkEnd w:id="410"/>
      <w:bookmarkEnd w:id="411"/>
      <w:bookmarkEnd w:id="412"/>
      <w:bookmarkEnd w:id="413"/>
      <w:bookmarkEnd w:id="414"/>
    </w:p>
    <w:bookmarkEnd w:id="415"/>
    <w:p w14:paraId="5CFAC0A6" w14:textId="72F03669" w:rsidR="00B96238" w:rsidRDefault="005F5E66" w:rsidP="00B96238">
      <w:pPr>
        <w:pStyle w:val="History"/>
      </w:pPr>
      <w:r w:rsidRPr="00F97336">
        <w:t xml:space="preserve">[Varied by </w:t>
      </w:r>
      <w:hyperlink r:id="rId281" w:history="1">
        <w:r w:rsidRPr="00F97336">
          <w:rPr>
            <w:rStyle w:val="Hyperlink"/>
          </w:rPr>
          <w:t>PR729672</w:t>
        </w:r>
      </w:hyperlink>
      <w:r w:rsidR="00151126" w:rsidRPr="00F97336">
        <w:t xml:space="preserve">, </w:t>
      </w:r>
      <w:hyperlink r:id="rId282" w:history="1">
        <w:r w:rsidR="00151126" w:rsidRPr="00F97336">
          <w:rPr>
            <w:rStyle w:val="Hyperlink"/>
          </w:rPr>
          <w:t>PR742256</w:t>
        </w:r>
      </w:hyperlink>
      <w:r w:rsidR="00B96238">
        <w:t xml:space="preserve">, </w:t>
      </w:r>
      <w:hyperlink r:id="rId283" w:history="1">
        <w:r w:rsidR="00B96238" w:rsidRPr="00FC041C">
          <w:rPr>
            <w:rStyle w:val="Hyperlink"/>
          </w:rPr>
          <w:t>PR762969</w:t>
        </w:r>
      </w:hyperlink>
      <w:r w:rsidR="00100DD6" w:rsidRPr="00100DD6">
        <w:rPr>
          <w:rStyle w:val="Hyperlink"/>
          <w:color w:val="auto"/>
          <w:u w:val="none"/>
        </w:rPr>
        <w:t>,</w:t>
      </w:r>
      <w:r w:rsidR="00100DD6" w:rsidRPr="00100DD6">
        <w:rPr>
          <w:lang w:val="en-GB"/>
        </w:rPr>
        <w:t xml:space="preserve"> </w:t>
      </w:r>
      <w:hyperlink r:id="rId284" w:history="1">
        <w:r w:rsidR="00100DD6">
          <w:rPr>
            <w:rStyle w:val="Hyperlink"/>
            <w:lang w:val="en-GB"/>
          </w:rPr>
          <w:t>PR774051</w:t>
        </w:r>
      </w:hyperlink>
      <w:r w:rsidR="00B96238">
        <w:t>]</w:t>
      </w:r>
    </w:p>
    <w:p w14:paraId="5ADE81DD" w14:textId="0C18EA8D" w:rsidR="00142EE8" w:rsidRPr="00F97336" w:rsidRDefault="007B7B8B" w:rsidP="00161102">
      <w:pPr>
        <w:pStyle w:val="SubLevel1"/>
      </w:pPr>
      <w:r w:rsidRPr="00F97336">
        <w:t>This schedule defines the conditions which will apply to employees who because of the effects of a disability are eligible for a supported wage under the terms of this award.</w:t>
      </w:r>
    </w:p>
    <w:p w14:paraId="2528D5E0" w14:textId="77777777" w:rsidR="007B7B8B" w:rsidRPr="00F97336" w:rsidRDefault="007B7B8B" w:rsidP="00161102">
      <w:pPr>
        <w:pStyle w:val="SubLevel1"/>
      </w:pPr>
      <w:r w:rsidRPr="00F97336">
        <w:t>In this schedule:</w:t>
      </w:r>
    </w:p>
    <w:p w14:paraId="2AA1BD01" w14:textId="5638DE33" w:rsidR="007B7B8B" w:rsidRPr="00F97336" w:rsidRDefault="007B7B8B" w:rsidP="00161102">
      <w:pPr>
        <w:pStyle w:val="Block1"/>
      </w:pPr>
      <w:r w:rsidRPr="00F97336">
        <w:rPr>
          <w:b/>
        </w:rPr>
        <w:t>approved assessor</w:t>
      </w:r>
      <w:r w:rsidRPr="00F97336">
        <w:t xml:space="preserve"> means a person accredited by the management unit established by the Commonwealth under the supported wage system to perform assessments of an individual</w:t>
      </w:r>
      <w:r w:rsidR="002030C8" w:rsidRPr="00F97336">
        <w:t>’</w:t>
      </w:r>
      <w:r w:rsidRPr="00F97336">
        <w:t>s productive capacity within the supported wage system</w:t>
      </w:r>
      <w:r w:rsidR="00161F59" w:rsidRPr="00F97336">
        <w:t>.</w:t>
      </w:r>
    </w:p>
    <w:p w14:paraId="19DCA5E8" w14:textId="5EB12B1C" w:rsidR="007B7B8B" w:rsidRPr="00F97336" w:rsidRDefault="007B7B8B" w:rsidP="00161102">
      <w:pPr>
        <w:pStyle w:val="Block1"/>
      </w:pPr>
      <w:r w:rsidRPr="00F97336">
        <w:rPr>
          <w:b/>
        </w:rPr>
        <w:t>assessment instrument</w:t>
      </w:r>
      <w:r w:rsidRPr="00F97336">
        <w:t xml:space="preserve"> means the tool provided for under the supported wage system that records the assessment of the productive capacity of the person to be employed under the supported wage system</w:t>
      </w:r>
      <w:r w:rsidR="00161F59" w:rsidRPr="00F97336">
        <w:t>.</w:t>
      </w:r>
    </w:p>
    <w:p w14:paraId="40D58741" w14:textId="4DCFB02E" w:rsidR="007B7B8B" w:rsidRPr="00F97336" w:rsidRDefault="007B7B8B" w:rsidP="00161102">
      <w:pPr>
        <w:pStyle w:val="Block1"/>
      </w:pPr>
      <w:r w:rsidRPr="00F97336">
        <w:rPr>
          <w:b/>
        </w:rPr>
        <w:t>disability support pension</w:t>
      </w:r>
      <w:r w:rsidRPr="00F97336">
        <w:t xml:space="preserve"> means the Commonwealth pension scheme to provide income security for persons with a disability as provided under the </w:t>
      </w:r>
      <w:r w:rsidRPr="00F97336">
        <w:rPr>
          <w:i/>
        </w:rPr>
        <w:t xml:space="preserve">Social Security Act 1991 </w:t>
      </w:r>
      <w:r w:rsidRPr="00F97336">
        <w:t>(Cth), as amended from time to time, or any successor to that scheme</w:t>
      </w:r>
      <w:r w:rsidR="00161F59" w:rsidRPr="00F97336">
        <w:t>.</w:t>
      </w:r>
    </w:p>
    <w:p w14:paraId="5AB29783" w14:textId="33A6BAD7" w:rsidR="007B7B8B" w:rsidRPr="00F97336" w:rsidRDefault="007B7B8B" w:rsidP="00161102">
      <w:pPr>
        <w:pStyle w:val="Block1"/>
      </w:pPr>
      <w:r w:rsidRPr="00F97336">
        <w:rPr>
          <w:b/>
        </w:rPr>
        <w:t>relevant minimum wage</w:t>
      </w:r>
      <w:r w:rsidRPr="00F97336">
        <w:t xml:space="preserve"> means the minimum wage prescribed in this award for the class of work for which an employee is engaged</w:t>
      </w:r>
      <w:r w:rsidR="00161F59" w:rsidRPr="00F97336">
        <w:t>.</w:t>
      </w:r>
    </w:p>
    <w:p w14:paraId="106B60B3" w14:textId="18977DE8" w:rsidR="007B7B8B" w:rsidRPr="00F97336" w:rsidRDefault="007B7B8B" w:rsidP="00161102">
      <w:pPr>
        <w:pStyle w:val="Block1"/>
      </w:pPr>
      <w:r w:rsidRPr="00F97336">
        <w:rPr>
          <w:b/>
        </w:rPr>
        <w:t>supported wage system</w:t>
      </w:r>
      <w:r w:rsidRPr="00F97336">
        <w:t xml:space="preserve"> (SWS) means the Commonwealth Government system to promote employment for people who cannot work at full award wages because of a disability, as documented in the Supported Wage System Handbook. The Handbook is available from the following website: </w:t>
      </w:r>
      <w:hyperlink r:id="rId285" w:history="1">
        <w:r w:rsidRPr="00F97336">
          <w:rPr>
            <w:rStyle w:val="Hyperlink"/>
            <w:lang w:val="en-GB"/>
          </w:rPr>
          <w:t>www.jobaccess.gov.au</w:t>
        </w:r>
      </w:hyperlink>
      <w:r w:rsidR="00161F59" w:rsidRPr="00F97336">
        <w:t>.</w:t>
      </w:r>
    </w:p>
    <w:p w14:paraId="026959EB" w14:textId="0978BD80" w:rsidR="007B7B8B" w:rsidRPr="00F97336" w:rsidRDefault="007B7B8B" w:rsidP="00161102">
      <w:pPr>
        <w:pStyle w:val="Block1"/>
      </w:pPr>
      <w:r w:rsidRPr="00F97336">
        <w:rPr>
          <w:b/>
        </w:rPr>
        <w:t>SWS wage assessment agreement</w:t>
      </w:r>
      <w:r w:rsidRPr="00F97336">
        <w:t xml:space="preserve"> means the document in the form required by the Department of </w:t>
      </w:r>
      <w:r w:rsidR="00EA5CF4" w:rsidRPr="00F97336">
        <w:t xml:space="preserve">Social Services </w:t>
      </w:r>
      <w:r w:rsidRPr="00F97336">
        <w:t>that records the employee</w:t>
      </w:r>
      <w:r w:rsidR="002030C8" w:rsidRPr="00F97336">
        <w:t>’</w:t>
      </w:r>
      <w:r w:rsidRPr="00F97336">
        <w:t>s productive capacity and agreed wage rate</w:t>
      </w:r>
      <w:r w:rsidR="00161F59" w:rsidRPr="00F97336">
        <w:t>.</w:t>
      </w:r>
    </w:p>
    <w:p w14:paraId="1EAB4A44" w14:textId="77777777" w:rsidR="007B7B8B" w:rsidRPr="00F97336" w:rsidRDefault="007B7B8B" w:rsidP="004B13E2">
      <w:pPr>
        <w:pStyle w:val="SubLevel1Bold"/>
      </w:pPr>
      <w:r w:rsidRPr="00F97336">
        <w:t>Eligibility criteria</w:t>
      </w:r>
    </w:p>
    <w:p w14:paraId="2C4CC788" w14:textId="77777777" w:rsidR="007B7B8B" w:rsidRPr="00F97336" w:rsidRDefault="007B7B8B" w:rsidP="00161102">
      <w:pPr>
        <w:pStyle w:val="SubLevel2"/>
      </w:pPr>
      <w:r w:rsidRPr="00F97336">
        <w:t>Employees covered by this schedule will be those who are unable to perform the range of duties to the competence level required within the class of work for which the employee is engaged under this award, because of the effects of a disability on their productive capacity and who meet the impairment criteria for receipt of a disability support pension.</w:t>
      </w:r>
    </w:p>
    <w:p w14:paraId="188F7910" w14:textId="77777777" w:rsidR="007B7B8B" w:rsidRPr="00F97336" w:rsidRDefault="007B7B8B" w:rsidP="00161102">
      <w:pPr>
        <w:pStyle w:val="SubLevel2"/>
      </w:pPr>
      <w:r w:rsidRPr="00F97336">
        <w:t>This schedule does not apply to any existing employee who has a claim against the employer which is subject to the provisions of workers compensation legislation or any provision of this award relating to the rehabilitation of employees who are injured in the course of their employment.</w:t>
      </w:r>
    </w:p>
    <w:p w14:paraId="53240752" w14:textId="77777777" w:rsidR="007B7B8B" w:rsidRPr="00F97336" w:rsidRDefault="007B7B8B" w:rsidP="00CA75BD">
      <w:pPr>
        <w:pStyle w:val="SubLevel1Bold"/>
      </w:pPr>
      <w:r w:rsidRPr="00F97336">
        <w:lastRenderedPageBreak/>
        <w:t>Supported wage rates</w:t>
      </w:r>
    </w:p>
    <w:p w14:paraId="2839AA95" w14:textId="77777777" w:rsidR="007B7B8B" w:rsidRPr="00F97336" w:rsidRDefault="007B7B8B" w:rsidP="00CA75BD">
      <w:pPr>
        <w:pStyle w:val="SubLevel2"/>
        <w:keepNext/>
      </w:pPr>
      <w:r w:rsidRPr="00F97336">
        <w:t>Employees to whom this schedule applies will be paid the applicable percentage of the relevant minimum wage according to the following schedule:</w:t>
      </w:r>
    </w:p>
    <w:tbl>
      <w:tblPr>
        <w:tblW w:w="0" w:type="auto"/>
        <w:tblInd w:w="8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0" w:type="dxa"/>
          <w:right w:w="170" w:type="dxa"/>
        </w:tblCellMar>
        <w:tblLook w:val="01E0" w:firstRow="1" w:lastRow="1" w:firstColumn="1" w:lastColumn="1" w:noHBand="0" w:noVBand="0"/>
      </w:tblPr>
      <w:tblGrid>
        <w:gridCol w:w="3539"/>
        <w:gridCol w:w="3121"/>
      </w:tblGrid>
      <w:tr w:rsidR="007B7B8B" w:rsidRPr="00F97336" w14:paraId="43DCBF2F" w14:textId="77777777" w:rsidTr="00F503A3">
        <w:trPr>
          <w:tblHeader/>
        </w:trPr>
        <w:tc>
          <w:tcPr>
            <w:tcW w:w="3539" w:type="dxa"/>
          </w:tcPr>
          <w:p w14:paraId="4751EF25" w14:textId="72FB453D" w:rsidR="007B7B8B" w:rsidRPr="00F97336" w:rsidRDefault="007B7B8B" w:rsidP="00CA75BD">
            <w:pPr>
              <w:pStyle w:val="AMODTable"/>
              <w:keepNext/>
              <w:jc w:val="center"/>
              <w:rPr>
                <w:b/>
                <w:bCs/>
              </w:rPr>
            </w:pPr>
            <w:r w:rsidRPr="00F97336">
              <w:rPr>
                <w:b/>
                <w:bCs/>
              </w:rPr>
              <w:t xml:space="preserve">Assessed capacity (clause </w:t>
            </w:r>
            <w:r w:rsidR="00385D9B" w:rsidRPr="00F97336">
              <w:rPr>
                <w:b/>
                <w:bCs/>
              </w:rPr>
              <w:fldChar w:fldCharType="begin"/>
            </w:r>
            <w:r w:rsidR="00385D9B" w:rsidRPr="00F97336">
              <w:rPr>
                <w:b/>
                <w:bCs/>
              </w:rPr>
              <w:instrText xml:space="preserve"> REF _Ref226165170 \r \h  \* MERGEFORMAT </w:instrText>
            </w:r>
            <w:r w:rsidR="00385D9B" w:rsidRPr="00F97336">
              <w:rPr>
                <w:b/>
                <w:bCs/>
              </w:rPr>
            </w:r>
            <w:r w:rsidR="00385D9B" w:rsidRPr="00F97336">
              <w:rPr>
                <w:b/>
                <w:bCs/>
              </w:rPr>
              <w:fldChar w:fldCharType="separate"/>
            </w:r>
            <w:r w:rsidR="000B0153">
              <w:rPr>
                <w:b/>
                <w:bCs/>
              </w:rPr>
              <w:t>D.5</w:t>
            </w:r>
            <w:r w:rsidR="00385D9B" w:rsidRPr="00F97336">
              <w:rPr>
                <w:b/>
                <w:bCs/>
              </w:rPr>
              <w:fldChar w:fldCharType="end"/>
            </w:r>
            <w:r w:rsidRPr="00F97336">
              <w:rPr>
                <w:b/>
                <w:bCs/>
              </w:rPr>
              <w:t>)</w:t>
            </w:r>
          </w:p>
          <w:p w14:paraId="2D503031" w14:textId="77777777" w:rsidR="007B7B8B" w:rsidRPr="00F97336" w:rsidRDefault="007B7B8B" w:rsidP="00F503A3">
            <w:pPr>
              <w:pStyle w:val="AMODTable"/>
              <w:jc w:val="center"/>
              <w:rPr>
                <w:b/>
                <w:bCs/>
              </w:rPr>
            </w:pPr>
            <w:r w:rsidRPr="00F97336">
              <w:rPr>
                <w:b/>
                <w:bCs/>
              </w:rPr>
              <w:t>%</w:t>
            </w:r>
          </w:p>
        </w:tc>
        <w:tc>
          <w:tcPr>
            <w:tcW w:w="3121" w:type="dxa"/>
          </w:tcPr>
          <w:p w14:paraId="785581CB" w14:textId="77777777" w:rsidR="007B7B8B" w:rsidRPr="00F97336" w:rsidRDefault="007B7B8B" w:rsidP="00CA75BD">
            <w:pPr>
              <w:pStyle w:val="AMODTable"/>
              <w:keepNext/>
              <w:jc w:val="center"/>
              <w:rPr>
                <w:b/>
                <w:bCs/>
              </w:rPr>
            </w:pPr>
            <w:r w:rsidRPr="00F97336">
              <w:rPr>
                <w:b/>
                <w:bCs/>
              </w:rPr>
              <w:t>Relevant minimum wage</w:t>
            </w:r>
          </w:p>
          <w:p w14:paraId="03613938" w14:textId="77777777" w:rsidR="007B7B8B" w:rsidRPr="00F97336" w:rsidRDefault="007B7B8B" w:rsidP="00F503A3">
            <w:pPr>
              <w:pStyle w:val="AMODTable"/>
              <w:jc w:val="center"/>
              <w:rPr>
                <w:b/>
                <w:bCs/>
              </w:rPr>
            </w:pPr>
            <w:r w:rsidRPr="00F97336">
              <w:rPr>
                <w:b/>
                <w:bCs/>
              </w:rPr>
              <w:t>%</w:t>
            </w:r>
          </w:p>
        </w:tc>
      </w:tr>
      <w:tr w:rsidR="007B7B8B" w:rsidRPr="00F97336" w14:paraId="7A5646CC" w14:textId="77777777" w:rsidTr="00F503A3">
        <w:tc>
          <w:tcPr>
            <w:tcW w:w="3539" w:type="dxa"/>
          </w:tcPr>
          <w:p w14:paraId="069F3D81" w14:textId="77777777" w:rsidR="007B7B8B" w:rsidRPr="00F97336" w:rsidRDefault="007B7B8B" w:rsidP="00F503A3">
            <w:pPr>
              <w:pStyle w:val="AMODTable"/>
              <w:jc w:val="center"/>
            </w:pPr>
            <w:r w:rsidRPr="00F97336">
              <w:t>10</w:t>
            </w:r>
          </w:p>
        </w:tc>
        <w:tc>
          <w:tcPr>
            <w:tcW w:w="3121" w:type="dxa"/>
          </w:tcPr>
          <w:p w14:paraId="26071FA8" w14:textId="77777777" w:rsidR="007B7B8B" w:rsidRPr="00F97336" w:rsidRDefault="007B7B8B" w:rsidP="00F503A3">
            <w:pPr>
              <w:pStyle w:val="AMODTable"/>
              <w:jc w:val="center"/>
            </w:pPr>
            <w:r w:rsidRPr="00F97336">
              <w:t>10</w:t>
            </w:r>
          </w:p>
        </w:tc>
      </w:tr>
      <w:tr w:rsidR="007B7B8B" w:rsidRPr="00F97336" w14:paraId="7329EC83" w14:textId="77777777" w:rsidTr="00F503A3">
        <w:tc>
          <w:tcPr>
            <w:tcW w:w="3539" w:type="dxa"/>
          </w:tcPr>
          <w:p w14:paraId="5AE6E6FC" w14:textId="77777777" w:rsidR="007B7B8B" w:rsidRPr="00F97336" w:rsidRDefault="007B7B8B" w:rsidP="00CA75BD">
            <w:pPr>
              <w:pStyle w:val="AMODTable"/>
              <w:jc w:val="center"/>
            </w:pPr>
            <w:r w:rsidRPr="00F97336">
              <w:t>20</w:t>
            </w:r>
          </w:p>
        </w:tc>
        <w:tc>
          <w:tcPr>
            <w:tcW w:w="3121" w:type="dxa"/>
          </w:tcPr>
          <w:p w14:paraId="67383A85" w14:textId="77777777" w:rsidR="007B7B8B" w:rsidRPr="00F97336" w:rsidRDefault="007B7B8B" w:rsidP="00CA75BD">
            <w:pPr>
              <w:pStyle w:val="AMODTable"/>
              <w:jc w:val="center"/>
            </w:pPr>
            <w:r w:rsidRPr="00F97336">
              <w:t>20</w:t>
            </w:r>
          </w:p>
        </w:tc>
      </w:tr>
      <w:tr w:rsidR="007B7B8B" w:rsidRPr="00F97336" w14:paraId="1F715FEF" w14:textId="77777777" w:rsidTr="00F503A3">
        <w:tc>
          <w:tcPr>
            <w:tcW w:w="3539" w:type="dxa"/>
          </w:tcPr>
          <w:p w14:paraId="2A634285" w14:textId="77777777" w:rsidR="007B7B8B" w:rsidRPr="00F97336" w:rsidRDefault="007B7B8B" w:rsidP="00CA75BD">
            <w:pPr>
              <w:pStyle w:val="AMODTable"/>
              <w:jc w:val="center"/>
            </w:pPr>
            <w:r w:rsidRPr="00F97336">
              <w:t>30</w:t>
            </w:r>
          </w:p>
        </w:tc>
        <w:tc>
          <w:tcPr>
            <w:tcW w:w="3121" w:type="dxa"/>
          </w:tcPr>
          <w:p w14:paraId="3CFBB591" w14:textId="77777777" w:rsidR="007B7B8B" w:rsidRPr="00F97336" w:rsidRDefault="007B7B8B" w:rsidP="00CA75BD">
            <w:pPr>
              <w:pStyle w:val="AMODTable"/>
              <w:jc w:val="center"/>
            </w:pPr>
            <w:r w:rsidRPr="00F97336">
              <w:t>30</w:t>
            </w:r>
          </w:p>
        </w:tc>
      </w:tr>
      <w:tr w:rsidR="007B7B8B" w:rsidRPr="00F97336" w14:paraId="746E935C" w14:textId="77777777" w:rsidTr="00F503A3">
        <w:tc>
          <w:tcPr>
            <w:tcW w:w="3539" w:type="dxa"/>
          </w:tcPr>
          <w:p w14:paraId="5B7A08A6" w14:textId="77777777" w:rsidR="007B7B8B" w:rsidRPr="00F97336" w:rsidRDefault="007B7B8B" w:rsidP="00CA75BD">
            <w:pPr>
              <w:pStyle w:val="AMODTable"/>
              <w:jc w:val="center"/>
            </w:pPr>
            <w:r w:rsidRPr="00F97336">
              <w:t>40</w:t>
            </w:r>
          </w:p>
        </w:tc>
        <w:tc>
          <w:tcPr>
            <w:tcW w:w="3121" w:type="dxa"/>
          </w:tcPr>
          <w:p w14:paraId="73AAA450" w14:textId="77777777" w:rsidR="007B7B8B" w:rsidRPr="00F97336" w:rsidRDefault="007B7B8B" w:rsidP="00CA75BD">
            <w:pPr>
              <w:pStyle w:val="AMODTable"/>
              <w:jc w:val="center"/>
            </w:pPr>
            <w:r w:rsidRPr="00F97336">
              <w:t>40</w:t>
            </w:r>
          </w:p>
        </w:tc>
      </w:tr>
      <w:tr w:rsidR="007B7B8B" w:rsidRPr="00F97336" w14:paraId="3381415E" w14:textId="77777777" w:rsidTr="00F503A3">
        <w:tc>
          <w:tcPr>
            <w:tcW w:w="3539" w:type="dxa"/>
          </w:tcPr>
          <w:p w14:paraId="51182BD4" w14:textId="77777777" w:rsidR="007B7B8B" w:rsidRPr="00F97336" w:rsidRDefault="007B7B8B" w:rsidP="00CA75BD">
            <w:pPr>
              <w:pStyle w:val="AMODTable"/>
              <w:jc w:val="center"/>
            </w:pPr>
            <w:r w:rsidRPr="00F97336">
              <w:t>50</w:t>
            </w:r>
          </w:p>
        </w:tc>
        <w:tc>
          <w:tcPr>
            <w:tcW w:w="3121" w:type="dxa"/>
          </w:tcPr>
          <w:p w14:paraId="27564427" w14:textId="77777777" w:rsidR="007B7B8B" w:rsidRPr="00F97336" w:rsidRDefault="007B7B8B" w:rsidP="00CA75BD">
            <w:pPr>
              <w:pStyle w:val="AMODTable"/>
              <w:jc w:val="center"/>
            </w:pPr>
            <w:r w:rsidRPr="00F97336">
              <w:t>50</w:t>
            </w:r>
          </w:p>
        </w:tc>
      </w:tr>
      <w:tr w:rsidR="007B7B8B" w:rsidRPr="00F97336" w14:paraId="4E46967D" w14:textId="77777777" w:rsidTr="00F503A3">
        <w:tc>
          <w:tcPr>
            <w:tcW w:w="3539" w:type="dxa"/>
          </w:tcPr>
          <w:p w14:paraId="00B58BA5" w14:textId="77777777" w:rsidR="007B7B8B" w:rsidRPr="00F97336" w:rsidRDefault="007B7B8B" w:rsidP="00CA75BD">
            <w:pPr>
              <w:pStyle w:val="AMODTable"/>
              <w:jc w:val="center"/>
            </w:pPr>
            <w:r w:rsidRPr="00F97336">
              <w:t>60</w:t>
            </w:r>
          </w:p>
        </w:tc>
        <w:tc>
          <w:tcPr>
            <w:tcW w:w="3121" w:type="dxa"/>
          </w:tcPr>
          <w:p w14:paraId="4FBAD9E9" w14:textId="77777777" w:rsidR="007B7B8B" w:rsidRPr="00F97336" w:rsidRDefault="007B7B8B" w:rsidP="00CA75BD">
            <w:pPr>
              <w:pStyle w:val="AMODTable"/>
              <w:jc w:val="center"/>
            </w:pPr>
            <w:r w:rsidRPr="00F97336">
              <w:t>60</w:t>
            </w:r>
          </w:p>
        </w:tc>
      </w:tr>
      <w:tr w:rsidR="007B7B8B" w:rsidRPr="00F97336" w14:paraId="3AD3DC2F" w14:textId="77777777" w:rsidTr="00F503A3">
        <w:tc>
          <w:tcPr>
            <w:tcW w:w="3539" w:type="dxa"/>
          </w:tcPr>
          <w:p w14:paraId="05080C5C" w14:textId="77777777" w:rsidR="007B7B8B" w:rsidRPr="00F97336" w:rsidRDefault="007B7B8B" w:rsidP="00CA75BD">
            <w:pPr>
              <w:pStyle w:val="AMODTable"/>
              <w:jc w:val="center"/>
            </w:pPr>
            <w:r w:rsidRPr="00F97336">
              <w:t>70</w:t>
            </w:r>
          </w:p>
        </w:tc>
        <w:tc>
          <w:tcPr>
            <w:tcW w:w="3121" w:type="dxa"/>
          </w:tcPr>
          <w:p w14:paraId="20CEDBD2" w14:textId="77777777" w:rsidR="007B7B8B" w:rsidRPr="00F97336" w:rsidRDefault="007B7B8B" w:rsidP="00CA75BD">
            <w:pPr>
              <w:pStyle w:val="AMODTable"/>
              <w:jc w:val="center"/>
            </w:pPr>
            <w:r w:rsidRPr="00F97336">
              <w:t>70</w:t>
            </w:r>
          </w:p>
        </w:tc>
      </w:tr>
      <w:tr w:rsidR="007B7B8B" w:rsidRPr="00F97336" w14:paraId="44B8BBF0" w14:textId="77777777" w:rsidTr="00F503A3">
        <w:tc>
          <w:tcPr>
            <w:tcW w:w="3539" w:type="dxa"/>
          </w:tcPr>
          <w:p w14:paraId="6CB2C931" w14:textId="77777777" w:rsidR="007B7B8B" w:rsidRPr="00F97336" w:rsidRDefault="007B7B8B" w:rsidP="00CA75BD">
            <w:pPr>
              <w:pStyle w:val="AMODTable"/>
              <w:jc w:val="center"/>
            </w:pPr>
            <w:r w:rsidRPr="00F97336">
              <w:t>80</w:t>
            </w:r>
          </w:p>
        </w:tc>
        <w:tc>
          <w:tcPr>
            <w:tcW w:w="3121" w:type="dxa"/>
          </w:tcPr>
          <w:p w14:paraId="21DD6001" w14:textId="77777777" w:rsidR="007B7B8B" w:rsidRPr="00F97336" w:rsidRDefault="007B7B8B" w:rsidP="00CA75BD">
            <w:pPr>
              <w:pStyle w:val="AMODTable"/>
              <w:jc w:val="center"/>
            </w:pPr>
            <w:r w:rsidRPr="00F97336">
              <w:t>80</w:t>
            </w:r>
          </w:p>
        </w:tc>
      </w:tr>
      <w:tr w:rsidR="007B7B8B" w:rsidRPr="00F97336" w14:paraId="1B869A8E" w14:textId="77777777" w:rsidTr="00F503A3">
        <w:tc>
          <w:tcPr>
            <w:tcW w:w="3539" w:type="dxa"/>
          </w:tcPr>
          <w:p w14:paraId="7E0EBB27" w14:textId="77777777" w:rsidR="007B7B8B" w:rsidRPr="00F97336" w:rsidRDefault="007B7B8B" w:rsidP="00CA75BD">
            <w:pPr>
              <w:pStyle w:val="AMODTable"/>
              <w:jc w:val="center"/>
            </w:pPr>
            <w:r w:rsidRPr="00F97336">
              <w:t>90</w:t>
            </w:r>
          </w:p>
        </w:tc>
        <w:tc>
          <w:tcPr>
            <w:tcW w:w="3121" w:type="dxa"/>
          </w:tcPr>
          <w:p w14:paraId="162EC6A0" w14:textId="77777777" w:rsidR="007B7B8B" w:rsidRPr="00F97336" w:rsidRDefault="007B7B8B" w:rsidP="00CA75BD">
            <w:pPr>
              <w:pStyle w:val="AMODTable"/>
              <w:jc w:val="center"/>
            </w:pPr>
            <w:r w:rsidRPr="00F97336">
              <w:t>90</w:t>
            </w:r>
          </w:p>
        </w:tc>
      </w:tr>
    </w:tbl>
    <w:p w14:paraId="01EB8CD0" w14:textId="6D7BD7C3" w:rsidR="005F5E66" w:rsidRPr="00F97336" w:rsidRDefault="005F5E66" w:rsidP="005F5E66">
      <w:pPr>
        <w:pStyle w:val="History"/>
      </w:pPr>
      <w:r w:rsidRPr="00F97336">
        <w:t xml:space="preserve">[D.4.2 varied by </w:t>
      </w:r>
      <w:hyperlink r:id="rId286" w:history="1">
        <w:r w:rsidRPr="00F97336">
          <w:rPr>
            <w:rStyle w:val="Hyperlink"/>
          </w:rPr>
          <w:t>PR729672</w:t>
        </w:r>
      </w:hyperlink>
      <w:r w:rsidR="00BF3BF8" w:rsidRPr="00F97336">
        <w:t xml:space="preserve">, </w:t>
      </w:r>
      <w:hyperlink r:id="rId287" w:history="1">
        <w:r w:rsidR="00BF3BF8" w:rsidRPr="00F97336">
          <w:rPr>
            <w:rStyle w:val="Hyperlink"/>
          </w:rPr>
          <w:t>PR742256</w:t>
        </w:r>
      </w:hyperlink>
      <w:r w:rsidR="005E14A9">
        <w:rPr>
          <w:szCs w:val="20"/>
        </w:rPr>
        <w:t xml:space="preserve">, </w:t>
      </w:r>
      <w:hyperlink r:id="rId288" w:history="1">
        <w:r w:rsidR="005E14A9" w:rsidRPr="00FC041C">
          <w:rPr>
            <w:rStyle w:val="Hyperlink"/>
          </w:rPr>
          <w:t>PR762969</w:t>
        </w:r>
      </w:hyperlink>
      <w:r w:rsidR="00100DD6">
        <w:t>,</w:t>
      </w:r>
      <w:r w:rsidR="00100DD6">
        <w:rPr>
          <w:lang w:val="en-GB"/>
        </w:rPr>
        <w:t xml:space="preserve"> </w:t>
      </w:r>
      <w:hyperlink r:id="rId289" w:history="1">
        <w:r w:rsidR="00100DD6">
          <w:rPr>
            <w:rStyle w:val="Hyperlink"/>
            <w:lang w:val="en-GB"/>
          </w:rPr>
          <w:t>PR774051</w:t>
        </w:r>
      </w:hyperlink>
      <w:r w:rsidR="005E14A9">
        <w:rPr>
          <w:lang w:val="en-GB"/>
        </w:rPr>
        <w:t xml:space="preserve"> ppc </w:t>
      </w:r>
      <w:r w:rsidR="00100DD6">
        <w:rPr>
          <w:lang w:val="en-GB"/>
        </w:rPr>
        <w:t>01Jul24</w:t>
      </w:r>
      <w:r w:rsidR="005E14A9">
        <w:t>]</w:t>
      </w:r>
    </w:p>
    <w:p w14:paraId="15E3F66E" w14:textId="2C6AC238" w:rsidR="007B7B8B" w:rsidRPr="00F97336" w:rsidRDefault="007B7B8B" w:rsidP="00161102">
      <w:pPr>
        <w:pStyle w:val="SubLevel2"/>
      </w:pPr>
      <w:r w:rsidRPr="00F97336">
        <w:t xml:space="preserve">Provided that the minimum amount payable must be not less than </w:t>
      </w:r>
      <w:r w:rsidRPr="00F97336">
        <w:rPr>
          <w:b/>
        </w:rPr>
        <w:t>$</w:t>
      </w:r>
      <w:r w:rsidR="005E14A9">
        <w:rPr>
          <w:b/>
        </w:rPr>
        <w:t>10</w:t>
      </w:r>
      <w:r w:rsidR="00100DD6">
        <w:rPr>
          <w:b/>
        </w:rPr>
        <w:t>6</w:t>
      </w:r>
      <w:r w:rsidRPr="00F97336">
        <w:t xml:space="preserve"> per week.</w:t>
      </w:r>
    </w:p>
    <w:p w14:paraId="6571A051" w14:textId="77777777" w:rsidR="007B7B8B" w:rsidRPr="00F97336" w:rsidRDefault="007B7B8B" w:rsidP="00161102">
      <w:pPr>
        <w:pStyle w:val="SubLevel2"/>
      </w:pPr>
      <w:r w:rsidRPr="00F97336">
        <w:t>Where an employee</w:t>
      </w:r>
      <w:r w:rsidR="002030C8" w:rsidRPr="00F97336">
        <w:t>’</w:t>
      </w:r>
      <w:r w:rsidRPr="00F97336">
        <w:t xml:space="preserve">s assessed capacity is </w:t>
      </w:r>
      <w:r w:rsidRPr="00F97336">
        <w:rPr>
          <w:b/>
          <w:bCs/>
        </w:rPr>
        <w:t>10%</w:t>
      </w:r>
      <w:r w:rsidRPr="00F97336">
        <w:t>, they must receive a high degree of assistance and support.</w:t>
      </w:r>
    </w:p>
    <w:p w14:paraId="532032C5" w14:textId="77777777" w:rsidR="007B7B8B" w:rsidRPr="00F97336" w:rsidRDefault="007B7B8B" w:rsidP="004B13E2">
      <w:pPr>
        <w:pStyle w:val="SubLevel1Bold"/>
      </w:pPr>
      <w:bookmarkStart w:id="416" w:name="_Ref226165170"/>
      <w:r w:rsidRPr="00F97336">
        <w:t>Assessment of capacity</w:t>
      </w:r>
      <w:bookmarkEnd w:id="416"/>
    </w:p>
    <w:p w14:paraId="15488643" w14:textId="77777777" w:rsidR="007B7B8B" w:rsidRPr="00F97336" w:rsidRDefault="007B7B8B" w:rsidP="00161102">
      <w:pPr>
        <w:pStyle w:val="SubLevel2"/>
      </w:pPr>
      <w:r w:rsidRPr="00F97336">
        <w:t xml:space="preserve">For the purpose of establishing the percentage of the relevant minimum wage, the productive capacity of the employee will be assessed in accordance with the </w:t>
      </w:r>
      <w:r w:rsidR="00142EE8" w:rsidRPr="00F97336">
        <w:t>SWS</w:t>
      </w:r>
      <w:r w:rsidRPr="00F97336">
        <w:t xml:space="preserve"> by an approved assessor, having consulted the employer and employee and, if the employee so desires, a union which the employee is eligible to join.</w:t>
      </w:r>
    </w:p>
    <w:p w14:paraId="1A5371E3" w14:textId="079EC0AE" w:rsidR="007B7B8B" w:rsidRPr="00F97336" w:rsidRDefault="007B7B8B" w:rsidP="00161102">
      <w:pPr>
        <w:pStyle w:val="SubLevel2"/>
      </w:pPr>
      <w:r w:rsidRPr="00F97336">
        <w:t xml:space="preserve">All assessments made under this schedule must be documented in an SWS wage assessment agreement, and retained by the employer as a time and wages record in accordance with the </w:t>
      </w:r>
      <w:hyperlink r:id="rId290" w:history="1">
        <w:r w:rsidR="00BF5045" w:rsidRPr="00F97336">
          <w:rPr>
            <w:rStyle w:val="Hyperlink"/>
          </w:rPr>
          <w:t>Act</w:t>
        </w:r>
      </w:hyperlink>
      <w:r w:rsidRPr="00F97336">
        <w:t>.</w:t>
      </w:r>
    </w:p>
    <w:p w14:paraId="0E44D820" w14:textId="77777777" w:rsidR="007B7B8B" w:rsidRPr="00F97336" w:rsidRDefault="007B7B8B" w:rsidP="004B13E2">
      <w:pPr>
        <w:pStyle w:val="SubLevel1Bold"/>
      </w:pPr>
      <w:r w:rsidRPr="00F97336">
        <w:t>Lodgement of SWS wage assessment agreement</w:t>
      </w:r>
    </w:p>
    <w:p w14:paraId="0224021F" w14:textId="77777777" w:rsidR="007B7B8B" w:rsidRPr="00F97336" w:rsidRDefault="007B7B8B" w:rsidP="00161102">
      <w:pPr>
        <w:pStyle w:val="SubLevel2"/>
      </w:pPr>
      <w:r w:rsidRPr="00F97336">
        <w:t xml:space="preserve">All SWS wage assessment agreements under the conditions of this schedule, including the appropriate percentage of the relevant minimum wage to be paid to the employee, must be lodged by the employer with </w:t>
      </w:r>
      <w:r w:rsidR="00971E8C" w:rsidRPr="00F97336">
        <w:t xml:space="preserve">the </w:t>
      </w:r>
      <w:r w:rsidRPr="00F97336">
        <w:t xml:space="preserve">Fair Work </w:t>
      </w:r>
      <w:r w:rsidR="00971E8C" w:rsidRPr="00F97336">
        <w:t>Commission</w:t>
      </w:r>
      <w:r w:rsidRPr="00F97336">
        <w:t>.</w:t>
      </w:r>
    </w:p>
    <w:p w14:paraId="3A71FF1B" w14:textId="77777777" w:rsidR="007B7B8B" w:rsidRPr="00F97336" w:rsidRDefault="007B7B8B" w:rsidP="00161102">
      <w:pPr>
        <w:pStyle w:val="SubLevel2"/>
      </w:pPr>
      <w:r w:rsidRPr="00F97336">
        <w:t xml:space="preserve">All SWS wage assessment agreements must be agreed and signed by the employee and employer parties to the assessment. Where a union which has an interest in the award is not a party to the assessment, the assessment will be referred by </w:t>
      </w:r>
      <w:r w:rsidR="00971E8C" w:rsidRPr="00F97336">
        <w:t>the Fair Work Commission</w:t>
      </w:r>
      <w:r w:rsidRPr="00F97336">
        <w:t xml:space="preserve"> to the union by certified mail and the agreement will take effect unless an objection is notified to </w:t>
      </w:r>
      <w:r w:rsidR="00971E8C" w:rsidRPr="00F97336">
        <w:t>the Fair Work Commission</w:t>
      </w:r>
      <w:r w:rsidRPr="00F97336">
        <w:t xml:space="preserve"> within 10 working days.</w:t>
      </w:r>
    </w:p>
    <w:p w14:paraId="42549038" w14:textId="77777777" w:rsidR="007B7B8B" w:rsidRPr="00F97336" w:rsidRDefault="007B7B8B" w:rsidP="004B13E2">
      <w:pPr>
        <w:pStyle w:val="SubLevel1Bold"/>
      </w:pPr>
      <w:r w:rsidRPr="00F97336">
        <w:lastRenderedPageBreak/>
        <w:t>Review of assessment</w:t>
      </w:r>
    </w:p>
    <w:p w14:paraId="412D83EB" w14:textId="77777777" w:rsidR="007B7B8B" w:rsidRPr="00F97336" w:rsidRDefault="007B7B8B" w:rsidP="00F503A3">
      <w:pPr>
        <w:pStyle w:val="Block1"/>
      </w:pPr>
      <w:r w:rsidRPr="00F97336">
        <w:t xml:space="preserve">The assessment of the applicable percentage should be subject to annual or more frequent review on the basis of a reasonable request for such a review. The process of review must be in accordance with the procedures for assessing capacity under the </w:t>
      </w:r>
      <w:r w:rsidR="00142EE8" w:rsidRPr="00F97336">
        <w:t>SWS</w:t>
      </w:r>
      <w:r w:rsidRPr="00F97336">
        <w:t>.</w:t>
      </w:r>
    </w:p>
    <w:p w14:paraId="0A2AA478" w14:textId="77777777" w:rsidR="007B7B8B" w:rsidRPr="00F97336" w:rsidRDefault="007B7B8B" w:rsidP="004B13E2">
      <w:pPr>
        <w:pStyle w:val="SubLevel1Bold"/>
      </w:pPr>
      <w:r w:rsidRPr="00F97336">
        <w:t>Other terms and conditions of employment</w:t>
      </w:r>
    </w:p>
    <w:p w14:paraId="20F437C2" w14:textId="77777777" w:rsidR="007B7B8B" w:rsidRPr="00F97336" w:rsidRDefault="007B7B8B" w:rsidP="00F503A3">
      <w:pPr>
        <w:pStyle w:val="Block1"/>
      </w:pPr>
      <w:r w:rsidRPr="00F97336">
        <w:t>Where an assessment has been made, the applicable percentage will apply to the relevant minimum wage only. Employees covered by the provisions of this schedule will be entitled to the same terms and conditions of employment as other workers covered by this award on a pro rata basis.</w:t>
      </w:r>
    </w:p>
    <w:p w14:paraId="540BCEBD" w14:textId="77777777" w:rsidR="007B7B8B" w:rsidRPr="00F97336" w:rsidRDefault="007B7B8B" w:rsidP="004B13E2">
      <w:pPr>
        <w:pStyle w:val="SubLevel1Bold"/>
      </w:pPr>
      <w:r w:rsidRPr="00F97336">
        <w:t>Workplace adjustment</w:t>
      </w:r>
    </w:p>
    <w:p w14:paraId="64070A84" w14:textId="77777777" w:rsidR="007B7B8B" w:rsidRPr="00F97336" w:rsidRDefault="007B7B8B" w:rsidP="00F503A3">
      <w:pPr>
        <w:pStyle w:val="Block1"/>
      </w:pPr>
      <w:r w:rsidRPr="00F97336">
        <w:t>An employer wishing to employ a person under the provisions of this schedule must take reasonable steps to make changes in the workplace to enhance the employee</w:t>
      </w:r>
      <w:r w:rsidR="002030C8" w:rsidRPr="00F97336">
        <w:t>’</w:t>
      </w:r>
      <w:r w:rsidRPr="00F97336">
        <w:t>s capacity to do the job. Changes may involve re-design of job duties, working time arrangements and work organisation in consultation with other workers in the area.</w:t>
      </w:r>
    </w:p>
    <w:p w14:paraId="7D2B4C55" w14:textId="77777777" w:rsidR="007B7B8B" w:rsidRPr="00F97336" w:rsidRDefault="007B7B8B" w:rsidP="004B13E2">
      <w:pPr>
        <w:pStyle w:val="SubLevel1Bold"/>
      </w:pPr>
      <w:bookmarkStart w:id="417" w:name="_Ref30163031"/>
      <w:r w:rsidRPr="00F97336">
        <w:t>Trial period</w:t>
      </w:r>
      <w:bookmarkEnd w:id="417"/>
    </w:p>
    <w:p w14:paraId="011C45AE" w14:textId="098753DD" w:rsidR="007B7B8B" w:rsidRPr="00F97336" w:rsidRDefault="007B7B8B" w:rsidP="00161102">
      <w:pPr>
        <w:pStyle w:val="SubLevel2"/>
      </w:pPr>
      <w:r w:rsidRPr="00F97336">
        <w:t>In order for an adequate assessment of the employee</w:t>
      </w:r>
      <w:r w:rsidR="002030C8" w:rsidRPr="00F97336">
        <w:t>’</w:t>
      </w:r>
      <w:r w:rsidRPr="00F97336">
        <w:t>s capacity to be made, an employer may employ a person under the provisions of this schedule for a trial period not exceeding 12 weeks, except that in some cases additional work adjustment time (not exceeding</w:t>
      </w:r>
      <w:r w:rsidR="005B5C91" w:rsidRPr="00F97336">
        <w:t xml:space="preserve"> </w:t>
      </w:r>
      <w:r w:rsidR="00C30149" w:rsidRPr="00F97336">
        <w:t>4</w:t>
      </w:r>
      <w:r w:rsidRPr="00F97336">
        <w:t xml:space="preserve"> weeks) may be needed.</w:t>
      </w:r>
    </w:p>
    <w:p w14:paraId="34A9CDCC" w14:textId="0B139F93" w:rsidR="007B7B8B" w:rsidRPr="00F97336" w:rsidRDefault="007B7B8B" w:rsidP="00161102">
      <w:pPr>
        <w:pStyle w:val="SubLevel2"/>
      </w:pPr>
      <w:r w:rsidRPr="00F97336">
        <w:t>During that trial period the assessment of capacity will be undertaken and the percentage of the relevant minimum wage for a continuing employment relationship will be determined.</w:t>
      </w:r>
    </w:p>
    <w:p w14:paraId="0ADD7650" w14:textId="5CA1510E" w:rsidR="005F5E66" w:rsidRPr="00F97336" w:rsidRDefault="005F5E66" w:rsidP="005F5E66">
      <w:pPr>
        <w:pStyle w:val="History"/>
      </w:pPr>
      <w:r w:rsidRPr="00F97336">
        <w:t xml:space="preserve">[D.10.3 varied by </w:t>
      </w:r>
      <w:hyperlink r:id="rId291" w:history="1">
        <w:r w:rsidRPr="00F97336">
          <w:rPr>
            <w:rStyle w:val="Hyperlink"/>
          </w:rPr>
          <w:t>PR729672</w:t>
        </w:r>
      </w:hyperlink>
      <w:r w:rsidR="00745CC9" w:rsidRPr="00F97336">
        <w:t xml:space="preserve">, </w:t>
      </w:r>
      <w:hyperlink r:id="rId292" w:history="1">
        <w:r w:rsidR="00745CC9" w:rsidRPr="00F97336">
          <w:rPr>
            <w:rStyle w:val="Hyperlink"/>
          </w:rPr>
          <w:t>PR742256</w:t>
        </w:r>
      </w:hyperlink>
      <w:r w:rsidR="005E14A9">
        <w:rPr>
          <w:szCs w:val="20"/>
        </w:rPr>
        <w:t xml:space="preserve">, </w:t>
      </w:r>
      <w:hyperlink r:id="rId293" w:history="1">
        <w:r w:rsidR="005E14A9" w:rsidRPr="00FC041C">
          <w:rPr>
            <w:rStyle w:val="Hyperlink"/>
          </w:rPr>
          <w:t>PR762969</w:t>
        </w:r>
      </w:hyperlink>
      <w:r w:rsidR="006C7543">
        <w:t>,</w:t>
      </w:r>
      <w:r w:rsidR="006C7543">
        <w:rPr>
          <w:lang w:val="en-GB"/>
        </w:rPr>
        <w:t xml:space="preserve"> </w:t>
      </w:r>
      <w:hyperlink r:id="rId294" w:history="1">
        <w:r w:rsidR="006C7543">
          <w:rPr>
            <w:rStyle w:val="Hyperlink"/>
            <w:lang w:val="en-GB"/>
          </w:rPr>
          <w:t>PR774051</w:t>
        </w:r>
      </w:hyperlink>
      <w:r w:rsidR="005E14A9">
        <w:rPr>
          <w:lang w:val="en-GB"/>
        </w:rPr>
        <w:t xml:space="preserve"> ppc </w:t>
      </w:r>
      <w:r w:rsidR="006C7543">
        <w:rPr>
          <w:lang w:val="en-GB"/>
        </w:rPr>
        <w:t>01Jul24</w:t>
      </w:r>
      <w:r w:rsidR="005E14A9">
        <w:t>]</w:t>
      </w:r>
    </w:p>
    <w:p w14:paraId="7148DDAE" w14:textId="5C795196" w:rsidR="007B7B8B" w:rsidRPr="00F97336" w:rsidRDefault="007B7B8B" w:rsidP="00161102">
      <w:pPr>
        <w:pStyle w:val="SubLevel2"/>
      </w:pPr>
      <w:r w:rsidRPr="00F97336">
        <w:t>The minimum amount payable to the employee during the trial</w:t>
      </w:r>
      <w:r w:rsidR="0018086D" w:rsidRPr="00F97336">
        <w:t xml:space="preserve"> period must be no </w:t>
      </w:r>
      <w:r w:rsidR="008C3F2A" w:rsidRPr="00F97336">
        <w:t xml:space="preserve">less than </w:t>
      </w:r>
      <w:r w:rsidR="008C3F2A" w:rsidRPr="00F97336">
        <w:rPr>
          <w:b/>
        </w:rPr>
        <w:t>$</w:t>
      </w:r>
      <w:r w:rsidR="00B96238">
        <w:rPr>
          <w:b/>
        </w:rPr>
        <w:t>10</w:t>
      </w:r>
      <w:r w:rsidR="006C7543">
        <w:rPr>
          <w:b/>
        </w:rPr>
        <w:t>6</w:t>
      </w:r>
      <w:r w:rsidRPr="00F97336">
        <w:t xml:space="preserve"> per week.</w:t>
      </w:r>
    </w:p>
    <w:p w14:paraId="136D4800" w14:textId="77777777" w:rsidR="007B7B8B" w:rsidRPr="00F97336" w:rsidRDefault="007B7B8B" w:rsidP="00161102">
      <w:pPr>
        <w:pStyle w:val="SubLevel2"/>
      </w:pPr>
      <w:r w:rsidRPr="00F97336">
        <w:t>Work trials should include induction or training as appropriate to the job being trialled.</w:t>
      </w:r>
    </w:p>
    <w:p w14:paraId="626FD388" w14:textId="6D69B174" w:rsidR="007B7B8B" w:rsidRPr="00F97336" w:rsidRDefault="007B7B8B" w:rsidP="00161102">
      <w:pPr>
        <w:pStyle w:val="SubLevel2"/>
      </w:pPr>
      <w:r w:rsidRPr="00F97336">
        <w:t>Where the employer and employee wish to establish a continuing employment relationship following the completion of the trial period, a further contract of employment will be entered into based on the outcome of assessment under clause </w:t>
      </w:r>
      <w:r w:rsidR="00682110" w:rsidRPr="00F97336">
        <w:fldChar w:fldCharType="begin"/>
      </w:r>
      <w:r w:rsidRPr="00F97336">
        <w:instrText xml:space="preserve"> REF _Ref226165170 \r \h </w:instrText>
      </w:r>
      <w:r w:rsidR="00C43476" w:rsidRPr="00F97336">
        <w:instrText xml:space="preserve"> \* MERGEFORMAT </w:instrText>
      </w:r>
      <w:r w:rsidR="00682110" w:rsidRPr="00F97336">
        <w:fldChar w:fldCharType="separate"/>
      </w:r>
      <w:r w:rsidR="000B0153">
        <w:t>D.5</w:t>
      </w:r>
      <w:r w:rsidR="00682110" w:rsidRPr="00F97336">
        <w:fldChar w:fldCharType="end"/>
      </w:r>
      <w:r w:rsidRPr="00F97336">
        <w:t>.</w:t>
      </w:r>
    </w:p>
    <w:p w14:paraId="7712F6B3" w14:textId="77777777" w:rsidR="00070E34" w:rsidRPr="00F97336" w:rsidRDefault="00070E34" w:rsidP="00161102">
      <w:r w:rsidRPr="00F97336">
        <w:t>   </w:t>
      </w:r>
    </w:p>
    <w:p w14:paraId="2D8F1941" w14:textId="77777777" w:rsidR="00070E34" w:rsidRPr="00F97336" w:rsidRDefault="00070E34" w:rsidP="00161102">
      <w:r w:rsidRPr="00F97336">
        <w:br w:type="page"/>
      </w:r>
    </w:p>
    <w:p w14:paraId="65C89F90" w14:textId="77777777" w:rsidR="00783317" w:rsidRPr="00F97336" w:rsidRDefault="000F41C2" w:rsidP="00076ADB">
      <w:pPr>
        <w:pStyle w:val="Subdocument"/>
        <w:rPr>
          <w:rFonts w:cs="Times New Roman"/>
        </w:rPr>
      </w:pPr>
      <w:bookmarkStart w:id="418" w:name="_Ref12981572"/>
      <w:bookmarkStart w:id="419" w:name="_Ref12981580"/>
      <w:bookmarkStart w:id="420" w:name="_Ref13038241"/>
      <w:bookmarkStart w:id="421" w:name="_Ref13038736"/>
      <w:bookmarkStart w:id="422" w:name="_Toc184810766"/>
      <w:r w:rsidRPr="00F97336">
        <w:rPr>
          <w:rFonts w:cs="Times New Roman"/>
        </w:rPr>
        <w:lastRenderedPageBreak/>
        <w:t>—</w:t>
      </w:r>
      <w:bookmarkStart w:id="423" w:name="sched_e"/>
      <w:r w:rsidR="00783317" w:rsidRPr="00F97336">
        <w:rPr>
          <w:rFonts w:cs="Times New Roman"/>
          <w:lang w:val="en-GB"/>
        </w:rPr>
        <w:t>Agreement for Time Off Instead of Payment for Overtime</w:t>
      </w:r>
      <w:bookmarkEnd w:id="418"/>
      <w:bookmarkEnd w:id="419"/>
      <w:bookmarkEnd w:id="420"/>
      <w:bookmarkEnd w:id="421"/>
      <w:bookmarkEnd w:id="422"/>
    </w:p>
    <w:bookmarkEnd w:id="423"/>
    <w:p w14:paraId="5C9E460E" w14:textId="728180F1" w:rsidR="00783317" w:rsidRPr="00F97336" w:rsidRDefault="00783317" w:rsidP="00783317">
      <w:pPr>
        <w:pStyle w:val="note"/>
        <w:rPr>
          <w:lang w:val="en-US"/>
        </w:rPr>
      </w:pPr>
      <w:r w:rsidRPr="00F97336">
        <w:rPr>
          <w:lang w:val="en-US"/>
        </w:rPr>
        <w:t xml:space="preserve">Link to PDF copy of </w:t>
      </w:r>
      <w:hyperlink r:id="rId295" w:history="1">
        <w:r w:rsidRPr="00F97336">
          <w:rPr>
            <w:rStyle w:val="Hyperlink"/>
            <w:lang w:val="en-US"/>
          </w:rPr>
          <w:t>Agreement for Time Off Instead of Payment for Overtime</w:t>
        </w:r>
      </w:hyperlink>
      <w:r w:rsidRPr="00F97336">
        <w:rPr>
          <w:lang w:val="en-US"/>
        </w:rPr>
        <w:t>.</w:t>
      </w:r>
    </w:p>
    <w:p w14:paraId="3EF272C2" w14:textId="77777777" w:rsidR="00783317" w:rsidRPr="00F97336" w:rsidRDefault="00783317" w:rsidP="00783317">
      <w:pPr>
        <w:spacing w:before="100" w:beforeAutospacing="1" w:after="100" w:afterAutospacing="1"/>
      </w:pPr>
    </w:p>
    <w:p w14:paraId="762956FD" w14:textId="77777777" w:rsidR="00783317" w:rsidRPr="00F97336" w:rsidRDefault="00783317" w:rsidP="00783317">
      <w:pPr>
        <w:spacing w:before="100" w:beforeAutospacing="1" w:after="100" w:afterAutospacing="1"/>
      </w:pPr>
      <w:r w:rsidRPr="00F97336">
        <w:t>Name of employee: _____________________________________________</w:t>
      </w:r>
    </w:p>
    <w:p w14:paraId="2AFB11EF" w14:textId="77777777" w:rsidR="00783317" w:rsidRPr="00F97336" w:rsidRDefault="00783317" w:rsidP="00783317">
      <w:pPr>
        <w:spacing w:before="100" w:beforeAutospacing="1" w:after="100" w:afterAutospacing="1"/>
      </w:pPr>
      <w:r w:rsidRPr="00F97336">
        <w:t>Name of employer: _____________________________________________</w:t>
      </w:r>
    </w:p>
    <w:p w14:paraId="7CEBD88F" w14:textId="77777777" w:rsidR="00783317" w:rsidRPr="00F97336" w:rsidRDefault="00783317" w:rsidP="00783317">
      <w:pPr>
        <w:spacing w:before="100" w:beforeAutospacing="1" w:after="100" w:afterAutospacing="1"/>
      </w:pPr>
      <w:r w:rsidRPr="00F97336">
        <w:rPr>
          <w:b/>
          <w:bCs/>
        </w:rPr>
        <w:t>The employer and employee agree that the employee may take time off instead of being paid for the following amount of overtime that has been worked by the employee:</w:t>
      </w:r>
    </w:p>
    <w:p w14:paraId="7EDFE4E0" w14:textId="77777777" w:rsidR="00783317" w:rsidRPr="00F97336" w:rsidRDefault="00783317" w:rsidP="00783317">
      <w:pPr>
        <w:spacing w:before="100" w:beforeAutospacing="1" w:after="100" w:afterAutospacing="1"/>
      </w:pPr>
      <w:r w:rsidRPr="00F97336">
        <w:t>Date and time overtime started: ___/___/20___ ____ am/pm</w:t>
      </w:r>
    </w:p>
    <w:p w14:paraId="6E5C5A30" w14:textId="77777777" w:rsidR="00783317" w:rsidRPr="00F97336" w:rsidRDefault="00783317" w:rsidP="00783317">
      <w:pPr>
        <w:spacing w:before="100" w:beforeAutospacing="1" w:after="100" w:afterAutospacing="1"/>
      </w:pPr>
      <w:r w:rsidRPr="00F97336">
        <w:t>Date and time overtime ended: ___/___/20___ ____ am/pm</w:t>
      </w:r>
    </w:p>
    <w:p w14:paraId="67FCC42B" w14:textId="77777777" w:rsidR="00783317" w:rsidRPr="00F97336" w:rsidRDefault="00783317" w:rsidP="00783317">
      <w:pPr>
        <w:spacing w:before="100" w:beforeAutospacing="1" w:after="100" w:afterAutospacing="1"/>
      </w:pPr>
      <w:r w:rsidRPr="00F97336">
        <w:t>Amount of overtime worked: _______ hours and ______ minutes</w:t>
      </w:r>
    </w:p>
    <w:p w14:paraId="66FE92A4" w14:textId="77777777" w:rsidR="00783317" w:rsidRPr="00F97336" w:rsidRDefault="00783317" w:rsidP="00783317">
      <w:pPr>
        <w:spacing w:before="100" w:beforeAutospacing="1" w:after="100" w:afterAutospacing="1"/>
      </w:pPr>
    </w:p>
    <w:p w14:paraId="4F4C826E" w14:textId="77777777" w:rsidR="00783317" w:rsidRPr="00F97336" w:rsidRDefault="00783317" w:rsidP="00783317">
      <w:pPr>
        <w:spacing w:before="100" w:beforeAutospacing="1" w:after="100" w:afterAutospacing="1"/>
      </w:pPr>
      <w:r w:rsidRPr="00F97336">
        <w:rPr>
          <w:b/>
          <w:bCs/>
        </w:rPr>
        <w:t xml:space="preserve">The employer and employee further agree that, if </w:t>
      </w:r>
      <w:r w:rsidRPr="00F97336">
        <w:rPr>
          <w:b/>
        </w:rPr>
        <w:t>requested by the employee at any time, the employer must pay the employee for overtime covered by this agreement but not taken as time off. Payment must be made at the overtime rate applying to the overtime when worked and must be made in the next pay period following the request.</w:t>
      </w:r>
    </w:p>
    <w:p w14:paraId="4534A288" w14:textId="77777777" w:rsidR="00783317" w:rsidRPr="00F97336" w:rsidRDefault="00783317" w:rsidP="00783317">
      <w:pPr>
        <w:spacing w:before="100" w:beforeAutospacing="1" w:after="100" w:afterAutospacing="1"/>
      </w:pPr>
    </w:p>
    <w:p w14:paraId="0F4C1CD1" w14:textId="77777777" w:rsidR="00783317" w:rsidRPr="00F97336" w:rsidRDefault="00783317" w:rsidP="00783317">
      <w:pPr>
        <w:spacing w:before="100" w:beforeAutospacing="1" w:after="100" w:afterAutospacing="1"/>
      </w:pPr>
      <w:r w:rsidRPr="00F97336">
        <w:t>Signature of employee: ________________________________________</w:t>
      </w:r>
    </w:p>
    <w:p w14:paraId="75FA367E" w14:textId="77777777" w:rsidR="00783317" w:rsidRPr="00F97336" w:rsidRDefault="00783317" w:rsidP="00783317">
      <w:pPr>
        <w:spacing w:before="100" w:beforeAutospacing="1" w:after="100" w:afterAutospacing="1"/>
      </w:pPr>
      <w:r w:rsidRPr="00F97336">
        <w:t>Date signed: ___/___/20___</w:t>
      </w:r>
    </w:p>
    <w:p w14:paraId="1B09854C" w14:textId="77777777" w:rsidR="00783317" w:rsidRPr="00F97336" w:rsidRDefault="00783317" w:rsidP="00783317">
      <w:pPr>
        <w:spacing w:before="100" w:beforeAutospacing="1" w:after="100" w:afterAutospacing="1"/>
      </w:pPr>
    </w:p>
    <w:p w14:paraId="574B8275" w14:textId="77777777" w:rsidR="00783317" w:rsidRPr="00F97336" w:rsidRDefault="00783317" w:rsidP="00783317">
      <w:pPr>
        <w:spacing w:before="100" w:beforeAutospacing="1" w:after="100" w:afterAutospacing="1"/>
      </w:pPr>
      <w:r w:rsidRPr="00F97336">
        <w:t>Name of employer representative: ________________________________________</w:t>
      </w:r>
    </w:p>
    <w:p w14:paraId="06D8B825" w14:textId="77777777" w:rsidR="00783317" w:rsidRPr="00F97336" w:rsidRDefault="00783317" w:rsidP="00783317">
      <w:pPr>
        <w:spacing w:before="100" w:beforeAutospacing="1" w:after="100" w:afterAutospacing="1"/>
      </w:pPr>
      <w:r w:rsidRPr="00F97336">
        <w:t>Signature of employer representative: ________________________________________</w:t>
      </w:r>
    </w:p>
    <w:p w14:paraId="431D1DA9" w14:textId="77777777" w:rsidR="00783317" w:rsidRPr="00F97336" w:rsidRDefault="00783317" w:rsidP="00783317">
      <w:pPr>
        <w:spacing w:before="100" w:beforeAutospacing="1" w:after="100" w:afterAutospacing="1"/>
      </w:pPr>
      <w:r w:rsidRPr="00F97336">
        <w:t>Date signed: ___/___/20___</w:t>
      </w:r>
    </w:p>
    <w:p w14:paraId="137033A1" w14:textId="77777777" w:rsidR="002843A7" w:rsidRPr="00F97336" w:rsidRDefault="002843A7">
      <w:pPr>
        <w:rPr>
          <w:b/>
        </w:rPr>
      </w:pPr>
      <w:r w:rsidRPr="00F97336">
        <w:rPr>
          <w:b/>
        </w:rPr>
        <w:t>   </w:t>
      </w:r>
    </w:p>
    <w:p w14:paraId="4F07BB67" w14:textId="54C48D5E" w:rsidR="00783317" w:rsidRPr="00F97336" w:rsidRDefault="00783317">
      <w:pPr>
        <w:rPr>
          <w:b/>
        </w:rPr>
      </w:pPr>
      <w:r w:rsidRPr="00F97336">
        <w:rPr>
          <w:b/>
        </w:rPr>
        <w:br w:type="page"/>
      </w:r>
    </w:p>
    <w:p w14:paraId="76AD448B" w14:textId="77777777" w:rsidR="00FF7062" w:rsidRPr="00F97336" w:rsidRDefault="00FF7062" w:rsidP="00AD2397">
      <w:pPr>
        <w:pStyle w:val="Subdocument"/>
        <w:rPr>
          <w:rFonts w:cs="Times New Roman"/>
        </w:rPr>
      </w:pPr>
      <w:bookmarkStart w:id="424" w:name="_Ref460233222"/>
      <w:bookmarkStart w:id="425" w:name="_Toc184810767"/>
      <w:r w:rsidRPr="00F97336">
        <w:rPr>
          <w:rFonts w:cs="Times New Roman"/>
        </w:rPr>
        <w:lastRenderedPageBreak/>
        <w:t>—</w:t>
      </w:r>
      <w:bookmarkStart w:id="426" w:name="sched_f"/>
      <w:r w:rsidRPr="00F97336">
        <w:rPr>
          <w:rFonts w:cs="Times New Roman"/>
        </w:rPr>
        <w:t>Agreement to Take Annual Leave in Advance</w:t>
      </w:r>
      <w:bookmarkEnd w:id="424"/>
      <w:bookmarkEnd w:id="425"/>
    </w:p>
    <w:bookmarkEnd w:id="426"/>
    <w:p w14:paraId="702B7870" w14:textId="48F5ACDD" w:rsidR="00CA6666" w:rsidRPr="00F97336" w:rsidRDefault="00CA6666" w:rsidP="00161102">
      <w:pPr>
        <w:pStyle w:val="note"/>
        <w:rPr>
          <w:lang w:val="en-US"/>
        </w:rPr>
      </w:pPr>
      <w:r w:rsidRPr="00F97336">
        <w:rPr>
          <w:lang w:val="en-US"/>
        </w:rPr>
        <w:t xml:space="preserve">Link to PDF copy of </w:t>
      </w:r>
      <w:hyperlink r:id="rId296" w:history="1">
        <w:r w:rsidRPr="00F97336">
          <w:rPr>
            <w:rStyle w:val="Hyperlink"/>
            <w:lang w:val="en-US"/>
          </w:rPr>
          <w:t>Agreement to Take Annual Leave in Advance</w:t>
        </w:r>
      </w:hyperlink>
      <w:r w:rsidRPr="00F97336">
        <w:rPr>
          <w:lang w:val="en-US"/>
        </w:rPr>
        <w:t>.</w:t>
      </w:r>
    </w:p>
    <w:p w14:paraId="4EB848EA" w14:textId="77777777" w:rsidR="00FF7062" w:rsidRPr="00F97336" w:rsidRDefault="00FF7062" w:rsidP="00161102">
      <w:pPr>
        <w:rPr>
          <w:sz w:val="10"/>
          <w:szCs w:val="10"/>
        </w:rPr>
      </w:pPr>
    </w:p>
    <w:p w14:paraId="0ED205F6" w14:textId="77777777" w:rsidR="00FF7062" w:rsidRPr="00F97336" w:rsidRDefault="00FF7062" w:rsidP="00161102">
      <w:pPr>
        <w:spacing w:before="120" w:after="100" w:afterAutospacing="1"/>
      </w:pPr>
      <w:r w:rsidRPr="00F97336">
        <w:t>Name of employee: _____________________________________________</w:t>
      </w:r>
    </w:p>
    <w:p w14:paraId="2A3B76C0" w14:textId="77777777" w:rsidR="00FF7062" w:rsidRPr="00F97336" w:rsidRDefault="00FF7062" w:rsidP="00161102">
      <w:pPr>
        <w:spacing w:before="100" w:beforeAutospacing="1" w:after="100" w:afterAutospacing="1"/>
      </w:pPr>
      <w:r w:rsidRPr="00F97336">
        <w:t>Name of employer: _____________________________________________</w:t>
      </w:r>
    </w:p>
    <w:p w14:paraId="4647690F" w14:textId="77777777" w:rsidR="00FF7062" w:rsidRPr="00F97336" w:rsidRDefault="00FF7062" w:rsidP="00161102">
      <w:pPr>
        <w:spacing w:before="100" w:beforeAutospacing="1" w:after="100" w:afterAutospacing="1"/>
      </w:pPr>
      <w:r w:rsidRPr="00F97336">
        <w:rPr>
          <w:b/>
          <w:bCs/>
        </w:rPr>
        <w:t>The employer and employee agree that the employee will take a period of paid annual leave before the employee has accrued an entitlement to the leave:</w:t>
      </w:r>
    </w:p>
    <w:p w14:paraId="3C963EF7" w14:textId="77777777" w:rsidR="00FF7062" w:rsidRPr="00F97336" w:rsidRDefault="00FF7062" w:rsidP="00161102">
      <w:pPr>
        <w:spacing w:before="100" w:beforeAutospacing="1" w:after="100" w:afterAutospacing="1"/>
      </w:pPr>
      <w:r w:rsidRPr="00F97336">
        <w:t>The amount of leave to be taken in advance is: ____ hours/days</w:t>
      </w:r>
    </w:p>
    <w:p w14:paraId="6AFA4D63" w14:textId="77777777" w:rsidR="00FF7062" w:rsidRPr="00F97336" w:rsidRDefault="00FF7062" w:rsidP="00161102">
      <w:pPr>
        <w:spacing w:before="100" w:beforeAutospacing="1" w:after="100" w:afterAutospacing="1"/>
      </w:pPr>
      <w:r w:rsidRPr="00F97336">
        <w:t>The leave in advance will commence on: ___/___/20___</w:t>
      </w:r>
    </w:p>
    <w:p w14:paraId="1F77CFFE" w14:textId="77777777" w:rsidR="00FF7062" w:rsidRPr="00F97336" w:rsidRDefault="00FF7062" w:rsidP="00161102">
      <w:pPr>
        <w:rPr>
          <w:sz w:val="10"/>
          <w:szCs w:val="10"/>
        </w:rPr>
      </w:pPr>
    </w:p>
    <w:p w14:paraId="52731505" w14:textId="77777777" w:rsidR="00FF7062" w:rsidRPr="00F97336" w:rsidRDefault="00FF7062" w:rsidP="00161102">
      <w:pPr>
        <w:spacing w:before="100" w:beforeAutospacing="1" w:after="100" w:afterAutospacing="1"/>
      </w:pPr>
      <w:r w:rsidRPr="00F97336">
        <w:t>Signature of employee: ________________________________________</w:t>
      </w:r>
    </w:p>
    <w:p w14:paraId="23FA412D" w14:textId="77777777" w:rsidR="00FF7062" w:rsidRPr="00F97336" w:rsidRDefault="00FF7062" w:rsidP="00161102">
      <w:pPr>
        <w:spacing w:before="100" w:beforeAutospacing="1" w:after="100" w:afterAutospacing="1"/>
      </w:pPr>
      <w:r w:rsidRPr="00F97336">
        <w:t>Date signed: ___/___/20___</w:t>
      </w:r>
    </w:p>
    <w:p w14:paraId="52A32573" w14:textId="77777777" w:rsidR="00FF7062" w:rsidRPr="00F97336" w:rsidRDefault="00FF7062" w:rsidP="00161102">
      <w:pPr>
        <w:rPr>
          <w:sz w:val="10"/>
          <w:szCs w:val="10"/>
        </w:rPr>
      </w:pPr>
    </w:p>
    <w:p w14:paraId="57E09F44" w14:textId="77777777" w:rsidR="00FF7062" w:rsidRPr="00F97336" w:rsidRDefault="00FF7062" w:rsidP="00161102">
      <w:pPr>
        <w:spacing w:before="100" w:beforeAutospacing="1" w:after="100" w:afterAutospacing="1"/>
      </w:pPr>
      <w:r w:rsidRPr="00F97336">
        <w:t>Name of employer representative: ________________________________________</w:t>
      </w:r>
    </w:p>
    <w:p w14:paraId="5F4AE285" w14:textId="77777777" w:rsidR="00FF7062" w:rsidRPr="00F97336" w:rsidRDefault="00FF7062" w:rsidP="00161102">
      <w:pPr>
        <w:spacing w:before="100" w:beforeAutospacing="1" w:after="100" w:afterAutospacing="1"/>
      </w:pPr>
      <w:r w:rsidRPr="00F97336">
        <w:t>Signature of employer representative: ________________________________________</w:t>
      </w:r>
    </w:p>
    <w:p w14:paraId="56E0FAF5" w14:textId="77777777" w:rsidR="00FF7062" w:rsidRPr="00F97336" w:rsidRDefault="00FF7062" w:rsidP="00161102">
      <w:pPr>
        <w:spacing w:before="100" w:beforeAutospacing="1" w:after="100" w:afterAutospacing="1"/>
      </w:pPr>
      <w:r w:rsidRPr="00F97336">
        <w:t>Date signed: ___/___/20___</w:t>
      </w:r>
    </w:p>
    <w:p w14:paraId="10085F66" w14:textId="77777777" w:rsidR="00FF7062" w:rsidRPr="00F97336" w:rsidRDefault="00FF7062" w:rsidP="00161102">
      <w:pPr>
        <w:rPr>
          <w:sz w:val="10"/>
          <w:szCs w:val="10"/>
        </w:rPr>
      </w:pPr>
    </w:p>
    <w:tbl>
      <w:tblPr>
        <w:tblStyle w:val="TableGrid10"/>
        <w:tblW w:w="0" w:type="auto"/>
        <w:tblCellMar>
          <w:left w:w="113" w:type="dxa"/>
          <w:bottom w:w="113" w:type="dxa"/>
          <w:right w:w="113" w:type="dxa"/>
        </w:tblCellMar>
        <w:tblLook w:val="04A0" w:firstRow="1" w:lastRow="0" w:firstColumn="1" w:lastColumn="0" w:noHBand="0" w:noVBand="1"/>
      </w:tblPr>
      <w:tblGrid>
        <w:gridCol w:w="8794"/>
      </w:tblGrid>
      <w:tr w:rsidR="00FF7062" w:rsidRPr="00F97336" w14:paraId="484FDEA9" w14:textId="77777777" w:rsidTr="00FF7062">
        <w:tc>
          <w:tcPr>
            <w:tcW w:w="8794" w:type="dxa"/>
            <w:tcBorders>
              <w:top w:val="single" w:sz="4" w:space="0" w:color="auto"/>
              <w:left w:val="single" w:sz="4" w:space="0" w:color="auto"/>
              <w:bottom w:val="single" w:sz="4" w:space="0" w:color="auto"/>
              <w:right w:val="single" w:sz="4" w:space="0" w:color="auto"/>
            </w:tcBorders>
            <w:hideMark/>
          </w:tcPr>
          <w:p w14:paraId="2C409017" w14:textId="77777777" w:rsidR="00FF7062" w:rsidRPr="00F97336" w:rsidRDefault="00FF7062" w:rsidP="00161102">
            <w:r w:rsidRPr="00F97336">
              <w:t>[If the employee is under 18 years of age - include:]</w:t>
            </w:r>
          </w:p>
          <w:p w14:paraId="43E4997F" w14:textId="77777777" w:rsidR="00FF7062" w:rsidRPr="00F97336" w:rsidRDefault="00FF7062" w:rsidP="00161102">
            <w:pPr>
              <w:rPr>
                <w:b/>
              </w:rPr>
            </w:pPr>
            <w:r w:rsidRPr="00F97336">
              <w:rPr>
                <w:b/>
              </w:rPr>
              <w:t>I agree that:</w:t>
            </w:r>
          </w:p>
          <w:p w14:paraId="33E1807E" w14:textId="77777777" w:rsidR="00FF7062" w:rsidRPr="00F97336" w:rsidRDefault="00FF7062" w:rsidP="00161102">
            <w:pPr>
              <w:rPr>
                <w:b/>
              </w:rPr>
            </w:pPr>
            <w:r w:rsidRPr="00F97336">
              <w:rPr>
                <w:b/>
                <w:bCs/>
              </w:rPr>
              <w:t>if, on termination of the employee’s employment, the employee has not accrued an entitlement to all of a period of paid annual leave already taken under this agreement, then the employer may deduct from any money due to the employee on termination an amount equal to the amount that was paid to the employee in respect of any part of the period of annual leave taken in advance to which an entitlement has not been accrued.</w:t>
            </w:r>
          </w:p>
          <w:p w14:paraId="6D0B3611" w14:textId="77777777" w:rsidR="00FF7062" w:rsidRPr="00F97336" w:rsidRDefault="00FF7062" w:rsidP="00161102">
            <w:r w:rsidRPr="00F97336">
              <w:t>Name of parent/guardian: ________________________________________</w:t>
            </w:r>
          </w:p>
          <w:p w14:paraId="62261146" w14:textId="77777777" w:rsidR="00FF7062" w:rsidRPr="00F97336" w:rsidRDefault="00FF7062" w:rsidP="00161102">
            <w:r w:rsidRPr="00F97336">
              <w:t>Signature of parent/guardian: ________________________________________</w:t>
            </w:r>
          </w:p>
          <w:p w14:paraId="6971A83B" w14:textId="563AA3DE" w:rsidR="00FF7062" w:rsidRPr="00F97336" w:rsidRDefault="00FF7062" w:rsidP="00161102">
            <w:r w:rsidRPr="00F97336">
              <w:t>Date signed: ___/___/20___</w:t>
            </w:r>
          </w:p>
        </w:tc>
      </w:tr>
    </w:tbl>
    <w:p w14:paraId="4C885D63" w14:textId="77777777" w:rsidR="002843A7" w:rsidRPr="00F97336" w:rsidRDefault="002843A7">
      <w:bookmarkStart w:id="427" w:name="_Ref460233225"/>
      <w:r w:rsidRPr="00F97336">
        <w:t>   </w:t>
      </w:r>
    </w:p>
    <w:p w14:paraId="5FD3D3AF" w14:textId="35C4734F" w:rsidR="002843A7" w:rsidRPr="00F97336" w:rsidRDefault="002843A7">
      <w:r w:rsidRPr="00F97336">
        <w:br w:type="page"/>
      </w:r>
    </w:p>
    <w:p w14:paraId="3B1DE392" w14:textId="4DE40F75" w:rsidR="00FF7062" w:rsidRPr="00F97336" w:rsidRDefault="00FF7062" w:rsidP="00AD2397">
      <w:pPr>
        <w:pStyle w:val="Subdocument"/>
        <w:rPr>
          <w:rFonts w:cs="Times New Roman"/>
        </w:rPr>
      </w:pPr>
      <w:bookmarkStart w:id="428" w:name="_Ref22309708"/>
      <w:bookmarkStart w:id="429" w:name="_Ref22309720"/>
      <w:bookmarkStart w:id="430" w:name="_Ref22309726"/>
      <w:bookmarkStart w:id="431" w:name="_Ref22309735"/>
      <w:bookmarkStart w:id="432" w:name="_Toc184810768"/>
      <w:r w:rsidRPr="00F97336">
        <w:rPr>
          <w:rFonts w:cs="Times New Roman"/>
        </w:rPr>
        <w:lastRenderedPageBreak/>
        <w:t>—</w:t>
      </w:r>
      <w:bookmarkStart w:id="433" w:name="sched_g"/>
      <w:r w:rsidRPr="00F97336">
        <w:rPr>
          <w:rFonts w:cs="Times New Roman"/>
        </w:rPr>
        <w:t>Agreement to Cash Out Annual Leave</w:t>
      </w:r>
      <w:bookmarkEnd w:id="427"/>
      <w:bookmarkEnd w:id="428"/>
      <w:bookmarkEnd w:id="429"/>
      <w:bookmarkEnd w:id="430"/>
      <w:bookmarkEnd w:id="431"/>
      <w:bookmarkEnd w:id="432"/>
    </w:p>
    <w:bookmarkEnd w:id="433"/>
    <w:p w14:paraId="04B01A48" w14:textId="7F674254" w:rsidR="00CA6666" w:rsidRPr="00F97336" w:rsidRDefault="00CA6666" w:rsidP="00161102">
      <w:pPr>
        <w:pStyle w:val="note"/>
        <w:rPr>
          <w:lang w:val="en-US"/>
        </w:rPr>
      </w:pPr>
      <w:r w:rsidRPr="00F97336">
        <w:rPr>
          <w:lang w:val="en-US"/>
        </w:rPr>
        <w:t xml:space="preserve">Link to PDF copy of </w:t>
      </w:r>
      <w:hyperlink r:id="rId297" w:history="1">
        <w:r w:rsidRPr="00F97336">
          <w:rPr>
            <w:rStyle w:val="Hyperlink"/>
            <w:lang w:val="en-US"/>
          </w:rPr>
          <w:t>Agreement to Cash Out Annual Leave</w:t>
        </w:r>
      </w:hyperlink>
      <w:r w:rsidRPr="00F97336">
        <w:rPr>
          <w:lang w:val="en-US"/>
        </w:rPr>
        <w:t>.</w:t>
      </w:r>
    </w:p>
    <w:p w14:paraId="72ECDF25" w14:textId="77777777" w:rsidR="00FF7062" w:rsidRPr="00F97336" w:rsidRDefault="00FF7062" w:rsidP="00161102">
      <w:pPr>
        <w:spacing w:before="100" w:beforeAutospacing="1" w:after="100" w:afterAutospacing="1"/>
      </w:pPr>
      <w:r w:rsidRPr="00F97336">
        <w:t>Name of employee: _____________________________________________</w:t>
      </w:r>
    </w:p>
    <w:p w14:paraId="043987FB" w14:textId="77777777" w:rsidR="00FF7062" w:rsidRPr="00F97336" w:rsidRDefault="00FF7062" w:rsidP="00161102">
      <w:pPr>
        <w:spacing w:before="100" w:beforeAutospacing="1" w:after="100" w:afterAutospacing="1"/>
      </w:pPr>
      <w:r w:rsidRPr="00F97336">
        <w:t>Name of employer: _____________________________________________</w:t>
      </w:r>
    </w:p>
    <w:p w14:paraId="2E224D46" w14:textId="77777777" w:rsidR="00FF7062" w:rsidRPr="00F97336" w:rsidRDefault="00FF7062" w:rsidP="00161102"/>
    <w:p w14:paraId="74FB4CE5" w14:textId="77777777" w:rsidR="00FF7062" w:rsidRPr="00F97336" w:rsidRDefault="00FF7062" w:rsidP="00161102">
      <w:pPr>
        <w:spacing w:before="100" w:beforeAutospacing="1" w:after="100" w:afterAutospacing="1"/>
      </w:pPr>
      <w:r w:rsidRPr="00F97336">
        <w:rPr>
          <w:b/>
          <w:bCs/>
        </w:rPr>
        <w:t>The employer and employee agree to the employee cashing out a particular amount of the employee’s accrued paid annual leave:</w:t>
      </w:r>
    </w:p>
    <w:p w14:paraId="67C1DE8E" w14:textId="77777777" w:rsidR="00FF7062" w:rsidRPr="00F97336" w:rsidRDefault="00FF7062" w:rsidP="00161102">
      <w:pPr>
        <w:spacing w:before="100" w:beforeAutospacing="1" w:after="100" w:afterAutospacing="1"/>
      </w:pPr>
      <w:r w:rsidRPr="00F97336">
        <w:t>The amount of leave to be cashed out is: ____ hours/days</w:t>
      </w:r>
    </w:p>
    <w:p w14:paraId="1383E70C" w14:textId="77777777" w:rsidR="00FF7062" w:rsidRPr="00F97336" w:rsidRDefault="00FF7062" w:rsidP="00161102">
      <w:pPr>
        <w:spacing w:before="100" w:beforeAutospacing="1" w:after="100" w:afterAutospacing="1"/>
      </w:pPr>
      <w:r w:rsidRPr="00F97336">
        <w:t xml:space="preserve">The payment to be made to the employee for the leave is: </w:t>
      </w:r>
      <w:r w:rsidRPr="00F97336">
        <w:rPr>
          <w:b/>
          <w:bCs/>
        </w:rPr>
        <w:t>$_</w:t>
      </w:r>
      <w:r w:rsidRPr="00F97336">
        <w:t>______ subject to deduction of income tax/after deduction of income tax (strike out where not applicable)</w:t>
      </w:r>
    </w:p>
    <w:p w14:paraId="46437BB2" w14:textId="77777777" w:rsidR="00FF7062" w:rsidRPr="00F97336" w:rsidRDefault="00FF7062" w:rsidP="00161102">
      <w:pPr>
        <w:spacing w:before="100" w:beforeAutospacing="1" w:after="100" w:afterAutospacing="1"/>
      </w:pPr>
      <w:r w:rsidRPr="00F97336">
        <w:t>The payment will be made to the employee on: ___/___/20___</w:t>
      </w:r>
    </w:p>
    <w:p w14:paraId="25ED2851" w14:textId="77777777" w:rsidR="00FF7062" w:rsidRPr="00F97336" w:rsidRDefault="00FF7062" w:rsidP="00161102"/>
    <w:p w14:paraId="16307E4D" w14:textId="77777777" w:rsidR="00FF7062" w:rsidRPr="00F97336" w:rsidRDefault="00FF7062" w:rsidP="00161102">
      <w:pPr>
        <w:spacing w:before="100" w:beforeAutospacing="1" w:after="100" w:afterAutospacing="1"/>
      </w:pPr>
      <w:r w:rsidRPr="00F97336">
        <w:t>Signature of employee: ________________________________________</w:t>
      </w:r>
    </w:p>
    <w:p w14:paraId="5D69FF67" w14:textId="77777777" w:rsidR="00FF7062" w:rsidRPr="00F97336" w:rsidRDefault="00FF7062" w:rsidP="00161102">
      <w:pPr>
        <w:spacing w:before="100" w:beforeAutospacing="1" w:after="100" w:afterAutospacing="1"/>
      </w:pPr>
      <w:r w:rsidRPr="00F97336">
        <w:t>Date signed: ___/___/20___</w:t>
      </w:r>
    </w:p>
    <w:p w14:paraId="4677EB6F" w14:textId="77777777" w:rsidR="00FF7062" w:rsidRPr="00F97336" w:rsidRDefault="00FF7062" w:rsidP="00161102"/>
    <w:p w14:paraId="018FD313" w14:textId="77777777" w:rsidR="00FF7062" w:rsidRPr="00F97336" w:rsidRDefault="00FF7062" w:rsidP="00161102">
      <w:pPr>
        <w:spacing w:before="100" w:beforeAutospacing="1" w:after="100" w:afterAutospacing="1"/>
      </w:pPr>
      <w:r w:rsidRPr="00F97336">
        <w:t>Name of employer representative: ________________________________________</w:t>
      </w:r>
    </w:p>
    <w:p w14:paraId="05A139E7" w14:textId="77777777" w:rsidR="00FF7062" w:rsidRPr="00F97336" w:rsidRDefault="00FF7062" w:rsidP="00161102">
      <w:pPr>
        <w:spacing w:before="100" w:beforeAutospacing="1" w:after="100" w:afterAutospacing="1"/>
      </w:pPr>
      <w:r w:rsidRPr="00F97336">
        <w:t>Signature of employer representative: ________________________________________</w:t>
      </w:r>
    </w:p>
    <w:p w14:paraId="1536F6AA" w14:textId="77777777" w:rsidR="00FF7062" w:rsidRPr="00F97336" w:rsidRDefault="00FF7062" w:rsidP="00161102">
      <w:pPr>
        <w:spacing w:before="100" w:beforeAutospacing="1" w:after="100" w:afterAutospacing="1"/>
      </w:pPr>
      <w:r w:rsidRPr="00F97336">
        <w:t>Date signed: ___/___/20___</w:t>
      </w:r>
    </w:p>
    <w:p w14:paraId="78A18904" w14:textId="77777777" w:rsidR="00FF7062" w:rsidRPr="00F97336" w:rsidRDefault="00FF7062" w:rsidP="00161102"/>
    <w:tbl>
      <w:tblPr>
        <w:tblStyle w:val="TableGrid10"/>
        <w:tblW w:w="0" w:type="auto"/>
        <w:tblCellMar>
          <w:left w:w="113" w:type="dxa"/>
          <w:bottom w:w="113" w:type="dxa"/>
          <w:right w:w="113" w:type="dxa"/>
        </w:tblCellMar>
        <w:tblLook w:val="04A0" w:firstRow="1" w:lastRow="0" w:firstColumn="1" w:lastColumn="0" w:noHBand="0" w:noVBand="1"/>
      </w:tblPr>
      <w:tblGrid>
        <w:gridCol w:w="8794"/>
      </w:tblGrid>
      <w:tr w:rsidR="00FF7062" w:rsidRPr="00F97336" w14:paraId="1A826A70" w14:textId="77777777" w:rsidTr="00FF7062">
        <w:tc>
          <w:tcPr>
            <w:tcW w:w="8794" w:type="dxa"/>
            <w:tcBorders>
              <w:top w:val="single" w:sz="4" w:space="0" w:color="auto"/>
              <w:left w:val="single" w:sz="4" w:space="0" w:color="auto"/>
              <w:bottom w:val="single" w:sz="4" w:space="0" w:color="auto"/>
              <w:right w:val="single" w:sz="4" w:space="0" w:color="auto"/>
            </w:tcBorders>
          </w:tcPr>
          <w:p w14:paraId="6812544B" w14:textId="77777777" w:rsidR="00FF7062" w:rsidRPr="00F97336" w:rsidRDefault="00FF7062" w:rsidP="00161102">
            <w:pPr>
              <w:spacing w:before="100" w:beforeAutospacing="1" w:after="100" w:afterAutospacing="1"/>
              <w:rPr>
                <w:i/>
              </w:rPr>
            </w:pPr>
            <w:r w:rsidRPr="00F97336">
              <w:rPr>
                <w:i/>
              </w:rPr>
              <w:t>Include if the employee is under 18 years of age:</w:t>
            </w:r>
          </w:p>
          <w:p w14:paraId="2238BE9A" w14:textId="77777777" w:rsidR="00FF7062" w:rsidRPr="00F97336" w:rsidRDefault="00FF7062" w:rsidP="00161102">
            <w:pPr>
              <w:spacing w:before="100" w:beforeAutospacing="1" w:after="100" w:afterAutospacing="1"/>
              <w:rPr>
                <w:b/>
              </w:rPr>
            </w:pPr>
          </w:p>
          <w:p w14:paraId="75F4EF5C" w14:textId="77777777" w:rsidR="00FF7062" w:rsidRPr="00F97336" w:rsidRDefault="00FF7062" w:rsidP="00161102">
            <w:pPr>
              <w:spacing w:before="100" w:beforeAutospacing="1" w:after="100" w:afterAutospacing="1"/>
            </w:pPr>
            <w:r w:rsidRPr="00F97336">
              <w:t>Name of parent/guardian: ________________________________________</w:t>
            </w:r>
          </w:p>
          <w:p w14:paraId="508F9F52" w14:textId="77777777" w:rsidR="00FF7062" w:rsidRPr="00F97336" w:rsidRDefault="00FF7062" w:rsidP="00161102">
            <w:pPr>
              <w:spacing w:before="100" w:beforeAutospacing="1" w:after="100" w:afterAutospacing="1"/>
            </w:pPr>
            <w:r w:rsidRPr="00F97336">
              <w:t>Signature of parent/guardian: ________________________________________</w:t>
            </w:r>
          </w:p>
          <w:p w14:paraId="30DFF338" w14:textId="77777777" w:rsidR="00FF7062" w:rsidRPr="00F97336" w:rsidRDefault="00FF7062" w:rsidP="00161102">
            <w:pPr>
              <w:spacing w:before="100" w:beforeAutospacing="1" w:after="100" w:afterAutospacing="1"/>
              <w:rPr>
                <w:i/>
              </w:rPr>
            </w:pPr>
            <w:r w:rsidRPr="00F97336">
              <w:t>Date signed: ___/___/20___</w:t>
            </w:r>
          </w:p>
        </w:tc>
      </w:tr>
    </w:tbl>
    <w:p w14:paraId="1839FBEB" w14:textId="3AD5E065" w:rsidR="00E80E5B" w:rsidRPr="00F97336" w:rsidRDefault="009041AE" w:rsidP="00161102">
      <w:r w:rsidRPr="00F97336">
        <w:t> </w:t>
      </w:r>
      <w:r w:rsidR="002843A7" w:rsidRPr="00F97336">
        <w:t>  </w:t>
      </w:r>
    </w:p>
    <w:p w14:paraId="29DDD424" w14:textId="3F1210C9" w:rsidR="001903A7" w:rsidRPr="001903A7" w:rsidRDefault="00FC2F75" w:rsidP="00C05FC8">
      <w:pPr>
        <w:pStyle w:val="History"/>
        <w:keepNext w:val="0"/>
      </w:pPr>
      <w:r>
        <w:t>[</w:t>
      </w:r>
      <w:r w:rsidRPr="00FC2F75">
        <w:t>Schedule H—Part-day Public Holidays</w:t>
      </w:r>
      <w:r>
        <w:t xml:space="preserve"> deleted by </w:t>
      </w:r>
      <w:hyperlink r:id="rId298" w:history="1">
        <w:r w:rsidRPr="008B0E3E">
          <w:rPr>
            <w:rStyle w:val="Hyperlink"/>
            <w:szCs w:val="20"/>
          </w:rPr>
          <w:t>PR747414</w:t>
        </w:r>
      </w:hyperlink>
      <w:r>
        <w:rPr>
          <w:szCs w:val="20"/>
        </w:rPr>
        <w:t xml:space="preserve"> ppc 14Nov22]</w:t>
      </w:r>
    </w:p>
    <w:p w14:paraId="17703FE6" w14:textId="366106A2" w:rsidR="007030B1" w:rsidRPr="00F97336" w:rsidRDefault="007030B1" w:rsidP="00C05FC8">
      <w:pPr>
        <w:pStyle w:val="History"/>
        <w:keepNext w:val="0"/>
      </w:pPr>
      <w:bookmarkStart w:id="434" w:name="_Hlk37239169"/>
      <w:bookmarkStart w:id="435" w:name="_Hlk37237094"/>
      <w:bookmarkStart w:id="436" w:name="_Hlk37243135"/>
      <w:bookmarkEnd w:id="0"/>
      <w:r w:rsidRPr="00F97336">
        <w:rPr>
          <w:color w:val="000000"/>
          <w:lang w:val="en-GB"/>
        </w:rPr>
        <w:lastRenderedPageBreak/>
        <w:t>[</w:t>
      </w:r>
      <w:r w:rsidR="00E2605A" w:rsidRPr="00F97336">
        <w:rPr>
          <w:color w:val="000000"/>
          <w:lang w:val="en-GB"/>
        </w:rPr>
        <w:t>Schedule X</w:t>
      </w:r>
      <w:r w:rsidR="00E92B9C" w:rsidRPr="00F97336">
        <w:rPr>
          <w:color w:val="000000"/>
          <w:lang w:val="en-GB"/>
        </w:rPr>
        <w:t>—</w:t>
      </w:r>
      <w:r w:rsidR="00E2605A" w:rsidRPr="00F97336">
        <w:rPr>
          <w:color w:val="000000"/>
          <w:lang w:val="en-GB"/>
        </w:rPr>
        <w:t>Additional Measures During the COVID-19 Pandemic v</w:t>
      </w:r>
      <w:r w:rsidRPr="00F97336">
        <w:rPr>
          <w:color w:val="000000"/>
          <w:lang w:val="en-GB"/>
        </w:rPr>
        <w:t xml:space="preserve">aried by </w:t>
      </w:r>
      <w:hyperlink r:id="rId299" w:history="1">
        <w:r w:rsidRPr="00F97336">
          <w:rPr>
            <w:rStyle w:val="Hyperlink"/>
          </w:rPr>
          <w:t>PR728080</w:t>
        </w:r>
      </w:hyperlink>
      <w:r w:rsidR="00682611" w:rsidRPr="00F97336">
        <w:rPr>
          <w:color w:val="000000"/>
          <w:lang w:val="en-GB"/>
        </w:rPr>
        <w:t xml:space="preserve">, </w:t>
      </w:r>
      <w:hyperlink r:id="rId300" w:history="1">
        <w:r w:rsidR="00682611" w:rsidRPr="00F97336">
          <w:rPr>
            <w:color w:val="0000FF"/>
            <w:szCs w:val="20"/>
            <w:u w:val="single"/>
          </w:rPr>
          <w:t>PR736911</w:t>
        </w:r>
      </w:hyperlink>
      <w:r w:rsidR="00E2605A" w:rsidRPr="00F97336">
        <w:rPr>
          <w:szCs w:val="20"/>
        </w:rPr>
        <w:t xml:space="preserve">; deleted by </w:t>
      </w:r>
      <w:hyperlink r:id="rId301" w:history="1">
        <w:r w:rsidR="00E2605A" w:rsidRPr="00F97336">
          <w:rPr>
            <w:rStyle w:val="Hyperlink"/>
            <w:bCs/>
          </w:rPr>
          <w:t>PR746868</w:t>
        </w:r>
      </w:hyperlink>
      <w:r w:rsidR="00E2605A" w:rsidRPr="00F97336">
        <w:t xml:space="preserve"> ppc 17Oct22]</w:t>
      </w:r>
    </w:p>
    <w:p w14:paraId="207DC9DA" w14:textId="699D7477" w:rsidR="00F31898" w:rsidRPr="00F97336" w:rsidRDefault="00F31898" w:rsidP="00DB28FC">
      <w:bookmarkStart w:id="437" w:name="_Hlk22553036"/>
      <w:bookmarkEnd w:id="434"/>
      <w:bookmarkEnd w:id="435"/>
      <w:bookmarkEnd w:id="436"/>
      <w:bookmarkEnd w:id="437"/>
    </w:p>
    <w:sectPr w:rsidR="00F31898" w:rsidRPr="00F97336" w:rsidSect="00370834">
      <w:headerReference w:type="even" r:id="rId302"/>
      <w:headerReference w:type="default" r:id="rId303"/>
      <w:headerReference w:type="first" r:id="rId304"/>
      <w:footerReference w:type="first" r:id="rId305"/>
      <w:pgSz w:w="11906" w:h="16838" w:code="9"/>
      <w:pgMar w:top="992" w:right="1134" w:bottom="992"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5159F6" w14:textId="77777777" w:rsidR="00D7151D" w:rsidRDefault="00D7151D">
      <w:r>
        <w:separator/>
      </w:r>
    </w:p>
    <w:p w14:paraId="30F4FBF3" w14:textId="77777777" w:rsidR="00D7151D" w:rsidRDefault="00D7151D"/>
  </w:endnote>
  <w:endnote w:type="continuationSeparator" w:id="0">
    <w:p w14:paraId="5B198136" w14:textId="77777777" w:rsidR="00D7151D" w:rsidRDefault="00D7151D">
      <w:r>
        <w:continuationSeparator/>
      </w:r>
    </w:p>
    <w:p w14:paraId="7C7EE4A2" w14:textId="77777777" w:rsidR="00D7151D" w:rsidRDefault="00D7151D"/>
  </w:endnote>
  <w:endnote w:type="continuationNotice" w:id="1">
    <w:p w14:paraId="07867787" w14:textId="77777777" w:rsidR="00D7151D" w:rsidRDefault="00D7151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5B3A7" w14:textId="77777777" w:rsidR="004906AA" w:rsidRPr="003C7CAC" w:rsidRDefault="004906AA" w:rsidP="003A7D1B">
    <w:pPr>
      <w:pStyle w:val="Footer"/>
      <w:spacing w:before="120"/>
      <w:rPr>
        <w:rStyle w:val="PageNumber"/>
      </w:rPr>
    </w:pPr>
  </w:p>
  <w:p w14:paraId="1419C172" w14:textId="106AF67F" w:rsidR="004906AA" w:rsidRPr="007B3BB9" w:rsidRDefault="004906AA" w:rsidP="003A7D1B">
    <w:pPr>
      <w:pStyle w:val="Footer"/>
      <w:tabs>
        <w:tab w:val="clear" w:pos="4153"/>
        <w:tab w:val="clear" w:pos="8306"/>
        <w:tab w:val="center" w:pos="4536"/>
        <w:tab w:val="right" w:pos="9071"/>
      </w:tabs>
      <w:spacing w:before="120"/>
      <w:jc w:val="center"/>
      <w:rPr>
        <w:b/>
      </w:rPr>
    </w:pPr>
    <w:r w:rsidRPr="00C30A8D">
      <w:rPr>
        <w:rStyle w:val="PageNumber"/>
        <w:b/>
      </w:rPr>
      <w:fldChar w:fldCharType="begin"/>
    </w:r>
    <w:r w:rsidRPr="00C30A8D">
      <w:rPr>
        <w:rStyle w:val="PageNumber"/>
        <w:b/>
      </w:rPr>
      <w:instrText xml:space="preserve"> PAGE </w:instrText>
    </w:r>
    <w:r w:rsidRPr="00C30A8D">
      <w:rPr>
        <w:rStyle w:val="PageNumber"/>
        <w:b/>
      </w:rPr>
      <w:fldChar w:fldCharType="separate"/>
    </w:r>
    <w:r>
      <w:rPr>
        <w:rStyle w:val="PageNumber"/>
        <w:b/>
        <w:noProof/>
      </w:rPr>
      <w:t>54</w:t>
    </w:r>
    <w:r w:rsidRPr="00C30A8D">
      <w:rPr>
        <w:rStyle w:val="PageNumber"/>
        <w:b/>
      </w:rPr>
      <w:fldChar w:fldCharType="end"/>
    </w:r>
    <w:r>
      <w:rPr>
        <w:rStyle w:val="PageNumber"/>
        <w:b/>
      </w:rPr>
      <w:tab/>
      <w:t>MA000094</w:t>
    </w:r>
    <w:r>
      <w:rPr>
        <w:rStyle w:val="PageNumber"/>
        <w: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A2B7D" w14:textId="77777777" w:rsidR="004906AA" w:rsidRPr="003C7CAC" w:rsidRDefault="004906AA" w:rsidP="003A7D1B">
    <w:pPr>
      <w:pStyle w:val="Footer"/>
      <w:tabs>
        <w:tab w:val="clear" w:pos="4153"/>
        <w:tab w:val="clear" w:pos="8306"/>
        <w:tab w:val="center" w:pos="4536"/>
        <w:tab w:val="right" w:pos="9072"/>
      </w:tabs>
      <w:spacing w:before="120"/>
      <w:ind w:right="-1"/>
      <w:rPr>
        <w:rStyle w:val="PageNumber"/>
      </w:rPr>
    </w:pPr>
  </w:p>
  <w:p w14:paraId="54432A22" w14:textId="74699AB5" w:rsidR="004906AA" w:rsidRPr="007B3BB9" w:rsidRDefault="004906AA" w:rsidP="003A7D1B">
    <w:pPr>
      <w:pStyle w:val="Footer"/>
      <w:tabs>
        <w:tab w:val="clear" w:pos="4153"/>
        <w:tab w:val="clear" w:pos="8306"/>
        <w:tab w:val="center" w:pos="4536"/>
        <w:tab w:val="right" w:pos="9072"/>
      </w:tabs>
      <w:spacing w:before="120"/>
      <w:ind w:right="-1"/>
      <w:jc w:val="center"/>
      <w:rPr>
        <w:b/>
      </w:rPr>
    </w:pPr>
    <w:r>
      <w:rPr>
        <w:rStyle w:val="PageNumber"/>
        <w:b/>
      </w:rPr>
      <w:tab/>
      <w:t>MA000094</w:t>
    </w:r>
    <w:r>
      <w:rPr>
        <w:rStyle w:val="PageNumber"/>
        <w:b/>
      </w:rPr>
      <w:tab/>
    </w:r>
    <w:r w:rsidRPr="00EC785D">
      <w:rPr>
        <w:rStyle w:val="PageNumber"/>
        <w:b/>
      </w:rPr>
      <w:fldChar w:fldCharType="begin"/>
    </w:r>
    <w:r w:rsidRPr="00EC785D">
      <w:rPr>
        <w:rStyle w:val="PageNumber"/>
        <w:b/>
      </w:rPr>
      <w:instrText xml:space="preserve"> PAGE </w:instrText>
    </w:r>
    <w:r w:rsidRPr="00EC785D">
      <w:rPr>
        <w:rStyle w:val="PageNumber"/>
        <w:b/>
      </w:rPr>
      <w:fldChar w:fldCharType="separate"/>
    </w:r>
    <w:r>
      <w:rPr>
        <w:rStyle w:val="PageNumber"/>
        <w:b/>
        <w:noProof/>
      </w:rPr>
      <w:t>27</w:t>
    </w:r>
    <w:r w:rsidRPr="00EC785D">
      <w:rPr>
        <w:rStyle w:val="PageNumbe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62423" w14:textId="77777777" w:rsidR="004906AA" w:rsidRPr="002C5477" w:rsidRDefault="004906AA" w:rsidP="002C5477">
    <w:pPr>
      <w:pStyle w:val="Footer"/>
      <w:spacing w:before="120"/>
      <w:ind w:right="-284"/>
      <w:jc w:val="right"/>
      <w:rPr>
        <w:rStyle w:val="PageNumber"/>
      </w:rPr>
    </w:pPr>
  </w:p>
  <w:p w14:paraId="4F850BE2" w14:textId="610BFCD5" w:rsidR="004906AA" w:rsidRPr="002C5477" w:rsidRDefault="004906AA" w:rsidP="002C5477">
    <w:pPr>
      <w:pStyle w:val="Footer"/>
      <w:tabs>
        <w:tab w:val="clear" w:pos="4153"/>
        <w:tab w:val="clear" w:pos="8306"/>
        <w:tab w:val="center" w:pos="4500"/>
        <w:tab w:val="right" w:pos="9360"/>
      </w:tabs>
      <w:spacing w:before="120"/>
      <w:ind w:right="-284"/>
      <w:jc w:val="right"/>
      <w:rPr>
        <w:b/>
      </w:rPr>
    </w:pPr>
    <w:r w:rsidRPr="002C5477">
      <w:rPr>
        <w:rStyle w:val="PageNumber"/>
        <w:b/>
      </w:rPr>
      <w:tab/>
      <w:t>MA000094</w:t>
    </w:r>
    <w:r w:rsidRPr="002C5477">
      <w:rPr>
        <w:rStyle w:val="PageNumber"/>
        <w:b/>
      </w:rPr>
      <w:tab/>
    </w:r>
    <w:r w:rsidRPr="002C5477">
      <w:rPr>
        <w:rStyle w:val="PageNumber"/>
        <w:b/>
      </w:rPr>
      <w:fldChar w:fldCharType="begin"/>
    </w:r>
    <w:r w:rsidRPr="002C5477">
      <w:rPr>
        <w:rStyle w:val="PageNumber"/>
        <w:b/>
      </w:rPr>
      <w:instrText xml:space="preserve"> PAGE </w:instrText>
    </w:r>
    <w:r w:rsidRPr="002C5477">
      <w:rPr>
        <w:rStyle w:val="PageNumber"/>
        <w:b/>
      </w:rPr>
      <w:fldChar w:fldCharType="separate"/>
    </w:r>
    <w:r>
      <w:rPr>
        <w:rStyle w:val="PageNumber"/>
        <w:b/>
        <w:noProof/>
      </w:rPr>
      <w:t>1</w:t>
    </w:r>
    <w:r w:rsidRPr="002C5477">
      <w:rPr>
        <w:rStyle w:val="PageNumbe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CF570" w14:textId="77777777" w:rsidR="004906AA" w:rsidRPr="003C7CAC" w:rsidRDefault="004906AA" w:rsidP="002C5477">
    <w:pPr>
      <w:pStyle w:val="Footer"/>
      <w:spacing w:before="120"/>
      <w:ind w:right="-284"/>
      <w:jc w:val="right"/>
      <w:rPr>
        <w:rStyle w:val="PageNumber"/>
      </w:rPr>
    </w:pPr>
  </w:p>
  <w:p w14:paraId="06107680" w14:textId="77777777" w:rsidR="004906AA" w:rsidRPr="007B3BB9" w:rsidRDefault="004906AA" w:rsidP="002C5477">
    <w:pPr>
      <w:pStyle w:val="Footer"/>
      <w:tabs>
        <w:tab w:val="clear" w:pos="4153"/>
        <w:tab w:val="clear" w:pos="8306"/>
        <w:tab w:val="center" w:pos="4500"/>
        <w:tab w:val="right" w:pos="9360"/>
      </w:tabs>
      <w:spacing w:before="120"/>
      <w:ind w:right="-284"/>
      <w:jc w:val="right"/>
      <w:rPr>
        <w:b/>
      </w:rPr>
    </w:pPr>
    <w:r>
      <w:rPr>
        <w:rStyle w:val="PageNumber"/>
        <w:b/>
      </w:rPr>
      <w:tab/>
      <w:t>MA000094</w:t>
    </w:r>
    <w:r>
      <w:rPr>
        <w:rStyle w:val="PageNumber"/>
        <w:b/>
      </w:rPr>
      <w:tab/>
    </w:r>
    <w:r w:rsidRPr="00EC785D">
      <w:rPr>
        <w:rStyle w:val="PageNumber"/>
        <w:b/>
      </w:rPr>
      <w:fldChar w:fldCharType="begin"/>
    </w:r>
    <w:r w:rsidRPr="00EC785D">
      <w:rPr>
        <w:rStyle w:val="PageNumber"/>
        <w:b/>
      </w:rPr>
      <w:instrText xml:space="preserve"> PAGE </w:instrText>
    </w:r>
    <w:r w:rsidRPr="00EC785D">
      <w:rPr>
        <w:rStyle w:val="PageNumber"/>
        <w:b/>
      </w:rPr>
      <w:fldChar w:fldCharType="separate"/>
    </w:r>
    <w:r>
      <w:rPr>
        <w:rStyle w:val="PageNumber"/>
        <w:b/>
        <w:noProof/>
      </w:rPr>
      <w:t>5</w:t>
    </w:r>
    <w:r w:rsidRPr="00EC785D">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DA64F7" w14:textId="77777777" w:rsidR="00D7151D" w:rsidRDefault="00D7151D">
      <w:r>
        <w:separator/>
      </w:r>
    </w:p>
    <w:p w14:paraId="73602055" w14:textId="77777777" w:rsidR="00D7151D" w:rsidRDefault="00D7151D"/>
  </w:footnote>
  <w:footnote w:type="continuationSeparator" w:id="0">
    <w:p w14:paraId="339F1FA8" w14:textId="77777777" w:rsidR="00D7151D" w:rsidRDefault="00D7151D">
      <w:r>
        <w:continuationSeparator/>
      </w:r>
    </w:p>
    <w:p w14:paraId="7A8E34D0" w14:textId="77777777" w:rsidR="00D7151D" w:rsidRDefault="00D7151D"/>
  </w:footnote>
  <w:footnote w:type="continuationNotice" w:id="1">
    <w:p w14:paraId="092CF4C4" w14:textId="77777777" w:rsidR="00D7151D" w:rsidRDefault="00D7151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F0206" w14:textId="3999A59B" w:rsidR="004906AA" w:rsidRPr="002C5477" w:rsidRDefault="004906AA" w:rsidP="002C5477">
    <w:pPr>
      <w:pStyle w:val="Header"/>
      <w:spacing w:before="120"/>
      <w:jc w:val="center"/>
      <w:rPr>
        <w:b/>
        <w:sz w:val="20"/>
        <w:szCs w:val="20"/>
        <w:lang w:val="en-GB"/>
      </w:rPr>
    </w:pPr>
    <w:r w:rsidRPr="002C5477">
      <w:rPr>
        <w:b/>
        <w:sz w:val="20"/>
        <w:szCs w:val="20"/>
      </w:rPr>
      <w:t>Fitness Industry Award</w:t>
    </w:r>
    <w:r w:rsidRPr="002C5477">
      <w:rPr>
        <w:b/>
        <w:sz w:val="20"/>
        <w:szCs w:val="20"/>
        <w:lang w:val="en-GB"/>
      </w:rPr>
      <w:t xml:space="preserve"> 20</w:t>
    </w:r>
    <w:r>
      <w:rPr>
        <w:b/>
        <w:sz w:val="20"/>
        <w:szCs w:val="20"/>
        <w:lang w:val="en-GB"/>
      </w:rPr>
      <w:t>20</w:t>
    </w:r>
  </w:p>
  <w:p w14:paraId="2CDD9871" w14:textId="77777777" w:rsidR="004906AA" w:rsidRPr="002C5477" w:rsidRDefault="004906AA" w:rsidP="002C5477">
    <w:pPr>
      <w:pStyle w:val="Header"/>
      <w:spacing w:before="120"/>
      <w:jc w:val="center"/>
      <w:rPr>
        <w:sz w:val="20"/>
        <w:szCs w:val="2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8DD86" w14:textId="3573C449" w:rsidR="004906AA" w:rsidRPr="002C5477" w:rsidRDefault="004906AA" w:rsidP="00C6090B">
    <w:pPr>
      <w:pStyle w:val="Header"/>
      <w:spacing w:before="120"/>
      <w:jc w:val="center"/>
      <w:rPr>
        <w:b/>
        <w:sz w:val="20"/>
        <w:szCs w:val="20"/>
        <w:lang w:val="en-GB"/>
      </w:rPr>
    </w:pPr>
    <w:bookmarkStart w:id="8" w:name="_Hlk30941759"/>
    <w:bookmarkStart w:id="9" w:name="_Hlk30941760"/>
    <w:r w:rsidRPr="002C5477">
      <w:rPr>
        <w:b/>
        <w:sz w:val="20"/>
        <w:szCs w:val="20"/>
      </w:rPr>
      <w:t>Fitness Industry Award</w:t>
    </w:r>
    <w:r w:rsidRPr="002C5477">
      <w:rPr>
        <w:b/>
        <w:sz w:val="20"/>
        <w:szCs w:val="20"/>
        <w:lang w:val="en-GB"/>
      </w:rPr>
      <w:t xml:space="preserve"> 20</w:t>
    </w:r>
    <w:r>
      <w:rPr>
        <w:b/>
        <w:sz w:val="20"/>
        <w:szCs w:val="20"/>
        <w:lang w:val="en-GB"/>
      </w:rPr>
      <w:t>20</w:t>
    </w:r>
  </w:p>
  <w:bookmarkEnd w:id="8"/>
  <w:bookmarkEnd w:id="9"/>
  <w:p w14:paraId="0887204B" w14:textId="77777777" w:rsidR="004906AA" w:rsidRPr="002C5477" w:rsidRDefault="004906AA" w:rsidP="00C6090B">
    <w:pPr>
      <w:pStyle w:val="Header"/>
      <w:spacing w:before="120"/>
      <w:jc w:val="center"/>
      <w:rPr>
        <w:sz w:val="20"/>
        <w:szCs w:val="2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F0609" w14:textId="3EA0E49B" w:rsidR="004906AA" w:rsidRPr="002C5477" w:rsidRDefault="004906AA" w:rsidP="002C5477">
    <w:pPr>
      <w:pStyle w:val="Header"/>
      <w:spacing w:before="120"/>
      <w:jc w:val="center"/>
      <w:rPr>
        <w:b/>
        <w:sz w:val="20"/>
        <w:szCs w:val="20"/>
        <w:lang w:val="en-GB"/>
      </w:rPr>
    </w:pPr>
    <w:r w:rsidRPr="002C5477">
      <w:rPr>
        <w:b/>
        <w:sz w:val="20"/>
        <w:szCs w:val="20"/>
      </w:rPr>
      <w:t>Fitness Industry Award</w:t>
    </w:r>
    <w:r w:rsidRPr="002C5477">
      <w:rPr>
        <w:b/>
        <w:sz w:val="20"/>
        <w:szCs w:val="20"/>
        <w:lang w:val="en-GB"/>
      </w:rPr>
      <w:t xml:space="preserve"> 20</w:t>
    </w:r>
    <w:r>
      <w:rPr>
        <w:b/>
        <w:sz w:val="20"/>
        <w:szCs w:val="20"/>
        <w:lang w:val="en-GB"/>
      </w:rPr>
      <w:t>20</w:t>
    </w:r>
  </w:p>
  <w:p w14:paraId="31A771F8" w14:textId="77777777" w:rsidR="004906AA" w:rsidRPr="002C5477" w:rsidRDefault="004906AA" w:rsidP="002C5477">
    <w:pPr>
      <w:pStyle w:val="Header"/>
      <w:spacing w:before="120"/>
      <w:jc w:val="center"/>
      <w:rPr>
        <w:sz w:val="20"/>
        <w:szCs w:val="20"/>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88942" w14:textId="3D6EF376" w:rsidR="004906AA" w:rsidRPr="002C5477" w:rsidRDefault="004906AA" w:rsidP="002C5477">
    <w:pPr>
      <w:pStyle w:val="Header"/>
      <w:spacing w:before="120"/>
      <w:jc w:val="center"/>
      <w:rPr>
        <w:b/>
        <w:sz w:val="20"/>
        <w:szCs w:val="20"/>
        <w:lang w:val="en-GB"/>
      </w:rPr>
    </w:pPr>
    <w:r w:rsidRPr="002C5477">
      <w:rPr>
        <w:b/>
        <w:sz w:val="20"/>
        <w:szCs w:val="20"/>
      </w:rPr>
      <w:t>Fitness Industry Award</w:t>
    </w:r>
    <w:r w:rsidRPr="002C5477">
      <w:rPr>
        <w:b/>
        <w:sz w:val="20"/>
        <w:szCs w:val="20"/>
        <w:lang w:val="en-GB"/>
      </w:rPr>
      <w:t xml:space="preserve"> 20</w:t>
    </w:r>
    <w:r>
      <w:rPr>
        <w:b/>
        <w:sz w:val="20"/>
        <w:szCs w:val="20"/>
        <w:lang w:val="en-GB"/>
      </w:rPr>
      <w:t>20</w:t>
    </w:r>
  </w:p>
  <w:p w14:paraId="52767EEB" w14:textId="77777777" w:rsidR="004906AA" w:rsidRPr="002C5477" w:rsidRDefault="004906AA" w:rsidP="002C5477">
    <w:pPr>
      <w:pStyle w:val="Header"/>
      <w:spacing w:before="120"/>
      <w:jc w:val="center"/>
      <w:rPr>
        <w:sz w:val="20"/>
        <w:szCs w:val="2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70DA8" w14:textId="12D6344B" w:rsidR="004906AA" w:rsidRPr="002C5477" w:rsidRDefault="004906AA" w:rsidP="002C5477">
    <w:pPr>
      <w:pStyle w:val="Header"/>
      <w:spacing w:before="120"/>
      <w:jc w:val="center"/>
      <w:rPr>
        <w:b/>
        <w:sz w:val="20"/>
        <w:szCs w:val="20"/>
        <w:lang w:val="en-GB"/>
      </w:rPr>
    </w:pPr>
    <w:r w:rsidRPr="002C5477">
      <w:rPr>
        <w:b/>
        <w:sz w:val="20"/>
        <w:szCs w:val="20"/>
      </w:rPr>
      <w:t>Fitness Industry Award</w:t>
    </w:r>
    <w:r w:rsidRPr="002C5477">
      <w:rPr>
        <w:b/>
        <w:sz w:val="20"/>
        <w:szCs w:val="20"/>
        <w:lang w:val="en-GB"/>
      </w:rPr>
      <w:t xml:space="preserve"> 20</w:t>
    </w:r>
    <w:r>
      <w:rPr>
        <w:b/>
        <w:sz w:val="20"/>
        <w:szCs w:val="20"/>
        <w:lang w:val="en-GB"/>
      </w:rPr>
      <w:t>20</w:t>
    </w:r>
  </w:p>
  <w:p w14:paraId="7B73C723" w14:textId="77777777" w:rsidR="004906AA" w:rsidRPr="002C5477" w:rsidRDefault="004906AA" w:rsidP="002C5477">
    <w:pPr>
      <w:pStyle w:val="Header"/>
      <w:spacing w:before="120"/>
      <w:jc w:val="center"/>
      <w:rPr>
        <w:sz w:val="20"/>
        <w:szCs w:val="2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AEA8A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F8CB7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2B641F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306E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4EC17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A28F7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8C40B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8CB1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7AFAF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16FA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C6039"/>
    <w:multiLevelType w:val="singleLevel"/>
    <w:tmpl w:val="C8CCC354"/>
    <w:lvl w:ilvl="0">
      <w:start w:val="1"/>
      <w:numFmt w:val="decimal"/>
      <w:pStyle w:val="NumberedPara"/>
      <w:lvlText w:val="[%1]"/>
      <w:lvlJc w:val="left"/>
      <w:pPr>
        <w:tabs>
          <w:tab w:val="num" w:pos="737"/>
        </w:tabs>
        <w:ind w:left="0" w:firstLine="0"/>
      </w:pPr>
      <w:rPr>
        <w:rFonts w:hint="default"/>
        <w:b/>
        <w:i w:val="0"/>
        <w:sz w:val="21"/>
      </w:rPr>
    </w:lvl>
  </w:abstractNum>
  <w:abstractNum w:abstractNumId="11" w15:restartNumberingAfterBreak="0">
    <w:nsid w:val="035327B0"/>
    <w:multiLevelType w:val="multilevel"/>
    <w:tmpl w:val="10FC07A6"/>
    <w:lvl w:ilvl="0">
      <w:start w:val="1"/>
      <w:numFmt w:val="decimal"/>
      <w:pStyle w:val="Partheading"/>
      <w:suff w:val="nothing"/>
      <w:lvlText w:val="Part %1—"/>
      <w:lvlJc w:val="left"/>
      <w:pPr>
        <w:ind w:left="0" w:firstLine="0"/>
      </w:pPr>
      <w:rPr>
        <w:rFonts w:hint="default"/>
        <w:b/>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04F84273"/>
    <w:multiLevelType w:val="multilevel"/>
    <w:tmpl w:val="5C6C2F98"/>
    <w:lvl w:ilvl="0">
      <w:start w:val="1"/>
      <w:numFmt w:val="decimal"/>
      <w:pStyle w:val="Level1"/>
      <w:lvlText w:val="%1."/>
      <w:lvlJc w:val="left"/>
      <w:pPr>
        <w:tabs>
          <w:tab w:val="num" w:pos="851"/>
        </w:tabs>
        <w:ind w:left="851" w:hanging="851"/>
      </w:pPr>
      <w:rPr>
        <w:rFonts w:ascii="Times New Roman" w:hAnsi="Times New Roman"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1"/>
        </w:tabs>
        <w:ind w:left="851" w:hanging="851"/>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vel3"/>
      <w:lvlText w:val="(%3)"/>
      <w:lvlJc w:val="left"/>
      <w:pPr>
        <w:tabs>
          <w:tab w:val="num" w:pos="1418"/>
        </w:tabs>
        <w:ind w:left="1418" w:hanging="567"/>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vel4"/>
      <w:lvlText w:val="(%4)"/>
      <w:lvlJc w:val="left"/>
      <w:pPr>
        <w:tabs>
          <w:tab w:val="num" w:pos="1985"/>
        </w:tabs>
        <w:ind w:left="1985" w:hanging="567"/>
      </w:pPr>
      <w:rPr>
        <w:rFonts w:hint="default"/>
        <w:b/>
        <w:i w:val="0"/>
      </w:rPr>
    </w:lvl>
    <w:lvl w:ilvl="4">
      <w:start w:val="1"/>
      <w:numFmt w:val="decimal"/>
      <w:lvlText w:val="%1.%2.%3.%4.%5."/>
      <w:lvlJc w:val="left"/>
      <w:pPr>
        <w:tabs>
          <w:tab w:val="num" w:pos="3080"/>
        </w:tabs>
        <w:ind w:left="3080" w:hanging="792"/>
      </w:pPr>
      <w:rPr>
        <w:rFonts w:hint="default"/>
      </w:rPr>
    </w:lvl>
    <w:lvl w:ilvl="5">
      <w:start w:val="1"/>
      <w:numFmt w:val="decimal"/>
      <w:lvlText w:val="%1.%2.%3.%4.%5.%6."/>
      <w:lvlJc w:val="left"/>
      <w:pPr>
        <w:tabs>
          <w:tab w:val="num" w:pos="3584"/>
        </w:tabs>
        <w:ind w:left="3584" w:hanging="936"/>
      </w:pPr>
      <w:rPr>
        <w:rFonts w:hint="default"/>
      </w:rPr>
    </w:lvl>
    <w:lvl w:ilvl="6">
      <w:start w:val="1"/>
      <w:numFmt w:val="decimal"/>
      <w:lvlText w:val="%1.%2.%3.%4.%5.%6.%7."/>
      <w:lvlJc w:val="left"/>
      <w:pPr>
        <w:tabs>
          <w:tab w:val="num" w:pos="4088"/>
        </w:tabs>
        <w:ind w:left="4088" w:hanging="1080"/>
      </w:pPr>
      <w:rPr>
        <w:rFonts w:hint="default"/>
      </w:rPr>
    </w:lvl>
    <w:lvl w:ilvl="7">
      <w:start w:val="1"/>
      <w:numFmt w:val="decimal"/>
      <w:lvlText w:val="%1.%2.%3.%4.%5.%6.%7.%8."/>
      <w:lvlJc w:val="left"/>
      <w:pPr>
        <w:tabs>
          <w:tab w:val="num" w:pos="4592"/>
        </w:tabs>
        <w:ind w:left="4592" w:hanging="1224"/>
      </w:pPr>
      <w:rPr>
        <w:rFonts w:hint="default"/>
      </w:rPr>
    </w:lvl>
    <w:lvl w:ilvl="8">
      <w:start w:val="1"/>
      <w:numFmt w:val="decimal"/>
      <w:lvlText w:val="%1.%2.%3.%4.%5.%6.%7.%8.%9."/>
      <w:lvlJc w:val="left"/>
      <w:pPr>
        <w:tabs>
          <w:tab w:val="num" w:pos="5168"/>
        </w:tabs>
        <w:ind w:left="5168" w:hanging="1440"/>
      </w:pPr>
      <w:rPr>
        <w:rFonts w:hint="default"/>
      </w:rPr>
    </w:lvl>
  </w:abstractNum>
  <w:abstractNum w:abstractNumId="13" w15:restartNumberingAfterBreak="0">
    <w:nsid w:val="08B24E1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98A355E"/>
    <w:multiLevelType w:val="multilevel"/>
    <w:tmpl w:val="C8341332"/>
    <w:lvl w:ilvl="0">
      <w:start w:val="1"/>
      <w:numFmt w:val="upperLetter"/>
      <w:suff w:val="nothing"/>
      <w:lvlText w:val="Schedule %1—"/>
      <w:lvlJc w:val="left"/>
      <w:pPr>
        <w:ind w:left="1701" w:hanging="1701"/>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hint="default"/>
        <w:b/>
        <w:i w:val="0"/>
      </w:rPr>
    </w:lvl>
    <w:lvl w:ilvl="2">
      <w:start w:val="1"/>
      <w:numFmt w:val="decimal"/>
      <w:lvlText w:val="%1.%2.%3"/>
      <w:lvlJc w:val="left"/>
      <w:pPr>
        <w:tabs>
          <w:tab w:val="num" w:pos="851"/>
        </w:tabs>
        <w:ind w:left="851" w:hanging="851"/>
      </w:pPr>
      <w:rPr>
        <w:rFonts w:hint="default"/>
        <w:b/>
        <w:i w:val="0"/>
      </w:rPr>
    </w:lvl>
    <w:lvl w:ilvl="3">
      <w:start w:val="1"/>
      <w:numFmt w:val="lowerLetter"/>
      <w:lvlText w:val="(%4)"/>
      <w:lvlJc w:val="left"/>
      <w:pPr>
        <w:tabs>
          <w:tab w:val="num" w:pos="1418"/>
        </w:tabs>
        <w:ind w:left="1418" w:hanging="567"/>
      </w:pPr>
      <w:rPr>
        <w:rFonts w:hint="default"/>
        <w:b/>
        <w:i w:val="0"/>
      </w:rPr>
    </w:lvl>
    <w:lvl w:ilvl="4">
      <w:start w:val="1"/>
      <w:numFmt w:val="lowerRoman"/>
      <w:lvlText w:val="(%5)"/>
      <w:lvlJc w:val="left"/>
      <w:pPr>
        <w:tabs>
          <w:tab w:val="num" w:pos="1985"/>
        </w:tabs>
        <w:ind w:left="1985" w:hanging="567"/>
      </w:pPr>
      <w:rPr>
        <w:rFonts w:hint="default"/>
        <w:b/>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0B282FBC"/>
    <w:multiLevelType w:val="multilevel"/>
    <w:tmpl w:val="10FC07A6"/>
    <w:lvl w:ilvl="0">
      <w:start w:val="1"/>
      <w:numFmt w:val="decimal"/>
      <w:suff w:val="nothing"/>
      <w:lvlText w:val="Part %1—"/>
      <w:lvlJc w:val="left"/>
      <w:pPr>
        <w:ind w:left="0" w:firstLine="0"/>
      </w:pPr>
      <w:rPr>
        <w:rFonts w:hint="default"/>
        <w:b/>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0D5F2582"/>
    <w:multiLevelType w:val="singleLevel"/>
    <w:tmpl w:val="C9CAC9E8"/>
    <w:lvl w:ilvl="0">
      <w:start w:val="1"/>
      <w:numFmt w:val="bullet"/>
      <w:pStyle w:val="BulletLevel2"/>
      <w:lvlText w:val=""/>
      <w:lvlJc w:val="left"/>
      <w:pPr>
        <w:tabs>
          <w:tab w:val="num" w:pos="1021"/>
        </w:tabs>
        <w:ind w:left="1021" w:hanging="170"/>
      </w:pPr>
      <w:rPr>
        <w:rFonts w:ascii="Symbol" w:hAnsi="Symbol" w:hint="default"/>
        <w:sz w:val="22"/>
      </w:rPr>
    </w:lvl>
  </w:abstractNum>
  <w:abstractNum w:abstractNumId="17" w15:restartNumberingAfterBreak="0">
    <w:nsid w:val="13694E7A"/>
    <w:multiLevelType w:val="multilevel"/>
    <w:tmpl w:val="10FC07A6"/>
    <w:lvl w:ilvl="0">
      <w:start w:val="1"/>
      <w:numFmt w:val="decimal"/>
      <w:suff w:val="nothing"/>
      <w:lvlText w:val="Part %1—"/>
      <w:lvlJc w:val="left"/>
      <w:pPr>
        <w:ind w:left="0" w:firstLine="0"/>
      </w:pPr>
      <w:rPr>
        <w:rFonts w:hint="default"/>
        <w:b/>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E0E4214"/>
    <w:multiLevelType w:val="multilevel"/>
    <w:tmpl w:val="CBA02CF4"/>
    <w:lvl w:ilvl="0">
      <w:start w:val="1"/>
      <w:numFmt w:val="upperLetter"/>
      <w:suff w:val="nothing"/>
      <w:lvlText w:val="Schedule %1—"/>
      <w:lvlJc w:val="left"/>
      <w:pPr>
        <w:ind w:left="1701" w:hanging="1701"/>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hint="default"/>
        <w:b/>
        <w:i w:val="0"/>
      </w:rPr>
    </w:lvl>
    <w:lvl w:ilvl="2">
      <w:start w:val="1"/>
      <w:numFmt w:val="decimal"/>
      <w:lvlText w:val="%1.%2.%3"/>
      <w:lvlJc w:val="left"/>
      <w:pPr>
        <w:tabs>
          <w:tab w:val="num" w:pos="851"/>
        </w:tabs>
        <w:ind w:left="851" w:hanging="851"/>
      </w:pPr>
      <w:rPr>
        <w:rFonts w:hint="default"/>
        <w:b/>
        <w:i w:val="0"/>
      </w:rPr>
    </w:lvl>
    <w:lvl w:ilvl="3">
      <w:start w:val="1"/>
      <w:numFmt w:val="lowerLetter"/>
      <w:lvlText w:val="(%4)"/>
      <w:lvlJc w:val="left"/>
      <w:pPr>
        <w:tabs>
          <w:tab w:val="num" w:pos="1418"/>
        </w:tabs>
        <w:ind w:left="1418" w:hanging="567"/>
      </w:pPr>
      <w:rPr>
        <w:rFonts w:hint="default"/>
        <w:b/>
        <w:i w:val="0"/>
      </w:rPr>
    </w:lvl>
    <w:lvl w:ilvl="4">
      <w:start w:val="1"/>
      <w:numFmt w:val="lowerRoman"/>
      <w:lvlText w:val="(%5)"/>
      <w:lvlJc w:val="left"/>
      <w:pPr>
        <w:tabs>
          <w:tab w:val="num" w:pos="1985"/>
        </w:tabs>
        <w:ind w:left="1985" w:hanging="567"/>
      </w:pPr>
      <w:rPr>
        <w:rFonts w:hint="default"/>
        <w:b/>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1E184123"/>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204B08B0"/>
    <w:multiLevelType w:val="multilevel"/>
    <w:tmpl w:val="D13EEF96"/>
    <w:lvl w:ilvl="0">
      <w:start w:val="1"/>
      <w:numFmt w:val="decimal"/>
      <w:lvlText w:val="%1."/>
      <w:lvlJc w:val="left"/>
      <w:pPr>
        <w:tabs>
          <w:tab w:val="num" w:pos="848"/>
        </w:tabs>
        <w:ind w:left="848" w:hanging="851"/>
      </w:pPr>
      <w:rPr>
        <w:rFonts w:hint="default"/>
        <w:b/>
        <w:i w:val="0"/>
        <w:caps/>
        <w:sz w:val="24"/>
      </w:rPr>
    </w:lvl>
    <w:lvl w:ilvl="1">
      <w:start w:val="2"/>
      <w:numFmt w:val="decimal"/>
      <w:pStyle w:val="LevelB2"/>
      <w:lvlText w:val="%1.%2."/>
      <w:lvlJc w:val="left"/>
      <w:pPr>
        <w:tabs>
          <w:tab w:val="num" w:pos="851"/>
        </w:tabs>
        <w:ind w:left="851" w:hanging="851"/>
      </w:pPr>
      <w:rPr>
        <w:rFonts w:hint="default"/>
      </w:rPr>
    </w:lvl>
    <w:lvl w:ilvl="2">
      <w:start w:val="1"/>
      <w:numFmt w:val="decimal"/>
      <w:lvlText w:val="%1.%2.%3."/>
      <w:lvlJc w:val="left"/>
      <w:pPr>
        <w:tabs>
          <w:tab w:val="num" w:pos="1221"/>
        </w:tabs>
        <w:ind w:left="1221" w:hanging="504"/>
      </w:pPr>
      <w:rPr>
        <w:rFonts w:hint="default"/>
      </w:rPr>
    </w:lvl>
    <w:lvl w:ilvl="3">
      <w:start w:val="1"/>
      <w:numFmt w:val="decimal"/>
      <w:lvlText w:val="%1.%2.%3.%4."/>
      <w:lvlJc w:val="left"/>
      <w:pPr>
        <w:tabs>
          <w:tab w:val="num" w:pos="1725"/>
        </w:tabs>
        <w:ind w:left="1725" w:hanging="648"/>
      </w:pPr>
      <w:rPr>
        <w:rFonts w:hint="default"/>
      </w:rPr>
    </w:lvl>
    <w:lvl w:ilvl="4">
      <w:start w:val="1"/>
      <w:numFmt w:val="decimal"/>
      <w:lvlText w:val="%1.%2.%3.%4.%5."/>
      <w:lvlJc w:val="left"/>
      <w:pPr>
        <w:tabs>
          <w:tab w:val="num" w:pos="2229"/>
        </w:tabs>
        <w:ind w:left="2229" w:hanging="792"/>
      </w:pPr>
      <w:rPr>
        <w:rFonts w:hint="default"/>
      </w:rPr>
    </w:lvl>
    <w:lvl w:ilvl="5">
      <w:start w:val="1"/>
      <w:numFmt w:val="decimal"/>
      <w:lvlText w:val="%1.%2.%3.%4.%5.%6."/>
      <w:lvlJc w:val="left"/>
      <w:pPr>
        <w:tabs>
          <w:tab w:val="num" w:pos="2733"/>
        </w:tabs>
        <w:ind w:left="2733" w:hanging="936"/>
      </w:pPr>
      <w:rPr>
        <w:rFonts w:hint="default"/>
      </w:rPr>
    </w:lvl>
    <w:lvl w:ilvl="6">
      <w:start w:val="1"/>
      <w:numFmt w:val="decimal"/>
      <w:lvlText w:val="%1.%2.%3.%4.%5.%6.%7."/>
      <w:lvlJc w:val="left"/>
      <w:pPr>
        <w:tabs>
          <w:tab w:val="num" w:pos="3237"/>
        </w:tabs>
        <w:ind w:left="3237" w:hanging="1080"/>
      </w:pPr>
      <w:rPr>
        <w:rFonts w:hint="default"/>
      </w:rPr>
    </w:lvl>
    <w:lvl w:ilvl="7">
      <w:start w:val="1"/>
      <w:numFmt w:val="decimal"/>
      <w:lvlText w:val="%1.%2.%3.%4.%5.%6.%7.%8."/>
      <w:lvlJc w:val="left"/>
      <w:pPr>
        <w:tabs>
          <w:tab w:val="num" w:pos="3741"/>
        </w:tabs>
        <w:ind w:left="3741" w:hanging="1224"/>
      </w:pPr>
      <w:rPr>
        <w:rFonts w:hint="default"/>
      </w:rPr>
    </w:lvl>
    <w:lvl w:ilvl="8">
      <w:start w:val="1"/>
      <w:numFmt w:val="decimal"/>
      <w:lvlText w:val="%1.%2.%3.%4.%5.%6.%7.%8.%9."/>
      <w:lvlJc w:val="left"/>
      <w:pPr>
        <w:tabs>
          <w:tab w:val="num" w:pos="4317"/>
        </w:tabs>
        <w:ind w:left="4317" w:hanging="1440"/>
      </w:pPr>
      <w:rPr>
        <w:rFonts w:hint="default"/>
      </w:rPr>
    </w:lvl>
  </w:abstractNum>
  <w:abstractNum w:abstractNumId="21" w15:restartNumberingAfterBreak="0">
    <w:nsid w:val="210E3FB0"/>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244226ED"/>
    <w:multiLevelType w:val="multilevel"/>
    <w:tmpl w:val="3668B476"/>
    <w:lvl w:ilvl="0">
      <w:start w:val="1"/>
      <w:numFmt w:val="decimal"/>
      <w:pStyle w:val="Level1Legal"/>
      <w:lvlText w:val="%1"/>
      <w:lvlJc w:val="left"/>
      <w:pPr>
        <w:tabs>
          <w:tab w:val="num" w:pos="720"/>
        </w:tabs>
        <w:ind w:left="720" w:hanging="720"/>
      </w:pPr>
      <w:rPr>
        <w:rFonts w:cs="Times New Roman"/>
        <w:b/>
        <w:sz w:val="21"/>
      </w:rPr>
    </w:lvl>
    <w:lvl w:ilvl="1">
      <w:start w:val="1"/>
      <w:numFmt w:val="decimal"/>
      <w:pStyle w:val="Level2Legal"/>
      <w:lvlText w:val="%1.%2"/>
      <w:lvlJc w:val="left"/>
      <w:pPr>
        <w:tabs>
          <w:tab w:val="num" w:pos="720"/>
        </w:tabs>
        <w:ind w:left="720" w:hanging="720"/>
      </w:pPr>
      <w:rPr>
        <w:rFonts w:cs="Times New Roman"/>
        <w:b w:val="0"/>
        <w:sz w:val="21"/>
      </w:rPr>
    </w:lvl>
    <w:lvl w:ilvl="2">
      <w:start w:val="1"/>
      <w:numFmt w:val="lowerLetter"/>
      <w:pStyle w:val="Level3Legal"/>
      <w:lvlText w:val="(%3)"/>
      <w:lvlJc w:val="left"/>
      <w:pPr>
        <w:tabs>
          <w:tab w:val="num" w:pos="1440"/>
        </w:tabs>
        <w:ind w:left="1440" w:hanging="720"/>
      </w:pPr>
      <w:rPr>
        <w:rFonts w:cs="Times New Roman"/>
        <w:b w:val="0"/>
        <w:sz w:val="21"/>
      </w:rPr>
    </w:lvl>
    <w:lvl w:ilvl="3">
      <w:start w:val="1"/>
      <w:numFmt w:val="lowerRoman"/>
      <w:pStyle w:val="Level4Legal"/>
      <w:lvlText w:val="(%4)"/>
      <w:lvlJc w:val="left"/>
      <w:pPr>
        <w:tabs>
          <w:tab w:val="num" w:pos="2160"/>
        </w:tabs>
        <w:ind w:left="2160" w:hanging="720"/>
      </w:pPr>
      <w:rPr>
        <w:rFonts w:cs="Times New Roman"/>
        <w:b w:val="0"/>
        <w:sz w:val="21"/>
      </w:rPr>
    </w:lvl>
    <w:lvl w:ilvl="4">
      <w:start w:val="1"/>
      <w:numFmt w:val="upperLetter"/>
      <w:pStyle w:val="Level5Legal"/>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2CC255EC"/>
    <w:multiLevelType w:val="multilevel"/>
    <w:tmpl w:val="1D9C6324"/>
    <w:lvl w:ilvl="0">
      <w:start w:val="1"/>
      <w:numFmt w:val="upperLetter"/>
      <w:suff w:val="nothing"/>
      <w:lvlText w:val="Schedule %1"/>
      <w:lvlJc w:val="left"/>
      <w:pPr>
        <w:ind w:left="1701" w:hanging="1701"/>
      </w:pPr>
      <w:rPr>
        <w:rFonts w:hint="default"/>
        <w:b/>
        <w:i w:val="0"/>
      </w:rPr>
    </w:lvl>
    <w:lvl w:ilvl="1">
      <w:start w:val="1"/>
      <w:numFmt w:val="decimal"/>
      <w:lvlText w:val="%1.%2"/>
      <w:lvlJc w:val="left"/>
      <w:pPr>
        <w:tabs>
          <w:tab w:val="num" w:pos="851"/>
        </w:tabs>
        <w:ind w:left="851" w:hanging="851"/>
      </w:pPr>
      <w:rPr>
        <w:rFonts w:hint="default"/>
        <w:b/>
        <w:i w:val="0"/>
      </w:rPr>
    </w:lvl>
    <w:lvl w:ilvl="2">
      <w:start w:val="1"/>
      <w:numFmt w:val="decimal"/>
      <w:lvlText w:val="%1.%2.%3"/>
      <w:lvlJc w:val="left"/>
      <w:pPr>
        <w:tabs>
          <w:tab w:val="num" w:pos="851"/>
        </w:tabs>
        <w:ind w:left="851" w:hanging="851"/>
      </w:pPr>
      <w:rPr>
        <w:rFonts w:hint="default"/>
        <w:b/>
        <w:i w:val="0"/>
      </w:rPr>
    </w:lvl>
    <w:lvl w:ilvl="3">
      <w:start w:val="1"/>
      <w:numFmt w:val="lowerLetter"/>
      <w:lvlText w:val="(%4)"/>
      <w:lvlJc w:val="left"/>
      <w:pPr>
        <w:tabs>
          <w:tab w:val="num" w:pos="1418"/>
        </w:tabs>
        <w:ind w:left="1418" w:hanging="567"/>
      </w:pPr>
      <w:rPr>
        <w:rFonts w:hint="default"/>
        <w:b/>
        <w:i w:val="0"/>
      </w:rPr>
    </w:lvl>
    <w:lvl w:ilvl="4">
      <w:start w:val="1"/>
      <w:numFmt w:val="lowerRoman"/>
      <w:lvlText w:val="(%5)"/>
      <w:lvlJc w:val="left"/>
      <w:pPr>
        <w:tabs>
          <w:tab w:val="num" w:pos="1985"/>
        </w:tabs>
        <w:ind w:left="1985" w:hanging="567"/>
      </w:pPr>
      <w:rPr>
        <w:rFonts w:hint="default"/>
        <w:b/>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347357F8"/>
    <w:multiLevelType w:val="multilevel"/>
    <w:tmpl w:val="E4FC42D2"/>
    <w:lvl w:ilvl="0">
      <w:start w:val="1"/>
      <w:numFmt w:val="decimal"/>
      <w:lvlText w:val="%1."/>
      <w:lvlJc w:val="left"/>
      <w:pPr>
        <w:tabs>
          <w:tab w:val="num" w:pos="848"/>
        </w:tabs>
        <w:ind w:left="848" w:hanging="848"/>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hint="default"/>
        <w:b/>
        <w:i w:val="0"/>
      </w:rPr>
    </w:lvl>
    <w:lvl w:ilvl="2">
      <w:start w:val="1"/>
      <w:numFmt w:val="decimal"/>
      <w:lvlText w:val="%1.%2.%3."/>
      <w:lvlJc w:val="left"/>
      <w:pPr>
        <w:tabs>
          <w:tab w:val="num" w:pos="1221"/>
        </w:tabs>
        <w:ind w:left="1221" w:hanging="504"/>
      </w:pPr>
      <w:rPr>
        <w:rFonts w:hint="default"/>
      </w:rPr>
    </w:lvl>
    <w:lvl w:ilvl="3">
      <w:start w:val="1"/>
      <w:numFmt w:val="decimal"/>
      <w:lvlText w:val="%1.%2.%3.%4."/>
      <w:lvlJc w:val="left"/>
      <w:pPr>
        <w:tabs>
          <w:tab w:val="num" w:pos="1725"/>
        </w:tabs>
        <w:ind w:left="1725" w:hanging="648"/>
      </w:pPr>
      <w:rPr>
        <w:rFonts w:hint="default"/>
      </w:rPr>
    </w:lvl>
    <w:lvl w:ilvl="4">
      <w:start w:val="1"/>
      <w:numFmt w:val="decimal"/>
      <w:lvlText w:val="%1.%2.%3.%4.%5."/>
      <w:lvlJc w:val="left"/>
      <w:pPr>
        <w:tabs>
          <w:tab w:val="num" w:pos="2229"/>
        </w:tabs>
        <w:ind w:left="2229" w:hanging="792"/>
      </w:pPr>
      <w:rPr>
        <w:rFonts w:hint="default"/>
      </w:rPr>
    </w:lvl>
    <w:lvl w:ilvl="5">
      <w:start w:val="1"/>
      <w:numFmt w:val="decimal"/>
      <w:lvlText w:val="%1.%2.%3.%4.%5.%6."/>
      <w:lvlJc w:val="left"/>
      <w:pPr>
        <w:tabs>
          <w:tab w:val="num" w:pos="2733"/>
        </w:tabs>
        <w:ind w:left="2733" w:hanging="936"/>
      </w:pPr>
      <w:rPr>
        <w:rFonts w:hint="default"/>
      </w:rPr>
    </w:lvl>
    <w:lvl w:ilvl="6">
      <w:start w:val="1"/>
      <w:numFmt w:val="decimal"/>
      <w:lvlText w:val="%1.%2.%3.%4.%5.%6.%7."/>
      <w:lvlJc w:val="left"/>
      <w:pPr>
        <w:tabs>
          <w:tab w:val="num" w:pos="3237"/>
        </w:tabs>
        <w:ind w:left="3237" w:hanging="1080"/>
      </w:pPr>
      <w:rPr>
        <w:rFonts w:hint="default"/>
      </w:rPr>
    </w:lvl>
    <w:lvl w:ilvl="7">
      <w:start w:val="1"/>
      <w:numFmt w:val="decimal"/>
      <w:lvlText w:val="%1.%2.%3.%4.%5.%6.%7.%8."/>
      <w:lvlJc w:val="left"/>
      <w:pPr>
        <w:tabs>
          <w:tab w:val="num" w:pos="3741"/>
        </w:tabs>
        <w:ind w:left="3741" w:hanging="1224"/>
      </w:pPr>
      <w:rPr>
        <w:rFonts w:hint="default"/>
      </w:rPr>
    </w:lvl>
    <w:lvl w:ilvl="8">
      <w:start w:val="1"/>
      <w:numFmt w:val="decimal"/>
      <w:lvlText w:val="%1.%2.%3.%4.%5.%6.%7.%8.%9."/>
      <w:lvlJc w:val="left"/>
      <w:pPr>
        <w:tabs>
          <w:tab w:val="num" w:pos="4317"/>
        </w:tabs>
        <w:ind w:left="4317" w:hanging="1440"/>
      </w:pPr>
      <w:rPr>
        <w:rFonts w:hint="default"/>
      </w:rPr>
    </w:lvl>
  </w:abstractNum>
  <w:abstractNum w:abstractNumId="25" w15:restartNumberingAfterBreak="0">
    <w:nsid w:val="3CF23D99"/>
    <w:multiLevelType w:val="multilevel"/>
    <w:tmpl w:val="50B6E0B8"/>
    <w:lvl w:ilvl="0">
      <w:start w:val="1"/>
      <w:numFmt w:val="decimal"/>
      <w:lvlText w:val="%1."/>
      <w:lvlJc w:val="left"/>
      <w:pPr>
        <w:tabs>
          <w:tab w:val="num" w:pos="3684"/>
        </w:tabs>
        <w:ind w:left="3684" w:hanging="848"/>
      </w:pPr>
      <w:rPr>
        <w:rFonts w:ascii="Times New Roman" w:hAnsi="Times New Roman" w:hint="default"/>
        <w:b/>
        <w:i w:val="0"/>
        <w:caps w:val="0"/>
        <w:strike w:val="0"/>
        <w:dstrike w:val="0"/>
        <w:vanish w:val="0"/>
        <w:color w:val="000000"/>
        <w:sz w:val="24"/>
        <w:vertAlign w:val="baseline"/>
      </w:rPr>
    </w:lvl>
    <w:lvl w:ilvl="1">
      <w:start w:val="1"/>
      <w:numFmt w:val="decimal"/>
      <w:lvlText w:val="%1.%2"/>
      <w:lvlJc w:val="left"/>
      <w:pPr>
        <w:tabs>
          <w:tab w:val="num" w:pos="3687"/>
        </w:tabs>
        <w:ind w:left="3687" w:hanging="851"/>
      </w:pPr>
      <w:rPr>
        <w:rFonts w:ascii="Times New Roman" w:hAnsi="Times New Roman" w:hint="default"/>
        <w:b/>
        <w:i w:val="0"/>
        <w:caps w:val="0"/>
        <w:strike w:val="0"/>
        <w:dstrike w:val="0"/>
        <w:vanish w:val="0"/>
        <w:color w:val="000000"/>
        <w:sz w:val="24"/>
        <w:vertAlign w:val="baseline"/>
      </w:rPr>
    </w:lvl>
    <w:lvl w:ilvl="2">
      <w:start w:val="1"/>
      <w:numFmt w:val="lowerLetter"/>
      <w:lvlRestart w:val="0"/>
      <w:lvlText w:val="(%3)"/>
      <w:lvlJc w:val="left"/>
      <w:pPr>
        <w:tabs>
          <w:tab w:val="num" w:pos="2836"/>
        </w:tabs>
        <w:ind w:left="2836" w:hanging="567"/>
      </w:pPr>
      <w:rPr>
        <w:rFonts w:ascii="Times New Roman" w:hAnsi="Times New Roman" w:hint="default"/>
        <w:b/>
        <w:i w:val="0"/>
        <w:caps w:val="0"/>
        <w:strike w:val="0"/>
        <w:dstrike w:val="0"/>
        <w:vanish w:val="0"/>
        <w:color w:val="000000"/>
        <w:sz w:val="24"/>
        <w:vertAlign w:val="baseline"/>
      </w:rPr>
    </w:lvl>
    <w:lvl w:ilvl="3">
      <w:start w:val="1"/>
      <w:numFmt w:val="lowerRoman"/>
      <w:lvlText w:val="(%4)"/>
      <w:lvlJc w:val="left"/>
      <w:pPr>
        <w:tabs>
          <w:tab w:val="num" w:pos="1985"/>
        </w:tabs>
        <w:ind w:left="1985" w:hanging="567"/>
      </w:pPr>
      <w:rPr>
        <w:rFonts w:ascii="Times New Roman" w:hAnsi="Times New Roman" w:hint="default"/>
        <w:b/>
        <w:i w:val="0"/>
        <w:caps w:val="0"/>
        <w:strike w:val="0"/>
        <w:dstrike w:val="0"/>
        <w:vanish w:val="0"/>
        <w:color w:val="000000"/>
        <w:sz w:val="24"/>
        <w:vertAlign w:val="baseline"/>
      </w:rPr>
    </w:lvl>
    <w:lvl w:ilvl="4">
      <w:start w:val="1"/>
      <w:numFmt w:val="decimal"/>
      <w:pStyle w:val="Heading5"/>
      <w:lvlText w:val="%1.%2.%3.%4.%5."/>
      <w:lvlJc w:val="left"/>
      <w:pPr>
        <w:tabs>
          <w:tab w:val="num" w:pos="5065"/>
        </w:tabs>
        <w:ind w:left="5065" w:hanging="792"/>
      </w:pPr>
      <w:rPr>
        <w:rFonts w:hint="default"/>
      </w:rPr>
    </w:lvl>
    <w:lvl w:ilvl="5">
      <w:start w:val="1"/>
      <w:numFmt w:val="decimal"/>
      <w:pStyle w:val="Heading6"/>
      <w:lvlText w:val="%1.%2.%3.%4.%5.%6."/>
      <w:lvlJc w:val="left"/>
      <w:pPr>
        <w:tabs>
          <w:tab w:val="num" w:pos="5569"/>
        </w:tabs>
        <w:ind w:left="5569" w:hanging="936"/>
      </w:pPr>
      <w:rPr>
        <w:rFonts w:hint="default"/>
      </w:rPr>
    </w:lvl>
    <w:lvl w:ilvl="6">
      <w:start w:val="1"/>
      <w:numFmt w:val="decimal"/>
      <w:pStyle w:val="Heading7"/>
      <w:lvlText w:val="%1.%2.%3.%4.%5.%6.%7."/>
      <w:lvlJc w:val="left"/>
      <w:pPr>
        <w:tabs>
          <w:tab w:val="num" w:pos="6073"/>
        </w:tabs>
        <w:ind w:left="6073" w:hanging="1080"/>
      </w:pPr>
      <w:rPr>
        <w:rFonts w:hint="default"/>
      </w:rPr>
    </w:lvl>
    <w:lvl w:ilvl="7">
      <w:start w:val="1"/>
      <w:numFmt w:val="decimal"/>
      <w:pStyle w:val="Heading8"/>
      <w:lvlText w:val="%1.%2.%3.%4.%5.%6.%7.%8."/>
      <w:lvlJc w:val="left"/>
      <w:pPr>
        <w:tabs>
          <w:tab w:val="num" w:pos="6577"/>
        </w:tabs>
        <w:ind w:left="6577" w:hanging="1224"/>
      </w:pPr>
      <w:rPr>
        <w:rFonts w:hint="default"/>
      </w:rPr>
    </w:lvl>
    <w:lvl w:ilvl="8">
      <w:start w:val="1"/>
      <w:numFmt w:val="decimal"/>
      <w:pStyle w:val="Heading9"/>
      <w:lvlText w:val="%1.%2.%3.%4.%5.%6.%7.%8.%9."/>
      <w:lvlJc w:val="left"/>
      <w:pPr>
        <w:tabs>
          <w:tab w:val="num" w:pos="7153"/>
        </w:tabs>
        <w:ind w:left="7153" w:hanging="1440"/>
      </w:pPr>
      <w:rPr>
        <w:rFonts w:hint="default"/>
      </w:rPr>
    </w:lvl>
  </w:abstractNum>
  <w:abstractNum w:abstractNumId="26" w15:restartNumberingAfterBreak="0">
    <w:nsid w:val="3F2E09CF"/>
    <w:multiLevelType w:val="multilevel"/>
    <w:tmpl w:val="0E58A09E"/>
    <w:lvl w:ilvl="0">
      <w:start w:val="1"/>
      <w:numFmt w:val="lowerLetter"/>
      <w:lvlText w:val="(%1)"/>
      <w:lvlJc w:val="left"/>
      <w:pPr>
        <w:tabs>
          <w:tab w:val="num" w:pos="1418"/>
        </w:tabs>
        <w:ind w:left="1418" w:hanging="567"/>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2553"/>
        </w:tabs>
        <w:ind w:left="2553" w:hanging="851"/>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18"/>
        </w:tabs>
        <w:ind w:left="1418" w:hanging="567"/>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566"/>
        </w:tabs>
        <w:ind w:left="2566" w:hanging="864"/>
      </w:pPr>
      <w:rPr>
        <w:rFonts w:hint="default"/>
      </w:rPr>
    </w:lvl>
    <w:lvl w:ilvl="4">
      <w:start w:val="1"/>
      <w:numFmt w:val="decimal"/>
      <w:lvlText w:val="%1.%2.%3.%4.%5"/>
      <w:lvlJc w:val="left"/>
      <w:pPr>
        <w:tabs>
          <w:tab w:val="num" w:pos="2710"/>
        </w:tabs>
        <w:ind w:left="2710" w:hanging="1008"/>
      </w:pPr>
      <w:rPr>
        <w:rFonts w:hint="default"/>
      </w:rPr>
    </w:lvl>
    <w:lvl w:ilvl="5">
      <w:start w:val="1"/>
      <w:numFmt w:val="decimal"/>
      <w:lvlText w:val="%1.%2.%3.%4.%5.%6"/>
      <w:lvlJc w:val="left"/>
      <w:pPr>
        <w:tabs>
          <w:tab w:val="num" w:pos="2854"/>
        </w:tabs>
        <w:ind w:left="2854" w:hanging="1152"/>
      </w:pPr>
      <w:rPr>
        <w:rFonts w:hint="default"/>
      </w:rPr>
    </w:lvl>
    <w:lvl w:ilvl="6">
      <w:start w:val="1"/>
      <w:numFmt w:val="decimal"/>
      <w:lvlText w:val="%1.%2.%3.%4.%5.%6.%7"/>
      <w:lvlJc w:val="left"/>
      <w:pPr>
        <w:tabs>
          <w:tab w:val="num" w:pos="2998"/>
        </w:tabs>
        <w:ind w:left="2998" w:hanging="1296"/>
      </w:pPr>
      <w:rPr>
        <w:rFonts w:hint="default"/>
      </w:rPr>
    </w:lvl>
    <w:lvl w:ilvl="7">
      <w:start w:val="1"/>
      <w:numFmt w:val="decimal"/>
      <w:lvlText w:val="%1.%2.%3.%4.%5.%6.%7.%8"/>
      <w:lvlJc w:val="left"/>
      <w:pPr>
        <w:tabs>
          <w:tab w:val="num" w:pos="3142"/>
        </w:tabs>
        <w:ind w:left="3142" w:hanging="1440"/>
      </w:pPr>
      <w:rPr>
        <w:rFonts w:hint="default"/>
      </w:rPr>
    </w:lvl>
    <w:lvl w:ilvl="8">
      <w:start w:val="1"/>
      <w:numFmt w:val="decimal"/>
      <w:lvlText w:val="%1.%2.%3.%4.%5.%6.%7.%8.%9"/>
      <w:lvlJc w:val="left"/>
      <w:pPr>
        <w:tabs>
          <w:tab w:val="num" w:pos="3286"/>
        </w:tabs>
        <w:ind w:left="3286" w:hanging="1584"/>
      </w:pPr>
      <w:rPr>
        <w:rFonts w:hint="default"/>
      </w:rPr>
    </w:lvl>
  </w:abstractNum>
  <w:abstractNum w:abstractNumId="27" w15:restartNumberingAfterBreak="0">
    <w:nsid w:val="46CD66B3"/>
    <w:multiLevelType w:val="multilevel"/>
    <w:tmpl w:val="3B6ABEDA"/>
    <w:lvl w:ilvl="0">
      <w:start w:val="1"/>
      <w:numFmt w:val="decimal"/>
      <w:lvlText w:val="%1."/>
      <w:lvlJc w:val="left"/>
      <w:pPr>
        <w:tabs>
          <w:tab w:val="num" w:pos="851"/>
        </w:tabs>
        <w:ind w:left="851" w:hanging="851"/>
      </w:pPr>
      <w:rPr>
        <w:rFonts w:ascii="Times New Roman" w:hAnsi="Times New Roman" w:hint="default"/>
        <w:b/>
        <w:i w:val="0"/>
        <w:sz w:val="28"/>
      </w:rPr>
    </w:lvl>
    <w:lvl w:ilvl="1">
      <w:start w:val="1"/>
      <w:numFmt w:val="decimal"/>
      <w:lvlText w:val="%1.%2"/>
      <w:lvlJc w:val="left"/>
      <w:pPr>
        <w:tabs>
          <w:tab w:val="num" w:pos="851"/>
        </w:tabs>
        <w:ind w:left="851" w:hanging="851"/>
      </w:pPr>
      <w:rPr>
        <w:rFonts w:ascii="Times New Roman" w:hAnsi="Times New Roman" w:hint="default"/>
        <w:b/>
        <w:i w:val="0"/>
        <w:sz w:val="24"/>
      </w:rPr>
    </w:lvl>
    <w:lvl w:ilvl="2">
      <w:start w:val="1"/>
      <w:numFmt w:val="lowerLetter"/>
      <w:lvlText w:val="(%3)"/>
      <w:lvlJc w:val="left"/>
      <w:pPr>
        <w:tabs>
          <w:tab w:val="num" w:pos="1418"/>
        </w:tabs>
        <w:ind w:left="1418" w:hanging="567"/>
      </w:pPr>
      <w:rPr>
        <w:rFonts w:ascii="Times New Roman" w:hAnsi="Times New Roman" w:hint="default"/>
        <w:b/>
        <w:i w:val="0"/>
        <w:sz w:val="24"/>
      </w:rPr>
    </w:lvl>
    <w:lvl w:ilvl="3">
      <w:start w:val="1"/>
      <w:numFmt w:val="lowerRoman"/>
      <w:lvlText w:val="(%4)"/>
      <w:lvlJc w:val="left"/>
      <w:pPr>
        <w:tabs>
          <w:tab w:val="num" w:pos="1985"/>
        </w:tabs>
        <w:ind w:left="1985" w:hanging="567"/>
      </w:pPr>
      <w:rPr>
        <w:rFonts w:ascii="Times New Roman" w:hAnsi="Times New Roman" w:hint="default"/>
        <w:b/>
        <w:i w:val="0"/>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72F1C31"/>
    <w:multiLevelType w:val="hybridMultilevel"/>
    <w:tmpl w:val="6F9AF41C"/>
    <w:lvl w:ilvl="0" w:tplc="25A0D12E">
      <w:start w:val="1"/>
      <w:numFmt w:val="decimal"/>
      <w:pStyle w:val="Orderitem"/>
      <w:lvlText w:val="%1."/>
      <w:lvlJc w:val="left"/>
      <w:pPr>
        <w:tabs>
          <w:tab w:val="num" w:pos="851"/>
        </w:tabs>
        <w:ind w:left="0" w:firstLine="0"/>
      </w:pPr>
      <w:rPr>
        <w:rFonts w:hint="default"/>
      </w:rPr>
    </w:lvl>
    <w:lvl w:ilvl="1" w:tplc="750EFFD4" w:tentative="1">
      <w:start w:val="1"/>
      <w:numFmt w:val="lowerLetter"/>
      <w:lvlText w:val="%2."/>
      <w:lvlJc w:val="left"/>
      <w:pPr>
        <w:tabs>
          <w:tab w:val="num" w:pos="1440"/>
        </w:tabs>
        <w:ind w:left="1440" w:hanging="360"/>
      </w:pPr>
    </w:lvl>
    <w:lvl w:ilvl="2" w:tplc="206C4D3A" w:tentative="1">
      <w:start w:val="1"/>
      <w:numFmt w:val="lowerRoman"/>
      <w:lvlText w:val="%3."/>
      <w:lvlJc w:val="right"/>
      <w:pPr>
        <w:tabs>
          <w:tab w:val="num" w:pos="2160"/>
        </w:tabs>
        <w:ind w:left="2160" w:hanging="180"/>
      </w:pPr>
    </w:lvl>
    <w:lvl w:ilvl="3" w:tplc="0FBC1D0C" w:tentative="1">
      <w:start w:val="1"/>
      <w:numFmt w:val="decimal"/>
      <w:lvlText w:val="%4."/>
      <w:lvlJc w:val="left"/>
      <w:pPr>
        <w:tabs>
          <w:tab w:val="num" w:pos="2880"/>
        </w:tabs>
        <w:ind w:left="2880" w:hanging="360"/>
      </w:pPr>
    </w:lvl>
    <w:lvl w:ilvl="4" w:tplc="C6449CAE" w:tentative="1">
      <w:start w:val="1"/>
      <w:numFmt w:val="lowerLetter"/>
      <w:lvlText w:val="%5."/>
      <w:lvlJc w:val="left"/>
      <w:pPr>
        <w:tabs>
          <w:tab w:val="num" w:pos="3600"/>
        </w:tabs>
        <w:ind w:left="3600" w:hanging="360"/>
      </w:pPr>
    </w:lvl>
    <w:lvl w:ilvl="5" w:tplc="33023568" w:tentative="1">
      <w:start w:val="1"/>
      <w:numFmt w:val="lowerRoman"/>
      <w:lvlText w:val="%6."/>
      <w:lvlJc w:val="right"/>
      <w:pPr>
        <w:tabs>
          <w:tab w:val="num" w:pos="4320"/>
        </w:tabs>
        <w:ind w:left="4320" w:hanging="180"/>
      </w:pPr>
    </w:lvl>
    <w:lvl w:ilvl="6" w:tplc="38CE81DE" w:tentative="1">
      <w:start w:val="1"/>
      <w:numFmt w:val="decimal"/>
      <w:lvlText w:val="%7."/>
      <w:lvlJc w:val="left"/>
      <w:pPr>
        <w:tabs>
          <w:tab w:val="num" w:pos="5040"/>
        </w:tabs>
        <w:ind w:left="5040" w:hanging="360"/>
      </w:pPr>
    </w:lvl>
    <w:lvl w:ilvl="7" w:tplc="C89EE25C" w:tentative="1">
      <w:start w:val="1"/>
      <w:numFmt w:val="lowerLetter"/>
      <w:lvlText w:val="%8."/>
      <w:lvlJc w:val="left"/>
      <w:pPr>
        <w:tabs>
          <w:tab w:val="num" w:pos="5760"/>
        </w:tabs>
        <w:ind w:left="5760" w:hanging="360"/>
      </w:pPr>
    </w:lvl>
    <w:lvl w:ilvl="8" w:tplc="A5DEE5B4" w:tentative="1">
      <w:start w:val="1"/>
      <w:numFmt w:val="lowerRoman"/>
      <w:lvlText w:val="%9."/>
      <w:lvlJc w:val="right"/>
      <w:pPr>
        <w:tabs>
          <w:tab w:val="num" w:pos="6480"/>
        </w:tabs>
        <w:ind w:left="6480" w:hanging="180"/>
      </w:pPr>
    </w:lvl>
  </w:abstractNum>
  <w:abstractNum w:abstractNumId="29" w15:restartNumberingAfterBreak="0">
    <w:nsid w:val="4BA06BC5"/>
    <w:multiLevelType w:val="hybridMultilevel"/>
    <w:tmpl w:val="92CAE9AC"/>
    <w:lvl w:ilvl="0" w:tplc="7728A2AE">
      <w:start w:val="1"/>
      <w:numFmt w:val="bullet"/>
      <w:pStyle w:val="Bullet3"/>
      <w:lvlText w:val=""/>
      <w:lvlJc w:val="left"/>
      <w:pPr>
        <w:tabs>
          <w:tab w:val="num" w:pos="170"/>
        </w:tabs>
        <w:ind w:left="2155" w:hanging="170"/>
      </w:pPr>
      <w:rPr>
        <w:rFonts w:ascii="Symbol" w:hAnsi="Symbol" w:hint="default"/>
        <w:sz w:val="22"/>
      </w:rPr>
    </w:lvl>
    <w:lvl w:ilvl="1" w:tplc="729414EE" w:tentative="1">
      <w:start w:val="1"/>
      <w:numFmt w:val="bullet"/>
      <w:lvlText w:val="o"/>
      <w:lvlJc w:val="left"/>
      <w:pPr>
        <w:tabs>
          <w:tab w:val="num" w:pos="1440"/>
        </w:tabs>
        <w:ind w:left="1440" w:hanging="360"/>
      </w:pPr>
      <w:rPr>
        <w:rFonts w:ascii="Courier New" w:hAnsi="Courier New" w:cs="Courier New" w:hint="default"/>
      </w:rPr>
    </w:lvl>
    <w:lvl w:ilvl="2" w:tplc="46603C96" w:tentative="1">
      <w:start w:val="1"/>
      <w:numFmt w:val="bullet"/>
      <w:lvlText w:val=""/>
      <w:lvlJc w:val="left"/>
      <w:pPr>
        <w:tabs>
          <w:tab w:val="num" w:pos="2160"/>
        </w:tabs>
        <w:ind w:left="2160" w:hanging="360"/>
      </w:pPr>
      <w:rPr>
        <w:rFonts w:ascii="Wingdings" w:hAnsi="Wingdings" w:hint="default"/>
      </w:rPr>
    </w:lvl>
    <w:lvl w:ilvl="3" w:tplc="9D207260" w:tentative="1">
      <w:start w:val="1"/>
      <w:numFmt w:val="bullet"/>
      <w:lvlText w:val=""/>
      <w:lvlJc w:val="left"/>
      <w:pPr>
        <w:tabs>
          <w:tab w:val="num" w:pos="2880"/>
        </w:tabs>
        <w:ind w:left="2880" w:hanging="360"/>
      </w:pPr>
      <w:rPr>
        <w:rFonts w:ascii="Symbol" w:hAnsi="Symbol" w:hint="default"/>
      </w:rPr>
    </w:lvl>
    <w:lvl w:ilvl="4" w:tplc="5842583C" w:tentative="1">
      <w:start w:val="1"/>
      <w:numFmt w:val="bullet"/>
      <w:lvlText w:val="o"/>
      <w:lvlJc w:val="left"/>
      <w:pPr>
        <w:tabs>
          <w:tab w:val="num" w:pos="3600"/>
        </w:tabs>
        <w:ind w:left="3600" w:hanging="360"/>
      </w:pPr>
      <w:rPr>
        <w:rFonts w:ascii="Courier New" w:hAnsi="Courier New" w:cs="Courier New" w:hint="default"/>
      </w:rPr>
    </w:lvl>
    <w:lvl w:ilvl="5" w:tplc="613228F4" w:tentative="1">
      <w:start w:val="1"/>
      <w:numFmt w:val="bullet"/>
      <w:lvlText w:val=""/>
      <w:lvlJc w:val="left"/>
      <w:pPr>
        <w:tabs>
          <w:tab w:val="num" w:pos="4320"/>
        </w:tabs>
        <w:ind w:left="4320" w:hanging="360"/>
      </w:pPr>
      <w:rPr>
        <w:rFonts w:ascii="Wingdings" w:hAnsi="Wingdings" w:hint="default"/>
      </w:rPr>
    </w:lvl>
    <w:lvl w:ilvl="6" w:tplc="9B12AACC" w:tentative="1">
      <w:start w:val="1"/>
      <w:numFmt w:val="bullet"/>
      <w:lvlText w:val=""/>
      <w:lvlJc w:val="left"/>
      <w:pPr>
        <w:tabs>
          <w:tab w:val="num" w:pos="5040"/>
        </w:tabs>
        <w:ind w:left="5040" w:hanging="360"/>
      </w:pPr>
      <w:rPr>
        <w:rFonts w:ascii="Symbol" w:hAnsi="Symbol" w:hint="default"/>
      </w:rPr>
    </w:lvl>
    <w:lvl w:ilvl="7" w:tplc="E4320832" w:tentative="1">
      <w:start w:val="1"/>
      <w:numFmt w:val="bullet"/>
      <w:lvlText w:val="o"/>
      <w:lvlJc w:val="left"/>
      <w:pPr>
        <w:tabs>
          <w:tab w:val="num" w:pos="5760"/>
        </w:tabs>
        <w:ind w:left="5760" w:hanging="360"/>
      </w:pPr>
      <w:rPr>
        <w:rFonts w:ascii="Courier New" w:hAnsi="Courier New" w:cs="Courier New" w:hint="default"/>
      </w:rPr>
    </w:lvl>
    <w:lvl w:ilvl="8" w:tplc="C9FA1E3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DDB0358"/>
    <w:multiLevelType w:val="multilevel"/>
    <w:tmpl w:val="BBBA6E64"/>
    <w:lvl w:ilvl="0">
      <w:start w:val="1"/>
      <w:numFmt w:val="decimal"/>
      <w:pStyle w:val="Level1General"/>
      <w:lvlText w:val="%1."/>
      <w:lvlJc w:val="left"/>
      <w:pPr>
        <w:tabs>
          <w:tab w:val="num" w:pos="720"/>
        </w:tabs>
        <w:ind w:left="720" w:hanging="720"/>
      </w:pPr>
      <w:rPr>
        <w:rFonts w:cs="Times New Roman"/>
        <w:b w:val="0"/>
        <w:sz w:val="21"/>
      </w:rPr>
    </w:lvl>
    <w:lvl w:ilvl="1">
      <w:start w:val="1"/>
      <w:numFmt w:val="lowerLetter"/>
      <w:pStyle w:val="Level2General"/>
      <w:lvlText w:val="(%2)"/>
      <w:lvlJc w:val="left"/>
      <w:pPr>
        <w:tabs>
          <w:tab w:val="num" w:pos="1854"/>
        </w:tabs>
        <w:ind w:left="1854" w:hanging="720"/>
      </w:pPr>
      <w:rPr>
        <w:rFonts w:cs="Times New Roman"/>
        <w:b w:val="0"/>
        <w:sz w:val="24"/>
        <w:szCs w:val="24"/>
      </w:rPr>
    </w:lvl>
    <w:lvl w:ilvl="2">
      <w:start w:val="1"/>
      <w:numFmt w:val="lowerRoman"/>
      <w:pStyle w:val="Level3General"/>
      <w:lvlText w:val="(%3)"/>
      <w:lvlJc w:val="left"/>
      <w:pPr>
        <w:tabs>
          <w:tab w:val="num" w:pos="2160"/>
        </w:tabs>
        <w:ind w:left="2160" w:hanging="720"/>
      </w:pPr>
      <w:rPr>
        <w:rFonts w:cs="Times New Roman"/>
        <w:b w:val="0"/>
        <w:sz w:val="24"/>
        <w:szCs w:val="24"/>
      </w:rPr>
    </w:lvl>
    <w:lvl w:ilvl="3">
      <w:start w:val="1"/>
      <w:numFmt w:val="upperLetter"/>
      <w:pStyle w:val="Level4General"/>
      <w:lvlText w:val="(%4)"/>
      <w:lvlJc w:val="left"/>
      <w:pPr>
        <w:tabs>
          <w:tab w:val="num" w:pos="2880"/>
        </w:tabs>
        <w:ind w:left="2880" w:hanging="720"/>
      </w:pPr>
      <w:rPr>
        <w:rFonts w:cs="Times New Roman"/>
        <w:b w:val="0"/>
        <w:sz w:val="20"/>
      </w:rPr>
    </w:lvl>
    <w:lvl w:ilvl="4">
      <w:start w:val="1"/>
      <w:numFmt w:val="decimal"/>
      <w:pStyle w:val="Level5General"/>
      <w:lvlText w:val="(%5)"/>
      <w:lvlJc w:val="left"/>
      <w:pPr>
        <w:tabs>
          <w:tab w:val="num" w:pos="3600"/>
        </w:tabs>
        <w:ind w:left="360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4E0E46CB"/>
    <w:multiLevelType w:val="multilevel"/>
    <w:tmpl w:val="1D9C6324"/>
    <w:lvl w:ilvl="0">
      <w:start w:val="1"/>
      <w:numFmt w:val="upperLetter"/>
      <w:suff w:val="nothing"/>
      <w:lvlText w:val="Schedule %1"/>
      <w:lvlJc w:val="left"/>
      <w:pPr>
        <w:ind w:left="1701" w:hanging="1701"/>
      </w:pPr>
      <w:rPr>
        <w:rFonts w:hint="default"/>
        <w:b/>
        <w:i w:val="0"/>
      </w:rPr>
    </w:lvl>
    <w:lvl w:ilvl="1">
      <w:start w:val="1"/>
      <w:numFmt w:val="decimal"/>
      <w:lvlText w:val="%1.%2"/>
      <w:lvlJc w:val="left"/>
      <w:pPr>
        <w:tabs>
          <w:tab w:val="num" w:pos="851"/>
        </w:tabs>
        <w:ind w:left="851" w:hanging="851"/>
      </w:pPr>
      <w:rPr>
        <w:rFonts w:hint="default"/>
        <w:b/>
        <w:i w:val="0"/>
      </w:rPr>
    </w:lvl>
    <w:lvl w:ilvl="2">
      <w:start w:val="1"/>
      <w:numFmt w:val="decimal"/>
      <w:lvlText w:val="%1.%2.%3"/>
      <w:lvlJc w:val="left"/>
      <w:pPr>
        <w:tabs>
          <w:tab w:val="num" w:pos="851"/>
        </w:tabs>
        <w:ind w:left="851" w:hanging="851"/>
      </w:pPr>
      <w:rPr>
        <w:rFonts w:hint="default"/>
        <w:b/>
        <w:i w:val="0"/>
      </w:rPr>
    </w:lvl>
    <w:lvl w:ilvl="3">
      <w:start w:val="1"/>
      <w:numFmt w:val="lowerLetter"/>
      <w:lvlText w:val="(%4)"/>
      <w:lvlJc w:val="left"/>
      <w:pPr>
        <w:tabs>
          <w:tab w:val="num" w:pos="1418"/>
        </w:tabs>
        <w:ind w:left="1418" w:hanging="567"/>
      </w:pPr>
      <w:rPr>
        <w:rFonts w:hint="default"/>
        <w:b/>
        <w:i w:val="0"/>
      </w:rPr>
    </w:lvl>
    <w:lvl w:ilvl="4">
      <w:start w:val="1"/>
      <w:numFmt w:val="lowerRoman"/>
      <w:lvlText w:val="(%5)"/>
      <w:lvlJc w:val="left"/>
      <w:pPr>
        <w:tabs>
          <w:tab w:val="num" w:pos="1985"/>
        </w:tabs>
        <w:ind w:left="1985" w:hanging="567"/>
      </w:pPr>
      <w:rPr>
        <w:rFonts w:hint="default"/>
        <w:b/>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27106A7"/>
    <w:multiLevelType w:val="hybridMultilevel"/>
    <w:tmpl w:val="8E9693EC"/>
    <w:lvl w:ilvl="0" w:tplc="FFFFFFFF">
      <w:start w:val="1"/>
      <w:numFmt w:val="bullet"/>
      <w:pStyle w:val="Quote-1Dot"/>
      <w:lvlText w:val=""/>
      <w:lvlJc w:val="left"/>
      <w:pPr>
        <w:tabs>
          <w:tab w:val="num" w:pos="0"/>
        </w:tabs>
        <w:ind w:left="879" w:hanging="170"/>
      </w:pPr>
      <w:rPr>
        <w:rFonts w:ascii="Symbol" w:hAnsi="Symbol" w:hint="default"/>
        <w:b w:val="0"/>
        <w:i/>
      </w:rPr>
    </w:lvl>
    <w:lvl w:ilvl="1" w:tplc="FFFFFFFF" w:tentative="1">
      <w:start w:val="1"/>
      <w:numFmt w:val="bullet"/>
      <w:lvlText w:val="o"/>
      <w:lvlJc w:val="left"/>
      <w:pPr>
        <w:tabs>
          <w:tab w:val="num" w:pos="2177"/>
        </w:tabs>
        <w:ind w:left="2177" w:hanging="360"/>
      </w:pPr>
      <w:rPr>
        <w:rFonts w:ascii="Courier New" w:hAnsi="Courier New" w:cs="Courier New" w:hint="default"/>
      </w:rPr>
    </w:lvl>
    <w:lvl w:ilvl="2" w:tplc="FFFFFFFF" w:tentative="1">
      <w:start w:val="1"/>
      <w:numFmt w:val="bullet"/>
      <w:lvlText w:val=""/>
      <w:lvlJc w:val="left"/>
      <w:pPr>
        <w:tabs>
          <w:tab w:val="num" w:pos="2897"/>
        </w:tabs>
        <w:ind w:left="2897" w:hanging="360"/>
      </w:pPr>
      <w:rPr>
        <w:rFonts w:ascii="Wingdings" w:hAnsi="Wingdings" w:hint="default"/>
      </w:rPr>
    </w:lvl>
    <w:lvl w:ilvl="3" w:tplc="FFFFFFFF" w:tentative="1">
      <w:start w:val="1"/>
      <w:numFmt w:val="bullet"/>
      <w:lvlText w:val=""/>
      <w:lvlJc w:val="left"/>
      <w:pPr>
        <w:tabs>
          <w:tab w:val="num" w:pos="3617"/>
        </w:tabs>
        <w:ind w:left="3617" w:hanging="360"/>
      </w:pPr>
      <w:rPr>
        <w:rFonts w:ascii="Symbol" w:hAnsi="Symbol" w:hint="default"/>
      </w:rPr>
    </w:lvl>
    <w:lvl w:ilvl="4" w:tplc="FFFFFFFF" w:tentative="1">
      <w:start w:val="1"/>
      <w:numFmt w:val="bullet"/>
      <w:lvlText w:val="o"/>
      <w:lvlJc w:val="left"/>
      <w:pPr>
        <w:tabs>
          <w:tab w:val="num" w:pos="4337"/>
        </w:tabs>
        <w:ind w:left="4337" w:hanging="360"/>
      </w:pPr>
      <w:rPr>
        <w:rFonts w:ascii="Courier New" w:hAnsi="Courier New" w:cs="Courier New" w:hint="default"/>
      </w:rPr>
    </w:lvl>
    <w:lvl w:ilvl="5" w:tplc="FFFFFFFF" w:tentative="1">
      <w:start w:val="1"/>
      <w:numFmt w:val="bullet"/>
      <w:lvlText w:val=""/>
      <w:lvlJc w:val="left"/>
      <w:pPr>
        <w:tabs>
          <w:tab w:val="num" w:pos="5057"/>
        </w:tabs>
        <w:ind w:left="5057" w:hanging="360"/>
      </w:pPr>
      <w:rPr>
        <w:rFonts w:ascii="Wingdings" w:hAnsi="Wingdings" w:hint="default"/>
      </w:rPr>
    </w:lvl>
    <w:lvl w:ilvl="6" w:tplc="FFFFFFFF" w:tentative="1">
      <w:start w:val="1"/>
      <w:numFmt w:val="bullet"/>
      <w:lvlText w:val=""/>
      <w:lvlJc w:val="left"/>
      <w:pPr>
        <w:tabs>
          <w:tab w:val="num" w:pos="5777"/>
        </w:tabs>
        <w:ind w:left="5777" w:hanging="360"/>
      </w:pPr>
      <w:rPr>
        <w:rFonts w:ascii="Symbol" w:hAnsi="Symbol" w:hint="default"/>
      </w:rPr>
    </w:lvl>
    <w:lvl w:ilvl="7" w:tplc="FFFFFFFF" w:tentative="1">
      <w:start w:val="1"/>
      <w:numFmt w:val="bullet"/>
      <w:lvlText w:val="o"/>
      <w:lvlJc w:val="left"/>
      <w:pPr>
        <w:tabs>
          <w:tab w:val="num" w:pos="6497"/>
        </w:tabs>
        <w:ind w:left="6497" w:hanging="360"/>
      </w:pPr>
      <w:rPr>
        <w:rFonts w:ascii="Courier New" w:hAnsi="Courier New" w:cs="Courier New" w:hint="default"/>
      </w:rPr>
    </w:lvl>
    <w:lvl w:ilvl="8" w:tplc="FFFFFFFF" w:tentative="1">
      <w:start w:val="1"/>
      <w:numFmt w:val="bullet"/>
      <w:lvlText w:val=""/>
      <w:lvlJc w:val="left"/>
      <w:pPr>
        <w:tabs>
          <w:tab w:val="num" w:pos="7217"/>
        </w:tabs>
        <w:ind w:left="7217" w:hanging="360"/>
      </w:pPr>
      <w:rPr>
        <w:rFonts w:ascii="Wingdings" w:hAnsi="Wingdings" w:hint="default"/>
      </w:rPr>
    </w:lvl>
  </w:abstractNum>
  <w:abstractNum w:abstractNumId="33" w15:restartNumberingAfterBreak="0">
    <w:nsid w:val="52A13E51"/>
    <w:multiLevelType w:val="multilevel"/>
    <w:tmpl w:val="CBA02CF4"/>
    <w:lvl w:ilvl="0">
      <w:start w:val="1"/>
      <w:numFmt w:val="upperLetter"/>
      <w:suff w:val="nothing"/>
      <w:lvlText w:val="Schedule %1—"/>
      <w:lvlJc w:val="left"/>
      <w:pPr>
        <w:ind w:left="1701" w:hanging="1701"/>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hint="default"/>
        <w:b/>
        <w:i w:val="0"/>
      </w:rPr>
    </w:lvl>
    <w:lvl w:ilvl="2">
      <w:start w:val="1"/>
      <w:numFmt w:val="decimal"/>
      <w:lvlText w:val="%1.%2.%3"/>
      <w:lvlJc w:val="left"/>
      <w:pPr>
        <w:tabs>
          <w:tab w:val="num" w:pos="851"/>
        </w:tabs>
        <w:ind w:left="851" w:hanging="851"/>
      </w:pPr>
      <w:rPr>
        <w:rFonts w:hint="default"/>
        <w:b/>
        <w:i w:val="0"/>
      </w:rPr>
    </w:lvl>
    <w:lvl w:ilvl="3">
      <w:start w:val="1"/>
      <w:numFmt w:val="lowerLetter"/>
      <w:lvlText w:val="(%4)"/>
      <w:lvlJc w:val="left"/>
      <w:pPr>
        <w:tabs>
          <w:tab w:val="num" w:pos="1418"/>
        </w:tabs>
        <w:ind w:left="1418" w:hanging="567"/>
      </w:pPr>
      <w:rPr>
        <w:rFonts w:hint="default"/>
        <w:b/>
        <w:i w:val="0"/>
      </w:rPr>
    </w:lvl>
    <w:lvl w:ilvl="4">
      <w:start w:val="1"/>
      <w:numFmt w:val="lowerRoman"/>
      <w:lvlText w:val="(%5)"/>
      <w:lvlJc w:val="left"/>
      <w:pPr>
        <w:tabs>
          <w:tab w:val="num" w:pos="1985"/>
        </w:tabs>
        <w:ind w:left="1985" w:hanging="567"/>
      </w:pPr>
      <w:rPr>
        <w:rFonts w:hint="default"/>
        <w:b/>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3C74C5B"/>
    <w:multiLevelType w:val="multilevel"/>
    <w:tmpl w:val="03960412"/>
    <w:lvl w:ilvl="0">
      <w:start w:val="1"/>
      <w:numFmt w:val="upperLetter"/>
      <w:pStyle w:val="Subdocument"/>
      <w:suff w:val="nothing"/>
      <w:lvlText w:val="Schedule %1"/>
      <w:lvlJc w:val="left"/>
      <w:pPr>
        <w:ind w:left="1701" w:hanging="1701"/>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ubLevel1"/>
      <w:lvlText w:val="%1.%2"/>
      <w:lvlJc w:val="left"/>
      <w:pPr>
        <w:tabs>
          <w:tab w:val="num" w:pos="851"/>
        </w:tabs>
        <w:ind w:left="851" w:hanging="851"/>
      </w:pPr>
      <w:rPr>
        <w:rFonts w:hint="default"/>
        <w:b/>
        <w:i w:val="0"/>
      </w:rPr>
    </w:lvl>
    <w:lvl w:ilvl="2">
      <w:start w:val="1"/>
      <w:numFmt w:val="decimal"/>
      <w:pStyle w:val="SubLevel2"/>
      <w:lvlText w:val="%1.%2.%3"/>
      <w:lvlJc w:val="left"/>
      <w:pPr>
        <w:tabs>
          <w:tab w:val="num" w:pos="851"/>
        </w:tabs>
        <w:ind w:left="851" w:hanging="851"/>
      </w:pPr>
      <w:rPr>
        <w:rFonts w:hint="default"/>
        <w:b/>
        <w:i w:val="0"/>
      </w:rPr>
    </w:lvl>
    <w:lvl w:ilvl="3">
      <w:start w:val="1"/>
      <w:numFmt w:val="lowerLetter"/>
      <w:pStyle w:val="SubLevel3"/>
      <w:lvlText w:val="(%4)"/>
      <w:lvlJc w:val="left"/>
      <w:pPr>
        <w:tabs>
          <w:tab w:val="num" w:pos="1418"/>
        </w:tabs>
        <w:ind w:left="1418" w:hanging="567"/>
      </w:pPr>
      <w:rPr>
        <w:rFonts w:hint="default"/>
        <w:b/>
        <w:i w:val="0"/>
      </w:rPr>
    </w:lvl>
    <w:lvl w:ilvl="4">
      <w:start w:val="1"/>
      <w:numFmt w:val="lowerRoman"/>
      <w:pStyle w:val="SubLevel4"/>
      <w:lvlText w:val="(%5)"/>
      <w:lvlJc w:val="left"/>
      <w:pPr>
        <w:tabs>
          <w:tab w:val="num" w:pos="1985"/>
        </w:tabs>
        <w:ind w:left="1985" w:hanging="567"/>
      </w:pPr>
      <w:rPr>
        <w:rFonts w:hint="default"/>
        <w:b/>
        <w:i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555C6A1A"/>
    <w:multiLevelType w:val="hybridMultilevel"/>
    <w:tmpl w:val="E2DA8798"/>
    <w:lvl w:ilvl="0" w:tplc="29C6F608">
      <w:start w:val="1"/>
      <w:numFmt w:val="decimal"/>
      <w:lvlText w:val="%1."/>
      <w:lvlJc w:val="left"/>
      <w:pPr>
        <w:tabs>
          <w:tab w:val="num" w:pos="720"/>
        </w:tabs>
        <w:ind w:left="720" w:hanging="360"/>
      </w:pPr>
      <w:rPr>
        <w:rFonts w:hint="default"/>
        <w:b/>
        <w:i w:val="0"/>
      </w:rPr>
    </w:lvl>
    <w:lvl w:ilvl="1" w:tplc="30209134" w:tentative="1">
      <w:start w:val="1"/>
      <w:numFmt w:val="lowerLetter"/>
      <w:lvlText w:val="%2."/>
      <w:lvlJc w:val="left"/>
      <w:pPr>
        <w:tabs>
          <w:tab w:val="num" w:pos="1440"/>
        </w:tabs>
        <w:ind w:left="1440" w:hanging="360"/>
      </w:pPr>
    </w:lvl>
    <w:lvl w:ilvl="2" w:tplc="FBAEDE58" w:tentative="1">
      <w:start w:val="1"/>
      <w:numFmt w:val="lowerRoman"/>
      <w:lvlText w:val="%3."/>
      <w:lvlJc w:val="right"/>
      <w:pPr>
        <w:tabs>
          <w:tab w:val="num" w:pos="2160"/>
        </w:tabs>
        <w:ind w:left="2160" w:hanging="180"/>
      </w:pPr>
    </w:lvl>
    <w:lvl w:ilvl="3" w:tplc="63EAA89A" w:tentative="1">
      <w:start w:val="1"/>
      <w:numFmt w:val="decimal"/>
      <w:lvlText w:val="%4."/>
      <w:lvlJc w:val="left"/>
      <w:pPr>
        <w:tabs>
          <w:tab w:val="num" w:pos="2880"/>
        </w:tabs>
        <w:ind w:left="2880" w:hanging="360"/>
      </w:pPr>
    </w:lvl>
    <w:lvl w:ilvl="4" w:tplc="95429F78" w:tentative="1">
      <w:start w:val="1"/>
      <w:numFmt w:val="lowerLetter"/>
      <w:lvlText w:val="%5."/>
      <w:lvlJc w:val="left"/>
      <w:pPr>
        <w:tabs>
          <w:tab w:val="num" w:pos="3600"/>
        </w:tabs>
        <w:ind w:left="3600" w:hanging="360"/>
      </w:pPr>
    </w:lvl>
    <w:lvl w:ilvl="5" w:tplc="67220612" w:tentative="1">
      <w:start w:val="1"/>
      <w:numFmt w:val="lowerRoman"/>
      <w:lvlText w:val="%6."/>
      <w:lvlJc w:val="right"/>
      <w:pPr>
        <w:tabs>
          <w:tab w:val="num" w:pos="4320"/>
        </w:tabs>
        <w:ind w:left="4320" w:hanging="180"/>
      </w:pPr>
    </w:lvl>
    <w:lvl w:ilvl="6" w:tplc="20FEFCEA" w:tentative="1">
      <w:start w:val="1"/>
      <w:numFmt w:val="decimal"/>
      <w:lvlText w:val="%7."/>
      <w:lvlJc w:val="left"/>
      <w:pPr>
        <w:tabs>
          <w:tab w:val="num" w:pos="5040"/>
        </w:tabs>
        <w:ind w:left="5040" w:hanging="360"/>
      </w:pPr>
    </w:lvl>
    <w:lvl w:ilvl="7" w:tplc="4904A566" w:tentative="1">
      <w:start w:val="1"/>
      <w:numFmt w:val="lowerLetter"/>
      <w:lvlText w:val="%8."/>
      <w:lvlJc w:val="left"/>
      <w:pPr>
        <w:tabs>
          <w:tab w:val="num" w:pos="5760"/>
        </w:tabs>
        <w:ind w:left="5760" w:hanging="360"/>
      </w:pPr>
    </w:lvl>
    <w:lvl w:ilvl="8" w:tplc="AF4EBA16" w:tentative="1">
      <w:start w:val="1"/>
      <w:numFmt w:val="lowerRoman"/>
      <w:lvlText w:val="%9."/>
      <w:lvlJc w:val="right"/>
      <w:pPr>
        <w:tabs>
          <w:tab w:val="num" w:pos="6480"/>
        </w:tabs>
        <w:ind w:left="6480" w:hanging="180"/>
      </w:pPr>
    </w:lvl>
  </w:abstractNum>
  <w:abstractNum w:abstractNumId="36" w15:restartNumberingAfterBreak="0">
    <w:nsid w:val="563749E4"/>
    <w:multiLevelType w:val="multilevel"/>
    <w:tmpl w:val="0002BA1A"/>
    <w:lvl w:ilvl="0">
      <w:start w:val="1"/>
      <w:numFmt w:val="decimal"/>
      <w:lvlText w:val="%1."/>
      <w:lvlJc w:val="left"/>
      <w:pPr>
        <w:tabs>
          <w:tab w:val="num" w:pos="848"/>
        </w:tabs>
        <w:ind w:left="848" w:hanging="848"/>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221"/>
        </w:tabs>
        <w:ind w:left="1221" w:hanging="504"/>
      </w:pPr>
      <w:rPr>
        <w:rFonts w:hint="default"/>
      </w:rPr>
    </w:lvl>
    <w:lvl w:ilvl="3">
      <w:start w:val="1"/>
      <w:numFmt w:val="decimal"/>
      <w:lvlText w:val="%1.%2.%3.%4."/>
      <w:lvlJc w:val="left"/>
      <w:pPr>
        <w:tabs>
          <w:tab w:val="num" w:pos="1725"/>
        </w:tabs>
        <w:ind w:left="1725" w:hanging="648"/>
      </w:pPr>
      <w:rPr>
        <w:rFonts w:hint="default"/>
      </w:rPr>
    </w:lvl>
    <w:lvl w:ilvl="4">
      <w:start w:val="1"/>
      <w:numFmt w:val="decimal"/>
      <w:lvlText w:val="%1.%2.%3.%4.%5."/>
      <w:lvlJc w:val="left"/>
      <w:pPr>
        <w:tabs>
          <w:tab w:val="num" w:pos="2229"/>
        </w:tabs>
        <w:ind w:left="2229" w:hanging="792"/>
      </w:pPr>
      <w:rPr>
        <w:rFonts w:hint="default"/>
      </w:rPr>
    </w:lvl>
    <w:lvl w:ilvl="5">
      <w:start w:val="1"/>
      <w:numFmt w:val="decimal"/>
      <w:lvlText w:val="%1.%2.%3.%4.%5.%6."/>
      <w:lvlJc w:val="left"/>
      <w:pPr>
        <w:tabs>
          <w:tab w:val="num" w:pos="2733"/>
        </w:tabs>
        <w:ind w:left="2733" w:hanging="936"/>
      </w:pPr>
      <w:rPr>
        <w:rFonts w:hint="default"/>
      </w:rPr>
    </w:lvl>
    <w:lvl w:ilvl="6">
      <w:start w:val="1"/>
      <w:numFmt w:val="decimal"/>
      <w:lvlText w:val="%1.%2.%3.%4.%5.%6.%7."/>
      <w:lvlJc w:val="left"/>
      <w:pPr>
        <w:tabs>
          <w:tab w:val="num" w:pos="3237"/>
        </w:tabs>
        <w:ind w:left="3237" w:hanging="1080"/>
      </w:pPr>
      <w:rPr>
        <w:rFonts w:hint="default"/>
      </w:rPr>
    </w:lvl>
    <w:lvl w:ilvl="7">
      <w:start w:val="1"/>
      <w:numFmt w:val="decimal"/>
      <w:lvlText w:val="%1.%2.%3.%4.%5.%6.%7.%8."/>
      <w:lvlJc w:val="left"/>
      <w:pPr>
        <w:tabs>
          <w:tab w:val="num" w:pos="3741"/>
        </w:tabs>
        <w:ind w:left="3741" w:hanging="1224"/>
      </w:pPr>
      <w:rPr>
        <w:rFonts w:hint="default"/>
      </w:rPr>
    </w:lvl>
    <w:lvl w:ilvl="8">
      <w:start w:val="1"/>
      <w:numFmt w:val="decimal"/>
      <w:lvlText w:val="%1.%2.%3.%4.%5.%6.%7.%8.%9."/>
      <w:lvlJc w:val="left"/>
      <w:pPr>
        <w:tabs>
          <w:tab w:val="num" w:pos="4317"/>
        </w:tabs>
        <w:ind w:left="4317" w:hanging="1440"/>
      </w:pPr>
      <w:rPr>
        <w:rFonts w:hint="default"/>
      </w:rPr>
    </w:lvl>
  </w:abstractNum>
  <w:abstractNum w:abstractNumId="37" w15:restartNumberingAfterBreak="0">
    <w:nsid w:val="5B6174E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5B633194"/>
    <w:multiLevelType w:val="multilevel"/>
    <w:tmpl w:val="2C04127E"/>
    <w:styleLink w:val="OutlineList2"/>
    <w:lvl w:ilvl="0">
      <w:start w:val="1"/>
      <w:numFmt w:val="none"/>
      <w:suff w:val="nothing"/>
      <w:lvlText w:val=""/>
      <w:lvlJc w:val="left"/>
      <w:pPr>
        <w:ind w:left="0" w:firstLine="0"/>
      </w:pPr>
      <w:rPr>
        <w:rFonts w:hint="default"/>
      </w:rPr>
    </w:lvl>
    <w:lvl w:ilvl="1">
      <w:start w:val="1"/>
      <w:numFmt w:val="decimal"/>
      <w:lvlText w:val="%2."/>
      <w:lvlJc w:val="left"/>
      <w:pPr>
        <w:tabs>
          <w:tab w:val="num" w:pos="782"/>
        </w:tabs>
        <w:ind w:left="782" w:hanging="782"/>
      </w:pPr>
      <w:rPr>
        <w:rFonts w:hint="default"/>
        <w:b w:val="0"/>
        <w:i w:val="0"/>
      </w:rPr>
    </w:lvl>
    <w:lvl w:ilvl="2">
      <w:start w:val="1"/>
      <w:numFmt w:val="decimal"/>
      <w:lvlText w:val="%2.%3"/>
      <w:lvlJc w:val="left"/>
      <w:pPr>
        <w:tabs>
          <w:tab w:val="num" w:pos="782"/>
        </w:tabs>
        <w:ind w:left="782" w:hanging="782"/>
      </w:pPr>
      <w:rPr>
        <w:rFonts w:hint="default"/>
        <w:b w:val="0"/>
        <w:i w:val="0"/>
      </w:rPr>
    </w:lvl>
    <w:lvl w:ilvl="3">
      <w:start w:val="1"/>
      <w:numFmt w:val="lowerLetter"/>
      <w:lvlText w:val="(%4)"/>
      <w:lvlJc w:val="left"/>
      <w:pPr>
        <w:tabs>
          <w:tab w:val="num" w:pos="1406"/>
        </w:tabs>
        <w:ind w:left="1406" w:hanging="624"/>
      </w:pPr>
      <w:rPr>
        <w:rFonts w:hint="default"/>
      </w:rPr>
    </w:lvl>
    <w:lvl w:ilvl="4">
      <w:start w:val="1"/>
      <w:numFmt w:val="lowerRoman"/>
      <w:lvlText w:val="(%5)"/>
      <w:lvlJc w:val="left"/>
      <w:pPr>
        <w:tabs>
          <w:tab w:val="num" w:pos="2030"/>
        </w:tabs>
        <w:ind w:left="2030" w:hanging="624"/>
      </w:pPr>
      <w:rPr>
        <w:rFonts w:hint="default"/>
      </w:rPr>
    </w:lvl>
    <w:lvl w:ilvl="5">
      <w:start w:val="1"/>
      <w:numFmt w:val="upperLetter"/>
      <w:lvlText w:val="(%6)"/>
      <w:lvlJc w:val="left"/>
      <w:pPr>
        <w:tabs>
          <w:tab w:val="num" w:pos="2654"/>
        </w:tabs>
        <w:ind w:left="2654" w:hanging="624"/>
      </w:pPr>
      <w:rPr>
        <w:rFonts w:hint="default"/>
      </w:rPr>
    </w:lvl>
    <w:lvl w:ilvl="6">
      <w:start w:val="27"/>
      <w:numFmt w:val="lowerLetter"/>
      <w:lvlText w:val="(%7)"/>
      <w:lvlJc w:val="left"/>
      <w:pPr>
        <w:tabs>
          <w:tab w:val="num" w:pos="3277"/>
        </w:tabs>
        <w:ind w:left="3277" w:hanging="623"/>
      </w:pPr>
      <w:rPr>
        <w:rFonts w:hint="default"/>
      </w:rPr>
    </w:lvl>
    <w:lvl w:ilvl="7">
      <w:start w:val="1"/>
      <w:numFmt w:val="lowerLetter"/>
      <w:lvlText w:val="(%8)"/>
      <w:lvlJc w:val="left"/>
      <w:pPr>
        <w:tabs>
          <w:tab w:val="num" w:pos="3901"/>
        </w:tabs>
        <w:ind w:left="3901" w:hanging="624"/>
      </w:pPr>
      <w:rPr>
        <w:rFonts w:hint="default"/>
      </w:rPr>
    </w:lvl>
    <w:lvl w:ilvl="8">
      <w:start w:val="1"/>
      <w:numFmt w:val="lowerRoman"/>
      <w:lvlText w:val="(%9)"/>
      <w:lvlJc w:val="left"/>
      <w:pPr>
        <w:tabs>
          <w:tab w:val="num" w:pos="4525"/>
        </w:tabs>
        <w:ind w:left="4525" w:hanging="624"/>
      </w:pPr>
      <w:rPr>
        <w:rFonts w:hint="default"/>
      </w:rPr>
    </w:lvl>
  </w:abstractNum>
  <w:abstractNum w:abstractNumId="39" w15:restartNumberingAfterBreak="0">
    <w:nsid w:val="62A34B52"/>
    <w:multiLevelType w:val="multilevel"/>
    <w:tmpl w:val="02E2DF86"/>
    <w:lvl w:ilvl="0">
      <w:start w:val="1"/>
      <w:numFmt w:val="decimal"/>
      <w:lvlText w:val="%1."/>
      <w:lvlJc w:val="left"/>
      <w:pPr>
        <w:tabs>
          <w:tab w:val="num" w:pos="851"/>
        </w:tabs>
        <w:ind w:left="851" w:hanging="851"/>
      </w:pPr>
      <w:rPr>
        <w:rFonts w:ascii="Times New Roman" w:hAnsi="Times New Roman"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418"/>
        </w:tabs>
        <w:ind w:left="1418" w:hanging="567"/>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985"/>
        </w:tabs>
        <w:ind w:left="1985" w:hanging="567"/>
      </w:pPr>
      <w:rPr>
        <w:rFonts w:hint="default"/>
        <w:b/>
        <w:i w:val="0"/>
      </w:rPr>
    </w:lvl>
    <w:lvl w:ilvl="4">
      <w:start w:val="1"/>
      <w:numFmt w:val="decimal"/>
      <w:lvlText w:val="%1.%2.%3.%4.%5."/>
      <w:lvlJc w:val="left"/>
      <w:pPr>
        <w:tabs>
          <w:tab w:val="num" w:pos="3080"/>
        </w:tabs>
        <w:ind w:left="3080" w:hanging="792"/>
      </w:pPr>
      <w:rPr>
        <w:rFonts w:hint="default"/>
      </w:rPr>
    </w:lvl>
    <w:lvl w:ilvl="5">
      <w:start w:val="1"/>
      <w:numFmt w:val="decimal"/>
      <w:lvlText w:val="%1.%2.%3.%4.%5.%6."/>
      <w:lvlJc w:val="left"/>
      <w:pPr>
        <w:tabs>
          <w:tab w:val="num" w:pos="3584"/>
        </w:tabs>
        <w:ind w:left="3584" w:hanging="936"/>
      </w:pPr>
      <w:rPr>
        <w:rFonts w:hint="default"/>
      </w:rPr>
    </w:lvl>
    <w:lvl w:ilvl="6">
      <w:start w:val="1"/>
      <w:numFmt w:val="decimal"/>
      <w:lvlText w:val="%1.%2.%3.%4.%5.%6.%7."/>
      <w:lvlJc w:val="left"/>
      <w:pPr>
        <w:tabs>
          <w:tab w:val="num" w:pos="4088"/>
        </w:tabs>
        <w:ind w:left="4088" w:hanging="1080"/>
      </w:pPr>
      <w:rPr>
        <w:rFonts w:hint="default"/>
      </w:rPr>
    </w:lvl>
    <w:lvl w:ilvl="7">
      <w:start w:val="1"/>
      <w:numFmt w:val="decimal"/>
      <w:lvlText w:val="%1.%2.%3.%4.%5.%6.%7.%8."/>
      <w:lvlJc w:val="left"/>
      <w:pPr>
        <w:tabs>
          <w:tab w:val="num" w:pos="4592"/>
        </w:tabs>
        <w:ind w:left="4592" w:hanging="1224"/>
      </w:pPr>
      <w:rPr>
        <w:rFonts w:hint="default"/>
      </w:rPr>
    </w:lvl>
    <w:lvl w:ilvl="8">
      <w:start w:val="1"/>
      <w:numFmt w:val="decimal"/>
      <w:lvlText w:val="%1.%2.%3.%4.%5.%6.%7.%8.%9."/>
      <w:lvlJc w:val="left"/>
      <w:pPr>
        <w:tabs>
          <w:tab w:val="num" w:pos="5168"/>
        </w:tabs>
        <w:ind w:left="5168" w:hanging="1440"/>
      </w:pPr>
      <w:rPr>
        <w:rFonts w:hint="default"/>
      </w:rPr>
    </w:lvl>
  </w:abstractNum>
  <w:abstractNum w:abstractNumId="40" w15:restartNumberingAfterBreak="0">
    <w:nsid w:val="68B24DEF"/>
    <w:multiLevelType w:val="hybridMultilevel"/>
    <w:tmpl w:val="FEFA6C34"/>
    <w:lvl w:ilvl="0" w:tplc="79180ADE">
      <w:start w:val="1"/>
      <w:numFmt w:val="bullet"/>
      <w:pStyle w:val="Bullet2"/>
      <w:lvlText w:val=""/>
      <w:lvlJc w:val="left"/>
      <w:pPr>
        <w:tabs>
          <w:tab w:val="num" w:pos="170"/>
        </w:tabs>
        <w:ind w:left="1588" w:hanging="170"/>
      </w:pPr>
      <w:rPr>
        <w:rFonts w:ascii="Symbol" w:hAnsi="Symbol" w:hint="default"/>
        <w:sz w:val="22"/>
      </w:rPr>
    </w:lvl>
    <w:lvl w:ilvl="1" w:tplc="439E8A0E" w:tentative="1">
      <w:start w:val="1"/>
      <w:numFmt w:val="bullet"/>
      <w:lvlText w:val="o"/>
      <w:lvlJc w:val="left"/>
      <w:pPr>
        <w:tabs>
          <w:tab w:val="num" w:pos="1440"/>
        </w:tabs>
        <w:ind w:left="1440" w:hanging="360"/>
      </w:pPr>
      <w:rPr>
        <w:rFonts w:ascii="Courier New" w:hAnsi="Courier New" w:cs="Courier New" w:hint="default"/>
      </w:rPr>
    </w:lvl>
    <w:lvl w:ilvl="2" w:tplc="C7383B26" w:tentative="1">
      <w:start w:val="1"/>
      <w:numFmt w:val="bullet"/>
      <w:lvlText w:val=""/>
      <w:lvlJc w:val="left"/>
      <w:pPr>
        <w:tabs>
          <w:tab w:val="num" w:pos="2160"/>
        </w:tabs>
        <w:ind w:left="2160" w:hanging="360"/>
      </w:pPr>
      <w:rPr>
        <w:rFonts w:ascii="Wingdings" w:hAnsi="Wingdings" w:hint="default"/>
      </w:rPr>
    </w:lvl>
    <w:lvl w:ilvl="3" w:tplc="9BE88DD0" w:tentative="1">
      <w:start w:val="1"/>
      <w:numFmt w:val="bullet"/>
      <w:lvlText w:val=""/>
      <w:lvlJc w:val="left"/>
      <w:pPr>
        <w:tabs>
          <w:tab w:val="num" w:pos="2880"/>
        </w:tabs>
        <w:ind w:left="2880" w:hanging="360"/>
      </w:pPr>
      <w:rPr>
        <w:rFonts w:ascii="Symbol" w:hAnsi="Symbol" w:hint="default"/>
      </w:rPr>
    </w:lvl>
    <w:lvl w:ilvl="4" w:tplc="D0F6FB90" w:tentative="1">
      <w:start w:val="1"/>
      <w:numFmt w:val="bullet"/>
      <w:lvlText w:val="o"/>
      <w:lvlJc w:val="left"/>
      <w:pPr>
        <w:tabs>
          <w:tab w:val="num" w:pos="3600"/>
        </w:tabs>
        <w:ind w:left="3600" w:hanging="360"/>
      </w:pPr>
      <w:rPr>
        <w:rFonts w:ascii="Courier New" w:hAnsi="Courier New" w:cs="Courier New" w:hint="default"/>
      </w:rPr>
    </w:lvl>
    <w:lvl w:ilvl="5" w:tplc="601C6D0E" w:tentative="1">
      <w:start w:val="1"/>
      <w:numFmt w:val="bullet"/>
      <w:lvlText w:val=""/>
      <w:lvlJc w:val="left"/>
      <w:pPr>
        <w:tabs>
          <w:tab w:val="num" w:pos="4320"/>
        </w:tabs>
        <w:ind w:left="4320" w:hanging="360"/>
      </w:pPr>
      <w:rPr>
        <w:rFonts w:ascii="Wingdings" w:hAnsi="Wingdings" w:hint="default"/>
      </w:rPr>
    </w:lvl>
    <w:lvl w:ilvl="6" w:tplc="1E1687E2" w:tentative="1">
      <w:start w:val="1"/>
      <w:numFmt w:val="bullet"/>
      <w:lvlText w:val=""/>
      <w:lvlJc w:val="left"/>
      <w:pPr>
        <w:tabs>
          <w:tab w:val="num" w:pos="5040"/>
        </w:tabs>
        <w:ind w:left="5040" w:hanging="360"/>
      </w:pPr>
      <w:rPr>
        <w:rFonts w:ascii="Symbol" w:hAnsi="Symbol" w:hint="default"/>
      </w:rPr>
    </w:lvl>
    <w:lvl w:ilvl="7" w:tplc="62CA505C" w:tentative="1">
      <w:start w:val="1"/>
      <w:numFmt w:val="bullet"/>
      <w:lvlText w:val="o"/>
      <w:lvlJc w:val="left"/>
      <w:pPr>
        <w:tabs>
          <w:tab w:val="num" w:pos="5760"/>
        </w:tabs>
        <w:ind w:left="5760" w:hanging="360"/>
      </w:pPr>
      <w:rPr>
        <w:rFonts w:ascii="Courier New" w:hAnsi="Courier New" w:cs="Courier New" w:hint="default"/>
      </w:rPr>
    </w:lvl>
    <w:lvl w:ilvl="8" w:tplc="62364018"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A4D5C61"/>
    <w:multiLevelType w:val="hybridMultilevel"/>
    <w:tmpl w:val="AA9CD594"/>
    <w:lvl w:ilvl="0" w:tplc="9866F430">
      <w:start w:val="1"/>
      <w:numFmt w:val="bullet"/>
      <w:pStyle w:val="Bullet1"/>
      <w:lvlText w:val=""/>
      <w:lvlJc w:val="left"/>
      <w:pPr>
        <w:tabs>
          <w:tab w:val="num" w:pos="170"/>
        </w:tabs>
        <w:ind w:left="1021" w:hanging="170"/>
      </w:pPr>
      <w:rPr>
        <w:rFonts w:ascii="Symbol" w:hAnsi="Symbol" w:hint="default"/>
        <w:sz w:val="22"/>
      </w:rPr>
    </w:lvl>
    <w:lvl w:ilvl="1" w:tplc="698EDDF2" w:tentative="1">
      <w:start w:val="1"/>
      <w:numFmt w:val="bullet"/>
      <w:lvlText w:val="o"/>
      <w:lvlJc w:val="left"/>
      <w:pPr>
        <w:tabs>
          <w:tab w:val="num" w:pos="1440"/>
        </w:tabs>
        <w:ind w:left="1440" w:hanging="360"/>
      </w:pPr>
      <w:rPr>
        <w:rFonts w:ascii="Courier New" w:hAnsi="Courier New" w:cs="Courier New" w:hint="default"/>
      </w:rPr>
    </w:lvl>
    <w:lvl w:ilvl="2" w:tplc="11D0C1BC" w:tentative="1">
      <w:start w:val="1"/>
      <w:numFmt w:val="bullet"/>
      <w:lvlText w:val=""/>
      <w:lvlJc w:val="left"/>
      <w:pPr>
        <w:tabs>
          <w:tab w:val="num" w:pos="2160"/>
        </w:tabs>
        <w:ind w:left="2160" w:hanging="360"/>
      </w:pPr>
      <w:rPr>
        <w:rFonts w:ascii="Wingdings" w:hAnsi="Wingdings" w:hint="default"/>
      </w:rPr>
    </w:lvl>
    <w:lvl w:ilvl="3" w:tplc="DB82C376" w:tentative="1">
      <w:start w:val="1"/>
      <w:numFmt w:val="bullet"/>
      <w:lvlText w:val=""/>
      <w:lvlJc w:val="left"/>
      <w:pPr>
        <w:tabs>
          <w:tab w:val="num" w:pos="2880"/>
        </w:tabs>
        <w:ind w:left="2880" w:hanging="360"/>
      </w:pPr>
      <w:rPr>
        <w:rFonts w:ascii="Symbol" w:hAnsi="Symbol" w:hint="default"/>
      </w:rPr>
    </w:lvl>
    <w:lvl w:ilvl="4" w:tplc="F99430C4" w:tentative="1">
      <w:start w:val="1"/>
      <w:numFmt w:val="bullet"/>
      <w:lvlText w:val="o"/>
      <w:lvlJc w:val="left"/>
      <w:pPr>
        <w:tabs>
          <w:tab w:val="num" w:pos="3600"/>
        </w:tabs>
        <w:ind w:left="3600" w:hanging="360"/>
      </w:pPr>
      <w:rPr>
        <w:rFonts w:ascii="Courier New" w:hAnsi="Courier New" w:cs="Courier New" w:hint="default"/>
      </w:rPr>
    </w:lvl>
    <w:lvl w:ilvl="5" w:tplc="39F61F28" w:tentative="1">
      <w:start w:val="1"/>
      <w:numFmt w:val="bullet"/>
      <w:lvlText w:val=""/>
      <w:lvlJc w:val="left"/>
      <w:pPr>
        <w:tabs>
          <w:tab w:val="num" w:pos="4320"/>
        </w:tabs>
        <w:ind w:left="4320" w:hanging="360"/>
      </w:pPr>
      <w:rPr>
        <w:rFonts w:ascii="Wingdings" w:hAnsi="Wingdings" w:hint="default"/>
      </w:rPr>
    </w:lvl>
    <w:lvl w:ilvl="6" w:tplc="9A7CFB44" w:tentative="1">
      <w:start w:val="1"/>
      <w:numFmt w:val="bullet"/>
      <w:lvlText w:val=""/>
      <w:lvlJc w:val="left"/>
      <w:pPr>
        <w:tabs>
          <w:tab w:val="num" w:pos="5040"/>
        </w:tabs>
        <w:ind w:left="5040" w:hanging="360"/>
      </w:pPr>
      <w:rPr>
        <w:rFonts w:ascii="Symbol" w:hAnsi="Symbol" w:hint="default"/>
      </w:rPr>
    </w:lvl>
    <w:lvl w:ilvl="7" w:tplc="F98E5AA4" w:tentative="1">
      <w:start w:val="1"/>
      <w:numFmt w:val="bullet"/>
      <w:lvlText w:val="o"/>
      <w:lvlJc w:val="left"/>
      <w:pPr>
        <w:tabs>
          <w:tab w:val="num" w:pos="5760"/>
        </w:tabs>
        <w:ind w:left="5760" w:hanging="360"/>
      </w:pPr>
      <w:rPr>
        <w:rFonts w:ascii="Courier New" w:hAnsi="Courier New" w:cs="Courier New" w:hint="default"/>
      </w:rPr>
    </w:lvl>
    <w:lvl w:ilvl="8" w:tplc="DCD44D74"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029144B"/>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3" w15:restartNumberingAfterBreak="0">
    <w:nsid w:val="72474CEB"/>
    <w:multiLevelType w:val="multilevel"/>
    <w:tmpl w:val="3662A4FC"/>
    <w:lvl w:ilvl="0">
      <w:start w:val="1"/>
      <w:numFmt w:val="decimal"/>
      <w:lvlText w:val="[%1]"/>
      <w:lvlJc w:val="left"/>
      <w:pPr>
        <w:tabs>
          <w:tab w:val="num" w:pos="360"/>
        </w:tabs>
        <w:ind w:left="0" w:firstLine="0"/>
      </w:pPr>
      <w:rPr>
        <w:rFonts w:hint="default"/>
        <w:b/>
        <w:i w:val="0"/>
        <w:sz w:val="24"/>
      </w:rPr>
    </w:lvl>
    <w:lvl w:ilvl="1">
      <w:start w:val="1"/>
      <w:numFmt w:val="lowerLetter"/>
      <w:pStyle w:val="NumberedSubpara"/>
      <w:lvlText w:val="(%2)"/>
      <w:lvlJc w:val="left"/>
      <w:pPr>
        <w:tabs>
          <w:tab w:val="num" w:pos="1134"/>
        </w:tabs>
        <w:ind w:left="1134" w:hanging="567"/>
      </w:pPr>
      <w:rPr>
        <w:rFonts w:hint="default"/>
        <w:b/>
        <w:i w:val="0"/>
      </w:rPr>
    </w:lvl>
    <w:lvl w:ilvl="2">
      <w:start w:val="1"/>
      <w:numFmt w:val="lowerRoman"/>
      <w:lvlText w:val="(%3)"/>
      <w:lvlJc w:val="left"/>
      <w:pPr>
        <w:tabs>
          <w:tab w:val="num" w:pos="1854"/>
        </w:tabs>
        <w:ind w:left="1701" w:hanging="567"/>
      </w:pPr>
      <w:rPr>
        <w:rFonts w:hint="default"/>
        <w:b/>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884219693">
    <w:abstractNumId w:val="12"/>
  </w:num>
  <w:num w:numId="2" w16cid:durableId="514223239">
    <w:abstractNumId w:val="41"/>
  </w:num>
  <w:num w:numId="3" w16cid:durableId="269972385">
    <w:abstractNumId w:val="40"/>
  </w:num>
  <w:num w:numId="4" w16cid:durableId="1956669235">
    <w:abstractNumId w:val="16"/>
  </w:num>
  <w:num w:numId="5" w16cid:durableId="1505821619">
    <w:abstractNumId w:val="34"/>
  </w:num>
  <w:num w:numId="6" w16cid:durableId="788670599">
    <w:abstractNumId w:val="29"/>
  </w:num>
  <w:num w:numId="7" w16cid:durableId="2101902068">
    <w:abstractNumId w:val="11"/>
  </w:num>
  <w:num w:numId="8" w16cid:durableId="289674744">
    <w:abstractNumId w:val="30"/>
  </w:num>
  <w:num w:numId="9" w16cid:durableId="748694060">
    <w:abstractNumId w:val="22"/>
  </w:num>
  <w:num w:numId="10" w16cid:durableId="1866019850">
    <w:abstractNumId w:val="20"/>
  </w:num>
  <w:num w:numId="11" w16cid:durableId="2089186998">
    <w:abstractNumId w:val="28"/>
  </w:num>
  <w:num w:numId="12" w16cid:durableId="1394504964">
    <w:abstractNumId w:val="43"/>
  </w:num>
  <w:num w:numId="13" w16cid:durableId="1327904967">
    <w:abstractNumId w:val="10"/>
  </w:num>
  <w:num w:numId="14" w16cid:durableId="191964090">
    <w:abstractNumId w:val="19"/>
  </w:num>
  <w:num w:numId="15" w16cid:durableId="678583144">
    <w:abstractNumId w:val="21"/>
  </w:num>
  <w:num w:numId="16" w16cid:durableId="166600818">
    <w:abstractNumId w:val="42"/>
  </w:num>
  <w:num w:numId="17" w16cid:durableId="1750469350">
    <w:abstractNumId w:val="32"/>
  </w:num>
  <w:num w:numId="18" w16cid:durableId="861288235">
    <w:abstractNumId w:val="25"/>
  </w:num>
  <w:num w:numId="19" w16cid:durableId="1057510482">
    <w:abstractNumId w:val="38"/>
  </w:num>
  <w:num w:numId="20" w16cid:durableId="624653721">
    <w:abstractNumId w:val="12"/>
    <w:lvlOverride w:ilvl="0">
      <w:startOverride w:val="22"/>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9349289">
    <w:abstractNumId w:val="12"/>
  </w:num>
  <w:num w:numId="22" w16cid:durableId="8361202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390970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43361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31566565">
    <w:abstractNumId w:val="34"/>
  </w:num>
  <w:num w:numId="26" w16cid:durableId="1125195293">
    <w:abstractNumId w:val="34"/>
  </w:num>
  <w:num w:numId="27" w16cid:durableId="1940597105">
    <w:abstractNumId w:val="34"/>
  </w:num>
  <w:num w:numId="28" w16cid:durableId="1305424449">
    <w:abstractNumId w:val="34"/>
  </w:num>
  <w:num w:numId="29" w16cid:durableId="843010159">
    <w:abstractNumId w:val="34"/>
  </w:num>
  <w:num w:numId="30" w16cid:durableId="1479760546">
    <w:abstractNumId w:val="34"/>
  </w:num>
  <w:num w:numId="31" w16cid:durableId="1783646639">
    <w:abstractNumId w:val="34"/>
  </w:num>
  <w:num w:numId="32" w16cid:durableId="1767388302">
    <w:abstractNumId w:val="24"/>
  </w:num>
  <w:num w:numId="33" w16cid:durableId="1523204164">
    <w:abstractNumId w:val="15"/>
  </w:num>
  <w:num w:numId="34" w16cid:durableId="1704016662">
    <w:abstractNumId w:val="31"/>
  </w:num>
  <w:num w:numId="35" w16cid:durableId="336276887">
    <w:abstractNumId w:val="23"/>
  </w:num>
  <w:num w:numId="36" w16cid:durableId="880284241">
    <w:abstractNumId w:val="17"/>
  </w:num>
  <w:num w:numId="37" w16cid:durableId="1733036414">
    <w:abstractNumId w:val="39"/>
  </w:num>
  <w:num w:numId="38" w16cid:durableId="439757981">
    <w:abstractNumId w:val="14"/>
  </w:num>
  <w:num w:numId="39" w16cid:durableId="1165320853">
    <w:abstractNumId w:val="18"/>
  </w:num>
  <w:num w:numId="40" w16cid:durableId="1645164416">
    <w:abstractNumId w:val="35"/>
  </w:num>
  <w:num w:numId="41" w16cid:durableId="892158527">
    <w:abstractNumId w:val="33"/>
  </w:num>
  <w:num w:numId="42" w16cid:durableId="774835155">
    <w:abstractNumId w:val="27"/>
  </w:num>
  <w:num w:numId="43" w16cid:durableId="189149826">
    <w:abstractNumId w:val="36"/>
  </w:num>
  <w:num w:numId="44" w16cid:durableId="19318934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2534058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81427228">
    <w:abstractNumId w:val="9"/>
  </w:num>
  <w:num w:numId="47" w16cid:durableId="1515456921">
    <w:abstractNumId w:val="7"/>
  </w:num>
  <w:num w:numId="48" w16cid:durableId="2002612565">
    <w:abstractNumId w:val="6"/>
  </w:num>
  <w:num w:numId="49" w16cid:durableId="1151824830">
    <w:abstractNumId w:val="5"/>
  </w:num>
  <w:num w:numId="50" w16cid:durableId="1947300141">
    <w:abstractNumId w:val="4"/>
  </w:num>
  <w:num w:numId="51" w16cid:durableId="1268269326">
    <w:abstractNumId w:val="8"/>
  </w:num>
  <w:num w:numId="52" w16cid:durableId="1238710853">
    <w:abstractNumId w:val="3"/>
  </w:num>
  <w:num w:numId="53" w16cid:durableId="387188093">
    <w:abstractNumId w:val="2"/>
  </w:num>
  <w:num w:numId="54" w16cid:durableId="1336761169">
    <w:abstractNumId w:val="1"/>
  </w:num>
  <w:num w:numId="55" w16cid:durableId="600645907">
    <w:abstractNumId w:val="0"/>
  </w:num>
  <w:num w:numId="56" w16cid:durableId="172574953">
    <w:abstractNumId w:val="37"/>
  </w:num>
  <w:num w:numId="57" w16cid:durableId="1030494979">
    <w:abstractNumId w:val="13"/>
  </w:num>
  <w:num w:numId="58" w16cid:durableId="2134399009">
    <w:abstractNumId w:val="26"/>
  </w:num>
  <w:num w:numId="59" w16cid:durableId="8555840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44453160">
    <w:abstractNumId w:val="34"/>
  </w:num>
  <w:num w:numId="61" w16cid:durableId="19286853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48774667">
    <w:abstractNumId w:val="34"/>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2189800">
    <w:abstractNumId w:val="34"/>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26559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57007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6462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457386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567628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51"/>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27"/>
    <w:rsid w:val="000009A1"/>
    <w:rsid w:val="00000D4B"/>
    <w:rsid w:val="000010ED"/>
    <w:rsid w:val="000013C4"/>
    <w:rsid w:val="000019A6"/>
    <w:rsid w:val="00001D5C"/>
    <w:rsid w:val="00002574"/>
    <w:rsid w:val="000027B8"/>
    <w:rsid w:val="00002AF2"/>
    <w:rsid w:val="00002B58"/>
    <w:rsid w:val="00002DEC"/>
    <w:rsid w:val="000030A3"/>
    <w:rsid w:val="00003C54"/>
    <w:rsid w:val="00004591"/>
    <w:rsid w:val="00004C81"/>
    <w:rsid w:val="0000590D"/>
    <w:rsid w:val="00005931"/>
    <w:rsid w:val="00005D81"/>
    <w:rsid w:val="00006071"/>
    <w:rsid w:val="0000640F"/>
    <w:rsid w:val="00006B96"/>
    <w:rsid w:val="000075DC"/>
    <w:rsid w:val="000076A6"/>
    <w:rsid w:val="0000778B"/>
    <w:rsid w:val="000107C9"/>
    <w:rsid w:val="000117F8"/>
    <w:rsid w:val="00012510"/>
    <w:rsid w:val="00012F52"/>
    <w:rsid w:val="000136A9"/>
    <w:rsid w:val="000136F7"/>
    <w:rsid w:val="00013A39"/>
    <w:rsid w:val="00013C9C"/>
    <w:rsid w:val="00013EE3"/>
    <w:rsid w:val="000142B3"/>
    <w:rsid w:val="000145EC"/>
    <w:rsid w:val="00014E87"/>
    <w:rsid w:val="0001503F"/>
    <w:rsid w:val="00015A7D"/>
    <w:rsid w:val="00016F14"/>
    <w:rsid w:val="000173FA"/>
    <w:rsid w:val="00017789"/>
    <w:rsid w:val="0001790E"/>
    <w:rsid w:val="000179BB"/>
    <w:rsid w:val="00017B70"/>
    <w:rsid w:val="00017F96"/>
    <w:rsid w:val="000203C5"/>
    <w:rsid w:val="000206BF"/>
    <w:rsid w:val="000208EB"/>
    <w:rsid w:val="000212DB"/>
    <w:rsid w:val="00021A75"/>
    <w:rsid w:val="00021FF5"/>
    <w:rsid w:val="00022877"/>
    <w:rsid w:val="00022BF0"/>
    <w:rsid w:val="00022EAA"/>
    <w:rsid w:val="00022EEA"/>
    <w:rsid w:val="00023986"/>
    <w:rsid w:val="00023A94"/>
    <w:rsid w:val="0002426A"/>
    <w:rsid w:val="00024536"/>
    <w:rsid w:val="00024C4B"/>
    <w:rsid w:val="000254C1"/>
    <w:rsid w:val="00025C73"/>
    <w:rsid w:val="0002647B"/>
    <w:rsid w:val="000264DD"/>
    <w:rsid w:val="000267C8"/>
    <w:rsid w:val="0002696D"/>
    <w:rsid w:val="00026A5E"/>
    <w:rsid w:val="00026E7B"/>
    <w:rsid w:val="0003076A"/>
    <w:rsid w:val="000307A6"/>
    <w:rsid w:val="00030B05"/>
    <w:rsid w:val="00030F96"/>
    <w:rsid w:val="000315B3"/>
    <w:rsid w:val="00031C20"/>
    <w:rsid w:val="000323AD"/>
    <w:rsid w:val="0003295F"/>
    <w:rsid w:val="00032A2B"/>
    <w:rsid w:val="00032D8D"/>
    <w:rsid w:val="000332BD"/>
    <w:rsid w:val="000364B8"/>
    <w:rsid w:val="000370C4"/>
    <w:rsid w:val="000371AB"/>
    <w:rsid w:val="00037612"/>
    <w:rsid w:val="00040986"/>
    <w:rsid w:val="000409FA"/>
    <w:rsid w:val="00040E85"/>
    <w:rsid w:val="000422FB"/>
    <w:rsid w:val="000423DF"/>
    <w:rsid w:val="00043E8D"/>
    <w:rsid w:val="00043FAF"/>
    <w:rsid w:val="00043FF2"/>
    <w:rsid w:val="000447DB"/>
    <w:rsid w:val="00044872"/>
    <w:rsid w:val="00045061"/>
    <w:rsid w:val="0004526C"/>
    <w:rsid w:val="000456D0"/>
    <w:rsid w:val="000467FD"/>
    <w:rsid w:val="00047239"/>
    <w:rsid w:val="00047C62"/>
    <w:rsid w:val="00050BE5"/>
    <w:rsid w:val="00050C76"/>
    <w:rsid w:val="00051B74"/>
    <w:rsid w:val="000520AF"/>
    <w:rsid w:val="0005231C"/>
    <w:rsid w:val="000525E6"/>
    <w:rsid w:val="0005298B"/>
    <w:rsid w:val="0005366D"/>
    <w:rsid w:val="0005385C"/>
    <w:rsid w:val="00053AD9"/>
    <w:rsid w:val="0005433C"/>
    <w:rsid w:val="00054383"/>
    <w:rsid w:val="00054508"/>
    <w:rsid w:val="00054539"/>
    <w:rsid w:val="00055435"/>
    <w:rsid w:val="000555DE"/>
    <w:rsid w:val="00056135"/>
    <w:rsid w:val="00056475"/>
    <w:rsid w:val="00056E68"/>
    <w:rsid w:val="0005798B"/>
    <w:rsid w:val="000602F1"/>
    <w:rsid w:val="00060564"/>
    <w:rsid w:val="00060DB0"/>
    <w:rsid w:val="00061C70"/>
    <w:rsid w:val="000623FE"/>
    <w:rsid w:val="000626BE"/>
    <w:rsid w:val="00062767"/>
    <w:rsid w:val="00062C4D"/>
    <w:rsid w:val="00062D34"/>
    <w:rsid w:val="00062EC2"/>
    <w:rsid w:val="00063045"/>
    <w:rsid w:val="00063CBE"/>
    <w:rsid w:val="000659AA"/>
    <w:rsid w:val="000662A5"/>
    <w:rsid w:val="000668F9"/>
    <w:rsid w:val="00067B7F"/>
    <w:rsid w:val="00070BFD"/>
    <w:rsid w:val="00070D98"/>
    <w:rsid w:val="00070E34"/>
    <w:rsid w:val="00070E45"/>
    <w:rsid w:val="00071CAE"/>
    <w:rsid w:val="00071D91"/>
    <w:rsid w:val="00072A1B"/>
    <w:rsid w:val="00073DB0"/>
    <w:rsid w:val="0007406E"/>
    <w:rsid w:val="00074C09"/>
    <w:rsid w:val="000751E0"/>
    <w:rsid w:val="00075762"/>
    <w:rsid w:val="00075EF4"/>
    <w:rsid w:val="00075F82"/>
    <w:rsid w:val="0007620A"/>
    <w:rsid w:val="00076250"/>
    <w:rsid w:val="0007657D"/>
    <w:rsid w:val="000766CB"/>
    <w:rsid w:val="00076ADB"/>
    <w:rsid w:val="00077AF5"/>
    <w:rsid w:val="0008127A"/>
    <w:rsid w:val="000817A6"/>
    <w:rsid w:val="00082114"/>
    <w:rsid w:val="00082935"/>
    <w:rsid w:val="0008296E"/>
    <w:rsid w:val="00083EC9"/>
    <w:rsid w:val="00083F89"/>
    <w:rsid w:val="00085518"/>
    <w:rsid w:val="000859AF"/>
    <w:rsid w:val="0008601A"/>
    <w:rsid w:val="000860AC"/>
    <w:rsid w:val="00086AC3"/>
    <w:rsid w:val="00086C48"/>
    <w:rsid w:val="00087AB0"/>
    <w:rsid w:val="00087B37"/>
    <w:rsid w:val="00090145"/>
    <w:rsid w:val="00091715"/>
    <w:rsid w:val="00092A9B"/>
    <w:rsid w:val="00093216"/>
    <w:rsid w:val="00093EAA"/>
    <w:rsid w:val="00094E98"/>
    <w:rsid w:val="0009546F"/>
    <w:rsid w:val="000957EA"/>
    <w:rsid w:val="00096266"/>
    <w:rsid w:val="00096741"/>
    <w:rsid w:val="00096C7E"/>
    <w:rsid w:val="00096F2A"/>
    <w:rsid w:val="00097270"/>
    <w:rsid w:val="000976A6"/>
    <w:rsid w:val="000A01CE"/>
    <w:rsid w:val="000A2073"/>
    <w:rsid w:val="000A2477"/>
    <w:rsid w:val="000A38D1"/>
    <w:rsid w:val="000A3B46"/>
    <w:rsid w:val="000A3D00"/>
    <w:rsid w:val="000A3D25"/>
    <w:rsid w:val="000A3EE6"/>
    <w:rsid w:val="000A4AAD"/>
    <w:rsid w:val="000A4E44"/>
    <w:rsid w:val="000A510D"/>
    <w:rsid w:val="000A5B4E"/>
    <w:rsid w:val="000A5C9C"/>
    <w:rsid w:val="000A60AD"/>
    <w:rsid w:val="000A61EE"/>
    <w:rsid w:val="000A61EF"/>
    <w:rsid w:val="000A6DB4"/>
    <w:rsid w:val="000A6EA7"/>
    <w:rsid w:val="000A6F72"/>
    <w:rsid w:val="000A7A1C"/>
    <w:rsid w:val="000B0153"/>
    <w:rsid w:val="000B0298"/>
    <w:rsid w:val="000B0698"/>
    <w:rsid w:val="000B0CF7"/>
    <w:rsid w:val="000B14DC"/>
    <w:rsid w:val="000B1E29"/>
    <w:rsid w:val="000B1FB7"/>
    <w:rsid w:val="000B2C27"/>
    <w:rsid w:val="000B2C92"/>
    <w:rsid w:val="000B302D"/>
    <w:rsid w:val="000B45F6"/>
    <w:rsid w:val="000B695B"/>
    <w:rsid w:val="000B7AFF"/>
    <w:rsid w:val="000B7B00"/>
    <w:rsid w:val="000B7F80"/>
    <w:rsid w:val="000C0B51"/>
    <w:rsid w:val="000C0CA2"/>
    <w:rsid w:val="000C1AB4"/>
    <w:rsid w:val="000C2120"/>
    <w:rsid w:val="000C2C46"/>
    <w:rsid w:val="000C2DD5"/>
    <w:rsid w:val="000C3D80"/>
    <w:rsid w:val="000C3EF1"/>
    <w:rsid w:val="000C3F23"/>
    <w:rsid w:val="000C4A99"/>
    <w:rsid w:val="000C4AF6"/>
    <w:rsid w:val="000C59B2"/>
    <w:rsid w:val="000C6504"/>
    <w:rsid w:val="000C6A50"/>
    <w:rsid w:val="000C6E08"/>
    <w:rsid w:val="000C78B3"/>
    <w:rsid w:val="000C79A1"/>
    <w:rsid w:val="000D03BE"/>
    <w:rsid w:val="000D1BBF"/>
    <w:rsid w:val="000D234A"/>
    <w:rsid w:val="000D2BFF"/>
    <w:rsid w:val="000D38F2"/>
    <w:rsid w:val="000D44FA"/>
    <w:rsid w:val="000D4906"/>
    <w:rsid w:val="000D4BEF"/>
    <w:rsid w:val="000D6C12"/>
    <w:rsid w:val="000D6FC9"/>
    <w:rsid w:val="000D74B9"/>
    <w:rsid w:val="000D7750"/>
    <w:rsid w:val="000E034E"/>
    <w:rsid w:val="000E061B"/>
    <w:rsid w:val="000E0AB2"/>
    <w:rsid w:val="000E1201"/>
    <w:rsid w:val="000E2549"/>
    <w:rsid w:val="000E279A"/>
    <w:rsid w:val="000E2EAF"/>
    <w:rsid w:val="000E314E"/>
    <w:rsid w:val="000E34A4"/>
    <w:rsid w:val="000E3858"/>
    <w:rsid w:val="000E3A9D"/>
    <w:rsid w:val="000E3CDE"/>
    <w:rsid w:val="000E42A5"/>
    <w:rsid w:val="000E48FC"/>
    <w:rsid w:val="000E4FFD"/>
    <w:rsid w:val="000E659A"/>
    <w:rsid w:val="000E693D"/>
    <w:rsid w:val="000E7814"/>
    <w:rsid w:val="000E7E14"/>
    <w:rsid w:val="000F0902"/>
    <w:rsid w:val="000F0BC5"/>
    <w:rsid w:val="000F154A"/>
    <w:rsid w:val="000F1A7D"/>
    <w:rsid w:val="000F3083"/>
    <w:rsid w:val="000F34BF"/>
    <w:rsid w:val="000F3500"/>
    <w:rsid w:val="000F38BE"/>
    <w:rsid w:val="000F41C2"/>
    <w:rsid w:val="000F4486"/>
    <w:rsid w:val="000F468D"/>
    <w:rsid w:val="000F4807"/>
    <w:rsid w:val="000F4BC6"/>
    <w:rsid w:val="000F4C43"/>
    <w:rsid w:val="000F5413"/>
    <w:rsid w:val="000F574D"/>
    <w:rsid w:val="000F5ED6"/>
    <w:rsid w:val="000F5FF9"/>
    <w:rsid w:val="000F60C6"/>
    <w:rsid w:val="000F64B8"/>
    <w:rsid w:val="000F75D2"/>
    <w:rsid w:val="00100744"/>
    <w:rsid w:val="00100DD6"/>
    <w:rsid w:val="00100EDE"/>
    <w:rsid w:val="0010168C"/>
    <w:rsid w:val="001027BE"/>
    <w:rsid w:val="00102A62"/>
    <w:rsid w:val="00102BAB"/>
    <w:rsid w:val="00102CC5"/>
    <w:rsid w:val="00103378"/>
    <w:rsid w:val="001035DB"/>
    <w:rsid w:val="00104185"/>
    <w:rsid w:val="001041BB"/>
    <w:rsid w:val="0010499C"/>
    <w:rsid w:val="00104B97"/>
    <w:rsid w:val="00104F72"/>
    <w:rsid w:val="00105376"/>
    <w:rsid w:val="00105CFC"/>
    <w:rsid w:val="00105DB1"/>
    <w:rsid w:val="0010650C"/>
    <w:rsid w:val="00110F3B"/>
    <w:rsid w:val="001126B8"/>
    <w:rsid w:val="00114688"/>
    <w:rsid w:val="00115558"/>
    <w:rsid w:val="00115741"/>
    <w:rsid w:val="0011711D"/>
    <w:rsid w:val="0011749A"/>
    <w:rsid w:val="00117736"/>
    <w:rsid w:val="001200E8"/>
    <w:rsid w:val="00120F62"/>
    <w:rsid w:val="0012134F"/>
    <w:rsid w:val="001219A2"/>
    <w:rsid w:val="00121C41"/>
    <w:rsid w:val="00121D16"/>
    <w:rsid w:val="00121E08"/>
    <w:rsid w:val="00122077"/>
    <w:rsid w:val="00122CCC"/>
    <w:rsid w:val="001241DE"/>
    <w:rsid w:val="0012458A"/>
    <w:rsid w:val="00124BDE"/>
    <w:rsid w:val="001257E8"/>
    <w:rsid w:val="0012650F"/>
    <w:rsid w:val="00126982"/>
    <w:rsid w:val="00126A4B"/>
    <w:rsid w:val="0012743C"/>
    <w:rsid w:val="0012772C"/>
    <w:rsid w:val="001303D1"/>
    <w:rsid w:val="00131037"/>
    <w:rsid w:val="00131A73"/>
    <w:rsid w:val="00131E8E"/>
    <w:rsid w:val="0013242E"/>
    <w:rsid w:val="001328EA"/>
    <w:rsid w:val="00132A17"/>
    <w:rsid w:val="00132A47"/>
    <w:rsid w:val="00132C31"/>
    <w:rsid w:val="00133221"/>
    <w:rsid w:val="0013333A"/>
    <w:rsid w:val="001335BA"/>
    <w:rsid w:val="00134144"/>
    <w:rsid w:val="00134647"/>
    <w:rsid w:val="00134671"/>
    <w:rsid w:val="001347A1"/>
    <w:rsid w:val="00134B2B"/>
    <w:rsid w:val="00136448"/>
    <w:rsid w:val="001364D0"/>
    <w:rsid w:val="00136521"/>
    <w:rsid w:val="00136F82"/>
    <w:rsid w:val="0014049B"/>
    <w:rsid w:val="0014081F"/>
    <w:rsid w:val="0014247C"/>
    <w:rsid w:val="00142A25"/>
    <w:rsid w:val="00142AF3"/>
    <w:rsid w:val="00142B76"/>
    <w:rsid w:val="00142EE8"/>
    <w:rsid w:val="00143A33"/>
    <w:rsid w:val="00143FD7"/>
    <w:rsid w:val="0014439D"/>
    <w:rsid w:val="00144530"/>
    <w:rsid w:val="00144916"/>
    <w:rsid w:val="00144D54"/>
    <w:rsid w:val="00146444"/>
    <w:rsid w:val="00146DEC"/>
    <w:rsid w:val="00147000"/>
    <w:rsid w:val="00147738"/>
    <w:rsid w:val="00147FC3"/>
    <w:rsid w:val="001503B8"/>
    <w:rsid w:val="001503D4"/>
    <w:rsid w:val="001508C1"/>
    <w:rsid w:val="00150C56"/>
    <w:rsid w:val="00151126"/>
    <w:rsid w:val="0015175B"/>
    <w:rsid w:val="00151A03"/>
    <w:rsid w:val="00151B94"/>
    <w:rsid w:val="001522B2"/>
    <w:rsid w:val="001526A7"/>
    <w:rsid w:val="0015273D"/>
    <w:rsid w:val="00152D45"/>
    <w:rsid w:val="00153389"/>
    <w:rsid w:val="001536D9"/>
    <w:rsid w:val="001539FE"/>
    <w:rsid w:val="00153C8D"/>
    <w:rsid w:val="00154565"/>
    <w:rsid w:val="00154713"/>
    <w:rsid w:val="001558E2"/>
    <w:rsid w:val="001559A2"/>
    <w:rsid w:val="00155A98"/>
    <w:rsid w:val="00155B2A"/>
    <w:rsid w:val="001564CF"/>
    <w:rsid w:val="00156C48"/>
    <w:rsid w:val="00157036"/>
    <w:rsid w:val="0015734F"/>
    <w:rsid w:val="00160273"/>
    <w:rsid w:val="001608DA"/>
    <w:rsid w:val="00161102"/>
    <w:rsid w:val="00161561"/>
    <w:rsid w:val="001616BF"/>
    <w:rsid w:val="00161F59"/>
    <w:rsid w:val="00161F5E"/>
    <w:rsid w:val="001620A6"/>
    <w:rsid w:val="00162A95"/>
    <w:rsid w:val="0016349A"/>
    <w:rsid w:val="001649EE"/>
    <w:rsid w:val="00164F73"/>
    <w:rsid w:val="001655BE"/>
    <w:rsid w:val="00165DC4"/>
    <w:rsid w:val="001661FF"/>
    <w:rsid w:val="00166561"/>
    <w:rsid w:val="00166DE8"/>
    <w:rsid w:val="001679E3"/>
    <w:rsid w:val="001704BB"/>
    <w:rsid w:val="00170858"/>
    <w:rsid w:val="0017106C"/>
    <w:rsid w:val="0017134D"/>
    <w:rsid w:val="0017165C"/>
    <w:rsid w:val="00172565"/>
    <w:rsid w:val="0017258B"/>
    <w:rsid w:val="00172BFE"/>
    <w:rsid w:val="00172C8A"/>
    <w:rsid w:val="00173301"/>
    <w:rsid w:val="00173C83"/>
    <w:rsid w:val="00173D4B"/>
    <w:rsid w:val="00174B34"/>
    <w:rsid w:val="00175479"/>
    <w:rsid w:val="0017694A"/>
    <w:rsid w:val="00176C5D"/>
    <w:rsid w:val="001770BB"/>
    <w:rsid w:val="0017738D"/>
    <w:rsid w:val="00177761"/>
    <w:rsid w:val="00177AE4"/>
    <w:rsid w:val="00177CB3"/>
    <w:rsid w:val="00177DA2"/>
    <w:rsid w:val="001800BF"/>
    <w:rsid w:val="001800FC"/>
    <w:rsid w:val="0018079F"/>
    <w:rsid w:val="0018086D"/>
    <w:rsid w:val="001814BA"/>
    <w:rsid w:val="00181B02"/>
    <w:rsid w:val="001820FA"/>
    <w:rsid w:val="00182348"/>
    <w:rsid w:val="0018386B"/>
    <w:rsid w:val="00184C90"/>
    <w:rsid w:val="00185453"/>
    <w:rsid w:val="001856EE"/>
    <w:rsid w:val="00185B50"/>
    <w:rsid w:val="00186534"/>
    <w:rsid w:val="00186970"/>
    <w:rsid w:val="001872C7"/>
    <w:rsid w:val="0018738C"/>
    <w:rsid w:val="001877F8"/>
    <w:rsid w:val="00190109"/>
    <w:rsid w:val="0019020F"/>
    <w:rsid w:val="001902FA"/>
    <w:rsid w:val="001903A7"/>
    <w:rsid w:val="0019085D"/>
    <w:rsid w:val="00190E24"/>
    <w:rsid w:val="00191633"/>
    <w:rsid w:val="001920E6"/>
    <w:rsid w:val="001928FF"/>
    <w:rsid w:val="0019294D"/>
    <w:rsid w:val="0019331C"/>
    <w:rsid w:val="001941DF"/>
    <w:rsid w:val="001945D1"/>
    <w:rsid w:val="001949BB"/>
    <w:rsid w:val="00195017"/>
    <w:rsid w:val="00195E5A"/>
    <w:rsid w:val="0019673D"/>
    <w:rsid w:val="00196DFE"/>
    <w:rsid w:val="00196FA5"/>
    <w:rsid w:val="001971EE"/>
    <w:rsid w:val="0019791B"/>
    <w:rsid w:val="00197950"/>
    <w:rsid w:val="001A0415"/>
    <w:rsid w:val="001A0560"/>
    <w:rsid w:val="001A0564"/>
    <w:rsid w:val="001A08C2"/>
    <w:rsid w:val="001A0C0B"/>
    <w:rsid w:val="001A1554"/>
    <w:rsid w:val="001A2817"/>
    <w:rsid w:val="001A3586"/>
    <w:rsid w:val="001A3B15"/>
    <w:rsid w:val="001A3EFA"/>
    <w:rsid w:val="001A4109"/>
    <w:rsid w:val="001A53D9"/>
    <w:rsid w:val="001A5CC2"/>
    <w:rsid w:val="001A749D"/>
    <w:rsid w:val="001B000A"/>
    <w:rsid w:val="001B024F"/>
    <w:rsid w:val="001B0387"/>
    <w:rsid w:val="001B164B"/>
    <w:rsid w:val="001B1727"/>
    <w:rsid w:val="001B2A4A"/>
    <w:rsid w:val="001B2D81"/>
    <w:rsid w:val="001B3B5F"/>
    <w:rsid w:val="001B43D6"/>
    <w:rsid w:val="001B4627"/>
    <w:rsid w:val="001B51D3"/>
    <w:rsid w:val="001B525F"/>
    <w:rsid w:val="001B5336"/>
    <w:rsid w:val="001B5513"/>
    <w:rsid w:val="001B5596"/>
    <w:rsid w:val="001B58CE"/>
    <w:rsid w:val="001B5D80"/>
    <w:rsid w:val="001B5F92"/>
    <w:rsid w:val="001B6751"/>
    <w:rsid w:val="001B70C9"/>
    <w:rsid w:val="001B7377"/>
    <w:rsid w:val="001B78E4"/>
    <w:rsid w:val="001C0CC7"/>
    <w:rsid w:val="001C0D5D"/>
    <w:rsid w:val="001C1410"/>
    <w:rsid w:val="001C1495"/>
    <w:rsid w:val="001C30F2"/>
    <w:rsid w:val="001C310C"/>
    <w:rsid w:val="001C32B6"/>
    <w:rsid w:val="001C3ABA"/>
    <w:rsid w:val="001C4C78"/>
    <w:rsid w:val="001C5CCD"/>
    <w:rsid w:val="001C6085"/>
    <w:rsid w:val="001C6769"/>
    <w:rsid w:val="001C679F"/>
    <w:rsid w:val="001C77A6"/>
    <w:rsid w:val="001C7936"/>
    <w:rsid w:val="001C79EF"/>
    <w:rsid w:val="001C7C13"/>
    <w:rsid w:val="001D0161"/>
    <w:rsid w:val="001D3377"/>
    <w:rsid w:val="001D4019"/>
    <w:rsid w:val="001D4BFF"/>
    <w:rsid w:val="001D4EA8"/>
    <w:rsid w:val="001D5972"/>
    <w:rsid w:val="001D6487"/>
    <w:rsid w:val="001D6785"/>
    <w:rsid w:val="001D6E88"/>
    <w:rsid w:val="001D7E33"/>
    <w:rsid w:val="001E0925"/>
    <w:rsid w:val="001E0EE3"/>
    <w:rsid w:val="001E121E"/>
    <w:rsid w:val="001E19DB"/>
    <w:rsid w:val="001E2B78"/>
    <w:rsid w:val="001E36A6"/>
    <w:rsid w:val="001E3DB9"/>
    <w:rsid w:val="001E436B"/>
    <w:rsid w:val="001E440A"/>
    <w:rsid w:val="001E5113"/>
    <w:rsid w:val="001E534B"/>
    <w:rsid w:val="001E554D"/>
    <w:rsid w:val="001E5922"/>
    <w:rsid w:val="001E5A23"/>
    <w:rsid w:val="001E5CA6"/>
    <w:rsid w:val="001E7133"/>
    <w:rsid w:val="001E72D1"/>
    <w:rsid w:val="001E731F"/>
    <w:rsid w:val="001F168B"/>
    <w:rsid w:val="001F19A9"/>
    <w:rsid w:val="001F2432"/>
    <w:rsid w:val="001F2D15"/>
    <w:rsid w:val="001F4075"/>
    <w:rsid w:val="001F42ED"/>
    <w:rsid w:val="001F483D"/>
    <w:rsid w:val="001F4C02"/>
    <w:rsid w:val="001F4E33"/>
    <w:rsid w:val="001F4F44"/>
    <w:rsid w:val="001F55DB"/>
    <w:rsid w:val="001F58CA"/>
    <w:rsid w:val="001F60FF"/>
    <w:rsid w:val="001F6878"/>
    <w:rsid w:val="001F69E0"/>
    <w:rsid w:val="001F6E33"/>
    <w:rsid w:val="001F71E3"/>
    <w:rsid w:val="001F7950"/>
    <w:rsid w:val="002005C1"/>
    <w:rsid w:val="00202562"/>
    <w:rsid w:val="00202A63"/>
    <w:rsid w:val="00202F7C"/>
    <w:rsid w:val="002030C8"/>
    <w:rsid w:val="002032FA"/>
    <w:rsid w:val="0020352D"/>
    <w:rsid w:val="00203CF9"/>
    <w:rsid w:val="00203D42"/>
    <w:rsid w:val="0020462F"/>
    <w:rsid w:val="0020490B"/>
    <w:rsid w:val="00204C27"/>
    <w:rsid w:val="0020619C"/>
    <w:rsid w:val="0020622D"/>
    <w:rsid w:val="00206331"/>
    <w:rsid w:val="00210154"/>
    <w:rsid w:val="00210279"/>
    <w:rsid w:val="00210B87"/>
    <w:rsid w:val="00211561"/>
    <w:rsid w:val="002118BB"/>
    <w:rsid w:val="00212085"/>
    <w:rsid w:val="00212334"/>
    <w:rsid w:val="00212D83"/>
    <w:rsid w:val="002136CA"/>
    <w:rsid w:val="00214D58"/>
    <w:rsid w:val="00215BAA"/>
    <w:rsid w:val="00215D8F"/>
    <w:rsid w:val="00215E45"/>
    <w:rsid w:val="0021614F"/>
    <w:rsid w:val="002178AB"/>
    <w:rsid w:val="0022129C"/>
    <w:rsid w:val="00222464"/>
    <w:rsid w:val="002224A7"/>
    <w:rsid w:val="00222A6D"/>
    <w:rsid w:val="002231C2"/>
    <w:rsid w:val="002243EB"/>
    <w:rsid w:val="002251FC"/>
    <w:rsid w:val="0022561B"/>
    <w:rsid w:val="00225939"/>
    <w:rsid w:val="002259B3"/>
    <w:rsid w:val="00225CDB"/>
    <w:rsid w:val="00225D71"/>
    <w:rsid w:val="00226509"/>
    <w:rsid w:val="00227254"/>
    <w:rsid w:val="00227340"/>
    <w:rsid w:val="002276BD"/>
    <w:rsid w:val="00227E52"/>
    <w:rsid w:val="00230A81"/>
    <w:rsid w:val="00231DE6"/>
    <w:rsid w:val="002324CD"/>
    <w:rsid w:val="00232681"/>
    <w:rsid w:val="0023302C"/>
    <w:rsid w:val="00233B28"/>
    <w:rsid w:val="00233DE2"/>
    <w:rsid w:val="002350F3"/>
    <w:rsid w:val="002365ED"/>
    <w:rsid w:val="002374B0"/>
    <w:rsid w:val="00237606"/>
    <w:rsid w:val="00240BB2"/>
    <w:rsid w:val="00241329"/>
    <w:rsid w:val="0024152B"/>
    <w:rsid w:val="00241866"/>
    <w:rsid w:val="00241937"/>
    <w:rsid w:val="00241C36"/>
    <w:rsid w:val="002420C6"/>
    <w:rsid w:val="00242426"/>
    <w:rsid w:val="00242540"/>
    <w:rsid w:val="00242570"/>
    <w:rsid w:val="002436BC"/>
    <w:rsid w:val="00243943"/>
    <w:rsid w:val="002439A5"/>
    <w:rsid w:val="0024591E"/>
    <w:rsid w:val="00245955"/>
    <w:rsid w:val="00245C39"/>
    <w:rsid w:val="00245DD6"/>
    <w:rsid w:val="002465A9"/>
    <w:rsid w:val="002469F3"/>
    <w:rsid w:val="0024776A"/>
    <w:rsid w:val="00247997"/>
    <w:rsid w:val="00247B21"/>
    <w:rsid w:val="00247D21"/>
    <w:rsid w:val="00251086"/>
    <w:rsid w:val="00251367"/>
    <w:rsid w:val="00252319"/>
    <w:rsid w:val="002537B7"/>
    <w:rsid w:val="00253B4E"/>
    <w:rsid w:val="0025417E"/>
    <w:rsid w:val="00254578"/>
    <w:rsid w:val="0025459F"/>
    <w:rsid w:val="00254682"/>
    <w:rsid w:val="00254B29"/>
    <w:rsid w:val="00254E13"/>
    <w:rsid w:val="00255043"/>
    <w:rsid w:val="00255414"/>
    <w:rsid w:val="0025596A"/>
    <w:rsid w:val="00255C53"/>
    <w:rsid w:val="00256440"/>
    <w:rsid w:val="00256DB0"/>
    <w:rsid w:val="00257494"/>
    <w:rsid w:val="0025750F"/>
    <w:rsid w:val="00257AC1"/>
    <w:rsid w:val="00257D60"/>
    <w:rsid w:val="00260446"/>
    <w:rsid w:val="002606DD"/>
    <w:rsid w:val="00260B51"/>
    <w:rsid w:val="0026138E"/>
    <w:rsid w:val="0026198B"/>
    <w:rsid w:val="0026223D"/>
    <w:rsid w:val="00262C09"/>
    <w:rsid w:val="0026397C"/>
    <w:rsid w:val="00263EC5"/>
    <w:rsid w:val="0026481C"/>
    <w:rsid w:val="00264E55"/>
    <w:rsid w:val="002656FB"/>
    <w:rsid w:val="002659F6"/>
    <w:rsid w:val="00266809"/>
    <w:rsid w:val="00266962"/>
    <w:rsid w:val="0026697A"/>
    <w:rsid w:val="0026771B"/>
    <w:rsid w:val="002678D9"/>
    <w:rsid w:val="00267CB1"/>
    <w:rsid w:val="00267D72"/>
    <w:rsid w:val="002705E2"/>
    <w:rsid w:val="00272BC0"/>
    <w:rsid w:val="00272C69"/>
    <w:rsid w:val="00272F8B"/>
    <w:rsid w:val="00273A71"/>
    <w:rsid w:val="00273DE9"/>
    <w:rsid w:val="0027460F"/>
    <w:rsid w:val="0027461E"/>
    <w:rsid w:val="0027467E"/>
    <w:rsid w:val="00274F70"/>
    <w:rsid w:val="002754FE"/>
    <w:rsid w:val="002755FE"/>
    <w:rsid w:val="002757AF"/>
    <w:rsid w:val="002761B6"/>
    <w:rsid w:val="00276212"/>
    <w:rsid w:val="00277827"/>
    <w:rsid w:val="00277DE8"/>
    <w:rsid w:val="0028093C"/>
    <w:rsid w:val="00280A17"/>
    <w:rsid w:val="00281192"/>
    <w:rsid w:val="0028123F"/>
    <w:rsid w:val="0028134E"/>
    <w:rsid w:val="00281881"/>
    <w:rsid w:val="0028197C"/>
    <w:rsid w:val="00281B88"/>
    <w:rsid w:val="00281ED7"/>
    <w:rsid w:val="00282299"/>
    <w:rsid w:val="00282322"/>
    <w:rsid w:val="00282866"/>
    <w:rsid w:val="002831D6"/>
    <w:rsid w:val="00283452"/>
    <w:rsid w:val="00283D04"/>
    <w:rsid w:val="00283E67"/>
    <w:rsid w:val="002843A7"/>
    <w:rsid w:val="0028504A"/>
    <w:rsid w:val="00285404"/>
    <w:rsid w:val="002855CD"/>
    <w:rsid w:val="0028681E"/>
    <w:rsid w:val="00287CEE"/>
    <w:rsid w:val="00287DA2"/>
    <w:rsid w:val="002905AF"/>
    <w:rsid w:val="00290758"/>
    <w:rsid w:val="002908C7"/>
    <w:rsid w:val="002908D3"/>
    <w:rsid w:val="00290DBE"/>
    <w:rsid w:val="002911DE"/>
    <w:rsid w:val="002915A4"/>
    <w:rsid w:val="002915D9"/>
    <w:rsid w:val="00291930"/>
    <w:rsid w:val="00292428"/>
    <w:rsid w:val="00292765"/>
    <w:rsid w:val="002929A2"/>
    <w:rsid w:val="00292BFB"/>
    <w:rsid w:val="00292C5F"/>
    <w:rsid w:val="002933EF"/>
    <w:rsid w:val="002934F6"/>
    <w:rsid w:val="00295A3B"/>
    <w:rsid w:val="002966EC"/>
    <w:rsid w:val="002969BC"/>
    <w:rsid w:val="00297404"/>
    <w:rsid w:val="00297BF2"/>
    <w:rsid w:val="00297D82"/>
    <w:rsid w:val="002A0D03"/>
    <w:rsid w:val="002A1616"/>
    <w:rsid w:val="002A32EC"/>
    <w:rsid w:val="002A3669"/>
    <w:rsid w:val="002A36C0"/>
    <w:rsid w:val="002A3B6C"/>
    <w:rsid w:val="002A3DDA"/>
    <w:rsid w:val="002A4FD3"/>
    <w:rsid w:val="002A5140"/>
    <w:rsid w:val="002A55B8"/>
    <w:rsid w:val="002A5B8F"/>
    <w:rsid w:val="002A665F"/>
    <w:rsid w:val="002A6BCC"/>
    <w:rsid w:val="002A6D6D"/>
    <w:rsid w:val="002A76BA"/>
    <w:rsid w:val="002A7FD6"/>
    <w:rsid w:val="002B01B5"/>
    <w:rsid w:val="002B18E9"/>
    <w:rsid w:val="002B2037"/>
    <w:rsid w:val="002B233F"/>
    <w:rsid w:val="002B2EDC"/>
    <w:rsid w:val="002B3E58"/>
    <w:rsid w:val="002B47C6"/>
    <w:rsid w:val="002B4B70"/>
    <w:rsid w:val="002B4E68"/>
    <w:rsid w:val="002B516E"/>
    <w:rsid w:val="002B6032"/>
    <w:rsid w:val="002B71B8"/>
    <w:rsid w:val="002B7C9F"/>
    <w:rsid w:val="002C041F"/>
    <w:rsid w:val="002C0BDE"/>
    <w:rsid w:val="002C1F1E"/>
    <w:rsid w:val="002C1FD4"/>
    <w:rsid w:val="002C226C"/>
    <w:rsid w:val="002C2928"/>
    <w:rsid w:val="002C2AFE"/>
    <w:rsid w:val="002C2BB6"/>
    <w:rsid w:val="002C3BBE"/>
    <w:rsid w:val="002C51D8"/>
    <w:rsid w:val="002C5477"/>
    <w:rsid w:val="002C569F"/>
    <w:rsid w:val="002C5B1E"/>
    <w:rsid w:val="002C7024"/>
    <w:rsid w:val="002C73C9"/>
    <w:rsid w:val="002C773C"/>
    <w:rsid w:val="002C7B9D"/>
    <w:rsid w:val="002C7EEA"/>
    <w:rsid w:val="002C7F60"/>
    <w:rsid w:val="002D03BE"/>
    <w:rsid w:val="002D0CDC"/>
    <w:rsid w:val="002D0CE4"/>
    <w:rsid w:val="002D1955"/>
    <w:rsid w:val="002D2068"/>
    <w:rsid w:val="002D2076"/>
    <w:rsid w:val="002D2366"/>
    <w:rsid w:val="002D23F3"/>
    <w:rsid w:val="002D2DC7"/>
    <w:rsid w:val="002D3CB9"/>
    <w:rsid w:val="002D4373"/>
    <w:rsid w:val="002D5757"/>
    <w:rsid w:val="002D6138"/>
    <w:rsid w:val="002D6978"/>
    <w:rsid w:val="002D6AB7"/>
    <w:rsid w:val="002D7B59"/>
    <w:rsid w:val="002E0B21"/>
    <w:rsid w:val="002E1417"/>
    <w:rsid w:val="002E17FE"/>
    <w:rsid w:val="002E1D70"/>
    <w:rsid w:val="002E258D"/>
    <w:rsid w:val="002E279B"/>
    <w:rsid w:val="002E2AF8"/>
    <w:rsid w:val="002E3C1A"/>
    <w:rsid w:val="002E4474"/>
    <w:rsid w:val="002E4B29"/>
    <w:rsid w:val="002E50EF"/>
    <w:rsid w:val="002E55E2"/>
    <w:rsid w:val="002E5748"/>
    <w:rsid w:val="002E669A"/>
    <w:rsid w:val="002E7516"/>
    <w:rsid w:val="002E7C95"/>
    <w:rsid w:val="002F0BD9"/>
    <w:rsid w:val="002F0CF6"/>
    <w:rsid w:val="002F0DA0"/>
    <w:rsid w:val="002F1323"/>
    <w:rsid w:val="002F1AB8"/>
    <w:rsid w:val="002F27D7"/>
    <w:rsid w:val="002F2FB0"/>
    <w:rsid w:val="002F3B92"/>
    <w:rsid w:val="002F5A8E"/>
    <w:rsid w:val="002F767A"/>
    <w:rsid w:val="00300221"/>
    <w:rsid w:val="003004CE"/>
    <w:rsid w:val="003005F8"/>
    <w:rsid w:val="00300A13"/>
    <w:rsid w:val="00300C18"/>
    <w:rsid w:val="0030117A"/>
    <w:rsid w:val="003017DA"/>
    <w:rsid w:val="003018D5"/>
    <w:rsid w:val="00301A06"/>
    <w:rsid w:val="00301C46"/>
    <w:rsid w:val="00303836"/>
    <w:rsid w:val="00303961"/>
    <w:rsid w:val="00303E4D"/>
    <w:rsid w:val="00304284"/>
    <w:rsid w:val="00304D93"/>
    <w:rsid w:val="00306583"/>
    <w:rsid w:val="00306690"/>
    <w:rsid w:val="00306E67"/>
    <w:rsid w:val="00307142"/>
    <w:rsid w:val="0030722C"/>
    <w:rsid w:val="0030729C"/>
    <w:rsid w:val="00307B9C"/>
    <w:rsid w:val="00310142"/>
    <w:rsid w:val="0031049B"/>
    <w:rsid w:val="003107BF"/>
    <w:rsid w:val="00310E15"/>
    <w:rsid w:val="00310FB5"/>
    <w:rsid w:val="0031222F"/>
    <w:rsid w:val="00312523"/>
    <w:rsid w:val="00312B25"/>
    <w:rsid w:val="00312C48"/>
    <w:rsid w:val="003139E0"/>
    <w:rsid w:val="00313D3D"/>
    <w:rsid w:val="00313E59"/>
    <w:rsid w:val="003142F5"/>
    <w:rsid w:val="00314CEB"/>
    <w:rsid w:val="0031512C"/>
    <w:rsid w:val="00315AD8"/>
    <w:rsid w:val="00316226"/>
    <w:rsid w:val="003162B2"/>
    <w:rsid w:val="00317140"/>
    <w:rsid w:val="003175A8"/>
    <w:rsid w:val="00317B3B"/>
    <w:rsid w:val="00317C70"/>
    <w:rsid w:val="003200DD"/>
    <w:rsid w:val="003201DB"/>
    <w:rsid w:val="00320785"/>
    <w:rsid w:val="003208CA"/>
    <w:rsid w:val="003216F3"/>
    <w:rsid w:val="0032202E"/>
    <w:rsid w:val="00322587"/>
    <w:rsid w:val="0032288D"/>
    <w:rsid w:val="00322F46"/>
    <w:rsid w:val="0032424B"/>
    <w:rsid w:val="00324B57"/>
    <w:rsid w:val="00326245"/>
    <w:rsid w:val="00327C3B"/>
    <w:rsid w:val="003336DC"/>
    <w:rsid w:val="0033404B"/>
    <w:rsid w:val="00334312"/>
    <w:rsid w:val="00334393"/>
    <w:rsid w:val="00334D77"/>
    <w:rsid w:val="00334DC3"/>
    <w:rsid w:val="0033509B"/>
    <w:rsid w:val="0033547D"/>
    <w:rsid w:val="0033564A"/>
    <w:rsid w:val="00335B62"/>
    <w:rsid w:val="00335E0C"/>
    <w:rsid w:val="0033616D"/>
    <w:rsid w:val="0033705F"/>
    <w:rsid w:val="003373A4"/>
    <w:rsid w:val="003376DA"/>
    <w:rsid w:val="003378A0"/>
    <w:rsid w:val="0033794E"/>
    <w:rsid w:val="0034034A"/>
    <w:rsid w:val="003405B7"/>
    <w:rsid w:val="003405EA"/>
    <w:rsid w:val="003407E8"/>
    <w:rsid w:val="00340D8E"/>
    <w:rsid w:val="00341D4C"/>
    <w:rsid w:val="00342FE7"/>
    <w:rsid w:val="003445DC"/>
    <w:rsid w:val="0034535C"/>
    <w:rsid w:val="0034563E"/>
    <w:rsid w:val="00345F7D"/>
    <w:rsid w:val="00346408"/>
    <w:rsid w:val="003472C7"/>
    <w:rsid w:val="00350301"/>
    <w:rsid w:val="00351333"/>
    <w:rsid w:val="003529AC"/>
    <w:rsid w:val="003529DA"/>
    <w:rsid w:val="0035303C"/>
    <w:rsid w:val="00353AE4"/>
    <w:rsid w:val="00354335"/>
    <w:rsid w:val="00354C67"/>
    <w:rsid w:val="003555D7"/>
    <w:rsid w:val="003559E1"/>
    <w:rsid w:val="00355B16"/>
    <w:rsid w:val="00355BD3"/>
    <w:rsid w:val="00356229"/>
    <w:rsid w:val="00356983"/>
    <w:rsid w:val="00356EEC"/>
    <w:rsid w:val="003571E3"/>
    <w:rsid w:val="00357FE4"/>
    <w:rsid w:val="00360099"/>
    <w:rsid w:val="003603EC"/>
    <w:rsid w:val="00360AEA"/>
    <w:rsid w:val="00361271"/>
    <w:rsid w:val="00361885"/>
    <w:rsid w:val="00361DA6"/>
    <w:rsid w:val="00361FC4"/>
    <w:rsid w:val="00363032"/>
    <w:rsid w:val="00363ED7"/>
    <w:rsid w:val="00364D7A"/>
    <w:rsid w:val="00364DC7"/>
    <w:rsid w:val="0036502C"/>
    <w:rsid w:val="00365323"/>
    <w:rsid w:val="00365577"/>
    <w:rsid w:val="00365747"/>
    <w:rsid w:val="0036744E"/>
    <w:rsid w:val="00370834"/>
    <w:rsid w:val="003710D1"/>
    <w:rsid w:val="00371106"/>
    <w:rsid w:val="003712FA"/>
    <w:rsid w:val="00371574"/>
    <w:rsid w:val="00371B7F"/>
    <w:rsid w:val="003726EF"/>
    <w:rsid w:val="00372941"/>
    <w:rsid w:val="00372F26"/>
    <w:rsid w:val="003735F5"/>
    <w:rsid w:val="00374113"/>
    <w:rsid w:val="00374B54"/>
    <w:rsid w:val="0037507B"/>
    <w:rsid w:val="00375385"/>
    <w:rsid w:val="003757DC"/>
    <w:rsid w:val="00375F7B"/>
    <w:rsid w:val="0037651C"/>
    <w:rsid w:val="00376D2B"/>
    <w:rsid w:val="00377250"/>
    <w:rsid w:val="00380FE6"/>
    <w:rsid w:val="00381571"/>
    <w:rsid w:val="0038162D"/>
    <w:rsid w:val="003819A9"/>
    <w:rsid w:val="00381D98"/>
    <w:rsid w:val="00381F50"/>
    <w:rsid w:val="00381FFD"/>
    <w:rsid w:val="00382FF6"/>
    <w:rsid w:val="00383078"/>
    <w:rsid w:val="00383333"/>
    <w:rsid w:val="0038375E"/>
    <w:rsid w:val="003846B1"/>
    <w:rsid w:val="003847AB"/>
    <w:rsid w:val="00384A20"/>
    <w:rsid w:val="00385D9B"/>
    <w:rsid w:val="003860EC"/>
    <w:rsid w:val="00386283"/>
    <w:rsid w:val="00386E36"/>
    <w:rsid w:val="00387408"/>
    <w:rsid w:val="00387497"/>
    <w:rsid w:val="00387795"/>
    <w:rsid w:val="003877E9"/>
    <w:rsid w:val="003878D7"/>
    <w:rsid w:val="003901E2"/>
    <w:rsid w:val="003919A3"/>
    <w:rsid w:val="0039233F"/>
    <w:rsid w:val="00392644"/>
    <w:rsid w:val="00393F74"/>
    <w:rsid w:val="00394722"/>
    <w:rsid w:val="0039499F"/>
    <w:rsid w:val="00395336"/>
    <w:rsid w:val="003955EF"/>
    <w:rsid w:val="00395829"/>
    <w:rsid w:val="00396652"/>
    <w:rsid w:val="003973B1"/>
    <w:rsid w:val="003976B0"/>
    <w:rsid w:val="00397FFC"/>
    <w:rsid w:val="003A0441"/>
    <w:rsid w:val="003A067D"/>
    <w:rsid w:val="003A0CB7"/>
    <w:rsid w:val="003A0D11"/>
    <w:rsid w:val="003A1060"/>
    <w:rsid w:val="003A109B"/>
    <w:rsid w:val="003A10B5"/>
    <w:rsid w:val="003A12D3"/>
    <w:rsid w:val="003A2CBF"/>
    <w:rsid w:val="003A2D6A"/>
    <w:rsid w:val="003A30EF"/>
    <w:rsid w:val="003A4214"/>
    <w:rsid w:val="003A447E"/>
    <w:rsid w:val="003A4919"/>
    <w:rsid w:val="003A50DD"/>
    <w:rsid w:val="003A51A2"/>
    <w:rsid w:val="003A51BD"/>
    <w:rsid w:val="003A59FD"/>
    <w:rsid w:val="003A5ADD"/>
    <w:rsid w:val="003A60B9"/>
    <w:rsid w:val="003A6EB5"/>
    <w:rsid w:val="003A6F8F"/>
    <w:rsid w:val="003A6FDD"/>
    <w:rsid w:val="003A7549"/>
    <w:rsid w:val="003A7759"/>
    <w:rsid w:val="003A7D1B"/>
    <w:rsid w:val="003B04C7"/>
    <w:rsid w:val="003B07E2"/>
    <w:rsid w:val="003B17EE"/>
    <w:rsid w:val="003B182D"/>
    <w:rsid w:val="003B1AE8"/>
    <w:rsid w:val="003B262F"/>
    <w:rsid w:val="003B3337"/>
    <w:rsid w:val="003B5220"/>
    <w:rsid w:val="003B52C0"/>
    <w:rsid w:val="003B55E3"/>
    <w:rsid w:val="003B5605"/>
    <w:rsid w:val="003B5CFE"/>
    <w:rsid w:val="003B5FD2"/>
    <w:rsid w:val="003B6DC5"/>
    <w:rsid w:val="003B6E1F"/>
    <w:rsid w:val="003B7365"/>
    <w:rsid w:val="003C0672"/>
    <w:rsid w:val="003C0B1C"/>
    <w:rsid w:val="003C1501"/>
    <w:rsid w:val="003C15C0"/>
    <w:rsid w:val="003C1A10"/>
    <w:rsid w:val="003C23AD"/>
    <w:rsid w:val="003C2C36"/>
    <w:rsid w:val="003C3F68"/>
    <w:rsid w:val="003C41B2"/>
    <w:rsid w:val="003C5488"/>
    <w:rsid w:val="003C5F67"/>
    <w:rsid w:val="003C6627"/>
    <w:rsid w:val="003C7CAC"/>
    <w:rsid w:val="003D16D6"/>
    <w:rsid w:val="003D1BCF"/>
    <w:rsid w:val="003D1DE0"/>
    <w:rsid w:val="003D1DE3"/>
    <w:rsid w:val="003D3104"/>
    <w:rsid w:val="003D37DD"/>
    <w:rsid w:val="003D4D5E"/>
    <w:rsid w:val="003D50E8"/>
    <w:rsid w:val="003D5285"/>
    <w:rsid w:val="003D586B"/>
    <w:rsid w:val="003D63E8"/>
    <w:rsid w:val="003D6BE3"/>
    <w:rsid w:val="003D7924"/>
    <w:rsid w:val="003E061D"/>
    <w:rsid w:val="003E0C76"/>
    <w:rsid w:val="003E13E2"/>
    <w:rsid w:val="003E2802"/>
    <w:rsid w:val="003E2AA2"/>
    <w:rsid w:val="003E2DEB"/>
    <w:rsid w:val="003E3043"/>
    <w:rsid w:val="003E380A"/>
    <w:rsid w:val="003E7483"/>
    <w:rsid w:val="003E7FF3"/>
    <w:rsid w:val="003F0BA5"/>
    <w:rsid w:val="003F0C98"/>
    <w:rsid w:val="003F0DAE"/>
    <w:rsid w:val="003F199B"/>
    <w:rsid w:val="003F1A65"/>
    <w:rsid w:val="003F1AE6"/>
    <w:rsid w:val="003F2F34"/>
    <w:rsid w:val="003F3AB3"/>
    <w:rsid w:val="003F465F"/>
    <w:rsid w:val="003F508D"/>
    <w:rsid w:val="003F6748"/>
    <w:rsid w:val="003F6975"/>
    <w:rsid w:val="003F6A0C"/>
    <w:rsid w:val="003F6D64"/>
    <w:rsid w:val="003F6E99"/>
    <w:rsid w:val="003F6F41"/>
    <w:rsid w:val="003F7117"/>
    <w:rsid w:val="003F7A65"/>
    <w:rsid w:val="003F7AE9"/>
    <w:rsid w:val="00400012"/>
    <w:rsid w:val="00400188"/>
    <w:rsid w:val="00400825"/>
    <w:rsid w:val="00400E3B"/>
    <w:rsid w:val="00400FDA"/>
    <w:rsid w:val="004015C2"/>
    <w:rsid w:val="0040164B"/>
    <w:rsid w:val="00401708"/>
    <w:rsid w:val="004017E8"/>
    <w:rsid w:val="00401E83"/>
    <w:rsid w:val="00402520"/>
    <w:rsid w:val="004027E2"/>
    <w:rsid w:val="00403EDF"/>
    <w:rsid w:val="00404C0B"/>
    <w:rsid w:val="00404CF6"/>
    <w:rsid w:val="00405066"/>
    <w:rsid w:val="00405869"/>
    <w:rsid w:val="00405954"/>
    <w:rsid w:val="00405DB0"/>
    <w:rsid w:val="00406498"/>
    <w:rsid w:val="004076F9"/>
    <w:rsid w:val="00407794"/>
    <w:rsid w:val="00407AB3"/>
    <w:rsid w:val="00407B47"/>
    <w:rsid w:val="00407C7D"/>
    <w:rsid w:val="004101AF"/>
    <w:rsid w:val="004104C8"/>
    <w:rsid w:val="00411316"/>
    <w:rsid w:val="004129A3"/>
    <w:rsid w:val="004143F8"/>
    <w:rsid w:val="004145C6"/>
    <w:rsid w:val="00414FF7"/>
    <w:rsid w:val="00415083"/>
    <w:rsid w:val="00415107"/>
    <w:rsid w:val="004152FD"/>
    <w:rsid w:val="004153B3"/>
    <w:rsid w:val="004168F3"/>
    <w:rsid w:val="00416D9F"/>
    <w:rsid w:val="0041772F"/>
    <w:rsid w:val="0041795B"/>
    <w:rsid w:val="00420143"/>
    <w:rsid w:val="004206AA"/>
    <w:rsid w:val="00420B87"/>
    <w:rsid w:val="004226F2"/>
    <w:rsid w:val="004229E0"/>
    <w:rsid w:val="004235B8"/>
    <w:rsid w:val="0042360D"/>
    <w:rsid w:val="00423AA6"/>
    <w:rsid w:val="00423F61"/>
    <w:rsid w:val="004245FC"/>
    <w:rsid w:val="0042464E"/>
    <w:rsid w:val="004264F6"/>
    <w:rsid w:val="00426E39"/>
    <w:rsid w:val="0043032C"/>
    <w:rsid w:val="00430563"/>
    <w:rsid w:val="00430E0E"/>
    <w:rsid w:val="00431382"/>
    <w:rsid w:val="004315D0"/>
    <w:rsid w:val="00431BF8"/>
    <w:rsid w:val="004332C0"/>
    <w:rsid w:val="00433590"/>
    <w:rsid w:val="00433A71"/>
    <w:rsid w:val="00433C31"/>
    <w:rsid w:val="004347A4"/>
    <w:rsid w:val="00435F1D"/>
    <w:rsid w:val="0043702E"/>
    <w:rsid w:val="00437167"/>
    <w:rsid w:val="0043771D"/>
    <w:rsid w:val="004378A8"/>
    <w:rsid w:val="00437A22"/>
    <w:rsid w:val="00437E0E"/>
    <w:rsid w:val="004403FC"/>
    <w:rsid w:val="004404A3"/>
    <w:rsid w:val="0044057E"/>
    <w:rsid w:val="00441870"/>
    <w:rsid w:val="00441E35"/>
    <w:rsid w:val="00442F37"/>
    <w:rsid w:val="004433C1"/>
    <w:rsid w:val="0044396E"/>
    <w:rsid w:val="00444599"/>
    <w:rsid w:val="00444E6E"/>
    <w:rsid w:val="00444FCB"/>
    <w:rsid w:val="004455A3"/>
    <w:rsid w:val="004456D4"/>
    <w:rsid w:val="0044570E"/>
    <w:rsid w:val="004466EB"/>
    <w:rsid w:val="00446D21"/>
    <w:rsid w:val="004470FC"/>
    <w:rsid w:val="00447A10"/>
    <w:rsid w:val="00447AD7"/>
    <w:rsid w:val="00447C07"/>
    <w:rsid w:val="00450975"/>
    <w:rsid w:val="0045158C"/>
    <w:rsid w:val="004517B3"/>
    <w:rsid w:val="004519B4"/>
    <w:rsid w:val="00452700"/>
    <w:rsid w:val="004534E6"/>
    <w:rsid w:val="004545AA"/>
    <w:rsid w:val="0045493A"/>
    <w:rsid w:val="00455B57"/>
    <w:rsid w:val="00455C4A"/>
    <w:rsid w:val="004561E9"/>
    <w:rsid w:val="0045646B"/>
    <w:rsid w:val="0045766E"/>
    <w:rsid w:val="00457955"/>
    <w:rsid w:val="0046015E"/>
    <w:rsid w:val="00460D04"/>
    <w:rsid w:val="00461ADC"/>
    <w:rsid w:val="00462DD8"/>
    <w:rsid w:val="00462E4C"/>
    <w:rsid w:val="00464056"/>
    <w:rsid w:val="0046476E"/>
    <w:rsid w:val="00464792"/>
    <w:rsid w:val="00464CB9"/>
    <w:rsid w:val="00465556"/>
    <w:rsid w:val="00465ADA"/>
    <w:rsid w:val="00466A00"/>
    <w:rsid w:val="00466D8B"/>
    <w:rsid w:val="0046747D"/>
    <w:rsid w:val="00467660"/>
    <w:rsid w:val="0046776F"/>
    <w:rsid w:val="00467A9E"/>
    <w:rsid w:val="00467ED0"/>
    <w:rsid w:val="00467F00"/>
    <w:rsid w:val="00467FA6"/>
    <w:rsid w:val="00470324"/>
    <w:rsid w:val="0047058C"/>
    <w:rsid w:val="0047063A"/>
    <w:rsid w:val="00470F7F"/>
    <w:rsid w:val="00470FFB"/>
    <w:rsid w:val="00471147"/>
    <w:rsid w:val="00471E75"/>
    <w:rsid w:val="0047241F"/>
    <w:rsid w:val="00472593"/>
    <w:rsid w:val="0047264C"/>
    <w:rsid w:val="00473395"/>
    <w:rsid w:val="004747F7"/>
    <w:rsid w:val="00474821"/>
    <w:rsid w:val="00474BDA"/>
    <w:rsid w:val="0047521D"/>
    <w:rsid w:val="00475A74"/>
    <w:rsid w:val="00476B33"/>
    <w:rsid w:val="0047796E"/>
    <w:rsid w:val="00477C6A"/>
    <w:rsid w:val="00480047"/>
    <w:rsid w:val="00480302"/>
    <w:rsid w:val="0048069A"/>
    <w:rsid w:val="004806D9"/>
    <w:rsid w:val="004811C3"/>
    <w:rsid w:val="00481404"/>
    <w:rsid w:val="00483137"/>
    <w:rsid w:val="00483747"/>
    <w:rsid w:val="00483E0B"/>
    <w:rsid w:val="004840B7"/>
    <w:rsid w:val="004845D2"/>
    <w:rsid w:val="00484895"/>
    <w:rsid w:val="00485838"/>
    <w:rsid w:val="00485BBC"/>
    <w:rsid w:val="00485E72"/>
    <w:rsid w:val="00486160"/>
    <w:rsid w:val="00486B91"/>
    <w:rsid w:val="00486DA2"/>
    <w:rsid w:val="00487033"/>
    <w:rsid w:val="00487BF5"/>
    <w:rsid w:val="00490353"/>
    <w:rsid w:val="004906AA"/>
    <w:rsid w:val="004929D4"/>
    <w:rsid w:val="0049327A"/>
    <w:rsid w:val="00493B1D"/>
    <w:rsid w:val="00494231"/>
    <w:rsid w:val="004943BD"/>
    <w:rsid w:val="0049471B"/>
    <w:rsid w:val="00494763"/>
    <w:rsid w:val="00495902"/>
    <w:rsid w:val="00495CEA"/>
    <w:rsid w:val="0049620C"/>
    <w:rsid w:val="00496435"/>
    <w:rsid w:val="004971FB"/>
    <w:rsid w:val="004972B9"/>
    <w:rsid w:val="004974DA"/>
    <w:rsid w:val="0049773B"/>
    <w:rsid w:val="004A00BB"/>
    <w:rsid w:val="004A0D37"/>
    <w:rsid w:val="004A1396"/>
    <w:rsid w:val="004A1441"/>
    <w:rsid w:val="004A16A4"/>
    <w:rsid w:val="004A3BB3"/>
    <w:rsid w:val="004A3DA1"/>
    <w:rsid w:val="004A3F4F"/>
    <w:rsid w:val="004A4534"/>
    <w:rsid w:val="004A4B75"/>
    <w:rsid w:val="004A5CC3"/>
    <w:rsid w:val="004A5FE7"/>
    <w:rsid w:val="004A6B7E"/>
    <w:rsid w:val="004A6DF5"/>
    <w:rsid w:val="004A79CA"/>
    <w:rsid w:val="004B0291"/>
    <w:rsid w:val="004B0BF7"/>
    <w:rsid w:val="004B11A9"/>
    <w:rsid w:val="004B13E2"/>
    <w:rsid w:val="004B2B8C"/>
    <w:rsid w:val="004B3667"/>
    <w:rsid w:val="004B3BB2"/>
    <w:rsid w:val="004B402F"/>
    <w:rsid w:val="004B44C4"/>
    <w:rsid w:val="004B4666"/>
    <w:rsid w:val="004B4FB0"/>
    <w:rsid w:val="004B5086"/>
    <w:rsid w:val="004B5734"/>
    <w:rsid w:val="004B6933"/>
    <w:rsid w:val="004B6ACF"/>
    <w:rsid w:val="004B77CD"/>
    <w:rsid w:val="004B78CF"/>
    <w:rsid w:val="004B7DB7"/>
    <w:rsid w:val="004B7EC7"/>
    <w:rsid w:val="004B7FCE"/>
    <w:rsid w:val="004C0483"/>
    <w:rsid w:val="004C07F7"/>
    <w:rsid w:val="004C14B2"/>
    <w:rsid w:val="004C27D1"/>
    <w:rsid w:val="004C2C6A"/>
    <w:rsid w:val="004C2D03"/>
    <w:rsid w:val="004C3470"/>
    <w:rsid w:val="004C392A"/>
    <w:rsid w:val="004C39D6"/>
    <w:rsid w:val="004C40FE"/>
    <w:rsid w:val="004C571C"/>
    <w:rsid w:val="004C5F4B"/>
    <w:rsid w:val="004C656F"/>
    <w:rsid w:val="004C75D7"/>
    <w:rsid w:val="004C7D46"/>
    <w:rsid w:val="004D1003"/>
    <w:rsid w:val="004D13AA"/>
    <w:rsid w:val="004D1EF6"/>
    <w:rsid w:val="004D2606"/>
    <w:rsid w:val="004D2C60"/>
    <w:rsid w:val="004D3710"/>
    <w:rsid w:val="004D423C"/>
    <w:rsid w:val="004D4FD6"/>
    <w:rsid w:val="004D53F6"/>
    <w:rsid w:val="004D578F"/>
    <w:rsid w:val="004D58AD"/>
    <w:rsid w:val="004D5F4E"/>
    <w:rsid w:val="004D5F8A"/>
    <w:rsid w:val="004D605E"/>
    <w:rsid w:val="004D63C9"/>
    <w:rsid w:val="004D6952"/>
    <w:rsid w:val="004D6C0D"/>
    <w:rsid w:val="004D6E2B"/>
    <w:rsid w:val="004D7763"/>
    <w:rsid w:val="004D7B11"/>
    <w:rsid w:val="004D7B53"/>
    <w:rsid w:val="004E0187"/>
    <w:rsid w:val="004E1124"/>
    <w:rsid w:val="004E16B8"/>
    <w:rsid w:val="004E1D2E"/>
    <w:rsid w:val="004E2B03"/>
    <w:rsid w:val="004E3239"/>
    <w:rsid w:val="004E3369"/>
    <w:rsid w:val="004E34AE"/>
    <w:rsid w:val="004E350C"/>
    <w:rsid w:val="004E3A55"/>
    <w:rsid w:val="004E4352"/>
    <w:rsid w:val="004E4E29"/>
    <w:rsid w:val="004E5163"/>
    <w:rsid w:val="004E6051"/>
    <w:rsid w:val="004E623C"/>
    <w:rsid w:val="004E6515"/>
    <w:rsid w:val="004E6904"/>
    <w:rsid w:val="004E6C8C"/>
    <w:rsid w:val="004E6FB0"/>
    <w:rsid w:val="004E749E"/>
    <w:rsid w:val="004E77CF"/>
    <w:rsid w:val="004E7C8F"/>
    <w:rsid w:val="004E7CF3"/>
    <w:rsid w:val="004F0637"/>
    <w:rsid w:val="004F085C"/>
    <w:rsid w:val="004F0CD4"/>
    <w:rsid w:val="004F0D48"/>
    <w:rsid w:val="004F1390"/>
    <w:rsid w:val="004F1C89"/>
    <w:rsid w:val="004F227D"/>
    <w:rsid w:val="004F288E"/>
    <w:rsid w:val="004F2F92"/>
    <w:rsid w:val="004F320B"/>
    <w:rsid w:val="004F37C8"/>
    <w:rsid w:val="004F3D39"/>
    <w:rsid w:val="004F4748"/>
    <w:rsid w:val="004F5EB6"/>
    <w:rsid w:val="004F60F3"/>
    <w:rsid w:val="004F69B0"/>
    <w:rsid w:val="004F6E97"/>
    <w:rsid w:val="004F7608"/>
    <w:rsid w:val="004F7E63"/>
    <w:rsid w:val="004F7E86"/>
    <w:rsid w:val="005001E6"/>
    <w:rsid w:val="00500D28"/>
    <w:rsid w:val="00500F6D"/>
    <w:rsid w:val="00500FFB"/>
    <w:rsid w:val="005010C1"/>
    <w:rsid w:val="0050124F"/>
    <w:rsid w:val="00501305"/>
    <w:rsid w:val="00501428"/>
    <w:rsid w:val="00501AD8"/>
    <w:rsid w:val="0050240E"/>
    <w:rsid w:val="005028BB"/>
    <w:rsid w:val="00503263"/>
    <w:rsid w:val="0050400E"/>
    <w:rsid w:val="00504380"/>
    <w:rsid w:val="00504EDC"/>
    <w:rsid w:val="00504FC3"/>
    <w:rsid w:val="005056BC"/>
    <w:rsid w:val="00505DD3"/>
    <w:rsid w:val="00505FA8"/>
    <w:rsid w:val="00511176"/>
    <w:rsid w:val="005114FB"/>
    <w:rsid w:val="005115D1"/>
    <w:rsid w:val="005118FF"/>
    <w:rsid w:val="00512F44"/>
    <w:rsid w:val="0051322F"/>
    <w:rsid w:val="00513640"/>
    <w:rsid w:val="00513B8F"/>
    <w:rsid w:val="00514417"/>
    <w:rsid w:val="005149E3"/>
    <w:rsid w:val="00515106"/>
    <w:rsid w:val="005154BA"/>
    <w:rsid w:val="00515BCB"/>
    <w:rsid w:val="00515DCC"/>
    <w:rsid w:val="00516A36"/>
    <w:rsid w:val="00517458"/>
    <w:rsid w:val="00517643"/>
    <w:rsid w:val="00517CD4"/>
    <w:rsid w:val="00521374"/>
    <w:rsid w:val="00521382"/>
    <w:rsid w:val="0052181E"/>
    <w:rsid w:val="005227FD"/>
    <w:rsid w:val="00524178"/>
    <w:rsid w:val="005249BF"/>
    <w:rsid w:val="0052525C"/>
    <w:rsid w:val="005265FA"/>
    <w:rsid w:val="00526BD7"/>
    <w:rsid w:val="0053066C"/>
    <w:rsid w:val="005311D7"/>
    <w:rsid w:val="0053242D"/>
    <w:rsid w:val="005324CC"/>
    <w:rsid w:val="00532554"/>
    <w:rsid w:val="00532D46"/>
    <w:rsid w:val="00533997"/>
    <w:rsid w:val="00533AC6"/>
    <w:rsid w:val="00534030"/>
    <w:rsid w:val="00534B7E"/>
    <w:rsid w:val="005351AC"/>
    <w:rsid w:val="00535C84"/>
    <w:rsid w:val="00535F74"/>
    <w:rsid w:val="005375AC"/>
    <w:rsid w:val="00540946"/>
    <w:rsid w:val="00540E16"/>
    <w:rsid w:val="00542280"/>
    <w:rsid w:val="00542769"/>
    <w:rsid w:val="00542FF3"/>
    <w:rsid w:val="00543A18"/>
    <w:rsid w:val="00543EE5"/>
    <w:rsid w:val="00544CC1"/>
    <w:rsid w:val="0054537D"/>
    <w:rsid w:val="00546DB6"/>
    <w:rsid w:val="00546E1C"/>
    <w:rsid w:val="0054798F"/>
    <w:rsid w:val="00547B13"/>
    <w:rsid w:val="005506D4"/>
    <w:rsid w:val="0055070D"/>
    <w:rsid w:val="005507D4"/>
    <w:rsid w:val="00550979"/>
    <w:rsid w:val="005513F9"/>
    <w:rsid w:val="0055187A"/>
    <w:rsid w:val="005525AF"/>
    <w:rsid w:val="00552DE7"/>
    <w:rsid w:val="00553235"/>
    <w:rsid w:val="00553560"/>
    <w:rsid w:val="00553A6B"/>
    <w:rsid w:val="00553E4B"/>
    <w:rsid w:val="005541C9"/>
    <w:rsid w:val="00554BAD"/>
    <w:rsid w:val="00555125"/>
    <w:rsid w:val="0055580A"/>
    <w:rsid w:val="00555D45"/>
    <w:rsid w:val="00555F0D"/>
    <w:rsid w:val="0055608A"/>
    <w:rsid w:val="00557177"/>
    <w:rsid w:val="00557267"/>
    <w:rsid w:val="00557BC9"/>
    <w:rsid w:val="00557E22"/>
    <w:rsid w:val="00560008"/>
    <w:rsid w:val="005601F3"/>
    <w:rsid w:val="005607E7"/>
    <w:rsid w:val="005608FF"/>
    <w:rsid w:val="005614E5"/>
    <w:rsid w:val="0056287B"/>
    <w:rsid w:val="00562A79"/>
    <w:rsid w:val="005639B6"/>
    <w:rsid w:val="0056413C"/>
    <w:rsid w:val="0056429D"/>
    <w:rsid w:val="0056535A"/>
    <w:rsid w:val="0056553C"/>
    <w:rsid w:val="00566CDB"/>
    <w:rsid w:val="00566F98"/>
    <w:rsid w:val="005708E1"/>
    <w:rsid w:val="00570C8E"/>
    <w:rsid w:val="0057163D"/>
    <w:rsid w:val="0057330D"/>
    <w:rsid w:val="005737A1"/>
    <w:rsid w:val="0057552F"/>
    <w:rsid w:val="00575786"/>
    <w:rsid w:val="00575C39"/>
    <w:rsid w:val="0057776C"/>
    <w:rsid w:val="00581701"/>
    <w:rsid w:val="0058196E"/>
    <w:rsid w:val="00581E4A"/>
    <w:rsid w:val="00582194"/>
    <w:rsid w:val="00582BF0"/>
    <w:rsid w:val="0058330D"/>
    <w:rsid w:val="00585030"/>
    <w:rsid w:val="0058555C"/>
    <w:rsid w:val="00585956"/>
    <w:rsid w:val="00585E33"/>
    <w:rsid w:val="0058610D"/>
    <w:rsid w:val="00586537"/>
    <w:rsid w:val="00586A27"/>
    <w:rsid w:val="00587ACE"/>
    <w:rsid w:val="00587CCC"/>
    <w:rsid w:val="005900F5"/>
    <w:rsid w:val="005904B4"/>
    <w:rsid w:val="00590937"/>
    <w:rsid w:val="00590C30"/>
    <w:rsid w:val="0059151E"/>
    <w:rsid w:val="00591903"/>
    <w:rsid w:val="0059234B"/>
    <w:rsid w:val="0059245D"/>
    <w:rsid w:val="00592B30"/>
    <w:rsid w:val="00592FEA"/>
    <w:rsid w:val="0059318D"/>
    <w:rsid w:val="0059347F"/>
    <w:rsid w:val="005949B0"/>
    <w:rsid w:val="005949C5"/>
    <w:rsid w:val="005949D0"/>
    <w:rsid w:val="005953FA"/>
    <w:rsid w:val="0059613A"/>
    <w:rsid w:val="00596689"/>
    <w:rsid w:val="0059694C"/>
    <w:rsid w:val="00596B6D"/>
    <w:rsid w:val="00596D99"/>
    <w:rsid w:val="00596EEC"/>
    <w:rsid w:val="005974CE"/>
    <w:rsid w:val="005977A1"/>
    <w:rsid w:val="00597D67"/>
    <w:rsid w:val="005A1620"/>
    <w:rsid w:val="005A16B9"/>
    <w:rsid w:val="005A2542"/>
    <w:rsid w:val="005A279D"/>
    <w:rsid w:val="005A2BC1"/>
    <w:rsid w:val="005A2C33"/>
    <w:rsid w:val="005A331C"/>
    <w:rsid w:val="005A35DA"/>
    <w:rsid w:val="005A39CA"/>
    <w:rsid w:val="005A3F31"/>
    <w:rsid w:val="005A435C"/>
    <w:rsid w:val="005A43B1"/>
    <w:rsid w:val="005A4BC1"/>
    <w:rsid w:val="005A67E0"/>
    <w:rsid w:val="005A691D"/>
    <w:rsid w:val="005A6A6B"/>
    <w:rsid w:val="005A6AAB"/>
    <w:rsid w:val="005A72CE"/>
    <w:rsid w:val="005B01B3"/>
    <w:rsid w:val="005B0D47"/>
    <w:rsid w:val="005B0D67"/>
    <w:rsid w:val="005B1135"/>
    <w:rsid w:val="005B1B16"/>
    <w:rsid w:val="005B225D"/>
    <w:rsid w:val="005B3185"/>
    <w:rsid w:val="005B3962"/>
    <w:rsid w:val="005B3D71"/>
    <w:rsid w:val="005B4534"/>
    <w:rsid w:val="005B47C4"/>
    <w:rsid w:val="005B4887"/>
    <w:rsid w:val="005B4F8C"/>
    <w:rsid w:val="005B5391"/>
    <w:rsid w:val="005B53FB"/>
    <w:rsid w:val="005B5C91"/>
    <w:rsid w:val="005B6050"/>
    <w:rsid w:val="005B6849"/>
    <w:rsid w:val="005B6E9A"/>
    <w:rsid w:val="005B6F68"/>
    <w:rsid w:val="005B7130"/>
    <w:rsid w:val="005B7318"/>
    <w:rsid w:val="005B7480"/>
    <w:rsid w:val="005B75F7"/>
    <w:rsid w:val="005B776F"/>
    <w:rsid w:val="005B7A48"/>
    <w:rsid w:val="005C00A5"/>
    <w:rsid w:val="005C01A3"/>
    <w:rsid w:val="005C0290"/>
    <w:rsid w:val="005C0350"/>
    <w:rsid w:val="005C11E7"/>
    <w:rsid w:val="005C121E"/>
    <w:rsid w:val="005C166D"/>
    <w:rsid w:val="005C2145"/>
    <w:rsid w:val="005C2BC5"/>
    <w:rsid w:val="005C2BFD"/>
    <w:rsid w:val="005C34DD"/>
    <w:rsid w:val="005C364D"/>
    <w:rsid w:val="005C402D"/>
    <w:rsid w:val="005C40F0"/>
    <w:rsid w:val="005C4E35"/>
    <w:rsid w:val="005C6F14"/>
    <w:rsid w:val="005D015E"/>
    <w:rsid w:val="005D03ED"/>
    <w:rsid w:val="005D1CF4"/>
    <w:rsid w:val="005D1D51"/>
    <w:rsid w:val="005D2283"/>
    <w:rsid w:val="005D258D"/>
    <w:rsid w:val="005D3910"/>
    <w:rsid w:val="005D3B60"/>
    <w:rsid w:val="005D3FFC"/>
    <w:rsid w:val="005D4B92"/>
    <w:rsid w:val="005D6352"/>
    <w:rsid w:val="005D6795"/>
    <w:rsid w:val="005D68EA"/>
    <w:rsid w:val="005D6DE9"/>
    <w:rsid w:val="005D753E"/>
    <w:rsid w:val="005D78F5"/>
    <w:rsid w:val="005E0F7C"/>
    <w:rsid w:val="005E14A9"/>
    <w:rsid w:val="005E18DD"/>
    <w:rsid w:val="005E1ED5"/>
    <w:rsid w:val="005E25B7"/>
    <w:rsid w:val="005E30F1"/>
    <w:rsid w:val="005E3D45"/>
    <w:rsid w:val="005E41FB"/>
    <w:rsid w:val="005E44E5"/>
    <w:rsid w:val="005E474C"/>
    <w:rsid w:val="005E47CE"/>
    <w:rsid w:val="005E4BAC"/>
    <w:rsid w:val="005E4E44"/>
    <w:rsid w:val="005E59EC"/>
    <w:rsid w:val="005E5FA0"/>
    <w:rsid w:val="005E6844"/>
    <w:rsid w:val="005E7476"/>
    <w:rsid w:val="005E7538"/>
    <w:rsid w:val="005E7890"/>
    <w:rsid w:val="005E7AB2"/>
    <w:rsid w:val="005F0477"/>
    <w:rsid w:val="005F05F9"/>
    <w:rsid w:val="005F0928"/>
    <w:rsid w:val="005F0AFC"/>
    <w:rsid w:val="005F1235"/>
    <w:rsid w:val="005F1717"/>
    <w:rsid w:val="005F1975"/>
    <w:rsid w:val="005F1A29"/>
    <w:rsid w:val="005F1F44"/>
    <w:rsid w:val="005F2205"/>
    <w:rsid w:val="005F2629"/>
    <w:rsid w:val="005F26E8"/>
    <w:rsid w:val="005F2CA5"/>
    <w:rsid w:val="005F3415"/>
    <w:rsid w:val="005F3565"/>
    <w:rsid w:val="005F4493"/>
    <w:rsid w:val="005F49C8"/>
    <w:rsid w:val="005F5216"/>
    <w:rsid w:val="005F5690"/>
    <w:rsid w:val="005F5DD6"/>
    <w:rsid w:val="005F5E66"/>
    <w:rsid w:val="005F6B9E"/>
    <w:rsid w:val="005F6FE3"/>
    <w:rsid w:val="005F743B"/>
    <w:rsid w:val="005F7FAC"/>
    <w:rsid w:val="006000C4"/>
    <w:rsid w:val="0060112B"/>
    <w:rsid w:val="00601AB4"/>
    <w:rsid w:val="00601D27"/>
    <w:rsid w:val="00601F3A"/>
    <w:rsid w:val="00602AF7"/>
    <w:rsid w:val="00602B73"/>
    <w:rsid w:val="00602CD7"/>
    <w:rsid w:val="00602DD9"/>
    <w:rsid w:val="006032BA"/>
    <w:rsid w:val="00603304"/>
    <w:rsid w:val="00603D66"/>
    <w:rsid w:val="00604AAA"/>
    <w:rsid w:val="00604CA3"/>
    <w:rsid w:val="0060516D"/>
    <w:rsid w:val="0060533F"/>
    <w:rsid w:val="006056D1"/>
    <w:rsid w:val="00605982"/>
    <w:rsid w:val="00605DA4"/>
    <w:rsid w:val="00605ED3"/>
    <w:rsid w:val="00606064"/>
    <w:rsid w:val="0060659F"/>
    <w:rsid w:val="00606FE8"/>
    <w:rsid w:val="006070E8"/>
    <w:rsid w:val="00607153"/>
    <w:rsid w:val="00607552"/>
    <w:rsid w:val="006079C7"/>
    <w:rsid w:val="00607D9C"/>
    <w:rsid w:val="00610876"/>
    <w:rsid w:val="00610AD4"/>
    <w:rsid w:val="00610CBE"/>
    <w:rsid w:val="00610EBB"/>
    <w:rsid w:val="0061272E"/>
    <w:rsid w:val="00612952"/>
    <w:rsid w:val="006132C3"/>
    <w:rsid w:val="00613F79"/>
    <w:rsid w:val="006144F5"/>
    <w:rsid w:val="006153A9"/>
    <w:rsid w:val="0061584E"/>
    <w:rsid w:val="00615DD9"/>
    <w:rsid w:val="0061613F"/>
    <w:rsid w:val="006168F8"/>
    <w:rsid w:val="006169A0"/>
    <w:rsid w:val="00616FCB"/>
    <w:rsid w:val="00617381"/>
    <w:rsid w:val="00620B1A"/>
    <w:rsid w:val="0062193E"/>
    <w:rsid w:val="00621C47"/>
    <w:rsid w:val="00621D71"/>
    <w:rsid w:val="0062268B"/>
    <w:rsid w:val="006226C8"/>
    <w:rsid w:val="00622FC9"/>
    <w:rsid w:val="006230CE"/>
    <w:rsid w:val="006235BF"/>
    <w:rsid w:val="00623711"/>
    <w:rsid w:val="00623A94"/>
    <w:rsid w:val="00623EB0"/>
    <w:rsid w:val="00624260"/>
    <w:rsid w:val="006253AE"/>
    <w:rsid w:val="00625860"/>
    <w:rsid w:val="006259F3"/>
    <w:rsid w:val="00625C32"/>
    <w:rsid w:val="00626732"/>
    <w:rsid w:val="00626FBD"/>
    <w:rsid w:val="00627298"/>
    <w:rsid w:val="00627FBC"/>
    <w:rsid w:val="00630B64"/>
    <w:rsid w:val="0063144F"/>
    <w:rsid w:val="00633125"/>
    <w:rsid w:val="006350E3"/>
    <w:rsid w:val="00635484"/>
    <w:rsid w:val="006371FA"/>
    <w:rsid w:val="00637717"/>
    <w:rsid w:val="00640577"/>
    <w:rsid w:val="00640B8D"/>
    <w:rsid w:val="00640CBD"/>
    <w:rsid w:val="00641E56"/>
    <w:rsid w:val="00642231"/>
    <w:rsid w:val="00642BC1"/>
    <w:rsid w:val="006433A0"/>
    <w:rsid w:val="00643A84"/>
    <w:rsid w:val="00643D8F"/>
    <w:rsid w:val="0064421A"/>
    <w:rsid w:val="00644414"/>
    <w:rsid w:val="00644FB3"/>
    <w:rsid w:val="006453B5"/>
    <w:rsid w:val="00645402"/>
    <w:rsid w:val="0064548D"/>
    <w:rsid w:val="006454C7"/>
    <w:rsid w:val="00645528"/>
    <w:rsid w:val="00645B4A"/>
    <w:rsid w:val="00645B99"/>
    <w:rsid w:val="0064659D"/>
    <w:rsid w:val="00646EE2"/>
    <w:rsid w:val="006476FA"/>
    <w:rsid w:val="00647FD8"/>
    <w:rsid w:val="00650013"/>
    <w:rsid w:val="00652FDA"/>
    <w:rsid w:val="0065313C"/>
    <w:rsid w:val="00653923"/>
    <w:rsid w:val="00653DE6"/>
    <w:rsid w:val="00654109"/>
    <w:rsid w:val="006541FA"/>
    <w:rsid w:val="00654DAA"/>
    <w:rsid w:val="00654DB6"/>
    <w:rsid w:val="00655AFE"/>
    <w:rsid w:val="0065740C"/>
    <w:rsid w:val="00660AF2"/>
    <w:rsid w:val="00660B74"/>
    <w:rsid w:val="006612F2"/>
    <w:rsid w:val="00661454"/>
    <w:rsid w:val="006618DA"/>
    <w:rsid w:val="00661B38"/>
    <w:rsid w:val="00662953"/>
    <w:rsid w:val="00663646"/>
    <w:rsid w:val="00663DB7"/>
    <w:rsid w:val="00663E95"/>
    <w:rsid w:val="006659B0"/>
    <w:rsid w:val="0066690C"/>
    <w:rsid w:val="00666DEF"/>
    <w:rsid w:val="00667879"/>
    <w:rsid w:val="00667EFF"/>
    <w:rsid w:val="00667F23"/>
    <w:rsid w:val="00671825"/>
    <w:rsid w:val="00672003"/>
    <w:rsid w:val="0067252F"/>
    <w:rsid w:val="00672A6B"/>
    <w:rsid w:val="00672FDE"/>
    <w:rsid w:val="006731A3"/>
    <w:rsid w:val="00673284"/>
    <w:rsid w:val="00673D87"/>
    <w:rsid w:val="00675062"/>
    <w:rsid w:val="00677E5E"/>
    <w:rsid w:val="00680D34"/>
    <w:rsid w:val="00680F12"/>
    <w:rsid w:val="00681605"/>
    <w:rsid w:val="0068180B"/>
    <w:rsid w:val="00682110"/>
    <w:rsid w:val="006823E8"/>
    <w:rsid w:val="00682411"/>
    <w:rsid w:val="00682611"/>
    <w:rsid w:val="00682733"/>
    <w:rsid w:val="00682A31"/>
    <w:rsid w:val="00682D98"/>
    <w:rsid w:val="006832CC"/>
    <w:rsid w:val="0068351D"/>
    <w:rsid w:val="006837CE"/>
    <w:rsid w:val="00684D54"/>
    <w:rsid w:val="00685025"/>
    <w:rsid w:val="006863D8"/>
    <w:rsid w:val="00687200"/>
    <w:rsid w:val="00687C53"/>
    <w:rsid w:val="00687DE8"/>
    <w:rsid w:val="006900C1"/>
    <w:rsid w:val="00690301"/>
    <w:rsid w:val="00690834"/>
    <w:rsid w:val="006917B0"/>
    <w:rsid w:val="00691D6F"/>
    <w:rsid w:val="0069254C"/>
    <w:rsid w:val="006926EA"/>
    <w:rsid w:val="0069346B"/>
    <w:rsid w:val="006934D7"/>
    <w:rsid w:val="00693507"/>
    <w:rsid w:val="00693941"/>
    <w:rsid w:val="00694113"/>
    <w:rsid w:val="00694562"/>
    <w:rsid w:val="00694972"/>
    <w:rsid w:val="0069635F"/>
    <w:rsid w:val="00696404"/>
    <w:rsid w:val="0069647C"/>
    <w:rsid w:val="00696C91"/>
    <w:rsid w:val="0069742E"/>
    <w:rsid w:val="00697F1D"/>
    <w:rsid w:val="00697F35"/>
    <w:rsid w:val="006A0354"/>
    <w:rsid w:val="006A04DA"/>
    <w:rsid w:val="006A05A6"/>
    <w:rsid w:val="006A0893"/>
    <w:rsid w:val="006A1965"/>
    <w:rsid w:val="006A226E"/>
    <w:rsid w:val="006A2E4C"/>
    <w:rsid w:val="006A34E3"/>
    <w:rsid w:val="006A3555"/>
    <w:rsid w:val="006A3579"/>
    <w:rsid w:val="006A3DEC"/>
    <w:rsid w:val="006A3E2D"/>
    <w:rsid w:val="006A4516"/>
    <w:rsid w:val="006A4838"/>
    <w:rsid w:val="006A502F"/>
    <w:rsid w:val="006A574A"/>
    <w:rsid w:val="006A6247"/>
    <w:rsid w:val="006A64E6"/>
    <w:rsid w:val="006A6EFD"/>
    <w:rsid w:val="006A79B1"/>
    <w:rsid w:val="006B0AB8"/>
    <w:rsid w:val="006B0D9C"/>
    <w:rsid w:val="006B11B5"/>
    <w:rsid w:val="006B18D6"/>
    <w:rsid w:val="006B2115"/>
    <w:rsid w:val="006B2806"/>
    <w:rsid w:val="006B3B5C"/>
    <w:rsid w:val="006B420D"/>
    <w:rsid w:val="006B49A5"/>
    <w:rsid w:val="006B5395"/>
    <w:rsid w:val="006B6252"/>
    <w:rsid w:val="006B65D4"/>
    <w:rsid w:val="006B66EB"/>
    <w:rsid w:val="006B7650"/>
    <w:rsid w:val="006B7C01"/>
    <w:rsid w:val="006C0012"/>
    <w:rsid w:val="006C0395"/>
    <w:rsid w:val="006C19C1"/>
    <w:rsid w:val="006C1DCC"/>
    <w:rsid w:val="006C27D8"/>
    <w:rsid w:val="006C299A"/>
    <w:rsid w:val="006C2BBD"/>
    <w:rsid w:val="006C2E91"/>
    <w:rsid w:val="006C2F79"/>
    <w:rsid w:val="006C3054"/>
    <w:rsid w:val="006C34DC"/>
    <w:rsid w:val="006C3748"/>
    <w:rsid w:val="006C38FC"/>
    <w:rsid w:val="006C410F"/>
    <w:rsid w:val="006C45E0"/>
    <w:rsid w:val="006C553B"/>
    <w:rsid w:val="006C567A"/>
    <w:rsid w:val="006C5CB4"/>
    <w:rsid w:val="006C6892"/>
    <w:rsid w:val="006C6B85"/>
    <w:rsid w:val="006C6E3D"/>
    <w:rsid w:val="006C6FBD"/>
    <w:rsid w:val="006C7543"/>
    <w:rsid w:val="006D04F0"/>
    <w:rsid w:val="006D06F2"/>
    <w:rsid w:val="006D125D"/>
    <w:rsid w:val="006D1352"/>
    <w:rsid w:val="006D1391"/>
    <w:rsid w:val="006D18A5"/>
    <w:rsid w:val="006D1E78"/>
    <w:rsid w:val="006D2D0A"/>
    <w:rsid w:val="006D395A"/>
    <w:rsid w:val="006D45CA"/>
    <w:rsid w:val="006D45F2"/>
    <w:rsid w:val="006D58AA"/>
    <w:rsid w:val="006D5AF5"/>
    <w:rsid w:val="006D5D4A"/>
    <w:rsid w:val="006D64F2"/>
    <w:rsid w:val="006D6C1B"/>
    <w:rsid w:val="006D7647"/>
    <w:rsid w:val="006D7E9D"/>
    <w:rsid w:val="006E0139"/>
    <w:rsid w:val="006E023B"/>
    <w:rsid w:val="006E0DA5"/>
    <w:rsid w:val="006E1492"/>
    <w:rsid w:val="006E1657"/>
    <w:rsid w:val="006E174A"/>
    <w:rsid w:val="006E1E1D"/>
    <w:rsid w:val="006E205F"/>
    <w:rsid w:val="006E2193"/>
    <w:rsid w:val="006E2E17"/>
    <w:rsid w:val="006E3BC7"/>
    <w:rsid w:val="006E3CD0"/>
    <w:rsid w:val="006E3E5D"/>
    <w:rsid w:val="006E3EB6"/>
    <w:rsid w:val="006E3F20"/>
    <w:rsid w:val="006E4288"/>
    <w:rsid w:val="006E4689"/>
    <w:rsid w:val="006E63FA"/>
    <w:rsid w:val="006E64BB"/>
    <w:rsid w:val="006E6517"/>
    <w:rsid w:val="006E6728"/>
    <w:rsid w:val="006E7416"/>
    <w:rsid w:val="006E7DEF"/>
    <w:rsid w:val="006E7E3D"/>
    <w:rsid w:val="006F033E"/>
    <w:rsid w:val="006F04DF"/>
    <w:rsid w:val="006F08E5"/>
    <w:rsid w:val="006F0DDE"/>
    <w:rsid w:val="006F100A"/>
    <w:rsid w:val="006F11DF"/>
    <w:rsid w:val="006F2417"/>
    <w:rsid w:val="006F25C1"/>
    <w:rsid w:val="006F25D4"/>
    <w:rsid w:val="006F4220"/>
    <w:rsid w:val="006F43F3"/>
    <w:rsid w:val="006F47D2"/>
    <w:rsid w:val="006F4F12"/>
    <w:rsid w:val="006F507B"/>
    <w:rsid w:val="006F511E"/>
    <w:rsid w:val="006F53CA"/>
    <w:rsid w:val="006F5400"/>
    <w:rsid w:val="006F55F5"/>
    <w:rsid w:val="006F56DF"/>
    <w:rsid w:val="006F6516"/>
    <w:rsid w:val="006F6B84"/>
    <w:rsid w:val="006F6F14"/>
    <w:rsid w:val="006F73F6"/>
    <w:rsid w:val="006F7C3B"/>
    <w:rsid w:val="006F7F40"/>
    <w:rsid w:val="00700483"/>
    <w:rsid w:val="00700DB9"/>
    <w:rsid w:val="00700F98"/>
    <w:rsid w:val="00701A75"/>
    <w:rsid w:val="00702028"/>
    <w:rsid w:val="00702EB1"/>
    <w:rsid w:val="00702F09"/>
    <w:rsid w:val="00702F28"/>
    <w:rsid w:val="007030B1"/>
    <w:rsid w:val="00703179"/>
    <w:rsid w:val="0070332D"/>
    <w:rsid w:val="00703643"/>
    <w:rsid w:val="00703BD3"/>
    <w:rsid w:val="00703E6E"/>
    <w:rsid w:val="00704068"/>
    <w:rsid w:val="00704F1D"/>
    <w:rsid w:val="00705208"/>
    <w:rsid w:val="00705664"/>
    <w:rsid w:val="00705B40"/>
    <w:rsid w:val="00706385"/>
    <w:rsid w:val="00706DB2"/>
    <w:rsid w:val="0070732D"/>
    <w:rsid w:val="00707647"/>
    <w:rsid w:val="00707A0F"/>
    <w:rsid w:val="00711312"/>
    <w:rsid w:val="007114A1"/>
    <w:rsid w:val="007116B7"/>
    <w:rsid w:val="00711911"/>
    <w:rsid w:val="00712B37"/>
    <w:rsid w:val="007130E5"/>
    <w:rsid w:val="0071393A"/>
    <w:rsid w:val="007139EC"/>
    <w:rsid w:val="00715BA0"/>
    <w:rsid w:val="00716002"/>
    <w:rsid w:val="00716478"/>
    <w:rsid w:val="00717D51"/>
    <w:rsid w:val="0072080F"/>
    <w:rsid w:val="00721055"/>
    <w:rsid w:val="007224E2"/>
    <w:rsid w:val="00722822"/>
    <w:rsid w:val="00722F31"/>
    <w:rsid w:val="00723573"/>
    <w:rsid w:val="00724DDD"/>
    <w:rsid w:val="00725651"/>
    <w:rsid w:val="00725815"/>
    <w:rsid w:val="0072628D"/>
    <w:rsid w:val="0072665E"/>
    <w:rsid w:val="0072675F"/>
    <w:rsid w:val="00726FB1"/>
    <w:rsid w:val="00727224"/>
    <w:rsid w:val="00727325"/>
    <w:rsid w:val="0072749C"/>
    <w:rsid w:val="007274A5"/>
    <w:rsid w:val="00727987"/>
    <w:rsid w:val="00727DA6"/>
    <w:rsid w:val="00731012"/>
    <w:rsid w:val="0073137B"/>
    <w:rsid w:val="00731575"/>
    <w:rsid w:val="00732ECF"/>
    <w:rsid w:val="00733238"/>
    <w:rsid w:val="00733281"/>
    <w:rsid w:val="00733581"/>
    <w:rsid w:val="0073369B"/>
    <w:rsid w:val="00733A7A"/>
    <w:rsid w:val="00734D4C"/>
    <w:rsid w:val="00734DEB"/>
    <w:rsid w:val="00734FC1"/>
    <w:rsid w:val="007356C6"/>
    <w:rsid w:val="00735F08"/>
    <w:rsid w:val="00740649"/>
    <w:rsid w:val="007409A3"/>
    <w:rsid w:val="00740CB8"/>
    <w:rsid w:val="007415CD"/>
    <w:rsid w:val="00741618"/>
    <w:rsid w:val="00742553"/>
    <w:rsid w:val="00742922"/>
    <w:rsid w:val="00742ECC"/>
    <w:rsid w:val="00742FB3"/>
    <w:rsid w:val="00742FE6"/>
    <w:rsid w:val="00743CE8"/>
    <w:rsid w:val="0074515D"/>
    <w:rsid w:val="007451C5"/>
    <w:rsid w:val="007451DC"/>
    <w:rsid w:val="0074521B"/>
    <w:rsid w:val="00745A1F"/>
    <w:rsid w:val="00745BB4"/>
    <w:rsid w:val="00745CC9"/>
    <w:rsid w:val="00745D40"/>
    <w:rsid w:val="00745E3E"/>
    <w:rsid w:val="007465DF"/>
    <w:rsid w:val="00746AAC"/>
    <w:rsid w:val="00747C67"/>
    <w:rsid w:val="00747E50"/>
    <w:rsid w:val="00750D76"/>
    <w:rsid w:val="00750EC1"/>
    <w:rsid w:val="007512FD"/>
    <w:rsid w:val="0075255A"/>
    <w:rsid w:val="00752962"/>
    <w:rsid w:val="00752982"/>
    <w:rsid w:val="00752CAA"/>
    <w:rsid w:val="00752D10"/>
    <w:rsid w:val="00752ED2"/>
    <w:rsid w:val="00753211"/>
    <w:rsid w:val="00753296"/>
    <w:rsid w:val="007532D3"/>
    <w:rsid w:val="00753731"/>
    <w:rsid w:val="00753D1D"/>
    <w:rsid w:val="00753FDC"/>
    <w:rsid w:val="00755030"/>
    <w:rsid w:val="0075555A"/>
    <w:rsid w:val="0076039B"/>
    <w:rsid w:val="00760791"/>
    <w:rsid w:val="00761356"/>
    <w:rsid w:val="00761961"/>
    <w:rsid w:val="007623A0"/>
    <w:rsid w:val="0076260D"/>
    <w:rsid w:val="007626A6"/>
    <w:rsid w:val="0076284E"/>
    <w:rsid w:val="0076314E"/>
    <w:rsid w:val="007634F0"/>
    <w:rsid w:val="007642A3"/>
    <w:rsid w:val="007648EA"/>
    <w:rsid w:val="00764AC5"/>
    <w:rsid w:val="007653C9"/>
    <w:rsid w:val="0076794F"/>
    <w:rsid w:val="00767BB1"/>
    <w:rsid w:val="00767D07"/>
    <w:rsid w:val="00770058"/>
    <w:rsid w:val="007711A1"/>
    <w:rsid w:val="00771987"/>
    <w:rsid w:val="007719A9"/>
    <w:rsid w:val="00771D3A"/>
    <w:rsid w:val="00772EA9"/>
    <w:rsid w:val="0077375C"/>
    <w:rsid w:val="007745B4"/>
    <w:rsid w:val="0077495A"/>
    <w:rsid w:val="007749E8"/>
    <w:rsid w:val="00774D83"/>
    <w:rsid w:val="00775009"/>
    <w:rsid w:val="007752DC"/>
    <w:rsid w:val="0077576D"/>
    <w:rsid w:val="007759A6"/>
    <w:rsid w:val="00775A5E"/>
    <w:rsid w:val="00775BA3"/>
    <w:rsid w:val="00775D87"/>
    <w:rsid w:val="00776667"/>
    <w:rsid w:val="00776B47"/>
    <w:rsid w:val="00776FBF"/>
    <w:rsid w:val="00777139"/>
    <w:rsid w:val="00777148"/>
    <w:rsid w:val="00777278"/>
    <w:rsid w:val="0077765E"/>
    <w:rsid w:val="007776D8"/>
    <w:rsid w:val="007778FC"/>
    <w:rsid w:val="00781120"/>
    <w:rsid w:val="00781B4E"/>
    <w:rsid w:val="00782BF7"/>
    <w:rsid w:val="007830FB"/>
    <w:rsid w:val="00783317"/>
    <w:rsid w:val="0078367A"/>
    <w:rsid w:val="00783CCC"/>
    <w:rsid w:val="00784885"/>
    <w:rsid w:val="00784F06"/>
    <w:rsid w:val="00784F33"/>
    <w:rsid w:val="00784FBA"/>
    <w:rsid w:val="00786914"/>
    <w:rsid w:val="00786DFC"/>
    <w:rsid w:val="00787049"/>
    <w:rsid w:val="0078784B"/>
    <w:rsid w:val="00787B08"/>
    <w:rsid w:val="00790652"/>
    <w:rsid w:val="00790F1F"/>
    <w:rsid w:val="00790FF1"/>
    <w:rsid w:val="0079109C"/>
    <w:rsid w:val="00791B68"/>
    <w:rsid w:val="0079282B"/>
    <w:rsid w:val="00792FAC"/>
    <w:rsid w:val="00793743"/>
    <w:rsid w:val="00794FFC"/>
    <w:rsid w:val="00795B0E"/>
    <w:rsid w:val="00795DDC"/>
    <w:rsid w:val="00795E18"/>
    <w:rsid w:val="00795F94"/>
    <w:rsid w:val="00796096"/>
    <w:rsid w:val="00796691"/>
    <w:rsid w:val="007968C3"/>
    <w:rsid w:val="007A01D7"/>
    <w:rsid w:val="007A052F"/>
    <w:rsid w:val="007A11C6"/>
    <w:rsid w:val="007A184D"/>
    <w:rsid w:val="007A3C5F"/>
    <w:rsid w:val="007A3D45"/>
    <w:rsid w:val="007A3E75"/>
    <w:rsid w:val="007A4058"/>
    <w:rsid w:val="007A42A0"/>
    <w:rsid w:val="007A4550"/>
    <w:rsid w:val="007A49A8"/>
    <w:rsid w:val="007A4B26"/>
    <w:rsid w:val="007A5128"/>
    <w:rsid w:val="007A5E9D"/>
    <w:rsid w:val="007A5FA2"/>
    <w:rsid w:val="007A6256"/>
    <w:rsid w:val="007A6693"/>
    <w:rsid w:val="007A6CC4"/>
    <w:rsid w:val="007A7277"/>
    <w:rsid w:val="007A7BF2"/>
    <w:rsid w:val="007B03F4"/>
    <w:rsid w:val="007B0DCE"/>
    <w:rsid w:val="007B1217"/>
    <w:rsid w:val="007B1469"/>
    <w:rsid w:val="007B1578"/>
    <w:rsid w:val="007B1B6F"/>
    <w:rsid w:val="007B1FD8"/>
    <w:rsid w:val="007B251A"/>
    <w:rsid w:val="007B2FBE"/>
    <w:rsid w:val="007B3698"/>
    <w:rsid w:val="007B3B1E"/>
    <w:rsid w:val="007B3BB9"/>
    <w:rsid w:val="007B3C29"/>
    <w:rsid w:val="007B3EE9"/>
    <w:rsid w:val="007B480E"/>
    <w:rsid w:val="007B4EB2"/>
    <w:rsid w:val="007B4F59"/>
    <w:rsid w:val="007B5392"/>
    <w:rsid w:val="007B5A22"/>
    <w:rsid w:val="007B5E70"/>
    <w:rsid w:val="007B6601"/>
    <w:rsid w:val="007B6E76"/>
    <w:rsid w:val="007B7872"/>
    <w:rsid w:val="007B7B8B"/>
    <w:rsid w:val="007C03F4"/>
    <w:rsid w:val="007C09D4"/>
    <w:rsid w:val="007C11BC"/>
    <w:rsid w:val="007C13AF"/>
    <w:rsid w:val="007C1645"/>
    <w:rsid w:val="007C1811"/>
    <w:rsid w:val="007C22A7"/>
    <w:rsid w:val="007C255B"/>
    <w:rsid w:val="007C2787"/>
    <w:rsid w:val="007C2F72"/>
    <w:rsid w:val="007C39E1"/>
    <w:rsid w:val="007C3B81"/>
    <w:rsid w:val="007C3C72"/>
    <w:rsid w:val="007C3D9B"/>
    <w:rsid w:val="007C3E92"/>
    <w:rsid w:val="007C4EA5"/>
    <w:rsid w:val="007C53CE"/>
    <w:rsid w:val="007C5A80"/>
    <w:rsid w:val="007C6A4F"/>
    <w:rsid w:val="007C6EC7"/>
    <w:rsid w:val="007C713C"/>
    <w:rsid w:val="007C7747"/>
    <w:rsid w:val="007D0658"/>
    <w:rsid w:val="007D0C48"/>
    <w:rsid w:val="007D1ACB"/>
    <w:rsid w:val="007D275B"/>
    <w:rsid w:val="007D2B42"/>
    <w:rsid w:val="007D600F"/>
    <w:rsid w:val="007D698D"/>
    <w:rsid w:val="007D7473"/>
    <w:rsid w:val="007D784E"/>
    <w:rsid w:val="007D7CE9"/>
    <w:rsid w:val="007D7E8B"/>
    <w:rsid w:val="007E0369"/>
    <w:rsid w:val="007E0678"/>
    <w:rsid w:val="007E0CEC"/>
    <w:rsid w:val="007E19AD"/>
    <w:rsid w:val="007E22F0"/>
    <w:rsid w:val="007E3605"/>
    <w:rsid w:val="007E4066"/>
    <w:rsid w:val="007E4745"/>
    <w:rsid w:val="007E4ED3"/>
    <w:rsid w:val="007E54DB"/>
    <w:rsid w:val="007E5544"/>
    <w:rsid w:val="007E58B2"/>
    <w:rsid w:val="007E58C1"/>
    <w:rsid w:val="007E594E"/>
    <w:rsid w:val="007E6405"/>
    <w:rsid w:val="007E64EE"/>
    <w:rsid w:val="007E71CF"/>
    <w:rsid w:val="007E71E7"/>
    <w:rsid w:val="007E76AD"/>
    <w:rsid w:val="007E779C"/>
    <w:rsid w:val="007F0B34"/>
    <w:rsid w:val="007F0C9B"/>
    <w:rsid w:val="007F11E7"/>
    <w:rsid w:val="007F18B1"/>
    <w:rsid w:val="007F29BA"/>
    <w:rsid w:val="007F3142"/>
    <w:rsid w:val="007F34EB"/>
    <w:rsid w:val="007F3718"/>
    <w:rsid w:val="007F3BF5"/>
    <w:rsid w:val="007F47AA"/>
    <w:rsid w:val="007F5CF4"/>
    <w:rsid w:val="007F5D9A"/>
    <w:rsid w:val="007F6456"/>
    <w:rsid w:val="007F660F"/>
    <w:rsid w:val="007F7556"/>
    <w:rsid w:val="007F7710"/>
    <w:rsid w:val="007F79AF"/>
    <w:rsid w:val="00800280"/>
    <w:rsid w:val="00800E55"/>
    <w:rsid w:val="008033DB"/>
    <w:rsid w:val="0080355E"/>
    <w:rsid w:val="008037CA"/>
    <w:rsid w:val="00803A41"/>
    <w:rsid w:val="008040D9"/>
    <w:rsid w:val="0080449C"/>
    <w:rsid w:val="00804B90"/>
    <w:rsid w:val="0080532D"/>
    <w:rsid w:val="0080547C"/>
    <w:rsid w:val="00805EDA"/>
    <w:rsid w:val="00806D79"/>
    <w:rsid w:val="0080739B"/>
    <w:rsid w:val="0080793B"/>
    <w:rsid w:val="008100B9"/>
    <w:rsid w:val="008102B1"/>
    <w:rsid w:val="00811206"/>
    <w:rsid w:val="00811AE7"/>
    <w:rsid w:val="00813F7E"/>
    <w:rsid w:val="008148AD"/>
    <w:rsid w:val="00814FE5"/>
    <w:rsid w:val="0081512D"/>
    <w:rsid w:val="008158D0"/>
    <w:rsid w:val="00815978"/>
    <w:rsid w:val="00815E39"/>
    <w:rsid w:val="00816006"/>
    <w:rsid w:val="00817404"/>
    <w:rsid w:val="008177F8"/>
    <w:rsid w:val="00817C2F"/>
    <w:rsid w:val="00820529"/>
    <w:rsid w:val="00821170"/>
    <w:rsid w:val="008215BC"/>
    <w:rsid w:val="00821868"/>
    <w:rsid w:val="00821968"/>
    <w:rsid w:val="00821BFC"/>
    <w:rsid w:val="008223A9"/>
    <w:rsid w:val="008228CB"/>
    <w:rsid w:val="00823133"/>
    <w:rsid w:val="00823933"/>
    <w:rsid w:val="00823A61"/>
    <w:rsid w:val="008240C1"/>
    <w:rsid w:val="0082487D"/>
    <w:rsid w:val="0082508B"/>
    <w:rsid w:val="00825C67"/>
    <w:rsid w:val="0082611C"/>
    <w:rsid w:val="00827303"/>
    <w:rsid w:val="00827791"/>
    <w:rsid w:val="008278A3"/>
    <w:rsid w:val="00830148"/>
    <w:rsid w:val="0083020D"/>
    <w:rsid w:val="00831261"/>
    <w:rsid w:val="0083169C"/>
    <w:rsid w:val="00831C75"/>
    <w:rsid w:val="00831D0D"/>
    <w:rsid w:val="00831D18"/>
    <w:rsid w:val="00831D3F"/>
    <w:rsid w:val="008330BC"/>
    <w:rsid w:val="00834386"/>
    <w:rsid w:val="0083498B"/>
    <w:rsid w:val="00834998"/>
    <w:rsid w:val="00834DBB"/>
    <w:rsid w:val="00834FE9"/>
    <w:rsid w:val="00835388"/>
    <w:rsid w:val="00835463"/>
    <w:rsid w:val="00835D08"/>
    <w:rsid w:val="00836957"/>
    <w:rsid w:val="00837AEE"/>
    <w:rsid w:val="00840174"/>
    <w:rsid w:val="008402A7"/>
    <w:rsid w:val="00841218"/>
    <w:rsid w:val="0084172B"/>
    <w:rsid w:val="00841870"/>
    <w:rsid w:val="00841BB6"/>
    <w:rsid w:val="008421DD"/>
    <w:rsid w:val="00843A0E"/>
    <w:rsid w:val="00844C85"/>
    <w:rsid w:val="0084590F"/>
    <w:rsid w:val="008464E3"/>
    <w:rsid w:val="00847EF6"/>
    <w:rsid w:val="00850052"/>
    <w:rsid w:val="008502AA"/>
    <w:rsid w:val="00850B15"/>
    <w:rsid w:val="00850BDC"/>
    <w:rsid w:val="00851041"/>
    <w:rsid w:val="008512F4"/>
    <w:rsid w:val="00851ED7"/>
    <w:rsid w:val="00851FF4"/>
    <w:rsid w:val="00852248"/>
    <w:rsid w:val="00852256"/>
    <w:rsid w:val="008523A9"/>
    <w:rsid w:val="00853039"/>
    <w:rsid w:val="00853197"/>
    <w:rsid w:val="008532D5"/>
    <w:rsid w:val="0085404A"/>
    <w:rsid w:val="00854140"/>
    <w:rsid w:val="0085434B"/>
    <w:rsid w:val="008545E5"/>
    <w:rsid w:val="00854B51"/>
    <w:rsid w:val="00854BFE"/>
    <w:rsid w:val="00855783"/>
    <w:rsid w:val="00855BA6"/>
    <w:rsid w:val="00856194"/>
    <w:rsid w:val="0085673D"/>
    <w:rsid w:val="00856CC2"/>
    <w:rsid w:val="0085768A"/>
    <w:rsid w:val="00860B5A"/>
    <w:rsid w:val="00860DFF"/>
    <w:rsid w:val="00862781"/>
    <w:rsid w:val="00862CEB"/>
    <w:rsid w:val="00862CF4"/>
    <w:rsid w:val="00862E18"/>
    <w:rsid w:val="00864B2F"/>
    <w:rsid w:val="00864CCA"/>
    <w:rsid w:val="00864DF4"/>
    <w:rsid w:val="00865144"/>
    <w:rsid w:val="008669B9"/>
    <w:rsid w:val="00866F64"/>
    <w:rsid w:val="00870169"/>
    <w:rsid w:val="00870F92"/>
    <w:rsid w:val="00871388"/>
    <w:rsid w:val="008716FD"/>
    <w:rsid w:val="008721B4"/>
    <w:rsid w:val="00872AAB"/>
    <w:rsid w:val="00872C40"/>
    <w:rsid w:val="008730B3"/>
    <w:rsid w:val="0087373F"/>
    <w:rsid w:val="00873B87"/>
    <w:rsid w:val="00874C06"/>
    <w:rsid w:val="00875AFE"/>
    <w:rsid w:val="00876E69"/>
    <w:rsid w:val="008776F1"/>
    <w:rsid w:val="00877BAA"/>
    <w:rsid w:val="0088142C"/>
    <w:rsid w:val="00882744"/>
    <w:rsid w:val="00883131"/>
    <w:rsid w:val="0088335B"/>
    <w:rsid w:val="00883BD6"/>
    <w:rsid w:val="00883BEE"/>
    <w:rsid w:val="00883E98"/>
    <w:rsid w:val="00884744"/>
    <w:rsid w:val="00884DDE"/>
    <w:rsid w:val="0088564E"/>
    <w:rsid w:val="00885CF8"/>
    <w:rsid w:val="00886085"/>
    <w:rsid w:val="00886110"/>
    <w:rsid w:val="00886919"/>
    <w:rsid w:val="008874D7"/>
    <w:rsid w:val="00891067"/>
    <w:rsid w:val="00891069"/>
    <w:rsid w:val="008914BB"/>
    <w:rsid w:val="00891B1B"/>
    <w:rsid w:val="0089230D"/>
    <w:rsid w:val="0089299B"/>
    <w:rsid w:val="00892BEA"/>
    <w:rsid w:val="00892C5D"/>
    <w:rsid w:val="00892E5F"/>
    <w:rsid w:val="0089350F"/>
    <w:rsid w:val="00893A0D"/>
    <w:rsid w:val="00894606"/>
    <w:rsid w:val="00894B5A"/>
    <w:rsid w:val="00894FBD"/>
    <w:rsid w:val="00895F0F"/>
    <w:rsid w:val="00896521"/>
    <w:rsid w:val="00896B3A"/>
    <w:rsid w:val="00897288"/>
    <w:rsid w:val="008A16B3"/>
    <w:rsid w:val="008A1866"/>
    <w:rsid w:val="008A1F32"/>
    <w:rsid w:val="008A2213"/>
    <w:rsid w:val="008A2545"/>
    <w:rsid w:val="008A25BC"/>
    <w:rsid w:val="008A2CEB"/>
    <w:rsid w:val="008A3447"/>
    <w:rsid w:val="008A3727"/>
    <w:rsid w:val="008A378D"/>
    <w:rsid w:val="008A39DB"/>
    <w:rsid w:val="008A47C2"/>
    <w:rsid w:val="008A4CC9"/>
    <w:rsid w:val="008A5098"/>
    <w:rsid w:val="008A5186"/>
    <w:rsid w:val="008A5983"/>
    <w:rsid w:val="008A630E"/>
    <w:rsid w:val="008A636C"/>
    <w:rsid w:val="008A6654"/>
    <w:rsid w:val="008A73CE"/>
    <w:rsid w:val="008A74DC"/>
    <w:rsid w:val="008A774F"/>
    <w:rsid w:val="008A7949"/>
    <w:rsid w:val="008B08DF"/>
    <w:rsid w:val="008B0E3E"/>
    <w:rsid w:val="008B1550"/>
    <w:rsid w:val="008B1B21"/>
    <w:rsid w:val="008B24F2"/>
    <w:rsid w:val="008B264F"/>
    <w:rsid w:val="008B28A8"/>
    <w:rsid w:val="008B28CD"/>
    <w:rsid w:val="008B2EC9"/>
    <w:rsid w:val="008B3741"/>
    <w:rsid w:val="008B4412"/>
    <w:rsid w:val="008B445E"/>
    <w:rsid w:val="008B5393"/>
    <w:rsid w:val="008B59D5"/>
    <w:rsid w:val="008B600B"/>
    <w:rsid w:val="008B6255"/>
    <w:rsid w:val="008B79E3"/>
    <w:rsid w:val="008C0B90"/>
    <w:rsid w:val="008C12BA"/>
    <w:rsid w:val="008C1602"/>
    <w:rsid w:val="008C3CB1"/>
    <w:rsid w:val="008C3D86"/>
    <w:rsid w:val="008C3F2A"/>
    <w:rsid w:val="008C4140"/>
    <w:rsid w:val="008C42B9"/>
    <w:rsid w:val="008C46DB"/>
    <w:rsid w:val="008C58DA"/>
    <w:rsid w:val="008C5AC7"/>
    <w:rsid w:val="008C5BD7"/>
    <w:rsid w:val="008C5F8B"/>
    <w:rsid w:val="008C64B2"/>
    <w:rsid w:val="008C64F5"/>
    <w:rsid w:val="008C7557"/>
    <w:rsid w:val="008D017A"/>
    <w:rsid w:val="008D05C8"/>
    <w:rsid w:val="008D0A62"/>
    <w:rsid w:val="008D1922"/>
    <w:rsid w:val="008D1D43"/>
    <w:rsid w:val="008D21A8"/>
    <w:rsid w:val="008D23B9"/>
    <w:rsid w:val="008D34BB"/>
    <w:rsid w:val="008D397A"/>
    <w:rsid w:val="008D3F0E"/>
    <w:rsid w:val="008D41D0"/>
    <w:rsid w:val="008D4324"/>
    <w:rsid w:val="008D4550"/>
    <w:rsid w:val="008D4B2A"/>
    <w:rsid w:val="008D5752"/>
    <w:rsid w:val="008D5775"/>
    <w:rsid w:val="008D57B0"/>
    <w:rsid w:val="008D57F5"/>
    <w:rsid w:val="008D5B22"/>
    <w:rsid w:val="008D5E25"/>
    <w:rsid w:val="008D5EC3"/>
    <w:rsid w:val="008D7949"/>
    <w:rsid w:val="008D7D31"/>
    <w:rsid w:val="008E0840"/>
    <w:rsid w:val="008E110D"/>
    <w:rsid w:val="008E1A30"/>
    <w:rsid w:val="008E1E36"/>
    <w:rsid w:val="008E238D"/>
    <w:rsid w:val="008E243B"/>
    <w:rsid w:val="008E344F"/>
    <w:rsid w:val="008E406B"/>
    <w:rsid w:val="008E4145"/>
    <w:rsid w:val="008E416E"/>
    <w:rsid w:val="008E4B37"/>
    <w:rsid w:val="008E4E50"/>
    <w:rsid w:val="008E4F4A"/>
    <w:rsid w:val="008E539F"/>
    <w:rsid w:val="008E55F9"/>
    <w:rsid w:val="008E582B"/>
    <w:rsid w:val="008E61DF"/>
    <w:rsid w:val="008E6335"/>
    <w:rsid w:val="008E6E28"/>
    <w:rsid w:val="008E72B0"/>
    <w:rsid w:val="008E7C47"/>
    <w:rsid w:val="008F0DD2"/>
    <w:rsid w:val="008F29B0"/>
    <w:rsid w:val="008F38DB"/>
    <w:rsid w:val="008F4A71"/>
    <w:rsid w:val="008F5453"/>
    <w:rsid w:val="008F577F"/>
    <w:rsid w:val="008F5CB9"/>
    <w:rsid w:val="008F62A7"/>
    <w:rsid w:val="008F6ECA"/>
    <w:rsid w:val="008F7094"/>
    <w:rsid w:val="008F7D5F"/>
    <w:rsid w:val="008F7E96"/>
    <w:rsid w:val="009007A5"/>
    <w:rsid w:val="00900C74"/>
    <w:rsid w:val="00901317"/>
    <w:rsid w:val="0090150E"/>
    <w:rsid w:val="00902849"/>
    <w:rsid w:val="009028D5"/>
    <w:rsid w:val="009039F5"/>
    <w:rsid w:val="009041AE"/>
    <w:rsid w:val="0090474B"/>
    <w:rsid w:val="00905C7A"/>
    <w:rsid w:val="00905D7F"/>
    <w:rsid w:val="009061E5"/>
    <w:rsid w:val="00906821"/>
    <w:rsid w:val="00906867"/>
    <w:rsid w:val="00906D0B"/>
    <w:rsid w:val="009070D0"/>
    <w:rsid w:val="0090775E"/>
    <w:rsid w:val="009106B6"/>
    <w:rsid w:val="00910B99"/>
    <w:rsid w:val="00911484"/>
    <w:rsid w:val="009114E4"/>
    <w:rsid w:val="00911540"/>
    <w:rsid w:val="009118EA"/>
    <w:rsid w:val="00911B29"/>
    <w:rsid w:val="00911F31"/>
    <w:rsid w:val="00912E67"/>
    <w:rsid w:val="00914611"/>
    <w:rsid w:val="009148EF"/>
    <w:rsid w:val="009156C1"/>
    <w:rsid w:val="00916348"/>
    <w:rsid w:val="00916A7C"/>
    <w:rsid w:val="00916DA6"/>
    <w:rsid w:val="00916DF5"/>
    <w:rsid w:val="00920CAD"/>
    <w:rsid w:val="0092254F"/>
    <w:rsid w:val="00923167"/>
    <w:rsid w:val="009236F2"/>
    <w:rsid w:val="00924450"/>
    <w:rsid w:val="00924AB9"/>
    <w:rsid w:val="009267BA"/>
    <w:rsid w:val="009269FB"/>
    <w:rsid w:val="0092703E"/>
    <w:rsid w:val="00927CAC"/>
    <w:rsid w:val="00927E43"/>
    <w:rsid w:val="00927E5B"/>
    <w:rsid w:val="00930718"/>
    <w:rsid w:val="00930D46"/>
    <w:rsid w:val="009312B7"/>
    <w:rsid w:val="009312CB"/>
    <w:rsid w:val="009317FF"/>
    <w:rsid w:val="0093219B"/>
    <w:rsid w:val="00932684"/>
    <w:rsid w:val="00933152"/>
    <w:rsid w:val="009344CD"/>
    <w:rsid w:val="009344FE"/>
    <w:rsid w:val="00935F35"/>
    <w:rsid w:val="0093616C"/>
    <w:rsid w:val="009365EB"/>
    <w:rsid w:val="00936DFB"/>
    <w:rsid w:val="0093756B"/>
    <w:rsid w:val="00937580"/>
    <w:rsid w:val="00940C5D"/>
    <w:rsid w:val="00941341"/>
    <w:rsid w:val="0094136A"/>
    <w:rsid w:val="00941BEA"/>
    <w:rsid w:val="009431FA"/>
    <w:rsid w:val="00943E97"/>
    <w:rsid w:val="00943F5B"/>
    <w:rsid w:val="009441CC"/>
    <w:rsid w:val="009450F7"/>
    <w:rsid w:val="009451B4"/>
    <w:rsid w:val="009452AB"/>
    <w:rsid w:val="009454BE"/>
    <w:rsid w:val="00945741"/>
    <w:rsid w:val="00945C74"/>
    <w:rsid w:val="00946967"/>
    <w:rsid w:val="009469EC"/>
    <w:rsid w:val="00946B2B"/>
    <w:rsid w:val="009470F7"/>
    <w:rsid w:val="009503BE"/>
    <w:rsid w:val="00950BB3"/>
    <w:rsid w:val="00950FF5"/>
    <w:rsid w:val="00952249"/>
    <w:rsid w:val="00952D40"/>
    <w:rsid w:val="00953973"/>
    <w:rsid w:val="00953C76"/>
    <w:rsid w:val="00953DE3"/>
    <w:rsid w:val="00955037"/>
    <w:rsid w:val="0095503B"/>
    <w:rsid w:val="009554A8"/>
    <w:rsid w:val="00955837"/>
    <w:rsid w:val="009558C5"/>
    <w:rsid w:val="00955F58"/>
    <w:rsid w:val="00956577"/>
    <w:rsid w:val="00956D93"/>
    <w:rsid w:val="00956DB0"/>
    <w:rsid w:val="00956DF8"/>
    <w:rsid w:val="009570B8"/>
    <w:rsid w:val="009571F4"/>
    <w:rsid w:val="009607E1"/>
    <w:rsid w:val="00961B0C"/>
    <w:rsid w:val="00962578"/>
    <w:rsid w:val="00962BBC"/>
    <w:rsid w:val="009645B4"/>
    <w:rsid w:val="00964D9E"/>
    <w:rsid w:val="00965090"/>
    <w:rsid w:val="00965683"/>
    <w:rsid w:val="009658D5"/>
    <w:rsid w:val="0096684E"/>
    <w:rsid w:val="00967D25"/>
    <w:rsid w:val="00967F23"/>
    <w:rsid w:val="009700D6"/>
    <w:rsid w:val="009701D9"/>
    <w:rsid w:val="00970302"/>
    <w:rsid w:val="00971821"/>
    <w:rsid w:val="00971BA4"/>
    <w:rsid w:val="00971E8C"/>
    <w:rsid w:val="0097211D"/>
    <w:rsid w:val="0097230B"/>
    <w:rsid w:val="00972A05"/>
    <w:rsid w:val="00973660"/>
    <w:rsid w:val="009736BC"/>
    <w:rsid w:val="00973D06"/>
    <w:rsid w:val="00973F4C"/>
    <w:rsid w:val="00974636"/>
    <w:rsid w:val="0097481B"/>
    <w:rsid w:val="00974844"/>
    <w:rsid w:val="00974DB8"/>
    <w:rsid w:val="00974E0A"/>
    <w:rsid w:val="00975014"/>
    <w:rsid w:val="00975A52"/>
    <w:rsid w:val="0097611B"/>
    <w:rsid w:val="0097707A"/>
    <w:rsid w:val="009776C4"/>
    <w:rsid w:val="009777D6"/>
    <w:rsid w:val="00977C2C"/>
    <w:rsid w:val="00977F5A"/>
    <w:rsid w:val="009805B8"/>
    <w:rsid w:val="009808DD"/>
    <w:rsid w:val="00980928"/>
    <w:rsid w:val="00982405"/>
    <w:rsid w:val="00982E18"/>
    <w:rsid w:val="00983483"/>
    <w:rsid w:val="009834CC"/>
    <w:rsid w:val="0098379D"/>
    <w:rsid w:val="00983D27"/>
    <w:rsid w:val="00983E0A"/>
    <w:rsid w:val="009846FE"/>
    <w:rsid w:val="00984B38"/>
    <w:rsid w:val="00984D61"/>
    <w:rsid w:val="0098596D"/>
    <w:rsid w:val="00986B49"/>
    <w:rsid w:val="00987C32"/>
    <w:rsid w:val="00990CF9"/>
    <w:rsid w:val="00990EB6"/>
    <w:rsid w:val="00991423"/>
    <w:rsid w:val="00991672"/>
    <w:rsid w:val="00992063"/>
    <w:rsid w:val="009922BB"/>
    <w:rsid w:val="0099262C"/>
    <w:rsid w:val="00992A07"/>
    <w:rsid w:val="00992CDF"/>
    <w:rsid w:val="009936D3"/>
    <w:rsid w:val="00993B67"/>
    <w:rsid w:val="0099482D"/>
    <w:rsid w:val="009952D4"/>
    <w:rsid w:val="0099579F"/>
    <w:rsid w:val="00996195"/>
    <w:rsid w:val="00996D85"/>
    <w:rsid w:val="00997369"/>
    <w:rsid w:val="00997898"/>
    <w:rsid w:val="009A0745"/>
    <w:rsid w:val="009A0DE4"/>
    <w:rsid w:val="009A0E8F"/>
    <w:rsid w:val="009A173C"/>
    <w:rsid w:val="009A2759"/>
    <w:rsid w:val="009A2D23"/>
    <w:rsid w:val="009A31C4"/>
    <w:rsid w:val="009A376E"/>
    <w:rsid w:val="009A3AFF"/>
    <w:rsid w:val="009A55B5"/>
    <w:rsid w:val="009A6415"/>
    <w:rsid w:val="009A7690"/>
    <w:rsid w:val="009A7A64"/>
    <w:rsid w:val="009B005F"/>
    <w:rsid w:val="009B00EB"/>
    <w:rsid w:val="009B018C"/>
    <w:rsid w:val="009B01E4"/>
    <w:rsid w:val="009B01F1"/>
    <w:rsid w:val="009B02D4"/>
    <w:rsid w:val="009B08ED"/>
    <w:rsid w:val="009B132E"/>
    <w:rsid w:val="009B2624"/>
    <w:rsid w:val="009B2877"/>
    <w:rsid w:val="009B28B5"/>
    <w:rsid w:val="009B2BE9"/>
    <w:rsid w:val="009B3C50"/>
    <w:rsid w:val="009B4635"/>
    <w:rsid w:val="009B4A49"/>
    <w:rsid w:val="009B4AEE"/>
    <w:rsid w:val="009B4F11"/>
    <w:rsid w:val="009B5357"/>
    <w:rsid w:val="009B5489"/>
    <w:rsid w:val="009B5666"/>
    <w:rsid w:val="009B5B18"/>
    <w:rsid w:val="009B5F17"/>
    <w:rsid w:val="009B60F4"/>
    <w:rsid w:val="009B62A6"/>
    <w:rsid w:val="009B63E7"/>
    <w:rsid w:val="009B6455"/>
    <w:rsid w:val="009B684E"/>
    <w:rsid w:val="009B757F"/>
    <w:rsid w:val="009B7D0A"/>
    <w:rsid w:val="009C0369"/>
    <w:rsid w:val="009C2083"/>
    <w:rsid w:val="009C21AA"/>
    <w:rsid w:val="009C293F"/>
    <w:rsid w:val="009C365E"/>
    <w:rsid w:val="009C37DA"/>
    <w:rsid w:val="009C4110"/>
    <w:rsid w:val="009C438E"/>
    <w:rsid w:val="009C47B6"/>
    <w:rsid w:val="009C49B1"/>
    <w:rsid w:val="009C536F"/>
    <w:rsid w:val="009C5375"/>
    <w:rsid w:val="009C6258"/>
    <w:rsid w:val="009C63D7"/>
    <w:rsid w:val="009C66A7"/>
    <w:rsid w:val="009C674F"/>
    <w:rsid w:val="009C76CC"/>
    <w:rsid w:val="009C76D9"/>
    <w:rsid w:val="009C7985"/>
    <w:rsid w:val="009D0521"/>
    <w:rsid w:val="009D0849"/>
    <w:rsid w:val="009D0E0A"/>
    <w:rsid w:val="009D123A"/>
    <w:rsid w:val="009D1CCB"/>
    <w:rsid w:val="009D1F48"/>
    <w:rsid w:val="009D2354"/>
    <w:rsid w:val="009D2E5A"/>
    <w:rsid w:val="009D34C0"/>
    <w:rsid w:val="009D3536"/>
    <w:rsid w:val="009D39BA"/>
    <w:rsid w:val="009D3E24"/>
    <w:rsid w:val="009D4580"/>
    <w:rsid w:val="009D4F1C"/>
    <w:rsid w:val="009D57BF"/>
    <w:rsid w:val="009D5A33"/>
    <w:rsid w:val="009D5FAE"/>
    <w:rsid w:val="009D6266"/>
    <w:rsid w:val="009D6D4E"/>
    <w:rsid w:val="009D70B1"/>
    <w:rsid w:val="009E0426"/>
    <w:rsid w:val="009E0C70"/>
    <w:rsid w:val="009E0EA3"/>
    <w:rsid w:val="009E10C6"/>
    <w:rsid w:val="009E1CE9"/>
    <w:rsid w:val="009E30B4"/>
    <w:rsid w:val="009E36EB"/>
    <w:rsid w:val="009E37CF"/>
    <w:rsid w:val="009E42CD"/>
    <w:rsid w:val="009E4846"/>
    <w:rsid w:val="009E4923"/>
    <w:rsid w:val="009E4B35"/>
    <w:rsid w:val="009E528F"/>
    <w:rsid w:val="009E5564"/>
    <w:rsid w:val="009E59CB"/>
    <w:rsid w:val="009E5E55"/>
    <w:rsid w:val="009E627D"/>
    <w:rsid w:val="009E6463"/>
    <w:rsid w:val="009E6804"/>
    <w:rsid w:val="009E7720"/>
    <w:rsid w:val="009F00B6"/>
    <w:rsid w:val="009F0B8A"/>
    <w:rsid w:val="009F120D"/>
    <w:rsid w:val="009F14EE"/>
    <w:rsid w:val="009F18CF"/>
    <w:rsid w:val="009F1E54"/>
    <w:rsid w:val="009F22FF"/>
    <w:rsid w:val="009F308C"/>
    <w:rsid w:val="009F30CB"/>
    <w:rsid w:val="009F3FAA"/>
    <w:rsid w:val="009F4160"/>
    <w:rsid w:val="009F4B5C"/>
    <w:rsid w:val="009F4D5C"/>
    <w:rsid w:val="009F53EA"/>
    <w:rsid w:val="009F5415"/>
    <w:rsid w:val="009F56D7"/>
    <w:rsid w:val="009F5D86"/>
    <w:rsid w:val="009F6C24"/>
    <w:rsid w:val="009F6F74"/>
    <w:rsid w:val="009F77FF"/>
    <w:rsid w:val="00A0003F"/>
    <w:rsid w:val="00A009E7"/>
    <w:rsid w:val="00A00F7A"/>
    <w:rsid w:val="00A016FA"/>
    <w:rsid w:val="00A01999"/>
    <w:rsid w:val="00A01DFF"/>
    <w:rsid w:val="00A01EE4"/>
    <w:rsid w:val="00A02053"/>
    <w:rsid w:val="00A0214E"/>
    <w:rsid w:val="00A0237F"/>
    <w:rsid w:val="00A026FB"/>
    <w:rsid w:val="00A02793"/>
    <w:rsid w:val="00A02DF0"/>
    <w:rsid w:val="00A03BD5"/>
    <w:rsid w:val="00A03FC8"/>
    <w:rsid w:val="00A0422B"/>
    <w:rsid w:val="00A04281"/>
    <w:rsid w:val="00A04563"/>
    <w:rsid w:val="00A04845"/>
    <w:rsid w:val="00A04EDC"/>
    <w:rsid w:val="00A05390"/>
    <w:rsid w:val="00A05401"/>
    <w:rsid w:val="00A05547"/>
    <w:rsid w:val="00A05DB0"/>
    <w:rsid w:val="00A05FF5"/>
    <w:rsid w:val="00A06542"/>
    <w:rsid w:val="00A06737"/>
    <w:rsid w:val="00A06FD1"/>
    <w:rsid w:val="00A07074"/>
    <w:rsid w:val="00A07923"/>
    <w:rsid w:val="00A07BD2"/>
    <w:rsid w:val="00A07FE8"/>
    <w:rsid w:val="00A100B0"/>
    <w:rsid w:val="00A1081E"/>
    <w:rsid w:val="00A10BA6"/>
    <w:rsid w:val="00A11AFB"/>
    <w:rsid w:val="00A1219B"/>
    <w:rsid w:val="00A12F11"/>
    <w:rsid w:val="00A134E3"/>
    <w:rsid w:val="00A134F7"/>
    <w:rsid w:val="00A13B96"/>
    <w:rsid w:val="00A17196"/>
    <w:rsid w:val="00A17B45"/>
    <w:rsid w:val="00A17C7A"/>
    <w:rsid w:val="00A17F35"/>
    <w:rsid w:val="00A204D3"/>
    <w:rsid w:val="00A205AB"/>
    <w:rsid w:val="00A21164"/>
    <w:rsid w:val="00A21A79"/>
    <w:rsid w:val="00A22890"/>
    <w:rsid w:val="00A22FA4"/>
    <w:rsid w:val="00A2431C"/>
    <w:rsid w:val="00A24E55"/>
    <w:rsid w:val="00A24FAF"/>
    <w:rsid w:val="00A26800"/>
    <w:rsid w:val="00A269FD"/>
    <w:rsid w:val="00A26A11"/>
    <w:rsid w:val="00A278AE"/>
    <w:rsid w:val="00A30253"/>
    <w:rsid w:val="00A30285"/>
    <w:rsid w:val="00A309E3"/>
    <w:rsid w:val="00A31870"/>
    <w:rsid w:val="00A324E9"/>
    <w:rsid w:val="00A32BBF"/>
    <w:rsid w:val="00A32E49"/>
    <w:rsid w:val="00A333CA"/>
    <w:rsid w:val="00A339FC"/>
    <w:rsid w:val="00A3573F"/>
    <w:rsid w:val="00A35C71"/>
    <w:rsid w:val="00A362DA"/>
    <w:rsid w:val="00A36C3A"/>
    <w:rsid w:val="00A36FA7"/>
    <w:rsid w:val="00A36FCF"/>
    <w:rsid w:val="00A375A5"/>
    <w:rsid w:val="00A37C95"/>
    <w:rsid w:val="00A37D27"/>
    <w:rsid w:val="00A4002E"/>
    <w:rsid w:val="00A40235"/>
    <w:rsid w:val="00A40519"/>
    <w:rsid w:val="00A40539"/>
    <w:rsid w:val="00A4096D"/>
    <w:rsid w:val="00A41AAB"/>
    <w:rsid w:val="00A42295"/>
    <w:rsid w:val="00A42754"/>
    <w:rsid w:val="00A4288D"/>
    <w:rsid w:val="00A42D7E"/>
    <w:rsid w:val="00A42F35"/>
    <w:rsid w:val="00A4427B"/>
    <w:rsid w:val="00A4485D"/>
    <w:rsid w:val="00A44BA5"/>
    <w:rsid w:val="00A45E8D"/>
    <w:rsid w:val="00A46021"/>
    <w:rsid w:val="00A46259"/>
    <w:rsid w:val="00A464F0"/>
    <w:rsid w:val="00A46C2E"/>
    <w:rsid w:val="00A46FD5"/>
    <w:rsid w:val="00A471BF"/>
    <w:rsid w:val="00A50911"/>
    <w:rsid w:val="00A5092A"/>
    <w:rsid w:val="00A50F01"/>
    <w:rsid w:val="00A517F9"/>
    <w:rsid w:val="00A51EEF"/>
    <w:rsid w:val="00A520C1"/>
    <w:rsid w:val="00A522A0"/>
    <w:rsid w:val="00A52F93"/>
    <w:rsid w:val="00A5315C"/>
    <w:rsid w:val="00A5320D"/>
    <w:rsid w:val="00A53442"/>
    <w:rsid w:val="00A537B1"/>
    <w:rsid w:val="00A543F7"/>
    <w:rsid w:val="00A544EB"/>
    <w:rsid w:val="00A5493B"/>
    <w:rsid w:val="00A54B5F"/>
    <w:rsid w:val="00A54C6A"/>
    <w:rsid w:val="00A560C4"/>
    <w:rsid w:val="00A563FE"/>
    <w:rsid w:val="00A5764E"/>
    <w:rsid w:val="00A57862"/>
    <w:rsid w:val="00A57941"/>
    <w:rsid w:val="00A579AC"/>
    <w:rsid w:val="00A57E4F"/>
    <w:rsid w:val="00A60559"/>
    <w:rsid w:val="00A6065D"/>
    <w:rsid w:val="00A61BDD"/>
    <w:rsid w:val="00A626D6"/>
    <w:rsid w:val="00A629A9"/>
    <w:rsid w:val="00A630B6"/>
    <w:rsid w:val="00A63368"/>
    <w:rsid w:val="00A6382F"/>
    <w:rsid w:val="00A641EC"/>
    <w:rsid w:val="00A646E6"/>
    <w:rsid w:val="00A648CA"/>
    <w:rsid w:val="00A6547B"/>
    <w:rsid w:val="00A65580"/>
    <w:rsid w:val="00A65B6D"/>
    <w:rsid w:val="00A66EE2"/>
    <w:rsid w:val="00A670A9"/>
    <w:rsid w:val="00A6751E"/>
    <w:rsid w:val="00A67A94"/>
    <w:rsid w:val="00A70069"/>
    <w:rsid w:val="00A70125"/>
    <w:rsid w:val="00A706E7"/>
    <w:rsid w:val="00A7096E"/>
    <w:rsid w:val="00A70A11"/>
    <w:rsid w:val="00A71EDF"/>
    <w:rsid w:val="00A72062"/>
    <w:rsid w:val="00A7222B"/>
    <w:rsid w:val="00A72BE1"/>
    <w:rsid w:val="00A72D9D"/>
    <w:rsid w:val="00A732D7"/>
    <w:rsid w:val="00A748EC"/>
    <w:rsid w:val="00A74B89"/>
    <w:rsid w:val="00A75A22"/>
    <w:rsid w:val="00A75C1E"/>
    <w:rsid w:val="00A76470"/>
    <w:rsid w:val="00A76B11"/>
    <w:rsid w:val="00A77D97"/>
    <w:rsid w:val="00A80084"/>
    <w:rsid w:val="00A80FE5"/>
    <w:rsid w:val="00A81F4A"/>
    <w:rsid w:val="00A8215D"/>
    <w:rsid w:val="00A82646"/>
    <w:rsid w:val="00A82A5F"/>
    <w:rsid w:val="00A82C42"/>
    <w:rsid w:val="00A82CC8"/>
    <w:rsid w:val="00A833D8"/>
    <w:rsid w:val="00A83437"/>
    <w:rsid w:val="00A84872"/>
    <w:rsid w:val="00A84B36"/>
    <w:rsid w:val="00A84D29"/>
    <w:rsid w:val="00A850F4"/>
    <w:rsid w:val="00A851A5"/>
    <w:rsid w:val="00A85553"/>
    <w:rsid w:val="00A85A9C"/>
    <w:rsid w:val="00A865B3"/>
    <w:rsid w:val="00A86741"/>
    <w:rsid w:val="00A86970"/>
    <w:rsid w:val="00A875DB"/>
    <w:rsid w:val="00A90659"/>
    <w:rsid w:val="00A90D81"/>
    <w:rsid w:val="00A90E03"/>
    <w:rsid w:val="00A913EF"/>
    <w:rsid w:val="00A921DB"/>
    <w:rsid w:val="00A92CD8"/>
    <w:rsid w:val="00A933A4"/>
    <w:rsid w:val="00A93DE4"/>
    <w:rsid w:val="00A93F1E"/>
    <w:rsid w:val="00A946A2"/>
    <w:rsid w:val="00A951C6"/>
    <w:rsid w:val="00A95D84"/>
    <w:rsid w:val="00A9739E"/>
    <w:rsid w:val="00A97E4A"/>
    <w:rsid w:val="00AA0470"/>
    <w:rsid w:val="00AA06B0"/>
    <w:rsid w:val="00AA123F"/>
    <w:rsid w:val="00AA19CC"/>
    <w:rsid w:val="00AA1BEE"/>
    <w:rsid w:val="00AA1DE3"/>
    <w:rsid w:val="00AA1E2A"/>
    <w:rsid w:val="00AA2252"/>
    <w:rsid w:val="00AA305E"/>
    <w:rsid w:val="00AA32E0"/>
    <w:rsid w:val="00AA35B4"/>
    <w:rsid w:val="00AA3A60"/>
    <w:rsid w:val="00AA3F15"/>
    <w:rsid w:val="00AA3F73"/>
    <w:rsid w:val="00AA4D17"/>
    <w:rsid w:val="00AA5A4D"/>
    <w:rsid w:val="00AA6527"/>
    <w:rsid w:val="00AA6821"/>
    <w:rsid w:val="00AA690E"/>
    <w:rsid w:val="00AA719E"/>
    <w:rsid w:val="00AA7427"/>
    <w:rsid w:val="00AB102E"/>
    <w:rsid w:val="00AB10CE"/>
    <w:rsid w:val="00AB12D5"/>
    <w:rsid w:val="00AB2289"/>
    <w:rsid w:val="00AB29C4"/>
    <w:rsid w:val="00AB2B75"/>
    <w:rsid w:val="00AB2D48"/>
    <w:rsid w:val="00AB31C6"/>
    <w:rsid w:val="00AB3FE3"/>
    <w:rsid w:val="00AB4AB3"/>
    <w:rsid w:val="00AB50BA"/>
    <w:rsid w:val="00AB61D6"/>
    <w:rsid w:val="00AB657D"/>
    <w:rsid w:val="00AB6B0F"/>
    <w:rsid w:val="00AB6C2A"/>
    <w:rsid w:val="00AB7CB2"/>
    <w:rsid w:val="00AB7D68"/>
    <w:rsid w:val="00AC074A"/>
    <w:rsid w:val="00AC0A4A"/>
    <w:rsid w:val="00AC0E53"/>
    <w:rsid w:val="00AC167F"/>
    <w:rsid w:val="00AC241E"/>
    <w:rsid w:val="00AC244F"/>
    <w:rsid w:val="00AC29DA"/>
    <w:rsid w:val="00AC2BA2"/>
    <w:rsid w:val="00AC2C57"/>
    <w:rsid w:val="00AC3C54"/>
    <w:rsid w:val="00AC4742"/>
    <w:rsid w:val="00AC477B"/>
    <w:rsid w:val="00AC4A41"/>
    <w:rsid w:val="00AC4F5D"/>
    <w:rsid w:val="00AC5055"/>
    <w:rsid w:val="00AC5122"/>
    <w:rsid w:val="00AC5182"/>
    <w:rsid w:val="00AC5246"/>
    <w:rsid w:val="00AC57F8"/>
    <w:rsid w:val="00AC6669"/>
    <w:rsid w:val="00AC675B"/>
    <w:rsid w:val="00AC6FFA"/>
    <w:rsid w:val="00AC72B8"/>
    <w:rsid w:val="00AC756A"/>
    <w:rsid w:val="00AC7B88"/>
    <w:rsid w:val="00AD016B"/>
    <w:rsid w:val="00AD0BEB"/>
    <w:rsid w:val="00AD0CEE"/>
    <w:rsid w:val="00AD16B5"/>
    <w:rsid w:val="00AD22E3"/>
    <w:rsid w:val="00AD2366"/>
    <w:rsid w:val="00AD2397"/>
    <w:rsid w:val="00AD264B"/>
    <w:rsid w:val="00AD2BA1"/>
    <w:rsid w:val="00AD35AA"/>
    <w:rsid w:val="00AD37E0"/>
    <w:rsid w:val="00AD3C23"/>
    <w:rsid w:val="00AD428E"/>
    <w:rsid w:val="00AD5478"/>
    <w:rsid w:val="00AD57AB"/>
    <w:rsid w:val="00AD5984"/>
    <w:rsid w:val="00AD5B28"/>
    <w:rsid w:val="00AD69C1"/>
    <w:rsid w:val="00AD7B3C"/>
    <w:rsid w:val="00AD7B88"/>
    <w:rsid w:val="00AE00F8"/>
    <w:rsid w:val="00AE034A"/>
    <w:rsid w:val="00AE0AB7"/>
    <w:rsid w:val="00AE0D18"/>
    <w:rsid w:val="00AE16EF"/>
    <w:rsid w:val="00AE1DF1"/>
    <w:rsid w:val="00AE4438"/>
    <w:rsid w:val="00AE48FD"/>
    <w:rsid w:val="00AE4906"/>
    <w:rsid w:val="00AE506D"/>
    <w:rsid w:val="00AE52F7"/>
    <w:rsid w:val="00AE5987"/>
    <w:rsid w:val="00AE5A43"/>
    <w:rsid w:val="00AE6090"/>
    <w:rsid w:val="00AE65A0"/>
    <w:rsid w:val="00AE6D45"/>
    <w:rsid w:val="00AE70EC"/>
    <w:rsid w:val="00AE7B7F"/>
    <w:rsid w:val="00AE7EDC"/>
    <w:rsid w:val="00AF0177"/>
    <w:rsid w:val="00AF1089"/>
    <w:rsid w:val="00AF12A3"/>
    <w:rsid w:val="00AF181E"/>
    <w:rsid w:val="00AF1917"/>
    <w:rsid w:val="00AF1DC8"/>
    <w:rsid w:val="00AF20ED"/>
    <w:rsid w:val="00AF240E"/>
    <w:rsid w:val="00AF2B93"/>
    <w:rsid w:val="00AF2EA8"/>
    <w:rsid w:val="00AF35B1"/>
    <w:rsid w:val="00AF3DD5"/>
    <w:rsid w:val="00AF4604"/>
    <w:rsid w:val="00AF5E2F"/>
    <w:rsid w:val="00AF6B31"/>
    <w:rsid w:val="00AF7D1D"/>
    <w:rsid w:val="00B00C52"/>
    <w:rsid w:val="00B01E59"/>
    <w:rsid w:val="00B01FBC"/>
    <w:rsid w:val="00B02AE2"/>
    <w:rsid w:val="00B02D22"/>
    <w:rsid w:val="00B02D7D"/>
    <w:rsid w:val="00B03295"/>
    <w:rsid w:val="00B03F08"/>
    <w:rsid w:val="00B03F60"/>
    <w:rsid w:val="00B042FE"/>
    <w:rsid w:val="00B04F69"/>
    <w:rsid w:val="00B05571"/>
    <w:rsid w:val="00B0557D"/>
    <w:rsid w:val="00B056F2"/>
    <w:rsid w:val="00B05BEA"/>
    <w:rsid w:val="00B06450"/>
    <w:rsid w:val="00B065E7"/>
    <w:rsid w:val="00B0667C"/>
    <w:rsid w:val="00B067CD"/>
    <w:rsid w:val="00B07E3D"/>
    <w:rsid w:val="00B07E57"/>
    <w:rsid w:val="00B07F7A"/>
    <w:rsid w:val="00B07F96"/>
    <w:rsid w:val="00B1025C"/>
    <w:rsid w:val="00B10C86"/>
    <w:rsid w:val="00B10CBB"/>
    <w:rsid w:val="00B1101C"/>
    <w:rsid w:val="00B113B8"/>
    <w:rsid w:val="00B114BE"/>
    <w:rsid w:val="00B13F85"/>
    <w:rsid w:val="00B148BB"/>
    <w:rsid w:val="00B14AFB"/>
    <w:rsid w:val="00B15368"/>
    <w:rsid w:val="00B158D2"/>
    <w:rsid w:val="00B16093"/>
    <w:rsid w:val="00B1626B"/>
    <w:rsid w:val="00B16409"/>
    <w:rsid w:val="00B16AFC"/>
    <w:rsid w:val="00B16EDA"/>
    <w:rsid w:val="00B1777C"/>
    <w:rsid w:val="00B20016"/>
    <w:rsid w:val="00B20C18"/>
    <w:rsid w:val="00B2145D"/>
    <w:rsid w:val="00B21B8D"/>
    <w:rsid w:val="00B21C34"/>
    <w:rsid w:val="00B22669"/>
    <w:rsid w:val="00B22863"/>
    <w:rsid w:val="00B229A0"/>
    <w:rsid w:val="00B22A2B"/>
    <w:rsid w:val="00B22B71"/>
    <w:rsid w:val="00B23411"/>
    <w:rsid w:val="00B237CD"/>
    <w:rsid w:val="00B23903"/>
    <w:rsid w:val="00B23EE0"/>
    <w:rsid w:val="00B2423B"/>
    <w:rsid w:val="00B24BBB"/>
    <w:rsid w:val="00B24DF7"/>
    <w:rsid w:val="00B27E80"/>
    <w:rsid w:val="00B27F6B"/>
    <w:rsid w:val="00B305D6"/>
    <w:rsid w:val="00B30674"/>
    <w:rsid w:val="00B3096B"/>
    <w:rsid w:val="00B3133D"/>
    <w:rsid w:val="00B315A6"/>
    <w:rsid w:val="00B31927"/>
    <w:rsid w:val="00B31B17"/>
    <w:rsid w:val="00B31D53"/>
    <w:rsid w:val="00B3208F"/>
    <w:rsid w:val="00B32492"/>
    <w:rsid w:val="00B32D5B"/>
    <w:rsid w:val="00B33AA1"/>
    <w:rsid w:val="00B33C52"/>
    <w:rsid w:val="00B34230"/>
    <w:rsid w:val="00B34AC4"/>
    <w:rsid w:val="00B34ACE"/>
    <w:rsid w:val="00B34B57"/>
    <w:rsid w:val="00B34CE4"/>
    <w:rsid w:val="00B34D06"/>
    <w:rsid w:val="00B3524C"/>
    <w:rsid w:val="00B3675F"/>
    <w:rsid w:val="00B36D2D"/>
    <w:rsid w:val="00B36D70"/>
    <w:rsid w:val="00B36E0D"/>
    <w:rsid w:val="00B371C2"/>
    <w:rsid w:val="00B3734A"/>
    <w:rsid w:val="00B37887"/>
    <w:rsid w:val="00B400E6"/>
    <w:rsid w:val="00B40644"/>
    <w:rsid w:val="00B40884"/>
    <w:rsid w:val="00B40B7F"/>
    <w:rsid w:val="00B41251"/>
    <w:rsid w:val="00B434FB"/>
    <w:rsid w:val="00B43977"/>
    <w:rsid w:val="00B43E56"/>
    <w:rsid w:val="00B44D05"/>
    <w:rsid w:val="00B44D9D"/>
    <w:rsid w:val="00B45B6A"/>
    <w:rsid w:val="00B46203"/>
    <w:rsid w:val="00B46918"/>
    <w:rsid w:val="00B46EDF"/>
    <w:rsid w:val="00B47BBC"/>
    <w:rsid w:val="00B503B4"/>
    <w:rsid w:val="00B506A7"/>
    <w:rsid w:val="00B51122"/>
    <w:rsid w:val="00B5163A"/>
    <w:rsid w:val="00B5202D"/>
    <w:rsid w:val="00B52462"/>
    <w:rsid w:val="00B5289B"/>
    <w:rsid w:val="00B5383E"/>
    <w:rsid w:val="00B543F7"/>
    <w:rsid w:val="00B55ED9"/>
    <w:rsid w:val="00B560B5"/>
    <w:rsid w:val="00B566BA"/>
    <w:rsid w:val="00B56A8F"/>
    <w:rsid w:val="00B5726E"/>
    <w:rsid w:val="00B579B0"/>
    <w:rsid w:val="00B57ADB"/>
    <w:rsid w:val="00B6006D"/>
    <w:rsid w:val="00B607F5"/>
    <w:rsid w:val="00B60A68"/>
    <w:rsid w:val="00B615B2"/>
    <w:rsid w:val="00B61836"/>
    <w:rsid w:val="00B619DD"/>
    <w:rsid w:val="00B62550"/>
    <w:rsid w:val="00B62B0B"/>
    <w:rsid w:val="00B63A12"/>
    <w:rsid w:val="00B63CED"/>
    <w:rsid w:val="00B63FCB"/>
    <w:rsid w:val="00B64644"/>
    <w:rsid w:val="00B65C9D"/>
    <w:rsid w:val="00B66C66"/>
    <w:rsid w:val="00B67298"/>
    <w:rsid w:val="00B67F62"/>
    <w:rsid w:val="00B70BE8"/>
    <w:rsid w:val="00B70E8E"/>
    <w:rsid w:val="00B712F8"/>
    <w:rsid w:val="00B71448"/>
    <w:rsid w:val="00B729DB"/>
    <w:rsid w:val="00B732A3"/>
    <w:rsid w:val="00B73326"/>
    <w:rsid w:val="00B73832"/>
    <w:rsid w:val="00B738F5"/>
    <w:rsid w:val="00B73ABF"/>
    <w:rsid w:val="00B7402D"/>
    <w:rsid w:val="00B74074"/>
    <w:rsid w:val="00B74AA6"/>
    <w:rsid w:val="00B74C9C"/>
    <w:rsid w:val="00B75304"/>
    <w:rsid w:val="00B75B80"/>
    <w:rsid w:val="00B76F24"/>
    <w:rsid w:val="00B77085"/>
    <w:rsid w:val="00B771FF"/>
    <w:rsid w:val="00B77E22"/>
    <w:rsid w:val="00B801AA"/>
    <w:rsid w:val="00B801AD"/>
    <w:rsid w:val="00B80207"/>
    <w:rsid w:val="00B80A23"/>
    <w:rsid w:val="00B80FB0"/>
    <w:rsid w:val="00B8106F"/>
    <w:rsid w:val="00B814E4"/>
    <w:rsid w:val="00B817E9"/>
    <w:rsid w:val="00B81DBD"/>
    <w:rsid w:val="00B832D0"/>
    <w:rsid w:val="00B833DA"/>
    <w:rsid w:val="00B83621"/>
    <w:rsid w:val="00B8444A"/>
    <w:rsid w:val="00B84A89"/>
    <w:rsid w:val="00B85EDC"/>
    <w:rsid w:val="00B87534"/>
    <w:rsid w:val="00B876FC"/>
    <w:rsid w:val="00B8772A"/>
    <w:rsid w:val="00B878B7"/>
    <w:rsid w:val="00B87C83"/>
    <w:rsid w:val="00B9031C"/>
    <w:rsid w:val="00B90338"/>
    <w:rsid w:val="00B909A8"/>
    <w:rsid w:val="00B918AE"/>
    <w:rsid w:val="00B91A17"/>
    <w:rsid w:val="00B91E60"/>
    <w:rsid w:val="00B92B66"/>
    <w:rsid w:val="00B93417"/>
    <w:rsid w:val="00B935F3"/>
    <w:rsid w:val="00B938E9"/>
    <w:rsid w:val="00B9446B"/>
    <w:rsid w:val="00B945B3"/>
    <w:rsid w:val="00B94B84"/>
    <w:rsid w:val="00B95F63"/>
    <w:rsid w:val="00B96238"/>
    <w:rsid w:val="00B96546"/>
    <w:rsid w:val="00B9657B"/>
    <w:rsid w:val="00B97511"/>
    <w:rsid w:val="00B977B7"/>
    <w:rsid w:val="00B977FE"/>
    <w:rsid w:val="00B97840"/>
    <w:rsid w:val="00B97B2F"/>
    <w:rsid w:val="00B97DF5"/>
    <w:rsid w:val="00BA0016"/>
    <w:rsid w:val="00BA20DE"/>
    <w:rsid w:val="00BA2E92"/>
    <w:rsid w:val="00BA3A03"/>
    <w:rsid w:val="00BA4580"/>
    <w:rsid w:val="00BA47E4"/>
    <w:rsid w:val="00BA4922"/>
    <w:rsid w:val="00BA4C78"/>
    <w:rsid w:val="00BA4F40"/>
    <w:rsid w:val="00BA522C"/>
    <w:rsid w:val="00BA5F40"/>
    <w:rsid w:val="00BA6A5F"/>
    <w:rsid w:val="00BA6B0F"/>
    <w:rsid w:val="00BA6F4C"/>
    <w:rsid w:val="00BB0440"/>
    <w:rsid w:val="00BB05F6"/>
    <w:rsid w:val="00BB1E53"/>
    <w:rsid w:val="00BB3D86"/>
    <w:rsid w:val="00BB4037"/>
    <w:rsid w:val="00BB52BC"/>
    <w:rsid w:val="00BB52CE"/>
    <w:rsid w:val="00BB5DB6"/>
    <w:rsid w:val="00BB6071"/>
    <w:rsid w:val="00BB626D"/>
    <w:rsid w:val="00BB69E2"/>
    <w:rsid w:val="00BB6BDE"/>
    <w:rsid w:val="00BC068B"/>
    <w:rsid w:val="00BC11FF"/>
    <w:rsid w:val="00BC172A"/>
    <w:rsid w:val="00BC1C6C"/>
    <w:rsid w:val="00BC2097"/>
    <w:rsid w:val="00BC3451"/>
    <w:rsid w:val="00BC427A"/>
    <w:rsid w:val="00BC49B8"/>
    <w:rsid w:val="00BC4B3A"/>
    <w:rsid w:val="00BC54B9"/>
    <w:rsid w:val="00BC59ED"/>
    <w:rsid w:val="00BC621B"/>
    <w:rsid w:val="00BC6F86"/>
    <w:rsid w:val="00BC6F8F"/>
    <w:rsid w:val="00BC7A44"/>
    <w:rsid w:val="00BD01A7"/>
    <w:rsid w:val="00BD0343"/>
    <w:rsid w:val="00BD03F1"/>
    <w:rsid w:val="00BD1CF1"/>
    <w:rsid w:val="00BD2990"/>
    <w:rsid w:val="00BD3020"/>
    <w:rsid w:val="00BD3565"/>
    <w:rsid w:val="00BD4043"/>
    <w:rsid w:val="00BD5783"/>
    <w:rsid w:val="00BD5EA0"/>
    <w:rsid w:val="00BD69C1"/>
    <w:rsid w:val="00BD770C"/>
    <w:rsid w:val="00BD7BDB"/>
    <w:rsid w:val="00BE0540"/>
    <w:rsid w:val="00BE0638"/>
    <w:rsid w:val="00BE09D7"/>
    <w:rsid w:val="00BE0CBE"/>
    <w:rsid w:val="00BE0D7C"/>
    <w:rsid w:val="00BE13CF"/>
    <w:rsid w:val="00BE2369"/>
    <w:rsid w:val="00BE2823"/>
    <w:rsid w:val="00BE2CAF"/>
    <w:rsid w:val="00BE322B"/>
    <w:rsid w:val="00BE3393"/>
    <w:rsid w:val="00BE3991"/>
    <w:rsid w:val="00BE3F80"/>
    <w:rsid w:val="00BE44DA"/>
    <w:rsid w:val="00BE4C18"/>
    <w:rsid w:val="00BE4E52"/>
    <w:rsid w:val="00BE614C"/>
    <w:rsid w:val="00BE6E9D"/>
    <w:rsid w:val="00BE6F12"/>
    <w:rsid w:val="00BE7167"/>
    <w:rsid w:val="00BE7963"/>
    <w:rsid w:val="00BF0102"/>
    <w:rsid w:val="00BF04BB"/>
    <w:rsid w:val="00BF0791"/>
    <w:rsid w:val="00BF0EAF"/>
    <w:rsid w:val="00BF10DF"/>
    <w:rsid w:val="00BF1195"/>
    <w:rsid w:val="00BF2667"/>
    <w:rsid w:val="00BF3436"/>
    <w:rsid w:val="00BF3BF8"/>
    <w:rsid w:val="00BF4464"/>
    <w:rsid w:val="00BF4AAD"/>
    <w:rsid w:val="00BF5045"/>
    <w:rsid w:val="00BF57DB"/>
    <w:rsid w:val="00BF5DF2"/>
    <w:rsid w:val="00BF6945"/>
    <w:rsid w:val="00BF6ACB"/>
    <w:rsid w:val="00BF6EBD"/>
    <w:rsid w:val="00BF72D2"/>
    <w:rsid w:val="00BF7432"/>
    <w:rsid w:val="00C00346"/>
    <w:rsid w:val="00C013AD"/>
    <w:rsid w:val="00C017B1"/>
    <w:rsid w:val="00C019A8"/>
    <w:rsid w:val="00C01AEF"/>
    <w:rsid w:val="00C01CA8"/>
    <w:rsid w:val="00C02110"/>
    <w:rsid w:val="00C029DB"/>
    <w:rsid w:val="00C03BAC"/>
    <w:rsid w:val="00C043F5"/>
    <w:rsid w:val="00C04E3A"/>
    <w:rsid w:val="00C05005"/>
    <w:rsid w:val="00C05FC8"/>
    <w:rsid w:val="00C06315"/>
    <w:rsid w:val="00C0668D"/>
    <w:rsid w:val="00C0692D"/>
    <w:rsid w:val="00C069E0"/>
    <w:rsid w:val="00C06C33"/>
    <w:rsid w:val="00C07D16"/>
    <w:rsid w:val="00C103F0"/>
    <w:rsid w:val="00C104E4"/>
    <w:rsid w:val="00C10CDF"/>
    <w:rsid w:val="00C115D6"/>
    <w:rsid w:val="00C12A9E"/>
    <w:rsid w:val="00C12BCB"/>
    <w:rsid w:val="00C12E33"/>
    <w:rsid w:val="00C13C0C"/>
    <w:rsid w:val="00C1447B"/>
    <w:rsid w:val="00C14482"/>
    <w:rsid w:val="00C14758"/>
    <w:rsid w:val="00C14B96"/>
    <w:rsid w:val="00C152D6"/>
    <w:rsid w:val="00C15D7F"/>
    <w:rsid w:val="00C16694"/>
    <w:rsid w:val="00C16C7C"/>
    <w:rsid w:val="00C17421"/>
    <w:rsid w:val="00C17C78"/>
    <w:rsid w:val="00C20114"/>
    <w:rsid w:val="00C20E89"/>
    <w:rsid w:val="00C213CE"/>
    <w:rsid w:val="00C21735"/>
    <w:rsid w:val="00C22012"/>
    <w:rsid w:val="00C2246A"/>
    <w:rsid w:val="00C23025"/>
    <w:rsid w:val="00C234F3"/>
    <w:rsid w:val="00C23563"/>
    <w:rsid w:val="00C238B0"/>
    <w:rsid w:val="00C23930"/>
    <w:rsid w:val="00C23AC0"/>
    <w:rsid w:val="00C23E0E"/>
    <w:rsid w:val="00C2451F"/>
    <w:rsid w:val="00C2497F"/>
    <w:rsid w:val="00C25E72"/>
    <w:rsid w:val="00C279B9"/>
    <w:rsid w:val="00C3013B"/>
    <w:rsid w:val="00C30149"/>
    <w:rsid w:val="00C30A8D"/>
    <w:rsid w:val="00C30F1C"/>
    <w:rsid w:val="00C30F29"/>
    <w:rsid w:val="00C313C8"/>
    <w:rsid w:val="00C31F1F"/>
    <w:rsid w:val="00C32226"/>
    <w:rsid w:val="00C3224A"/>
    <w:rsid w:val="00C324C5"/>
    <w:rsid w:val="00C32AC6"/>
    <w:rsid w:val="00C32B37"/>
    <w:rsid w:val="00C32C3D"/>
    <w:rsid w:val="00C338AE"/>
    <w:rsid w:val="00C339EC"/>
    <w:rsid w:val="00C33D5E"/>
    <w:rsid w:val="00C34081"/>
    <w:rsid w:val="00C34209"/>
    <w:rsid w:val="00C3533A"/>
    <w:rsid w:val="00C35889"/>
    <w:rsid w:val="00C35E54"/>
    <w:rsid w:val="00C35EDE"/>
    <w:rsid w:val="00C36ACD"/>
    <w:rsid w:val="00C36B05"/>
    <w:rsid w:val="00C37655"/>
    <w:rsid w:val="00C3771D"/>
    <w:rsid w:val="00C37827"/>
    <w:rsid w:val="00C3789D"/>
    <w:rsid w:val="00C37CDB"/>
    <w:rsid w:val="00C402CE"/>
    <w:rsid w:val="00C40474"/>
    <w:rsid w:val="00C40A99"/>
    <w:rsid w:val="00C4128E"/>
    <w:rsid w:val="00C41AFD"/>
    <w:rsid w:val="00C42251"/>
    <w:rsid w:val="00C4225F"/>
    <w:rsid w:val="00C4293B"/>
    <w:rsid w:val="00C43444"/>
    <w:rsid w:val="00C43476"/>
    <w:rsid w:val="00C43A17"/>
    <w:rsid w:val="00C44046"/>
    <w:rsid w:val="00C44A6E"/>
    <w:rsid w:val="00C44E87"/>
    <w:rsid w:val="00C45335"/>
    <w:rsid w:val="00C453C5"/>
    <w:rsid w:val="00C45B2B"/>
    <w:rsid w:val="00C46A95"/>
    <w:rsid w:val="00C46B93"/>
    <w:rsid w:val="00C46D16"/>
    <w:rsid w:val="00C46F9F"/>
    <w:rsid w:val="00C476EA"/>
    <w:rsid w:val="00C47704"/>
    <w:rsid w:val="00C47958"/>
    <w:rsid w:val="00C50333"/>
    <w:rsid w:val="00C504DF"/>
    <w:rsid w:val="00C50C8D"/>
    <w:rsid w:val="00C51008"/>
    <w:rsid w:val="00C51140"/>
    <w:rsid w:val="00C51651"/>
    <w:rsid w:val="00C51A3B"/>
    <w:rsid w:val="00C5217D"/>
    <w:rsid w:val="00C523AF"/>
    <w:rsid w:val="00C523C1"/>
    <w:rsid w:val="00C52CB9"/>
    <w:rsid w:val="00C538CB"/>
    <w:rsid w:val="00C53F1F"/>
    <w:rsid w:val="00C54AA1"/>
    <w:rsid w:val="00C55626"/>
    <w:rsid w:val="00C55F75"/>
    <w:rsid w:val="00C56624"/>
    <w:rsid w:val="00C5669B"/>
    <w:rsid w:val="00C566C6"/>
    <w:rsid w:val="00C569A1"/>
    <w:rsid w:val="00C56FAE"/>
    <w:rsid w:val="00C56FD6"/>
    <w:rsid w:val="00C6090B"/>
    <w:rsid w:val="00C60FFA"/>
    <w:rsid w:val="00C614CD"/>
    <w:rsid w:val="00C61F73"/>
    <w:rsid w:val="00C61FC1"/>
    <w:rsid w:val="00C62D7B"/>
    <w:rsid w:val="00C6326A"/>
    <w:rsid w:val="00C63AA1"/>
    <w:rsid w:val="00C63F70"/>
    <w:rsid w:val="00C64373"/>
    <w:rsid w:val="00C64426"/>
    <w:rsid w:val="00C644A8"/>
    <w:rsid w:val="00C644D4"/>
    <w:rsid w:val="00C647C7"/>
    <w:rsid w:val="00C64CF1"/>
    <w:rsid w:val="00C650B7"/>
    <w:rsid w:val="00C659A9"/>
    <w:rsid w:val="00C65D3B"/>
    <w:rsid w:val="00C67571"/>
    <w:rsid w:val="00C67746"/>
    <w:rsid w:val="00C705E3"/>
    <w:rsid w:val="00C70762"/>
    <w:rsid w:val="00C70DA0"/>
    <w:rsid w:val="00C71267"/>
    <w:rsid w:val="00C7145A"/>
    <w:rsid w:val="00C717B9"/>
    <w:rsid w:val="00C718C1"/>
    <w:rsid w:val="00C7226A"/>
    <w:rsid w:val="00C72325"/>
    <w:rsid w:val="00C737AB"/>
    <w:rsid w:val="00C74C26"/>
    <w:rsid w:val="00C7508D"/>
    <w:rsid w:val="00C760B0"/>
    <w:rsid w:val="00C76193"/>
    <w:rsid w:val="00C76732"/>
    <w:rsid w:val="00C76BD8"/>
    <w:rsid w:val="00C77830"/>
    <w:rsid w:val="00C77AEC"/>
    <w:rsid w:val="00C80336"/>
    <w:rsid w:val="00C80799"/>
    <w:rsid w:val="00C80C47"/>
    <w:rsid w:val="00C8194A"/>
    <w:rsid w:val="00C81955"/>
    <w:rsid w:val="00C81A99"/>
    <w:rsid w:val="00C81F12"/>
    <w:rsid w:val="00C8205C"/>
    <w:rsid w:val="00C8264A"/>
    <w:rsid w:val="00C832A2"/>
    <w:rsid w:val="00C83463"/>
    <w:rsid w:val="00C8399C"/>
    <w:rsid w:val="00C83E60"/>
    <w:rsid w:val="00C849A6"/>
    <w:rsid w:val="00C85E7B"/>
    <w:rsid w:val="00C85EB4"/>
    <w:rsid w:val="00C86623"/>
    <w:rsid w:val="00C87E63"/>
    <w:rsid w:val="00C9032A"/>
    <w:rsid w:val="00C90452"/>
    <w:rsid w:val="00C911A0"/>
    <w:rsid w:val="00C91A30"/>
    <w:rsid w:val="00C91F30"/>
    <w:rsid w:val="00C921E3"/>
    <w:rsid w:val="00C92381"/>
    <w:rsid w:val="00C925B9"/>
    <w:rsid w:val="00C927A3"/>
    <w:rsid w:val="00C92F02"/>
    <w:rsid w:val="00C93317"/>
    <w:rsid w:val="00C93472"/>
    <w:rsid w:val="00C942C8"/>
    <w:rsid w:val="00C94610"/>
    <w:rsid w:val="00C95556"/>
    <w:rsid w:val="00C96384"/>
    <w:rsid w:val="00C96B3D"/>
    <w:rsid w:val="00C97BBC"/>
    <w:rsid w:val="00CA02D2"/>
    <w:rsid w:val="00CA04E9"/>
    <w:rsid w:val="00CA0550"/>
    <w:rsid w:val="00CA0554"/>
    <w:rsid w:val="00CA0A11"/>
    <w:rsid w:val="00CA0C4F"/>
    <w:rsid w:val="00CA0F84"/>
    <w:rsid w:val="00CA0FE3"/>
    <w:rsid w:val="00CA1180"/>
    <w:rsid w:val="00CA129B"/>
    <w:rsid w:val="00CA147B"/>
    <w:rsid w:val="00CA2305"/>
    <w:rsid w:val="00CA27D9"/>
    <w:rsid w:val="00CA299F"/>
    <w:rsid w:val="00CA361F"/>
    <w:rsid w:val="00CA3788"/>
    <w:rsid w:val="00CA4378"/>
    <w:rsid w:val="00CA4AAA"/>
    <w:rsid w:val="00CA4D80"/>
    <w:rsid w:val="00CA5AF7"/>
    <w:rsid w:val="00CA6019"/>
    <w:rsid w:val="00CA6262"/>
    <w:rsid w:val="00CA6666"/>
    <w:rsid w:val="00CA6BE7"/>
    <w:rsid w:val="00CA6ED7"/>
    <w:rsid w:val="00CA75BD"/>
    <w:rsid w:val="00CA7F95"/>
    <w:rsid w:val="00CB0338"/>
    <w:rsid w:val="00CB04CB"/>
    <w:rsid w:val="00CB106B"/>
    <w:rsid w:val="00CB14BC"/>
    <w:rsid w:val="00CB16C1"/>
    <w:rsid w:val="00CB583D"/>
    <w:rsid w:val="00CB5B63"/>
    <w:rsid w:val="00CB6164"/>
    <w:rsid w:val="00CB695A"/>
    <w:rsid w:val="00CB71F7"/>
    <w:rsid w:val="00CC08A8"/>
    <w:rsid w:val="00CC091F"/>
    <w:rsid w:val="00CC17F1"/>
    <w:rsid w:val="00CC1C67"/>
    <w:rsid w:val="00CC1CD1"/>
    <w:rsid w:val="00CC2593"/>
    <w:rsid w:val="00CC34E5"/>
    <w:rsid w:val="00CC3793"/>
    <w:rsid w:val="00CC37EF"/>
    <w:rsid w:val="00CC389A"/>
    <w:rsid w:val="00CC4021"/>
    <w:rsid w:val="00CC4172"/>
    <w:rsid w:val="00CC4486"/>
    <w:rsid w:val="00CC4706"/>
    <w:rsid w:val="00CC4752"/>
    <w:rsid w:val="00CC4CC0"/>
    <w:rsid w:val="00CC4DAF"/>
    <w:rsid w:val="00CC5E2E"/>
    <w:rsid w:val="00CC6191"/>
    <w:rsid w:val="00CC6F5D"/>
    <w:rsid w:val="00CC76A9"/>
    <w:rsid w:val="00CC7AD0"/>
    <w:rsid w:val="00CD014A"/>
    <w:rsid w:val="00CD0C9C"/>
    <w:rsid w:val="00CD0E7D"/>
    <w:rsid w:val="00CD10C4"/>
    <w:rsid w:val="00CD2175"/>
    <w:rsid w:val="00CD24A0"/>
    <w:rsid w:val="00CD36AA"/>
    <w:rsid w:val="00CD3DAF"/>
    <w:rsid w:val="00CD43C1"/>
    <w:rsid w:val="00CD757B"/>
    <w:rsid w:val="00CD7832"/>
    <w:rsid w:val="00CD7DBF"/>
    <w:rsid w:val="00CE02FC"/>
    <w:rsid w:val="00CE081F"/>
    <w:rsid w:val="00CE0AAC"/>
    <w:rsid w:val="00CE1447"/>
    <w:rsid w:val="00CE16FB"/>
    <w:rsid w:val="00CE1C09"/>
    <w:rsid w:val="00CE2484"/>
    <w:rsid w:val="00CE2E62"/>
    <w:rsid w:val="00CE4628"/>
    <w:rsid w:val="00CE479D"/>
    <w:rsid w:val="00CE61CD"/>
    <w:rsid w:val="00CE622E"/>
    <w:rsid w:val="00CE64EE"/>
    <w:rsid w:val="00CE71D6"/>
    <w:rsid w:val="00CE75BF"/>
    <w:rsid w:val="00CF0492"/>
    <w:rsid w:val="00CF1091"/>
    <w:rsid w:val="00CF1D2B"/>
    <w:rsid w:val="00CF2A08"/>
    <w:rsid w:val="00CF2B4E"/>
    <w:rsid w:val="00CF2F5C"/>
    <w:rsid w:val="00CF3565"/>
    <w:rsid w:val="00CF3585"/>
    <w:rsid w:val="00CF449C"/>
    <w:rsid w:val="00CF4F85"/>
    <w:rsid w:val="00CF52AD"/>
    <w:rsid w:val="00CF5384"/>
    <w:rsid w:val="00CF53F0"/>
    <w:rsid w:val="00CF58D4"/>
    <w:rsid w:val="00CF6458"/>
    <w:rsid w:val="00CF6BF6"/>
    <w:rsid w:val="00CF6EA8"/>
    <w:rsid w:val="00CF744E"/>
    <w:rsid w:val="00CF75B4"/>
    <w:rsid w:val="00CF792F"/>
    <w:rsid w:val="00D00220"/>
    <w:rsid w:val="00D005D3"/>
    <w:rsid w:val="00D0103C"/>
    <w:rsid w:val="00D01A51"/>
    <w:rsid w:val="00D02194"/>
    <w:rsid w:val="00D02E4C"/>
    <w:rsid w:val="00D03349"/>
    <w:rsid w:val="00D03C02"/>
    <w:rsid w:val="00D03C68"/>
    <w:rsid w:val="00D03F8A"/>
    <w:rsid w:val="00D04A15"/>
    <w:rsid w:val="00D05F0B"/>
    <w:rsid w:val="00D06E8A"/>
    <w:rsid w:val="00D0729C"/>
    <w:rsid w:val="00D07C3F"/>
    <w:rsid w:val="00D07E02"/>
    <w:rsid w:val="00D10056"/>
    <w:rsid w:val="00D10598"/>
    <w:rsid w:val="00D10EBB"/>
    <w:rsid w:val="00D118E0"/>
    <w:rsid w:val="00D11FA4"/>
    <w:rsid w:val="00D12087"/>
    <w:rsid w:val="00D1262D"/>
    <w:rsid w:val="00D13197"/>
    <w:rsid w:val="00D13BB1"/>
    <w:rsid w:val="00D141E6"/>
    <w:rsid w:val="00D142B2"/>
    <w:rsid w:val="00D150B1"/>
    <w:rsid w:val="00D156EB"/>
    <w:rsid w:val="00D167AA"/>
    <w:rsid w:val="00D16ECF"/>
    <w:rsid w:val="00D16EE8"/>
    <w:rsid w:val="00D170EF"/>
    <w:rsid w:val="00D173EE"/>
    <w:rsid w:val="00D2059A"/>
    <w:rsid w:val="00D207A6"/>
    <w:rsid w:val="00D20B7B"/>
    <w:rsid w:val="00D2109E"/>
    <w:rsid w:val="00D21B7B"/>
    <w:rsid w:val="00D22129"/>
    <w:rsid w:val="00D22566"/>
    <w:rsid w:val="00D22EA0"/>
    <w:rsid w:val="00D23519"/>
    <w:rsid w:val="00D241D0"/>
    <w:rsid w:val="00D244D9"/>
    <w:rsid w:val="00D248F6"/>
    <w:rsid w:val="00D25BEA"/>
    <w:rsid w:val="00D25C28"/>
    <w:rsid w:val="00D26F0D"/>
    <w:rsid w:val="00D27944"/>
    <w:rsid w:val="00D27994"/>
    <w:rsid w:val="00D27A99"/>
    <w:rsid w:val="00D27EBA"/>
    <w:rsid w:val="00D304CB"/>
    <w:rsid w:val="00D30760"/>
    <w:rsid w:val="00D30A02"/>
    <w:rsid w:val="00D310E5"/>
    <w:rsid w:val="00D3190C"/>
    <w:rsid w:val="00D323AA"/>
    <w:rsid w:val="00D32811"/>
    <w:rsid w:val="00D328E7"/>
    <w:rsid w:val="00D32E9A"/>
    <w:rsid w:val="00D32F36"/>
    <w:rsid w:val="00D33283"/>
    <w:rsid w:val="00D33380"/>
    <w:rsid w:val="00D34634"/>
    <w:rsid w:val="00D34962"/>
    <w:rsid w:val="00D35750"/>
    <w:rsid w:val="00D36C67"/>
    <w:rsid w:val="00D36D3D"/>
    <w:rsid w:val="00D36ED6"/>
    <w:rsid w:val="00D36F1F"/>
    <w:rsid w:val="00D409B2"/>
    <w:rsid w:val="00D416AE"/>
    <w:rsid w:val="00D432F8"/>
    <w:rsid w:val="00D4379F"/>
    <w:rsid w:val="00D43991"/>
    <w:rsid w:val="00D43D07"/>
    <w:rsid w:val="00D43E76"/>
    <w:rsid w:val="00D44C57"/>
    <w:rsid w:val="00D459FF"/>
    <w:rsid w:val="00D45BA4"/>
    <w:rsid w:val="00D45F07"/>
    <w:rsid w:val="00D46266"/>
    <w:rsid w:val="00D46D26"/>
    <w:rsid w:val="00D46E74"/>
    <w:rsid w:val="00D47F21"/>
    <w:rsid w:val="00D505F8"/>
    <w:rsid w:val="00D50608"/>
    <w:rsid w:val="00D51A66"/>
    <w:rsid w:val="00D51EE0"/>
    <w:rsid w:val="00D52B9A"/>
    <w:rsid w:val="00D52BFE"/>
    <w:rsid w:val="00D53AF9"/>
    <w:rsid w:val="00D54063"/>
    <w:rsid w:val="00D54D60"/>
    <w:rsid w:val="00D54FDE"/>
    <w:rsid w:val="00D55034"/>
    <w:rsid w:val="00D557D8"/>
    <w:rsid w:val="00D55929"/>
    <w:rsid w:val="00D561EC"/>
    <w:rsid w:val="00D56297"/>
    <w:rsid w:val="00D56D21"/>
    <w:rsid w:val="00D571E4"/>
    <w:rsid w:val="00D57388"/>
    <w:rsid w:val="00D573D0"/>
    <w:rsid w:val="00D57486"/>
    <w:rsid w:val="00D575A2"/>
    <w:rsid w:val="00D57804"/>
    <w:rsid w:val="00D57E83"/>
    <w:rsid w:val="00D57FBC"/>
    <w:rsid w:val="00D57FE2"/>
    <w:rsid w:val="00D6003F"/>
    <w:rsid w:val="00D60D15"/>
    <w:rsid w:val="00D60D8F"/>
    <w:rsid w:val="00D6127A"/>
    <w:rsid w:val="00D61959"/>
    <w:rsid w:val="00D629BE"/>
    <w:rsid w:val="00D62AA3"/>
    <w:rsid w:val="00D62D18"/>
    <w:rsid w:val="00D62E0A"/>
    <w:rsid w:val="00D630C4"/>
    <w:rsid w:val="00D63627"/>
    <w:rsid w:val="00D63D65"/>
    <w:rsid w:val="00D640A9"/>
    <w:rsid w:val="00D6472A"/>
    <w:rsid w:val="00D649DB"/>
    <w:rsid w:val="00D653DA"/>
    <w:rsid w:val="00D657B1"/>
    <w:rsid w:val="00D65E66"/>
    <w:rsid w:val="00D664D6"/>
    <w:rsid w:val="00D66A59"/>
    <w:rsid w:val="00D66BFC"/>
    <w:rsid w:val="00D66C9B"/>
    <w:rsid w:val="00D66E9B"/>
    <w:rsid w:val="00D67274"/>
    <w:rsid w:val="00D67AAD"/>
    <w:rsid w:val="00D7129B"/>
    <w:rsid w:val="00D7151D"/>
    <w:rsid w:val="00D71AA7"/>
    <w:rsid w:val="00D72D98"/>
    <w:rsid w:val="00D7449A"/>
    <w:rsid w:val="00D744F0"/>
    <w:rsid w:val="00D74E97"/>
    <w:rsid w:val="00D750BE"/>
    <w:rsid w:val="00D754B9"/>
    <w:rsid w:val="00D758CD"/>
    <w:rsid w:val="00D76298"/>
    <w:rsid w:val="00D76D0A"/>
    <w:rsid w:val="00D777C3"/>
    <w:rsid w:val="00D777D8"/>
    <w:rsid w:val="00D77F63"/>
    <w:rsid w:val="00D80289"/>
    <w:rsid w:val="00D81834"/>
    <w:rsid w:val="00D81E76"/>
    <w:rsid w:val="00D82073"/>
    <w:rsid w:val="00D82BA6"/>
    <w:rsid w:val="00D83575"/>
    <w:rsid w:val="00D837B4"/>
    <w:rsid w:val="00D84114"/>
    <w:rsid w:val="00D84497"/>
    <w:rsid w:val="00D857E8"/>
    <w:rsid w:val="00D85D91"/>
    <w:rsid w:val="00D86181"/>
    <w:rsid w:val="00D861EA"/>
    <w:rsid w:val="00D8677C"/>
    <w:rsid w:val="00D87997"/>
    <w:rsid w:val="00D87E36"/>
    <w:rsid w:val="00D87FE5"/>
    <w:rsid w:val="00D90454"/>
    <w:rsid w:val="00D9071C"/>
    <w:rsid w:val="00D909E0"/>
    <w:rsid w:val="00D90E1A"/>
    <w:rsid w:val="00D90EBC"/>
    <w:rsid w:val="00D91A66"/>
    <w:rsid w:val="00D91F6A"/>
    <w:rsid w:val="00D922A2"/>
    <w:rsid w:val="00D92D01"/>
    <w:rsid w:val="00D930F3"/>
    <w:rsid w:val="00D94303"/>
    <w:rsid w:val="00D944F1"/>
    <w:rsid w:val="00D94D13"/>
    <w:rsid w:val="00D9558D"/>
    <w:rsid w:val="00DA063E"/>
    <w:rsid w:val="00DA16E3"/>
    <w:rsid w:val="00DA197F"/>
    <w:rsid w:val="00DA1D78"/>
    <w:rsid w:val="00DA2484"/>
    <w:rsid w:val="00DA28F0"/>
    <w:rsid w:val="00DA338E"/>
    <w:rsid w:val="00DA3955"/>
    <w:rsid w:val="00DA41E5"/>
    <w:rsid w:val="00DA4E80"/>
    <w:rsid w:val="00DA5D1C"/>
    <w:rsid w:val="00DA5DC0"/>
    <w:rsid w:val="00DA61E9"/>
    <w:rsid w:val="00DA62CD"/>
    <w:rsid w:val="00DA673A"/>
    <w:rsid w:val="00DA6A11"/>
    <w:rsid w:val="00DA7381"/>
    <w:rsid w:val="00DA78C5"/>
    <w:rsid w:val="00DA7E97"/>
    <w:rsid w:val="00DB0008"/>
    <w:rsid w:val="00DB03DF"/>
    <w:rsid w:val="00DB17C5"/>
    <w:rsid w:val="00DB18D9"/>
    <w:rsid w:val="00DB1C6C"/>
    <w:rsid w:val="00DB1D42"/>
    <w:rsid w:val="00DB28FC"/>
    <w:rsid w:val="00DB2D98"/>
    <w:rsid w:val="00DB2E6E"/>
    <w:rsid w:val="00DB2E80"/>
    <w:rsid w:val="00DB32E6"/>
    <w:rsid w:val="00DB3BB0"/>
    <w:rsid w:val="00DB3E52"/>
    <w:rsid w:val="00DB5C8D"/>
    <w:rsid w:val="00DB5F13"/>
    <w:rsid w:val="00DB631B"/>
    <w:rsid w:val="00DB7019"/>
    <w:rsid w:val="00DB74CA"/>
    <w:rsid w:val="00DB7614"/>
    <w:rsid w:val="00DB7705"/>
    <w:rsid w:val="00DB7FEC"/>
    <w:rsid w:val="00DC0315"/>
    <w:rsid w:val="00DC075B"/>
    <w:rsid w:val="00DC0B1C"/>
    <w:rsid w:val="00DC0C10"/>
    <w:rsid w:val="00DC0D8D"/>
    <w:rsid w:val="00DC10FD"/>
    <w:rsid w:val="00DC140B"/>
    <w:rsid w:val="00DC1B02"/>
    <w:rsid w:val="00DC2376"/>
    <w:rsid w:val="00DC26FD"/>
    <w:rsid w:val="00DC270B"/>
    <w:rsid w:val="00DC2F42"/>
    <w:rsid w:val="00DC33BB"/>
    <w:rsid w:val="00DC51D2"/>
    <w:rsid w:val="00DC557B"/>
    <w:rsid w:val="00DC5C2B"/>
    <w:rsid w:val="00DC6E53"/>
    <w:rsid w:val="00DC6F05"/>
    <w:rsid w:val="00DC72E8"/>
    <w:rsid w:val="00DC746A"/>
    <w:rsid w:val="00DC75CF"/>
    <w:rsid w:val="00DD04CA"/>
    <w:rsid w:val="00DD1401"/>
    <w:rsid w:val="00DD1783"/>
    <w:rsid w:val="00DD2137"/>
    <w:rsid w:val="00DD29F2"/>
    <w:rsid w:val="00DD2E3A"/>
    <w:rsid w:val="00DD34B3"/>
    <w:rsid w:val="00DD3DEA"/>
    <w:rsid w:val="00DD46E0"/>
    <w:rsid w:val="00DD493F"/>
    <w:rsid w:val="00DD5119"/>
    <w:rsid w:val="00DD5B7C"/>
    <w:rsid w:val="00DD69F8"/>
    <w:rsid w:val="00DD6CA9"/>
    <w:rsid w:val="00DD6E79"/>
    <w:rsid w:val="00DD70EE"/>
    <w:rsid w:val="00DD7C55"/>
    <w:rsid w:val="00DE007D"/>
    <w:rsid w:val="00DE0B9D"/>
    <w:rsid w:val="00DE0F6C"/>
    <w:rsid w:val="00DE10B5"/>
    <w:rsid w:val="00DE1101"/>
    <w:rsid w:val="00DE1982"/>
    <w:rsid w:val="00DE1C56"/>
    <w:rsid w:val="00DE1D10"/>
    <w:rsid w:val="00DE20A7"/>
    <w:rsid w:val="00DE2251"/>
    <w:rsid w:val="00DE25D5"/>
    <w:rsid w:val="00DE2640"/>
    <w:rsid w:val="00DE28F3"/>
    <w:rsid w:val="00DE2A3E"/>
    <w:rsid w:val="00DE3CE2"/>
    <w:rsid w:val="00DE4174"/>
    <w:rsid w:val="00DE56CF"/>
    <w:rsid w:val="00DE59A8"/>
    <w:rsid w:val="00DE5F38"/>
    <w:rsid w:val="00DE67D9"/>
    <w:rsid w:val="00DE6F04"/>
    <w:rsid w:val="00DE7200"/>
    <w:rsid w:val="00DE7813"/>
    <w:rsid w:val="00DF0284"/>
    <w:rsid w:val="00DF0B1E"/>
    <w:rsid w:val="00DF1D3D"/>
    <w:rsid w:val="00DF1F81"/>
    <w:rsid w:val="00DF2590"/>
    <w:rsid w:val="00DF31FC"/>
    <w:rsid w:val="00DF3DE6"/>
    <w:rsid w:val="00DF3F49"/>
    <w:rsid w:val="00DF5A57"/>
    <w:rsid w:val="00DF5BD5"/>
    <w:rsid w:val="00DF6102"/>
    <w:rsid w:val="00DF6CAD"/>
    <w:rsid w:val="00DF6DBD"/>
    <w:rsid w:val="00DF7213"/>
    <w:rsid w:val="00DF7CE4"/>
    <w:rsid w:val="00E00B82"/>
    <w:rsid w:val="00E00D69"/>
    <w:rsid w:val="00E014B3"/>
    <w:rsid w:val="00E019B6"/>
    <w:rsid w:val="00E01BC0"/>
    <w:rsid w:val="00E02A63"/>
    <w:rsid w:val="00E0396F"/>
    <w:rsid w:val="00E03B4B"/>
    <w:rsid w:val="00E03EAA"/>
    <w:rsid w:val="00E0405C"/>
    <w:rsid w:val="00E05350"/>
    <w:rsid w:val="00E05A47"/>
    <w:rsid w:val="00E061B7"/>
    <w:rsid w:val="00E06423"/>
    <w:rsid w:val="00E06505"/>
    <w:rsid w:val="00E06745"/>
    <w:rsid w:val="00E067B4"/>
    <w:rsid w:val="00E06ED1"/>
    <w:rsid w:val="00E1058E"/>
    <w:rsid w:val="00E11BB0"/>
    <w:rsid w:val="00E11BF9"/>
    <w:rsid w:val="00E11C8B"/>
    <w:rsid w:val="00E12569"/>
    <w:rsid w:val="00E1281F"/>
    <w:rsid w:val="00E12847"/>
    <w:rsid w:val="00E130CD"/>
    <w:rsid w:val="00E135B5"/>
    <w:rsid w:val="00E13FC1"/>
    <w:rsid w:val="00E14404"/>
    <w:rsid w:val="00E148D5"/>
    <w:rsid w:val="00E15018"/>
    <w:rsid w:val="00E150BA"/>
    <w:rsid w:val="00E1631A"/>
    <w:rsid w:val="00E172B5"/>
    <w:rsid w:val="00E173A5"/>
    <w:rsid w:val="00E17668"/>
    <w:rsid w:val="00E17BD9"/>
    <w:rsid w:val="00E20E0B"/>
    <w:rsid w:val="00E21AFF"/>
    <w:rsid w:val="00E21E4A"/>
    <w:rsid w:val="00E21E56"/>
    <w:rsid w:val="00E21EAF"/>
    <w:rsid w:val="00E221E8"/>
    <w:rsid w:val="00E22343"/>
    <w:rsid w:val="00E22982"/>
    <w:rsid w:val="00E22988"/>
    <w:rsid w:val="00E23990"/>
    <w:rsid w:val="00E23A69"/>
    <w:rsid w:val="00E23BEE"/>
    <w:rsid w:val="00E23C03"/>
    <w:rsid w:val="00E2405B"/>
    <w:rsid w:val="00E25C91"/>
    <w:rsid w:val="00E25D4F"/>
    <w:rsid w:val="00E2605A"/>
    <w:rsid w:val="00E2689B"/>
    <w:rsid w:val="00E268BE"/>
    <w:rsid w:val="00E26A3C"/>
    <w:rsid w:val="00E26AFA"/>
    <w:rsid w:val="00E26C38"/>
    <w:rsid w:val="00E26E17"/>
    <w:rsid w:val="00E27EFE"/>
    <w:rsid w:val="00E30F9E"/>
    <w:rsid w:val="00E314B1"/>
    <w:rsid w:val="00E3162A"/>
    <w:rsid w:val="00E3174E"/>
    <w:rsid w:val="00E32D54"/>
    <w:rsid w:val="00E33AC8"/>
    <w:rsid w:val="00E33B94"/>
    <w:rsid w:val="00E3444B"/>
    <w:rsid w:val="00E344CA"/>
    <w:rsid w:val="00E352CE"/>
    <w:rsid w:val="00E354E8"/>
    <w:rsid w:val="00E3556A"/>
    <w:rsid w:val="00E35D1B"/>
    <w:rsid w:val="00E36EEE"/>
    <w:rsid w:val="00E37224"/>
    <w:rsid w:val="00E40E4A"/>
    <w:rsid w:val="00E4130C"/>
    <w:rsid w:val="00E417B3"/>
    <w:rsid w:val="00E4264E"/>
    <w:rsid w:val="00E428A6"/>
    <w:rsid w:val="00E428EC"/>
    <w:rsid w:val="00E42CC3"/>
    <w:rsid w:val="00E44004"/>
    <w:rsid w:val="00E4505D"/>
    <w:rsid w:val="00E45D72"/>
    <w:rsid w:val="00E46E03"/>
    <w:rsid w:val="00E46FAF"/>
    <w:rsid w:val="00E475AF"/>
    <w:rsid w:val="00E50560"/>
    <w:rsid w:val="00E50CEA"/>
    <w:rsid w:val="00E50D5A"/>
    <w:rsid w:val="00E5267B"/>
    <w:rsid w:val="00E52B09"/>
    <w:rsid w:val="00E53EC1"/>
    <w:rsid w:val="00E54C71"/>
    <w:rsid w:val="00E54FC3"/>
    <w:rsid w:val="00E55972"/>
    <w:rsid w:val="00E56DA3"/>
    <w:rsid w:val="00E57B3A"/>
    <w:rsid w:val="00E6002D"/>
    <w:rsid w:val="00E60E9C"/>
    <w:rsid w:val="00E612F8"/>
    <w:rsid w:val="00E61A38"/>
    <w:rsid w:val="00E6212F"/>
    <w:rsid w:val="00E6215F"/>
    <w:rsid w:val="00E62592"/>
    <w:rsid w:val="00E62C10"/>
    <w:rsid w:val="00E62D02"/>
    <w:rsid w:val="00E639E3"/>
    <w:rsid w:val="00E64371"/>
    <w:rsid w:val="00E6445E"/>
    <w:rsid w:val="00E64555"/>
    <w:rsid w:val="00E649F2"/>
    <w:rsid w:val="00E64B5A"/>
    <w:rsid w:val="00E65DAE"/>
    <w:rsid w:val="00E66654"/>
    <w:rsid w:val="00E6667E"/>
    <w:rsid w:val="00E673D9"/>
    <w:rsid w:val="00E67DE4"/>
    <w:rsid w:val="00E70390"/>
    <w:rsid w:val="00E7065C"/>
    <w:rsid w:val="00E715C6"/>
    <w:rsid w:val="00E7198F"/>
    <w:rsid w:val="00E71D3E"/>
    <w:rsid w:val="00E720D8"/>
    <w:rsid w:val="00E744A2"/>
    <w:rsid w:val="00E75052"/>
    <w:rsid w:val="00E7523E"/>
    <w:rsid w:val="00E75BA5"/>
    <w:rsid w:val="00E7602B"/>
    <w:rsid w:val="00E76A5C"/>
    <w:rsid w:val="00E76BEA"/>
    <w:rsid w:val="00E7758A"/>
    <w:rsid w:val="00E775C8"/>
    <w:rsid w:val="00E80326"/>
    <w:rsid w:val="00E80E5B"/>
    <w:rsid w:val="00E816AC"/>
    <w:rsid w:val="00E818AA"/>
    <w:rsid w:val="00E81F95"/>
    <w:rsid w:val="00E82278"/>
    <w:rsid w:val="00E826F2"/>
    <w:rsid w:val="00E829DB"/>
    <w:rsid w:val="00E82A85"/>
    <w:rsid w:val="00E82B61"/>
    <w:rsid w:val="00E837D6"/>
    <w:rsid w:val="00E83816"/>
    <w:rsid w:val="00E8431C"/>
    <w:rsid w:val="00E844A0"/>
    <w:rsid w:val="00E84820"/>
    <w:rsid w:val="00E8491A"/>
    <w:rsid w:val="00E84AE4"/>
    <w:rsid w:val="00E84BA9"/>
    <w:rsid w:val="00E84BFD"/>
    <w:rsid w:val="00E855B9"/>
    <w:rsid w:val="00E8587B"/>
    <w:rsid w:val="00E85C6B"/>
    <w:rsid w:val="00E85C7F"/>
    <w:rsid w:val="00E8628F"/>
    <w:rsid w:val="00E86400"/>
    <w:rsid w:val="00E9049D"/>
    <w:rsid w:val="00E915E8"/>
    <w:rsid w:val="00E92139"/>
    <w:rsid w:val="00E92B9C"/>
    <w:rsid w:val="00E94790"/>
    <w:rsid w:val="00E958C9"/>
    <w:rsid w:val="00E95B18"/>
    <w:rsid w:val="00E95D25"/>
    <w:rsid w:val="00E96321"/>
    <w:rsid w:val="00E96C60"/>
    <w:rsid w:val="00E971DB"/>
    <w:rsid w:val="00E977A7"/>
    <w:rsid w:val="00E97A46"/>
    <w:rsid w:val="00E97FFB"/>
    <w:rsid w:val="00EA036B"/>
    <w:rsid w:val="00EA0409"/>
    <w:rsid w:val="00EA055E"/>
    <w:rsid w:val="00EA0BFB"/>
    <w:rsid w:val="00EA19E6"/>
    <w:rsid w:val="00EA25CF"/>
    <w:rsid w:val="00EA289D"/>
    <w:rsid w:val="00EA32B1"/>
    <w:rsid w:val="00EA3795"/>
    <w:rsid w:val="00EA3BDC"/>
    <w:rsid w:val="00EA3EC8"/>
    <w:rsid w:val="00EA48CD"/>
    <w:rsid w:val="00EA4DD0"/>
    <w:rsid w:val="00EA5646"/>
    <w:rsid w:val="00EA5CF4"/>
    <w:rsid w:val="00EA657A"/>
    <w:rsid w:val="00EA7141"/>
    <w:rsid w:val="00EA7BB4"/>
    <w:rsid w:val="00EB05A1"/>
    <w:rsid w:val="00EB0C5C"/>
    <w:rsid w:val="00EB13E3"/>
    <w:rsid w:val="00EB1411"/>
    <w:rsid w:val="00EB1577"/>
    <w:rsid w:val="00EB163B"/>
    <w:rsid w:val="00EB24D2"/>
    <w:rsid w:val="00EB39B7"/>
    <w:rsid w:val="00EB3AA0"/>
    <w:rsid w:val="00EB3D90"/>
    <w:rsid w:val="00EB400A"/>
    <w:rsid w:val="00EB42DB"/>
    <w:rsid w:val="00EB45AE"/>
    <w:rsid w:val="00EB4F1C"/>
    <w:rsid w:val="00EB4F4E"/>
    <w:rsid w:val="00EB5731"/>
    <w:rsid w:val="00EB58FC"/>
    <w:rsid w:val="00EB6D7E"/>
    <w:rsid w:val="00EB6E62"/>
    <w:rsid w:val="00EB7027"/>
    <w:rsid w:val="00EB783A"/>
    <w:rsid w:val="00EB7E71"/>
    <w:rsid w:val="00EC01C9"/>
    <w:rsid w:val="00EC0A6D"/>
    <w:rsid w:val="00EC0A77"/>
    <w:rsid w:val="00EC0C8B"/>
    <w:rsid w:val="00EC0D36"/>
    <w:rsid w:val="00EC0DA2"/>
    <w:rsid w:val="00EC1DE7"/>
    <w:rsid w:val="00EC239B"/>
    <w:rsid w:val="00EC259C"/>
    <w:rsid w:val="00EC25B2"/>
    <w:rsid w:val="00EC29A9"/>
    <w:rsid w:val="00EC369C"/>
    <w:rsid w:val="00EC3EBC"/>
    <w:rsid w:val="00EC4794"/>
    <w:rsid w:val="00EC4D89"/>
    <w:rsid w:val="00EC69B1"/>
    <w:rsid w:val="00EC746C"/>
    <w:rsid w:val="00ED00B7"/>
    <w:rsid w:val="00ED048C"/>
    <w:rsid w:val="00ED171F"/>
    <w:rsid w:val="00ED194B"/>
    <w:rsid w:val="00ED1C08"/>
    <w:rsid w:val="00ED2414"/>
    <w:rsid w:val="00ED2852"/>
    <w:rsid w:val="00ED2E12"/>
    <w:rsid w:val="00ED325D"/>
    <w:rsid w:val="00ED3902"/>
    <w:rsid w:val="00ED3A69"/>
    <w:rsid w:val="00ED3ED7"/>
    <w:rsid w:val="00ED42D4"/>
    <w:rsid w:val="00ED4F70"/>
    <w:rsid w:val="00ED53E1"/>
    <w:rsid w:val="00ED54D9"/>
    <w:rsid w:val="00ED5F84"/>
    <w:rsid w:val="00ED67C2"/>
    <w:rsid w:val="00ED7264"/>
    <w:rsid w:val="00ED7955"/>
    <w:rsid w:val="00EE018F"/>
    <w:rsid w:val="00EE054A"/>
    <w:rsid w:val="00EE0737"/>
    <w:rsid w:val="00EE1174"/>
    <w:rsid w:val="00EE18A0"/>
    <w:rsid w:val="00EE2B92"/>
    <w:rsid w:val="00EE2DD8"/>
    <w:rsid w:val="00EE43E7"/>
    <w:rsid w:val="00EE4660"/>
    <w:rsid w:val="00EE4E5B"/>
    <w:rsid w:val="00EE4FF9"/>
    <w:rsid w:val="00EE571F"/>
    <w:rsid w:val="00EE6CF3"/>
    <w:rsid w:val="00EE75AE"/>
    <w:rsid w:val="00EE7621"/>
    <w:rsid w:val="00EE7BE5"/>
    <w:rsid w:val="00EF0722"/>
    <w:rsid w:val="00EF0CAD"/>
    <w:rsid w:val="00EF1ADA"/>
    <w:rsid w:val="00EF21CB"/>
    <w:rsid w:val="00EF3205"/>
    <w:rsid w:val="00EF3319"/>
    <w:rsid w:val="00EF3674"/>
    <w:rsid w:val="00EF3D9C"/>
    <w:rsid w:val="00EF3F22"/>
    <w:rsid w:val="00EF4541"/>
    <w:rsid w:val="00EF49DC"/>
    <w:rsid w:val="00EF691F"/>
    <w:rsid w:val="00EF73C8"/>
    <w:rsid w:val="00EF7422"/>
    <w:rsid w:val="00F005FF"/>
    <w:rsid w:val="00F01AEE"/>
    <w:rsid w:val="00F05F15"/>
    <w:rsid w:val="00F068ED"/>
    <w:rsid w:val="00F0698D"/>
    <w:rsid w:val="00F06B12"/>
    <w:rsid w:val="00F07AB3"/>
    <w:rsid w:val="00F101FF"/>
    <w:rsid w:val="00F10B22"/>
    <w:rsid w:val="00F11686"/>
    <w:rsid w:val="00F12375"/>
    <w:rsid w:val="00F130F2"/>
    <w:rsid w:val="00F13384"/>
    <w:rsid w:val="00F135A9"/>
    <w:rsid w:val="00F137D1"/>
    <w:rsid w:val="00F141F7"/>
    <w:rsid w:val="00F15379"/>
    <w:rsid w:val="00F161AE"/>
    <w:rsid w:val="00F16D07"/>
    <w:rsid w:val="00F203F0"/>
    <w:rsid w:val="00F211E7"/>
    <w:rsid w:val="00F213D2"/>
    <w:rsid w:val="00F2144A"/>
    <w:rsid w:val="00F216E6"/>
    <w:rsid w:val="00F217DE"/>
    <w:rsid w:val="00F21A25"/>
    <w:rsid w:val="00F21E29"/>
    <w:rsid w:val="00F22407"/>
    <w:rsid w:val="00F22480"/>
    <w:rsid w:val="00F226AC"/>
    <w:rsid w:val="00F22A9F"/>
    <w:rsid w:val="00F22B0F"/>
    <w:rsid w:val="00F23803"/>
    <w:rsid w:val="00F24943"/>
    <w:rsid w:val="00F24C96"/>
    <w:rsid w:val="00F255D5"/>
    <w:rsid w:val="00F25ECE"/>
    <w:rsid w:val="00F27CDB"/>
    <w:rsid w:val="00F30284"/>
    <w:rsid w:val="00F3044D"/>
    <w:rsid w:val="00F3052B"/>
    <w:rsid w:val="00F308A3"/>
    <w:rsid w:val="00F3094C"/>
    <w:rsid w:val="00F30E10"/>
    <w:rsid w:val="00F316F4"/>
    <w:rsid w:val="00F31898"/>
    <w:rsid w:val="00F31C99"/>
    <w:rsid w:val="00F3232A"/>
    <w:rsid w:val="00F336F9"/>
    <w:rsid w:val="00F33A8D"/>
    <w:rsid w:val="00F33F3F"/>
    <w:rsid w:val="00F34877"/>
    <w:rsid w:val="00F3562B"/>
    <w:rsid w:val="00F37194"/>
    <w:rsid w:val="00F37374"/>
    <w:rsid w:val="00F37949"/>
    <w:rsid w:val="00F37BF7"/>
    <w:rsid w:val="00F40146"/>
    <w:rsid w:val="00F41196"/>
    <w:rsid w:val="00F41C1E"/>
    <w:rsid w:val="00F41DF6"/>
    <w:rsid w:val="00F421EB"/>
    <w:rsid w:val="00F44AA2"/>
    <w:rsid w:val="00F44AE4"/>
    <w:rsid w:val="00F44EF6"/>
    <w:rsid w:val="00F45713"/>
    <w:rsid w:val="00F4581D"/>
    <w:rsid w:val="00F4608C"/>
    <w:rsid w:val="00F46262"/>
    <w:rsid w:val="00F46607"/>
    <w:rsid w:val="00F46B86"/>
    <w:rsid w:val="00F46C53"/>
    <w:rsid w:val="00F501D6"/>
    <w:rsid w:val="00F5023F"/>
    <w:rsid w:val="00F503A3"/>
    <w:rsid w:val="00F504E3"/>
    <w:rsid w:val="00F5155B"/>
    <w:rsid w:val="00F51943"/>
    <w:rsid w:val="00F51AC5"/>
    <w:rsid w:val="00F52EB0"/>
    <w:rsid w:val="00F534A4"/>
    <w:rsid w:val="00F536F7"/>
    <w:rsid w:val="00F537C9"/>
    <w:rsid w:val="00F53910"/>
    <w:rsid w:val="00F539AC"/>
    <w:rsid w:val="00F53B2A"/>
    <w:rsid w:val="00F542B9"/>
    <w:rsid w:val="00F55445"/>
    <w:rsid w:val="00F55E32"/>
    <w:rsid w:val="00F56935"/>
    <w:rsid w:val="00F574F7"/>
    <w:rsid w:val="00F60207"/>
    <w:rsid w:val="00F604D6"/>
    <w:rsid w:val="00F60541"/>
    <w:rsid w:val="00F6056C"/>
    <w:rsid w:val="00F609CB"/>
    <w:rsid w:val="00F609DD"/>
    <w:rsid w:val="00F616BA"/>
    <w:rsid w:val="00F61A35"/>
    <w:rsid w:val="00F61C23"/>
    <w:rsid w:val="00F6265D"/>
    <w:rsid w:val="00F63912"/>
    <w:rsid w:val="00F64FB2"/>
    <w:rsid w:val="00F6596F"/>
    <w:rsid w:val="00F66719"/>
    <w:rsid w:val="00F66975"/>
    <w:rsid w:val="00F66F8D"/>
    <w:rsid w:val="00F670C2"/>
    <w:rsid w:val="00F672C4"/>
    <w:rsid w:val="00F70A6A"/>
    <w:rsid w:val="00F70AA4"/>
    <w:rsid w:val="00F70E92"/>
    <w:rsid w:val="00F71A64"/>
    <w:rsid w:val="00F729B4"/>
    <w:rsid w:val="00F72C56"/>
    <w:rsid w:val="00F7335F"/>
    <w:rsid w:val="00F746DA"/>
    <w:rsid w:val="00F74984"/>
    <w:rsid w:val="00F74C65"/>
    <w:rsid w:val="00F755A8"/>
    <w:rsid w:val="00F75A90"/>
    <w:rsid w:val="00F75D7D"/>
    <w:rsid w:val="00F764E1"/>
    <w:rsid w:val="00F76503"/>
    <w:rsid w:val="00F7665F"/>
    <w:rsid w:val="00F771EA"/>
    <w:rsid w:val="00F7751A"/>
    <w:rsid w:val="00F77DB0"/>
    <w:rsid w:val="00F80164"/>
    <w:rsid w:val="00F80BC8"/>
    <w:rsid w:val="00F80F65"/>
    <w:rsid w:val="00F8105C"/>
    <w:rsid w:val="00F81F15"/>
    <w:rsid w:val="00F82195"/>
    <w:rsid w:val="00F82A7A"/>
    <w:rsid w:val="00F82DC9"/>
    <w:rsid w:val="00F8316E"/>
    <w:rsid w:val="00F83426"/>
    <w:rsid w:val="00F839BC"/>
    <w:rsid w:val="00F83BD4"/>
    <w:rsid w:val="00F83CA0"/>
    <w:rsid w:val="00F83DFB"/>
    <w:rsid w:val="00F83F69"/>
    <w:rsid w:val="00F84415"/>
    <w:rsid w:val="00F844B2"/>
    <w:rsid w:val="00F85095"/>
    <w:rsid w:val="00F8555D"/>
    <w:rsid w:val="00F85B21"/>
    <w:rsid w:val="00F85CB2"/>
    <w:rsid w:val="00F8696E"/>
    <w:rsid w:val="00F86A7C"/>
    <w:rsid w:val="00F86ACF"/>
    <w:rsid w:val="00F86D25"/>
    <w:rsid w:val="00F871CD"/>
    <w:rsid w:val="00F9092B"/>
    <w:rsid w:val="00F913ED"/>
    <w:rsid w:val="00F91CC1"/>
    <w:rsid w:val="00F91D49"/>
    <w:rsid w:val="00F92659"/>
    <w:rsid w:val="00F92714"/>
    <w:rsid w:val="00F9278A"/>
    <w:rsid w:val="00F93325"/>
    <w:rsid w:val="00F9380B"/>
    <w:rsid w:val="00F93A03"/>
    <w:rsid w:val="00F93D01"/>
    <w:rsid w:val="00F93D2F"/>
    <w:rsid w:val="00F93EC6"/>
    <w:rsid w:val="00F94368"/>
    <w:rsid w:val="00F9454C"/>
    <w:rsid w:val="00F94B0E"/>
    <w:rsid w:val="00F94D72"/>
    <w:rsid w:val="00F958E5"/>
    <w:rsid w:val="00F9658F"/>
    <w:rsid w:val="00F97074"/>
    <w:rsid w:val="00F97336"/>
    <w:rsid w:val="00F9736B"/>
    <w:rsid w:val="00F9739E"/>
    <w:rsid w:val="00FA0281"/>
    <w:rsid w:val="00FA063C"/>
    <w:rsid w:val="00FA0E2A"/>
    <w:rsid w:val="00FA0EA2"/>
    <w:rsid w:val="00FA1194"/>
    <w:rsid w:val="00FA14F6"/>
    <w:rsid w:val="00FA1A03"/>
    <w:rsid w:val="00FA1F05"/>
    <w:rsid w:val="00FA2B79"/>
    <w:rsid w:val="00FA3028"/>
    <w:rsid w:val="00FA3A60"/>
    <w:rsid w:val="00FA3B98"/>
    <w:rsid w:val="00FA4018"/>
    <w:rsid w:val="00FA483B"/>
    <w:rsid w:val="00FA5319"/>
    <w:rsid w:val="00FA570D"/>
    <w:rsid w:val="00FA5E2E"/>
    <w:rsid w:val="00FA6040"/>
    <w:rsid w:val="00FA720D"/>
    <w:rsid w:val="00FA7F91"/>
    <w:rsid w:val="00FB0390"/>
    <w:rsid w:val="00FB0673"/>
    <w:rsid w:val="00FB17EE"/>
    <w:rsid w:val="00FB1AD1"/>
    <w:rsid w:val="00FB213E"/>
    <w:rsid w:val="00FB21F7"/>
    <w:rsid w:val="00FB25E5"/>
    <w:rsid w:val="00FB2A0A"/>
    <w:rsid w:val="00FB2F3A"/>
    <w:rsid w:val="00FB30EB"/>
    <w:rsid w:val="00FB32C6"/>
    <w:rsid w:val="00FB3750"/>
    <w:rsid w:val="00FB3BB2"/>
    <w:rsid w:val="00FB4229"/>
    <w:rsid w:val="00FB476B"/>
    <w:rsid w:val="00FB4A5A"/>
    <w:rsid w:val="00FB4AD8"/>
    <w:rsid w:val="00FB4BE5"/>
    <w:rsid w:val="00FB4E6C"/>
    <w:rsid w:val="00FB4EEF"/>
    <w:rsid w:val="00FB53B0"/>
    <w:rsid w:val="00FB6D89"/>
    <w:rsid w:val="00FB7D4E"/>
    <w:rsid w:val="00FC1380"/>
    <w:rsid w:val="00FC2730"/>
    <w:rsid w:val="00FC2BC5"/>
    <w:rsid w:val="00FC2E21"/>
    <w:rsid w:val="00FC2E62"/>
    <w:rsid w:val="00FC2F75"/>
    <w:rsid w:val="00FC371B"/>
    <w:rsid w:val="00FC3B54"/>
    <w:rsid w:val="00FC456F"/>
    <w:rsid w:val="00FC49DB"/>
    <w:rsid w:val="00FC4BA5"/>
    <w:rsid w:val="00FC5E23"/>
    <w:rsid w:val="00FC692D"/>
    <w:rsid w:val="00FC6A1B"/>
    <w:rsid w:val="00FC6DDE"/>
    <w:rsid w:val="00FC771F"/>
    <w:rsid w:val="00FC79AD"/>
    <w:rsid w:val="00FC7BB5"/>
    <w:rsid w:val="00FD01B2"/>
    <w:rsid w:val="00FD04C3"/>
    <w:rsid w:val="00FD1218"/>
    <w:rsid w:val="00FD1479"/>
    <w:rsid w:val="00FD159B"/>
    <w:rsid w:val="00FD15AA"/>
    <w:rsid w:val="00FD2163"/>
    <w:rsid w:val="00FD2FA2"/>
    <w:rsid w:val="00FD350D"/>
    <w:rsid w:val="00FD363C"/>
    <w:rsid w:val="00FD37B8"/>
    <w:rsid w:val="00FD38BC"/>
    <w:rsid w:val="00FD399E"/>
    <w:rsid w:val="00FD3FB3"/>
    <w:rsid w:val="00FD5076"/>
    <w:rsid w:val="00FD5288"/>
    <w:rsid w:val="00FD5AD6"/>
    <w:rsid w:val="00FD6265"/>
    <w:rsid w:val="00FD631F"/>
    <w:rsid w:val="00FD67DC"/>
    <w:rsid w:val="00FD680D"/>
    <w:rsid w:val="00FD6C6D"/>
    <w:rsid w:val="00FD7118"/>
    <w:rsid w:val="00FD746C"/>
    <w:rsid w:val="00FD7D5F"/>
    <w:rsid w:val="00FE01E7"/>
    <w:rsid w:val="00FE1063"/>
    <w:rsid w:val="00FE1D3B"/>
    <w:rsid w:val="00FE234A"/>
    <w:rsid w:val="00FE3003"/>
    <w:rsid w:val="00FE352A"/>
    <w:rsid w:val="00FE3818"/>
    <w:rsid w:val="00FE38E2"/>
    <w:rsid w:val="00FE3CAD"/>
    <w:rsid w:val="00FE4470"/>
    <w:rsid w:val="00FE4742"/>
    <w:rsid w:val="00FE5DF5"/>
    <w:rsid w:val="00FE61D9"/>
    <w:rsid w:val="00FE636C"/>
    <w:rsid w:val="00FE6B56"/>
    <w:rsid w:val="00FE734A"/>
    <w:rsid w:val="00FE75FC"/>
    <w:rsid w:val="00FE7B20"/>
    <w:rsid w:val="00FE7BA8"/>
    <w:rsid w:val="00FF0570"/>
    <w:rsid w:val="00FF0FC3"/>
    <w:rsid w:val="00FF1011"/>
    <w:rsid w:val="00FF1200"/>
    <w:rsid w:val="00FF1305"/>
    <w:rsid w:val="00FF17C0"/>
    <w:rsid w:val="00FF187B"/>
    <w:rsid w:val="00FF193A"/>
    <w:rsid w:val="00FF2341"/>
    <w:rsid w:val="00FF26D2"/>
    <w:rsid w:val="00FF2BB9"/>
    <w:rsid w:val="00FF3179"/>
    <w:rsid w:val="00FF3495"/>
    <w:rsid w:val="00FF3713"/>
    <w:rsid w:val="00FF44A9"/>
    <w:rsid w:val="00FF53CC"/>
    <w:rsid w:val="00FF5D5C"/>
    <w:rsid w:val="00FF66FF"/>
    <w:rsid w:val="00FF68D9"/>
    <w:rsid w:val="00FF7062"/>
    <w:rsid w:val="00FF761A"/>
    <w:rsid w:val="00FF77E8"/>
    <w:rsid w:val="5B3700BA"/>
    <w:rsid w:val="67375208"/>
    <w:rsid w:val="689024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B8D84"/>
  <w15:docId w15:val="{A83F3776-F84D-4249-8AAB-F5CDC7190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28E7"/>
    <w:pPr>
      <w:spacing w:before="200"/>
      <w:jc w:val="both"/>
    </w:pPr>
    <w:rPr>
      <w:sz w:val="24"/>
      <w:szCs w:val="24"/>
    </w:rPr>
  </w:style>
  <w:style w:type="paragraph" w:styleId="Heading1">
    <w:name w:val="heading 1"/>
    <w:aliases w:val="c"/>
    <w:basedOn w:val="Normal"/>
    <w:next w:val="Normal"/>
    <w:link w:val="Heading1Char"/>
    <w:qFormat/>
    <w:rsid w:val="00D328E7"/>
    <w:pPr>
      <w:keepNext/>
      <w:spacing w:before="240"/>
      <w:outlineLvl w:val="0"/>
    </w:pPr>
    <w:rPr>
      <w:rFonts w:ascii="Arial" w:hAnsi="Arial" w:cs="Arial"/>
      <w:b/>
      <w:bCs/>
      <w:kern w:val="32"/>
      <w:sz w:val="32"/>
      <w:szCs w:val="32"/>
    </w:rPr>
  </w:style>
  <w:style w:type="paragraph" w:styleId="Heading2">
    <w:name w:val="heading 2"/>
    <w:aliases w:val="p"/>
    <w:basedOn w:val="Normal"/>
    <w:next w:val="Normal"/>
    <w:link w:val="Heading2Char"/>
    <w:qFormat/>
    <w:rsid w:val="00D328E7"/>
    <w:pPr>
      <w:keepNext/>
      <w:spacing w:before="240"/>
      <w:outlineLvl w:val="1"/>
    </w:pPr>
    <w:rPr>
      <w:rFonts w:ascii="Arial" w:hAnsi="Arial" w:cs="Arial"/>
      <w:b/>
      <w:bCs/>
      <w:i/>
      <w:iCs/>
      <w:sz w:val="28"/>
      <w:szCs w:val="28"/>
    </w:rPr>
  </w:style>
  <w:style w:type="paragraph" w:styleId="Heading3">
    <w:name w:val="heading 3"/>
    <w:aliases w:val="h3"/>
    <w:basedOn w:val="Normal"/>
    <w:next w:val="Normal"/>
    <w:link w:val="Heading3Char"/>
    <w:qFormat/>
    <w:rsid w:val="00D328E7"/>
    <w:pPr>
      <w:keepNext/>
      <w:spacing w:before="240"/>
      <w:outlineLvl w:val="2"/>
    </w:pPr>
    <w:rPr>
      <w:rFonts w:ascii="Arial" w:hAnsi="Arial" w:cs="Arial"/>
      <w:b/>
      <w:bCs/>
      <w:sz w:val="26"/>
      <w:szCs w:val="26"/>
    </w:rPr>
  </w:style>
  <w:style w:type="paragraph" w:styleId="Heading4">
    <w:name w:val="heading 4"/>
    <w:aliases w:val="h4"/>
    <w:basedOn w:val="Normal"/>
    <w:next w:val="Normal"/>
    <w:link w:val="Heading4Char"/>
    <w:qFormat/>
    <w:rsid w:val="00D328E7"/>
    <w:pPr>
      <w:keepNext/>
      <w:spacing w:before="240"/>
      <w:outlineLvl w:val="3"/>
    </w:pPr>
    <w:rPr>
      <w:b/>
      <w:bCs/>
      <w:sz w:val="28"/>
      <w:szCs w:val="28"/>
    </w:rPr>
  </w:style>
  <w:style w:type="paragraph" w:styleId="Heading5">
    <w:name w:val="heading 5"/>
    <w:aliases w:val="sh,s"/>
    <w:basedOn w:val="Normal"/>
    <w:next w:val="Normal"/>
    <w:link w:val="Heading5Char"/>
    <w:qFormat/>
    <w:rsid w:val="00D22EA0"/>
    <w:pPr>
      <w:numPr>
        <w:ilvl w:val="4"/>
        <w:numId w:val="18"/>
      </w:numPr>
      <w:ind w:left="1008" w:hanging="432"/>
      <w:outlineLvl w:val="4"/>
    </w:pPr>
  </w:style>
  <w:style w:type="paragraph" w:styleId="Heading6">
    <w:name w:val="heading 6"/>
    <w:basedOn w:val="Normal"/>
    <w:next w:val="Normal"/>
    <w:link w:val="Heading6Char"/>
    <w:qFormat/>
    <w:rsid w:val="00D22EA0"/>
    <w:pPr>
      <w:numPr>
        <w:ilvl w:val="5"/>
        <w:numId w:val="18"/>
      </w:numPr>
      <w:ind w:left="1152" w:hanging="432"/>
      <w:outlineLvl w:val="5"/>
    </w:pPr>
  </w:style>
  <w:style w:type="paragraph" w:styleId="Heading7">
    <w:name w:val="heading 7"/>
    <w:basedOn w:val="Normal"/>
    <w:next w:val="Normal"/>
    <w:link w:val="Heading7Char"/>
    <w:qFormat/>
    <w:rsid w:val="00D22EA0"/>
    <w:pPr>
      <w:numPr>
        <w:ilvl w:val="6"/>
        <w:numId w:val="18"/>
      </w:numPr>
      <w:ind w:left="1296" w:hanging="288"/>
      <w:outlineLvl w:val="6"/>
    </w:pPr>
  </w:style>
  <w:style w:type="paragraph" w:styleId="Heading8">
    <w:name w:val="heading 8"/>
    <w:basedOn w:val="Normal"/>
    <w:next w:val="Normal"/>
    <w:link w:val="Heading8Char"/>
    <w:qFormat/>
    <w:rsid w:val="00D22EA0"/>
    <w:pPr>
      <w:numPr>
        <w:ilvl w:val="7"/>
        <w:numId w:val="18"/>
      </w:numPr>
      <w:ind w:left="1440" w:hanging="432"/>
      <w:outlineLvl w:val="7"/>
    </w:pPr>
  </w:style>
  <w:style w:type="paragraph" w:styleId="Heading9">
    <w:name w:val="heading 9"/>
    <w:basedOn w:val="Normal"/>
    <w:next w:val="Normal"/>
    <w:link w:val="Heading9Char"/>
    <w:qFormat/>
    <w:rsid w:val="00D22EA0"/>
    <w:pPr>
      <w:numPr>
        <w:ilvl w:val="8"/>
        <w:numId w:val="18"/>
      </w:numPr>
      <w:ind w:left="1584" w:hanging="144"/>
      <w:outlineLvl w:val="8"/>
    </w:pPr>
  </w:style>
  <w:style w:type="character" w:default="1" w:styleId="DefaultParagraphFont">
    <w:name w:val="Default Paragraph Font"/>
    <w:uiPriority w:val="1"/>
    <w:semiHidden/>
    <w:unhideWhenUsed/>
    <w:rsid w:val="00D328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8E7"/>
  </w:style>
  <w:style w:type="paragraph" w:styleId="TOC1">
    <w:name w:val="toc 1"/>
    <w:basedOn w:val="Normal"/>
    <w:next w:val="Normal"/>
    <w:autoRedefine/>
    <w:uiPriority w:val="39"/>
    <w:rsid w:val="00D328E7"/>
    <w:pPr>
      <w:keepNext/>
      <w:tabs>
        <w:tab w:val="left" w:pos="851"/>
        <w:tab w:val="right" w:leader="dot" w:pos="9072"/>
      </w:tabs>
      <w:jc w:val="left"/>
    </w:pPr>
    <w:rPr>
      <w:rFonts w:cs="Arial"/>
      <w:b/>
      <w:bCs/>
    </w:rPr>
  </w:style>
  <w:style w:type="paragraph" w:customStyle="1" w:styleId="Partheading">
    <w:name w:val="Part heading"/>
    <w:basedOn w:val="Normal"/>
    <w:next w:val="Normal"/>
    <w:rsid w:val="00D328E7"/>
    <w:pPr>
      <w:keepNext/>
      <w:numPr>
        <w:numId w:val="7"/>
      </w:numPr>
      <w:spacing w:before="480"/>
      <w:jc w:val="left"/>
      <w:outlineLvl w:val="0"/>
    </w:pPr>
    <w:rPr>
      <w:b/>
      <w:sz w:val="32"/>
    </w:rPr>
  </w:style>
  <w:style w:type="paragraph" w:customStyle="1" w:styleId="Level1">
    <w:name w:val="Level 1"/>
    <w:next w:val="Normal"/>
    <w:link w:val="Level1Char"/>
    <w:rsid w:val="00D328E7"/>
    <w:pPr>
      <w:keepNext/>
      <w:numPr>
        <w:numId w:val="1"/>
      </w:numPr>
      <w:spacing w:before="480" w:after="60"/>
      <w:outlineLvl w:val="1"/>
    </w:pPr>
    <w:rPr>
      <w:rFonts w:cs="Arial"/>
      <w:b/>
      <w:bCs/>
      <w:kern w:val="32"/>
      <w:sz w:val="28"/>
      <w:szCs w:val="32"/>
    </w:rPr>
  </w:style>
  <w:style w:type="paragraph" w:customStyle="1" w:styleId="Level2">
    <w:name w:val="Level 2"/>
    <w:next w:val="Normal"/>
    <w:link w:val="Level2Char"/>
    <w:rsid w:val="00D328E7"/>
    <w:pPr>
      <w:numPr>
        <w:ilvl w:val="1"/>
        <w:numId w:val="1"/>
      </w:numPr>
      <w:spacing w:before="200" w:after="60"/>
      <w:jc w:val="both"/>
      <w:outlineLvl w:val="2"/>
    </w:pPr>
    <w:rPr>
      <w:bCs/>
      <w:iCs/>
      <w:sz w:val="24"/>
      <w:szCs w:val="28"/>
    </w:rPr>
  </w:style>
  <w:style w:type="paragraph" w:customStyle="1" w:styleId="Level3">
    <w:name w:val="Level 3"/>
    <w:basedOn w:val="Normal"/>
    <w:next w:val="Normal"/>
    <w:link w:val="Level3Char"/>
    <w:rsid w:val="00D328E7"/>
    <w:pPr>
      <w:numPr>
        <w:ilvl w:val="2"/>
        <w:numId w:val="1"/>
      </w:numPr>
    </w:pPr>
  </w:style>
  <w:style w:type="paragraph" w:customStyle="1" w:styleId="Block1">
    <w:name w:val="Block 1"/>
    <w:basedOn w:val="Normal"/>
    <w:next w:val="Normal"/>
    <w:link w:val="Block1Char"/>
    <w:rsid w:val="00D328E7"/>
    <w:pPr>
      <w:ind w:left="851"/>
    </w:pPr>
  </w:style>
  <w:style w:type="paragraph" w:customStyle="1" w:styleId="Block2">
    <w:name w:val="Block 2"/>
    <w:basedOn w:val="Normal"/>
    <w:next w:val="Normal"/>
    <w:link w:val="Block2Char"/>
    <w:rsid w:val="00D328E7"/>
    <w:pPr>
      <w:ind w:left="1418"/>
    </w:pPr>
  </w:style>
  <w:style w:type="paragraph" w:customStyle="1" w:styleId="Bullet1">
    <w:name w:val="Bullet 1"/>
    <w:basedOn w:val="Normal"/>
    <w:next w:val="Normal"/>
    <w:rsid w:val="00D328E7"/>
    <w:pPr>
      <w:numPr>
        <w:numId w:val="2"/>
      </w:numPr>
      <w:tabs>
        <w:tab w:val="clear" w:pos="170"/>
      </w:tabs>
    </w:pPr>
  </w:style>
  <w:style w:type="paragraph" w:customStyle="1" w:styleId="Bullet2">
    <w:name w:val="Bullet 2"/>
    <w:basedOn w:val="Normal"/>
    <w:next w:val="Normal"/>
    <w:rsid w:val="00D328E7"/>
    <w:pPr>
      <w:numPr>
        <w:numId w:val="3"/>
      </w:numPr>
      <w:tabs>
        <w:tab w:val="clear" w:pos="170"/>
      </w:tabs>
    </w:pPr>
  </w:style>
  <w:style w:type="paragraph" w:customStyle="1" w:styleId="Level4">
    <w:name w:val="Level 4"/>
    <w:basedOn w:val="Normal"/>
    <w:next w:val="Normal"/>
    <w:link w:val="Level4Char"/>
    <w:rsid w:val="00D328E7"/>
    <w:pPr>
      <w:numPr>
        <w:ilvl w:val="3"/>
        <w:numId w:val="1"/>
      </w:numPr>
      <w:outlineLvl w:val="3"/>
    </w:pPr>
    <w:rPr>
      <w:bCs/>
      <w:szCs w:val="28"/>
    </w:rPr>
  </w:style>
  <w:style w:type="paragraph" w:styleId="TOC2">
    <w:name w:val="toc 2"/>
    <w:basedOn w:val="Normal"/>
    <w:next w:val="Normal"/>
    <w:autoRedefine/>
    <w:uiPriority w:val="39"/>
    <w:rsid w:val="00D328E7"/>
    <w:pPr>
      <w:tabs>
        <w:tab w:val="left" w:pos="851"/>
        <w:tab w:val="right" w:leader="dot" w:pos="9072"/>
      </w:tabs>
      <w:spacing w:before="120"/>
      <w:jc w:val="left"/>
    </w:pPr>
  </w:style>
  <w:style w:type="character" w:styleId="Hyperlink">
    <w:name w:val="Hyperlink"/>
    <w:basedOn w:val="DefaultParagraphFont"/>
    <w:uiPriority w:val="99"/>
    <w:rsid w:val="00D328E7"/>
    <w:rPr>
      <w:color w:val="0000FF"/>
      <w:u w:val="single"/>
    </w:rPr>
  </w:style>
  <w:style w:type="character" w:customStyle="1" w:styleId="Heading3Char1">
    <w:name w:val="Heading 3 Char1"/>
    <w:aliases w:val="h3 Char"/>
    <w:basedOn w:val="DefaultParagraphFont"/>
    <w:rsid w:val="004E2B03"/>
    <w:rPr>
      <w:rFonts w:ascii="Arial" w:hAnsi="Arial" w:cs="Arial"/>
      <w:b/>
      <w:bCs/>
      <w:sz w:val="26"/>
      <w:szCs w:val="26"/>
      <w:lang w:val="en-AU" w:eastAsia="en-AU" w:bidi="ar-SA"/>
    </w:rPr>
  </w:style>
  <w:style w:type="paragraph" w:customStyle="1" w:styleId="Subdocument">
    <w:name w:val="Sub document"/>
    <w:basedOn w:val="Level1"/>
    <w:next w:val="Normal"/>
    <w:rsid w:val="00D328E7"/>
    <w:pPr>
      <w:numPr>
        <w:numId w:val="5"/>
      </w:numPr>
    </w:pPr>
  </w:style>
  <w:style w:type="character" w:customStyle="1" w:styleId="Heading2Char1">
    <w:name w:val="Heading 2 Char1"/>
    <w:aliases w:val="p Char"/>
    <w:basedOn w:val="DefaultParagraphFont"/>
    <w:rsid w:val="004E2B03"/>
    <w:rPr>
      <w:rFonts w:ascii="Arial" w:hAnsi="Arial" w:cs="Arial"/>
      <w:b/>
      <w:bCs/>
      <w:i/>
      <w:iCs/>
      <w:sz w:val="28"/>
      <w:szCs w:val="28"/>
      <w:lang w:val="en-AU" w:eastAsia="en-AU" w:bidi="ar-SA"/>
    </w:rPr>
  </w:style>
  <w:style w:type="character" w:customStyle="1" w:styleId="Level2Char">
    <w:name w:val="Level 2 Char"/>
    <w:basedOn w:val="Heading2Char"/>
    <w:link w:val="Level2"/>
    <w:rsid w:val="00D328E7"/>
    <w:rPr>
      <w:rFonts w:ascii="Arial" w:hAnsi="Arial" w:cs="Arial"/>
      <w:b w:val="0"/>
      <w:bCs/>
      <w:i w:val="0"/>
      <w:iCs/>
      <w:sz w:val="24"/>
      <w:szCs w:val="28"/>
    </w:rPr>
  </w:style>
  <w:style w:type="paragraph" w:customStyle="1" w:styleId="BulletLevel2">
    <w:name w:val="Bullet Level 2"/>
    <w:basedOn w:val="Normal"/>
    <w:next w:val="Normal"/>
    <w:rsid w:val="00D328E7"/>
    <w:pPr>
      <w:numPr>
        <w:numId w:val="4"/>
      </w:numPr>
    </w:pPr>
    <w:rPr>
      <w:sz w:val="22"/>
      <w:szCs w:val="20"/>
      <w:lang w:val="en-GB" w:eastAsia="en-US"/>
    </w:rPr>
  </w:style>
  <w:style w:type="table" w:styleId="TableGrid">
    <w:name w:val="Table Grid"/>
    <w:basedOn w:val="TableNormal"/>
    <w:rsid w:val="00D328E7"/>
    <w:pPr>
      <w:spacing w:before="120" w:after="60"/>
    </w:pPr>
    <w:rPr>
      <w:sz w:val="24"/>
      <w:lang w:val="en-US" w:eastAsia="en-US"/>
    </w:rPr>
    <w:tblPr>
      <w:tblCellMar>
        <w:left w:w="0" w:type="dxa"/>
        <w:right w:w="170" w:type="dxa"/>
      </w:tblCellMar>
    </w:tblPr>
  </w:style>
  <w:style w:type="paragraph" w:customStyle="1" w:styleId="StyleLevel2Bold">
    <w:name w:val="Style Level 2 + Bold"/>
    <w:basedOn w:val="Level2"/>
    <w:link w:val="StyleLevel2BoldChar"/>
    <w:rsid w:val="00D328E7"/>
    <w:pPr>
      <w:keepNext/>
    </w:pPr>
    <w:rPr>
      <w:b/>
      <w:iCs w:val="0"/>
    </w:rPr>
  </w:style>
  <w:style w:type="paragraph" w:styleId="Header">
    <w:name w:val="header"/>
    <w:basedOn w:val="Normal"/>
    <w:link w:val="HeaderChar"/>
    <w:rsid w:val="00D328E7"/>
    <w:pPr>
      <w:tabs>
        <w:tab w:val="center" w:pos="4153"/>
        <w:tab w:val="right" w:pos="8306"/>
      </w:tabs>
    </w:pPr>
  </w:style>
  <w:style w:type="paragraph" w:styleId="Footer">
    <w:name w:val="footer"/>
    <w:basedOn w:val="Normal"/>
    <w:link w:val="FooterChar"/>
    <w:rsid w:val="00D328E7"/>
    <w:pPr>
      <w:tabs>
        <w:tab w:val="center" w:pos="4153"/>
        <w:tab w:val="right" w:pos="8306"/>
      </w:tabs>
    </w:pPr>
  </w:style>
  <w:style w:type="character" w:styleId="PageNumber">
    <w:name w:val="page number"/>
    <w:basedOn w:val="DefaultParagraphFont"/>
    <w:rsid w:val="00D328E7"/>
  </w:style>
  <w:style w:type="character" w:customStyle="1" w:styleId="Level1Char">
    <w:name w:val="Level 1 Char"/>
    <w:basedOn w:val="DefaultParagraphFont"/>
    <w:link w:val="Level1"/>
    <w:locked/>
    <w:rsid w:val="00D328E7"/>
    <w:rPr>
      <w:rFonts w:cs="Arial"/>
      <w:b/>
      <w:bCs/>
      <w:kern w:val="32"/>
      <w:sz w:val="28"/>
      <w:szCs w:val="32"/>
    </w:rPr>
  </w:style>
  <w:style w:type="character" w:customStyle="1" w:styleId="Level3Char">
    <w:name w:val="Level 3 Char"/>
    <w:basedOn w:val="DefaultParagraphFont"/>
    <w:link w:val="Level3"/>
    <w:rsid w:val="00D328E7"/>
    <w:rPr>
      <w:sz w:val="24"/>
      <w:szCs w:val="24"/>
    </w:rPr>
  </w:style>
  <w:style w:type="paragraph" w:customStyle="1" w:styleId="SubLevel1">
    <w:name w:val="Sub Level 1"/>
    <w:basedOn w:val="Normal"/>
    <w:next w:val="Normal"/>
    <w:link w:val="SubLevel1Char"/>
    <w:rsid w:val="00D328E7"/>
    <w:pPr>
      <w:numPr>
        <w:ilvl w:val="1"/>
        <w:numId w:val="5"/>
      </w:numPr>
    </w:pPr>
  </w:style>
  <w:style w:type="paragraph" w:customStyle="1" w:styleId="SubLevel2">
    <w:name w:val="Sub Level 2"/>
    <w:basedOn w:val="Normal"/>
    <w:next w:val="Normal"/>
    <w:link w:val="SubLevel2Char"/>
    <w:rsid w:val="00D328E7"/>
    <w:pPr>
      <w:numPr>
        <w:ilvl w:val="2"/>
        <w:numId w:val="5"/>
      </w:numPr>
    </w:pPr>
  </w:style>
  <w:style w:type="paragraph" w:customStyle="1" w:styleId="SubLevel1Bold">
    <w:name w:val="Sub Level 1 Bold"/>
    <w:basedOn w:val="SubLevel1"/>
    <w:next w:val="Normal"/>
    <w:link w:val="SubLevel1BoldChar"/>
    <w:rsid w:val="00D328E7"/>
    <w:pPr>
      <w:keepNext/>
      <w:jc w:val="left"/>
    </w:pPr>
    <w:rPr>
      <w:b/>
      <w:sz w:val="28"/>
    </w:rPr>
  </w:style>
  <w:style w:type="paragraph" w:customStyle="1" w:styleId="SubLevel2Bold">
    <w:name w:val="Sub Level 2 Bold"/>
    <w:basedOn w:val="SubLevel2"/>
    <w:next w:val="Normal"/>
    <w:link w:val="SubLevel2BoldChar"/>
    <w:rsid w:val="00D328E7"/>
    <w:pPr>
      <w:keepNext/>
      <w:jc w:val="left"/>
    </w:pPr>
    <w:rPr>
      <w:b/>
    </w:rPr>
  </w:style>
  <w:style w:type="paragraph" w:customStyle="1" w:styleId="Level2Bold">
    <w:name w:val="Level 2 Bold"/>
    <w:basedOn w:val="Level2"/>
    <w:next w:val="Normal"/>
    <w:link w:val="Level2BoldChar"/>
    <w:rsid w:val="00D328E7"/>
    <w:pPr>
      <w:keepNext/>
      <w:jc w:val="left"/>
    </w:pPr>
    <w:rPr>
      <w:b/>
    </w:rPr>
  </w:style>
  <w:style w:type="paragraph" w:customStyle="1" w:styleId="Level3Bold">
    <w:name w:val="Level 3 Bold"/>
    <w:basedOn w:val="Level3"/>
    <w:next w:val="Normal"/>
    <w:rsid w:val="00D328E7"/>
    <w:pPr>
      <w:keepNext/>
      <w:jc w:val="left"/>
    </w:pPr>
    <w:rPr>
      <w:b/>
    </w:rPr>
  </w:style>
  <w:style w:type="paragraph" w:customStyle="1" w:styleId="Level4Bold">
    <w:name w:val="Level 4 Bold"/>
    <w:basedOn w:val="Level4"/>
    <w:next w:val="Normal"/>
    <w:rsid w:val="00D328E7"/>
    <w:pPr>
      <w:keepNext/>
      <w:jc w:val="left"/>
    </w:pPr>
    <w:rPr>
      <w:b/>
    </w:rPr>
  </w:style>
  <w:style w:type="paragraph" w:customStyle="1" w:styleId="Bullet3">
    <w:name w:val="Bullet 3"/>
    <w:basedOn w:val="Bullet2"/>
    <w:next w:val="Normal"/>
    <w:rsid w:val="00D328E7"/>
    <w:pPr>
      <w:numPr>
        <w:numId w:val="6"/>
      </w:numPr>
    </w:pPr>
  </w:style>
  <w:style w:type="paragraph" w:customStyle="1" w:styleId="Block3">
    <w:name w:val="Block 3"/>
    <w:basedOn w:val="Block2"/>
    <w:next w:val="Normal"/>
    <w:rsid w:val="00D328E7"/>
    <w:pPr>
      <w:ind w:left="1985"/>
    </w:pPr>
  </w:style>
  <w:style w:type="paragraph" w:styleId="DocumentMap">
    <w:name w:val="Document Map"/>
    <w:basedOn w:val="Normal"/>
    <w:link w:val="DocumentMapChar"/>
    <w:semiHidden/>
    <w:rsid w:val="00D328E7"/>
    <w:pPr>
      <w:shd w:val="clear" w:color="auto" w:fill="000080"/>
    </w:pPr>
    <w:rPr>
      <w:rFonts w:ascii="Tahoma" w:hAnsi="Tahoma" w:cs="Tahoma"/>
      <w:sz w:val="20"/>
      <w:szCs w:val="20"/>
    </w:rPr>
  </w:style>
  <w:style w:type="character" w:styleId="FollowedHyperlink">
    <w:name w:val="FollowedHyperlink"/>
    <w:basedOn w:val="DefaultParagraphFont"/>
    <w:rsid w:val="00D328E7"/>
    <w:rPr>
      <w:color w:val="800080"/>
      <w:u w:val="single"/>
    </w:rPr>
  </w:style>
  <w:style w:type="paragraph" w:customStyle="1" w:styleId="AMODTable">
    <w:name w:val="AMOD Table"/>
    <w:basedOn w:val="Normal"/>
    <w:rsid w:val="00D328E7"/>
    <w:pPr>
      <w:spacing w:before="120"/>
      <w:jc w:val="left"/>
    </w:pPr>
  </w:style>
  <w:style w:type="character" w:customStyle="1" w:styleId="Block1Char">
    <w:name w:val="Block 1 Char"/>
    <w:basedOn w:val="DefaultParagraphFont"/>
    <w:link w:val="Block1"/>
    <w:rsid w:val="00D328E7"/>
    <w:rPr>
      <w:sz w:val="24"/>
      <w:szCs w:val="24"/>
    </w:rPr>
  </w:style>
  <w:style w:type="paragraph" w:customStyle="1" w:styleId="Quote-1Block">
    <w:name w:val="Quote-1 Block"/>
    <w:basedOn w:val="Normal"/>
    <w:next w:val="Normal"/>
    <w:link w:val="Quote-1BlockChar"/>
    <w:rsid w:val="00D328E7"/>
    <w:pPr>
      <w:spacing w:before="0"/>
      <w:ind w:left="709"/>
    </w:pPr>
    <w:rPr>
      <w:szCs w:val="20"/>
      <w:lang w:val="en-GB" w:eastAsia="en-US"/>
    </w:rPr>
  </w:style>
  <w:style w:type="character" w:customStyle="1" w:styleId="Quote-1BlockChar">
    <w:name w:val="Quote-1 Block Char"/>
    <w:basedOn w:val="DefaultParagraphFont"/>
    <w:link w:val="Quote-1Block"/>
    <w:rsid w:val="00D328E7"/>
    <w:rPr>
      <w:sz w:val="24"/>
      <w:lang w:val="en-GB" w:eastAsia="en-US"/>
    </w:rPr>
  </w:style>
  <w:style w:type="paragraph" w:styleId="BalloonText">
    <w:name w:val="Balloon Text"/>
    <w:basedOn w:val="Normal"/>
    <w:link w:val="BalloonTextChar"/>
    <w:semiHidden/>
    <w:rsid w:val="00D328E7"/>
    <w:rPr>
      <w:rFonts w:ascii="Tahoma" w:hAnsi="Tahoma" w:cs="Tahoma"/>
      <w:sz w:val="16"/>
      <w:szCs w:val="16"/>
    </w:rPr>
  </w:style>
  <w:style w:type="paragraph" w:customStyle="1" w:styleId="SubLevel3">
    <w:name w:val="Sub Level 3"/>
    <w:basedOn w:val="Normal"/>
    <w:next w:val="Normal"/>
    <w:link w:val="SubLevel3Char"/>
    <w:rsid w:val="00D328E7"/>
    <w:pPr>
      <w:numPr>
        <w:ilvl w:val="3"/>
        <w:numId w:val="5"/>
      </w:numPr>
    </w:pPr>
  </w:style>
  <w:style w:type="paragraph" w:customStyle="1" w:styleId="SubLevel4">
    <w:name w:val="Sub Level 4"/>
    <w:basedOn w:val="Normal"/>
    <w:next w:val="Normal"/>
    <w:rsid w:val="00D328E7"/>
    <w:pPr>
      <w:numPr>
        <w:ilvl w:val="4"/>
        <w:numId w:val="5"/>
      </w:numPr>
    </w:pPr>
  </w:style>
  <w:style w:type="paragraph" w:customStyle="1" w:styleId="SubLevel3Bold">
    <w:name w:val="Sub Level 3 Bold"/>
    <w:basedOn w:val="SubLevel3"/>
    <w:next w:val="Normal"/>
    <w:rsid w:val="00D328E7"/>
    <w:pPr>
      <w:keepNext/>
      <w:jc w:val="left"/>
    </w:pPr>
    <w:rPr>
      <w:b/>
    </w:rPr>
  </w:style>
  <w:style w:type="paragraph" w:customStyle="1" w:styleId="SubLevel4Bold">
    <w:name w:val="Sub Level 4 Bold"/>
    <w:basedOn w:val="SubLevel4"/>
    <w:next w:val="Normal"/>
    <w:rsid w:val="00D328E7"/>
    <w:pPr>
      <w:keepNext/>
      <w:jc w:val="left"/>
    </w:pPr>
    <w:rPr>
      <w:b/>
    </w:rPr>
  </w:style>
  <w:style w:type="paragraph" w:customStyle="1" w:styleId="StyleLevel3Bold">
    <w:name w:val="Style Level 3 + Bold"/>
    <w:basedOn w:val="Level3"/>
    <w:link w:val="StyleLevel3BoldChar"/>
    <w:rsid w:val="00D328E7"/>
    <w:pPr>
      <w:keepNext/>
      <w:jc w:val="left"/>
    </w:pPr>
    <w:rPr>
      <w:b/>
      <w:bCs/>
    </w:rPr>
  </w:style>
  <w:style w:type="character" w:customStyle="1" w:styleId="StyleLevel3BoldChar">
    <w:name w:val="Style Level 3 + Bold Char"/>
    <w:basedOn w:val="Level3Char"/>
    <w:link w:val="StyleLevel3Bold"/>
    <w:rsid w:val="00D328E7"/>
    <w:rPr>
      <w:b/>
      <w:bCs/>
      <w:sz w:val="24"/>
      <w:szCs w:val="24"/>
    </w:rPr>
  </w:style>
  <w:style w:type="character" w:customStyle="1" w:styleId="Heading3Char">
    <w:name w:val="Heading 3 Char"/>
    <w:aliases w:val="h3 Char1"/>
    <w:basedOn w:val="DefaultParagraphFont"/>
    <w:link w:val="Heading3"/>
    <w:locked/>
    <w:rsid w:val="00D328E7"/>
    <w:rPr>
      <w:rFonts w:ascii="Arial" w:hAnsi="Arial" w:cs="Arial"/>
      <w:b/>
      <w:bCs/>
      <w:sz w:val="26"/>
      <w:szCs w:val="26"/>
    </w:rPr>
  </w:style>
  <w:style w:type="character" w:styleId="Strong">
    <w:name w:val="Strong"/>
    <w:basedOn w:val="DefaultParagraphFont"/>
    <w:qFormat/>
    <w:rsid w:val="00050BE5"/>
    <w:rPr>
      <w:rFonts w:cs="Times New Roman"/>
      <w:b/>
      <w:bCs/>
    </w:rPr>
  </w:style>
  <w:style w:type="paragraph" w:customStyle="1" w:styleId="Level1General">
    <w:name w:val="Level 1 (General)"/>
    <w:basedOn w:val="Normal"/>
    <w:rsid w:val="00050BE5"/>
    <w:pPr>
      <w:numPr>
        <w:numId w:val="8"/>
      </w:numPr>
      <w:spacing w:after="240"/>
    </w:pPr>
    <w:rPr>
      <w:rFonts w:ascii="Calibri" w:hAnsi="Calibri"/>
    </w:rPr>
  </w:style>
  <w:style w:type="paragraph" w:customStyle="1" w:styleId="Level2General">
    <w:name w:val="Level 2 (General)"/>
    <w:basedOn w:val="Normal"/>
    <w:rsid w:val="00050BE5"/>
    <w:pPr>
      <w:numPr>
        <w:ilvl w:val="1"/>
        <w:numId w:val="8"/>
      </w:numPr>
      <w:tabs>
        <w:tab w:val="clear" w:pos="1854"/>
        <w:tab w:val="num" w:pos="1440"/>
      </w:tabs>
      <w:spacing w:after="240"/>
      <w:ind w:left="1440"/>
    </w:pPr>
    <w:rPr>
      <w:rFonts w:ascii="Calibri" w:hAnsi="Calibri"/>
    </w:rPr>
  </w:style>
  <w:style w:type="paragraph" w:customStyle="1" w:styleId="Level3General">
    <w:name w:val="Level 3 (General)"/>
    <w:basedOn w:val="Normal"/>
    <w:rsid w:val="00050BE5"/>
    <w:pPr>
      <w:numPr>
        <w:ilvl w:val="2"/>
        <w:numId w:val="8"/>
      </w:numPr>
      <w:spacing w:after="240"/>
    </w:pPr>
    <w:rPr>
      <w:rFonts w:ascii="Calibri" w:hAnsi="Calibri"/>
    </w:rPr>
  </w:style>
  <w:style w:type="paragraph" w:customStyle="1" w:styleId="Level4General">
    <w:name w:val="Level 4 (General)"/>
    <w:basedOn w:val="Normal"/>
    <w:rsid w:val="00050BE5"/>
    <w:pPr>
      <w:numPr>
        <w:ilvl w:val="3"/>
        <w:numId w:val="8"/>
      </w:numPr>
      <w:spacing w:after="240"/>
    </w:pPr>
    <w:rPr>
      <w:rFonts w:ascii="Calibri" w:hAnsi="Calibri"/>
    </w:rPr>
  </w:style>
  <w:style w:type="paragraph" w:customStyle="1" w:styleId="Level5General">
    <w:name w:val="Level 5 (General)"/>
    <w:basedOn w:val="Normal"/>
    <w:rsid w:val="00050BE5"/>
    <w:pPr>
      <w:numPr>
        <w:ilvl w:val="4"/>
        <w:numId w:val="8"/>
      </w:numPr>
      <w:spacing w:after="240"/>
    </w:pPr>
    <w:rPr>
      <w:rFonts w:ascii="Calibri" w:hAnsi="Calibri"/>
    </w:rPr>
  </w:style>
  <w:style w:type="character" w:customStyle="1" w:styleId="Block2Char">
    <w:name w:val="Block 2 Char"/>
    <w:basedOn w:val="DefaultParagraphFont"/>
    <w:link w:val="Block2"/>
    <w:rsid w:val="00D328E7"/>
    <w:rPr>
      <w:sz w:val="24"/>
      <w:szCs w:val="24"/>
    </w:rPr>
  </w:style>
  <w:style w:type="paragraph" w:customStyle="1" w:styleId="Level1Legal">
    <w:name w:val="Level 1 (Legal)"/>
    <w:basedOn w:val="Normal"/>
    <w:rsid w:val="00667F23"/>
    <w:pPr>
      <w:keepNext/>
      <w:numPr>
        <w:numId w:val="9"/>
      </w:numPr>
      <w:spacing w:before="480" w:after="240"/>
      <w:outlineLvl w:val="0"/>
    </w:pPr>
    <w:rPr>
      <w:rFonts w:ascii="Calibri" w:hAnsi="Calibri"/>
      <w:b/>
      <w:caps/>
    </w:rPr>
  </w:style>
  <w:style w:type="paragraph" w:customStyle="1" w:styleId="Level2Legal">
    <w:name w:val="Level 2 (Legal)"/>
    <w:basedOn w:val="Normal"/>
    <w:rsid w:val="00667F23"/>
    <w:pPr>
      <w:numPr>
        <w:ilvl w:val="1"/>
        <w:numId w:val="9"/>
      </w:numPr>
      <w:spacing w:after="240"/>
    </w:pPr>
    <w:rPr>
      <w:rFonts w:ascii="Calibri" w:hAnsi="Calibri"/>
    </w:rPr>
  </w:style>
  <w:style w:type="paragraph" w:customStyle="1" w:styleId="Level3Legal">
    <w:name w:val="Level 3 (Legal)"/>
    <w:basedOn w:val="Normal"/>
    <w:rsid w:val="00667F23"/>
    <w:pPr>
      <w:numPr>
        <w:ilvl w:val="2"/>
        <w:numId w:val="9"/>
      </w:numPr>
      <w:spacing w:after="240"/>
    </w:pPr>
    <w:rPr>
      <w:rFonts w:ascii="Calibri" w:hAnsi="Calibri"/>
    </w:rPr>
  </w:style>
  <w:style w:type="paragraph" w:customStyle="1" w:styleId="Level4Legal">
    <w:name w:val="Level 4 (Legal)"/>
    <w:basedOn w:val="Normal"/>
    <w:rsid w:val="00667F23"/>
    <w:pPr>
      <w:numPr>
        <w:ilvl w:val="3"/>
        <w:numId w:val="9"/>
      </w:numPr>
      <w:spacing w:after="240"/>
    </w:pPr>
    <w:rPr>
      <w:rFonts w:ascii="Calibri" w:hAnsi="Calibri"/>
    </w:rPr>
  </w:style>
  <w:style w:type="paragraph" w:customStyle="1" w:styleId="Level5Legal">
    <w:name w:val="Level 5 (Legal)"/>
    <w:basedOn w:val="Normal"/>
    <w:rsid w:val="00667F23"/>
    <w:pPr>
      <w:numPr>
        <w:ilvl w:val="4"/>
        <w:numId w:val="9"/>
      </w:numPr>
      <w:spacing w:after="240"/>
    </w:pPr>
    <w:rPr>
      <w:rFonts w:ascii="Calibri" w:hAnsi="Calibri"/>
    </w:rPr>
  </w:style>
  <w:style w:type="character" w:customStyle="1" w:styleId="CharChar2">
    <w:name w:val="Char Char2"/>
    <w:basedOn w:val="DefaultParagraphFont"/>
    <w:locked/>
    <w:rsid w:val="00B36E0D"/>
    <w:rPr>
      <w:rFonts w:ascii="Arial" w:hAnsi="Arial" w:cs="Arial"/>
      <w:b/>
      <w:bCs/>
      <w:i/>
      <w:iCs/>
      <w:sz w:val="28"/>
      <w:szCs w:val="28"/>
    </w:rPr>
  </w:style>
  <w:style w:type="character" w:customStyle="1" w:styleId="Heading2Char">
    <w:name w:val="Heading 2 Char"/>
    <w:aliases w:val="p Char1"/>
    <w:basedOn w:val="DefaultParagraphFont"/>
    <w:link w:val="Heading2"/>
    <w:locked/>
    <w:rsid w:val="00D328E7"/>
    <w:rPr>
      <w:rFonts w:ascii="Arial" w:hAnsi="Arial" w:cs="Arial"/>
      <w:b/>
      <w:bCs/>
      <w:i/>
      <w:iCs/>
      <w:sz w:val="28"/>
      <w:szCs w:val="28"/>
    </w:rPr>
  </w:style>
  <w:style w:type="paragraph" w:styleId="ListParagraph">
    <w:name w:val="List Paragraph"/>
    <w:basedOn w:val="Normal"/>
    <w:uiPriority w:val="34"/>
    <w:qFormat/>
    <w:rsid w:val="00860DFF"/>
    <w:pPr>
      <w:ind w:left="720"/>
    </w:pPr>
    <w:rPr>
      <w:rFonts w:ascii="Calibri" w:eastAsia="Calibri" w:hAnsi="Calibri"/>
    </w:rPr>
  </w:style>
  <w:style w:type="character" w:customStyle="1" w:styleId="Level4Char">
    <w:name w:val="Level 4 Char"/>
    <w:basedOn w:val="DefaultParagraphFont"/>
    <w:link w:val="Level4"/>
    <w:locked/>
    <w:rsid w:val="00D328E7"/>
    <w:rPr>
      <w:bCs/>
      <w:sz w:val="24"/>
      <w:szCs w:val="28"/>
    </w:rPr>
  </w:style>
  <w:style w:type="character" w:customStyle="1" w:styleId="SubLevel3Char">
    <w:name w:val="Sub Level 3 Char"/>
    <w:basedOn w:val="DefaultParagraphFont"/>
    <w:link w:val="SubLevel3"/>
    <w:rsid w:val="00D328E7"/>
    <w:rPr>
      <w:sz w:val="24"/>
      <w:szCs w:val="24"/>
    </w:rPr>
  </w:style>
  <w:style w:type="paragraph" w:customStyle="1" w:styleId="TableHeading">
    <w:name w:val="Table Heading"/>
    <w:basedOn w:val="Normal"/>
    <w:next w:val="Normal"/>
    <w:rsid w:val="00D328E7"/>
    <w:pPr>
      <w:spacing w:before="0" w:line="270" w:lineRule="exact"/>
    </w:pPr>
    <w:rPr>
      <w:b/>
      <w:sz w:val="22"/>
      <w:szCs w:val="20"/>
      <w:lang w:val="en-GB" w:eastAsia="en-US"/>
    </w:rPr>
  </w:style>
  <w:style w:type="paragraph" w:customStyle="1" w:styleId="TableNormal0">
    <w:name w:val="TableNormal"/>
    <w:basedOn w:val="Normal"/>
    <w:next w:val="Normal"/>
    <w:rsid w:val="00D328E7"/>
    <w:pPr>
      <w:spacing w:before="0" w:line="270" w:lineRule="exact"/>
    </w:pPr>
    <w:rPr>
      <w:sz w:val="22"/>
      <w:szCs w:val="20"/>
      <w:lang w:val="en-GB" w:eastAsia="en-US"/>
    </w:rPr>
  </w:style>
  <w:style w:type="paragraph" w:customStyle="1" w:styleId="LevelB2">
    <w:name w:val="Level B2"/>
    <w:basedOn w:val="Normal"/>
    <w:next w:val="Normal"/>
    <w:autoRedefine/>
    <w:rsid w:val="00D328E7"/>
    <w:pPr>
      <w:numPr>
        <w:ilvl w:val="1"/>
        <w:numId w:val="10"/>
      </w:numPr>
      <w:spacing w:line="270" w:lineRule="exact"/>
      <w:outlineLvl w:val="1"/>
    </w:pPr>
    <w:rPr>
      <w:b/>
      <w:szCs w:val="20"/>
      <w:lang w:val="en-GB" w:eastAsia="en-US"/>
    </w:rPr>
  </w:style>
  <w:style w:type="paragraph" w:styleId="Title">
    <w:name w:val="Title"/>
    <w:basedOn w:val="Normal"/>
    <w:next w:val="Normal"/>
    <w:link w:val="TitleChar"/>
    <w:qFormat/>
    <w:rsid w:val="00D328E7"/>
    <w:pPr>
      <w:spacing w:before="240"/>
      <w:jc w:val="left"/>
      <w:outlineLvl w:val="0"/>
    </w:pPr>
    <w:rPr>
      <w:rFonts w:cs="Arial"/>
      <w:b/>
      <w:bCs/>
      <w:szCs w:val="32"/>
    </w:rPr>
  </w:style>
  <w:style w:type="paragraph" w:customStyle="1" w:styleId="History">
    <w:name w:val="History"/>
    <w:basedOn w:val="Normal"/>
    <w:next w:val="Normal"/>
    <w:link w:val="HistoryChar"/>
    <w:rsid w:val="00D328E7"/>
    <w:pPr>
      <w:keepNext/>
    </w:pPr>
    <w:rPr>
      <w:sz w:val="20"/>
    </w:rPr>
  </w:style>
  <w:style w:type="paragraph" w:customStyle="1" w:styleId="Orderitem">
    <w:name w:val="Order_item"/>
    <w:basedOn w:val="Normal"/>
    <w:next w:val="Normal"/>
    <w:link w:val="OrderitemCharChar"/>
    <w:rsid w:val="00D328E7"/>
    <w:pPr>
      <w:numPr>
        <w:numId w:val="11"/>
      </w:numPr>
      <w:tabs>
        <w:tab w:val="clear" w:pos="851"/>
        <w:tab w:val="left" w:pos="720"/>
      </w:tabs>
    </w:pPr>
  </w:style>
  <w:style w:type="paragraph" w:customStyle="1" w:styleId="Level2-Bold">
    <w:name w:val="Level 2-Bold"/>
    <w:basedOn w:val="Normal"/>
    <w:next w:val="Normal"/>
    <w:link w:val="Level2-BoldChar"/>
    <w:rsid w:val="00D328E7"/>
    <w:pPr>
      <w:spacing w:line="270" w:lineRule="exact"/>
      <w:ind w:left="851" w:hanging="851"/>
      <w:outlineLvl w:val="1"/>
    </w:pPr>
    <w:rPr>
      <w:b/>
      <w:sz w:val="22"/>
      <w:szCs w:val="20"/>
      <w:lang w:val="en-GB" w:eastAsia="en-US"/>
    </w:rPr>
  </w:style>
  <w:style w:type="paragraph" w:customStyle="1" w:styleId="BlockIndent1cm">
    <w:name w:val="Block Indent 1cm"/>
    <w:basedOn w:val="Normal"/>
    <w:next w:val="Normal"/>
    <w:rsid w:val="00D328E7"/>
    <w:pPr>
      <w:spacing w:line="270" w:lineRule="exact"/>
      <w:ind w:left="851"/>
    </w:pPr>
    <w:rPr>
      <w:sz w:val="22"/>
      <w:szCs w:val="20"/>
      <w:lang w:val="en-GB" w:eastAsia="en-US"/>
    </w:rPr>
  </w:style>
  <w:style w:type="character" w:customStyle="1" w:styleId="SubLevel1Char">
    <w:name w:val="Sub Level 1 Char"/>
    <w:basedOn w:val="DefaultParagraphFont"/>
    <w:link w:val="SubLevel1"/>
    <w:rsid w:val="00D328E7"/>
    <w:rPr>
      <w:sz w:val="24"/>
      <w:szCs w:val="24"/>
    </w:rPr>
  </w:style>
  <w:style w:type="character" w:customStyle="1" w:styleId="OrderitemCharChar">
    <w:name w:val="Order_item Char Char"/>
    <w:basedOn w:val="DefaultParagraphFont"/>
    <w:link w:val="Orderitem"/>
    <w:rsid w:val="00D328E7"/>
    <w:rPr>
      <w:sz w:val="24"/>
      <w:szCs w:val="24"/>
    </w:rPr>
  </w:style>
  <w:style w:type="paragraph" w:customStyle="1" w:styleId="access">
    <w:name w:val="access"/>
    <w:rsid w:val="00D328E7"/>
    <w:pPr>
      <w:spacing w:before="200" w:after="60" w:line="270" w:lineRule="exact"/>
      <w:jc w:val="both"/>
    </w:pPr>
    <w:rPr>
      <w:sz w:val="24"/>
      <w:szCs w:val="24"/>
    </w:rPr>
  </w:style>
  <w:style w:type="paragraph" w:customStyle="1" w:styleId="nes">
    <w:name w:val="nes"/>
    <w:rsid w:val="00D328E7"/>
    <w:pPr>
      <w:spacing w:before="200" w:after="60" w:line="270" w:lineRule="exact"/>
      <w:jc w:val="both"/>
    </w:pPr>
    <w:rPr>
      <w:sz w:val="24"/>
      <w:szCs w:val="24"/>
    </w:rPr>
  </w:style>
  <w:style w:type="paragraph" w:customStyle="1" w:styleId="Footer1">
    <w:name w:val="Footer1"/>
    <w:rsid w:val="00D328E7"/>
    <w:pPr>
      <w:tabs>
        <w:tab w:val="center" w:pos="4153"/>
        <w:tab w:val="right" w:pos="8306"/>
      </w:tabs>
      <w:spacing w:before="200" w:after="60" w:line="270" w:lineRule="exact"/>
      <w:jc w:val="both"/>
    </w:pPr>
    <w:rPr>
      <w:sz w:val="24"/>
      <w:szCs w:val="24"/>
    </w:rPr>
  </w:style>
  <w:style w:type="paragraph" w:customStyle="1" w:styleId="foot2010">
    <w:name w:val="foot2010"/>
    <w:rsid w:val="00D328E7"/>
    <w:pPr>
      <w:spacing w:before="200" w:after="60"/>
      <w:jc w:val="both"/>
    </w:pPr>
    <w:rPr>
      <w:sz w:val="24"/>
      <w:szCs w:val="24"/>
    </w:rPr>
  </w:style>
  <w:style w:type="paragraph" w:customStyle="1" w:styleId="lhdef">
    <w:name w:val="lhdef"/>
    <w:rsid w:val="00D328E7"/>
    <w:pPr>
      <w:spacing w:before="200" w:after="60"/>
      <w:ind w:left="851"/>
      <w:jc w:val="both"/>
    </w:pPr>
    <w:rPr>
      <w:sz w:val="24"/>
      <w:szCs w:val="24"/>
    </w:rPr>
  </w:style>
  <w:style w:type="paragraph" w:customStyle="1" w:styleId="lhicov">
    <w:name w:val="lhicov"/>
    <w:rsid w:val="00D328E7"/>
    <w:pPr>
      <w:tabs>
        <w:tab w:val="num" w:pos="851"/>
      </w:tabs>
      <w:spacing w:before="200" w:after="60"/>
      <w:ind w:left="851" w:hanging="851"/>
      <w:jc w:val="both"/>
      <w:outlineLvl w:val="2"/>
    </w:pPr>
    <w:rPr>
      <w:rFonts w:cs="Arial"/>
      <w:bCs/>
      <w:iCs/>
      <w:sz w:val="24"/>
      <w:szCs w:val="28"/>
    </w:rPr>
  </w:style>
  <w:style w:type="paragraph" w:customStyle="1" w:styleId="lhocov">
    <w:name w:val="lhocov"/>
    <w:rsid w:val="00D328E7"/>
    <w:pPr>
      <w:tabs>
        <w:tab w:val="num" w:pos="851"/>
      </w:tabs>
      <w:spacing w:before="200" w:after="60"/>
      <w:ind w:left="851" w:hanging="851"/>
      <w:jc w:val="both"/>
      <w:outlineLvl w:val="2"/>
    </w:pPr>
    <w:rPr>
      <w:rFonts w:cs="Arial"/>
      <w:bCs/>
      <w:iCs/>
      <w:sz w:val="24"/>
      <w:szCs w:val="28"/>
    </w:rPr>
  </w:style>
  <w:style w:type="paragraph" w:customStyle="1" w:styleId="lhiocov">
    <w:name w:val="lhiocov"/>
    <w:rsid w:val="00D328E7"/>
    <w:pPr>
      <w:tabs>
        <w:tab w:val="num" w:pos="851"/>
      </w:tabs>
      <w:spacing w:before="200" w:after="60"/>
      <w:ind w:left="851" w:hanging="851"/>
      <w:jc w:val="both"/>
      <w:outlineLvl w:val="2"/>
    </w:pPr>
    <w:rPr>
      <w:rFonts w:cs="Arial"/>
      <w:bCs/>
      <w:iCs/>
      <w:sz w:val="24"/>
      <w:szCs w:val="28"/>
    </w:rPr>
  </w:style>
  <w:style w:type="paragraph" w:customStyle="1" w:styleId="gtio">
    <w:name w:val="gtio"/>
    <w:rsid w:val="00D328E7"/>
    <w:pPr>
      <w:tabs>
        <w:tab w:val="num" w:pos="851"/>
      </w:tabs>
      <w:spacing w:before="200" w:after="60"/>
      <w:ind w:left="851" w:hanging="851"/>
      <w:jc w:val="both"/>
      <w:outlineLvl w:val="2"/>
    </w:pPr>
    <w:rPr>
      <w:rFonts w:cs="Arial"/>
      <w:bCs/>
      <w:iCs/>
      <w:sz w:val="24"/>
      <w:szCs w:val="28"/>
    </w:rPr>
  </w:style>
  <w:style w:type="character" w:customStyle="1" w:styleId="HistoryChar">
    <w:name w:val="History Char"/>
    <w:basedOn w:val="DefaultParagraphFont"/>
    <w:link w:val="History"/>
    <w:rsid w:val="00A80084"/>
    <w:rPr>
      <w:szCs w:val="24"/>
    </w:rPr>
  </w:style>
  <w:style w:type="paragraph" w:customStyle="1" w:styleId="amodtable0">
    <w:name w:val="amodtable"/>
    <w:basedOn w:val="Normal"/>
    <w:rsid w:val="00D328E7"/>
    <w:pPr>
      <w:spacing w:before="120"/>
      <w:jc w:val="left"/>
    </w:pPr>
  </w:style>
  <w:style w:type="character" w:customStyle="1" w:styleId="weekly">
    <w:name w:val="weekly"/>
    <w:basedOn w:val="DefaultParagraphFont"/>
    <w:rsid w:val="002A32EC"/>
    <w:rPr>
      <w:color w:val="0000FF"/>
    </w:rPr>
  </w:style>
  <w:style w:type="character" w:customStyle="1" w:styleId="hourly">
    <w:name w:val="hourly"/>
    <w:basedOn w:val="DefaultParagraphFont"/>
    <w:rsid w:val="002A32EC"/>
    <w:rPr>
      <w:color w:val="993366"/>
    </w:rPr>
  </w:style>
  <w:style w:type="paragraph" w:styleId="Caption">
    <w:name w:val="caption"/>
    <w:basedOn w:val="Normal"/>
    <w:next w:val="Normal"/>
    <w:unhideWhenUsed/>
    <w:qFormat/>
    <w:rsid w:val="00AC756A"/>
    <w:rPr>
      <w:b/>
      <w:bCs/>
      <w:sz w:val="20"/>
      <w:szCs w:val="20"/>
    </w:rPr>
  </w:style>
  <w:style w:type="paragraph" w:customStyle="1" w:styleId="Footer10">
    <w:name w:val="Footer10"/>
    <w:rsid w:val="004206AA"/>
    <w:pPr>
      <w:tabs>
        <w:tab w:val="center" w:pos="4153"/>
        <w:tab w:val="right" w:pos="8306"/>
      </w:tabs>
      <w:spacing w:before="200" w:after="60" w:line="270" w:lineRule="exact"/>
      <w:jc w:val="both"/>
    </w:pPr>
    <w:rPr>
      <w:sz w:val="24"/>
      <w:szCs w:val="24"/>
    </w:rPr>
  </w:style>
  <w:style w:type="paragraph" w:customStyle="1" w:styleId="BlockLevel2">
    <w:name w:val="Block Level 2"/>
    <w:basedOn w:val="Normal"/>
    <w:next w:val="Normal"/>
    <w:rsid w:val="00D328E7"/>
    <w:pPr>
      <w:spacing w:before="0"/>
      <w:ind w:left="851"/>
    </w:pPr>
    <w:rPr>
      <w:szCs w:val="20"/>
      <w:lang w:val="en-GB" w:eastAsia="en-US"/>
    </w:rPr>
  </w:style>
  <w:style w:type="paragraph" w:customStyle="1" w:styleId="StyleCenteredLeft-019cm">
    <w:name w:val="Style Centered Left:  -0.19 cm"/>
    <w:basedOn w:val="Normal"/>
    <w:rsid w:val="00D328E7"/>
    <w:pPr>
      <w:jc w:val="center"/>
    </w:pPr>
    <w:rPr>
      <w:szCs w:val="20"/>
    </w:rPr>
  </w:style>
  <w:style w:type="paragraph" w:customStyle="1" w:styleId="Level5">
    <w:name w:val="Level 5"/>
    <w:basedOn w:val="Normal"/>
    <w:next w:val="Normal"/>
    <w:qFormat/>
    <w:rsid w:val="00D328E7"/>
    <w:pPr>
      <w:ind w:left="2552" w:hanging="567"/>
    </w:pPr>
  </w:style>
  <w:style w:type="paragraph" w:customStyle="1" w:styleId="Quote-1">
    <w:name w:val="Quote-1"/>
    <w:basedOn w:val="Normal"/>
    <w:next w:val="Normal"/>
    <w:rsid w:val="006F100A"/>
    <w:pPr>
      <w:ind w:left="680" w:hanging="113"/>
    </w:pPr>
    <w:rPr>
      <w:lang w:val="en-GB"/>
    </w:rPr>
  </w:style>
  <w:style w:type="paragraph" w:styleId="ListNumber3">
    <w:name w:val="List Number 3"/>
    <w:basedOn w:val="Normal"/>
    <w:rsid w:val="00B94B84"/>
    <w:pPr>
      <w:tabs>
        <w:tab w:val="num" w:pos="926"/>
      </w:tabs>
      <w:ind w:left="926" w:hanging="360"/>
    </w:pPr>
    <w:rPr>
      <w:lang w:val="en-GB"/>
    </w:rPr>
  </w:style>
  <w:style w:type="paragraph" w:customStyle="1" w:styleId="Quote-2Block">
    <w:name w:val="Quote-2 Block"/>
    <w:basedOn w:val="Normal"/>
    <w:next w:val="Normal"/>
    <w:rsid w:val="0033547D"/>
    <w:pPr>
      <w:ind w:left="1418"/>
    </w:pPr>
    <w:rPr>
      <w:lang w:val="en-GB"/>
    </w:rPr>
  </w:style>
  <w:style w:type="paragraph" w:customStyle="1" w:styleId="application">
    <w:name w:val="application"/>
    <w:basedOn w:val="Normal"/>
    <w:rsid w:val="00D328E7"/>
    <w:pPr>
      <w:jc w:val="left"/>
    </w:pPr>
  </w:style>
  <w:style w:type="paragraph" w:customStyle="1" w:styleId="trans">
    <w:name w:val="trans"/>
    <w:basedOn w:val="Normal"/>
    <w:next w:val="Normal"/>
    <w:rsid w:val="00D328E7"/>
    <w:pPr>
      <w:tabs>
        <w:tab w:val="left" w:pos="709"/>
      </w:tabs>
    </w:pPr>
  </w:style>
  <w:style w:type="paragraph" w:customStyle="1" w:styleId="BlockLevel1">
    <w:name w:val="Block Level 1"/>
    <w:basedOn w:val="Normal"/>
    <w:next w:val="Normal"/>
    <w:rsid w:val="00AF2EA8"/>
    <w:pPr>
      <w:ind w:left="851"/>
    </w:pPr>
    <w:rPr>
      <w:szCs w:val="20"/>
      <w:lang w:val="en-GB"/>
    </w:rPr>
  </w:style>
  <w:style w:type="paragraph" w:styleId="BodyTextIndent2">
    <w:name w:val="Body Text Indent 2"/>
    <w:basedOn w:val="Normal"/>
    <w:link w:val="BodyTextIndent2Char"/>
    <w:rsid w:val="00800280"/>
    <w:rPr>
      <w:szCs w:val="20"/>
      <w:lang w:val="en-GB"/>
    </w:rPr>
  </w:style>
  <w:style w:type="character" w:customStyle="1" w:styleId="BodyTextIndent2Char">
    <w:name w:val="Body Text Indent 2 Char"/>
    <w:basedOn w:val="DefaultParagraphFont"/>
    <w:link w:val="BodyTextIndent2"/>
    <w:rsid w:val="00800280"/>
    <w:rPr>
      <w:sz w:val="24"/>
      <w:lang w:val="en-GB" w:eastAsia="en-US"/>
    </w:rPr>
  </w:style>
  <w:style w:type="character" w:customStyle="1" w:styleId="SubLevel2BoldChar">
    <w:name w:val="Sub Level 2 Bold Char"/>
    <w:basedOn w:val="DefaultParagraphFont"/>
    <w:link w:val="SubLevel2Bold"/>
    <w:rsid w:val="002B516E"/>
    <w:rPr>
      <w:b/>
      <w:sz w:val="24"/>
      <w:szCs w:val="24"/>
    </w:rPr>
  </w:style>
  <w:style w:type="character" w:customStyle="1" w:styleId="SubLevel1BoldChar">
    <w:name w:val="Sub Level 1 Bold Char"/>
    <w:basedOn w:val="DefaultParagraphFont"/>
    <w:link w:val="SubLevel1Bold"/>
    <w:rsid w:val="004B13E2"/>
    <w:rPr>
      <w:b/>
      <w:sz w:val="28"/>
      <w:szCs w:val="24"/>
    </w:rPr>
  </w:style>
  <w:style w:type="character" w:customStyle="1" w:styleId="SubLevel2Char">
    <w:name w:val="Sub Level 2 Char"/>
    <w:basedOn w:val="DefaultParagraphFont"/>
    <w:link w:val="SubLevel2"/>
    <w:rsid w:val="00D328E7"/>
    <w:rPr>
      <w:sz w:val="24"/>
      <w:szCs w:val="24"/>
    </w:rPr>
  </w:style>
  <w:style w:type="paragraph" w:customStyle="1" w:styleId="Info">
    <w:name w:val="Info"/>
    <w:basedOn w:val="Normal"/>
    <w:qFormat/>
    <w:rsid w:val="005F1235"/>
  </w:style>
  <w:style w:type="paragraph" w:customStyle="1" w:styleId="AmodTable14">
    <w:name w:val="AmodTable14"/>
    <w:basedOn w:val="Normal"/>
    <w:next w:val="Normal"/>
    <w:qFormat/>
    <w:rsid w:val="00D328E7"/>
    <w:pPr>
      <w:spacing w:before="120"/>
      <w:ind w:left="57"/>
      <w:jc w:val="left"/>
    </w:pPr>
  </w:style>
  <w:style w:type="character" w:customStyle="1" w:styleId="Level2BoldChar">
    <w:name w:val="Level 2 Bold Char"/>
    <w:basedOn w:val="Level2Char"/>
    <w:link w:val="Level2Bold"/>
    <w:rsid w:val="00D328E7"/>
    <w:rPr>
      <w:rFonts w:ascii="Arial" w:hAnsi="Arial" w:cs="Arial"/>
      <w:b/>
      <w:bCs/>
      <w:i w:val="0"/>
      <w:iCs/>
      <w:sz w:val="24"/>
      <w:szCs w:val="28"/>
    </w:rPr>
  </w:style>
  <w:style w:type="paragraph" w:customStyle="1" w:styleId="note">
    <w:name w:val="note"/>
    <w:basedOn w:val="Normal"/>
    <w:next w:val="Normal"/>
    <w:autoRedefine/>
    <w:qFormat/>
    <w:rsid w:val="00D328E7"/>
    <w:pPr>
      <w:pBdr>
        <w:top w:val="single" w:sz="4" w:space="1" w:color="auto"/>
        <w:left w:val="single" w:sz="4" w:space="4" w:color="auto"/>
        <w:bottom w:val="single" w:sz="4" w:space="1" w:color="auto"/>
        <w:right w:val="single" w:sz="4" w:space="4" w:color="auto"/>
      </w:pBdr>
      <w:shd w:val="clear" w:color="auto" w:fill="D9D9D9" w:themeFill="background1" w:themeFillShade="D9"/>
    </w:pPr>
  </w:style>
  <w:style w:type="character" w:customStyle="1" w:styleId="Heading5Char">
    <w:name w:val="Heading 5 Char"/>
    <w:aliases w:val="sh Char,s Char"/>
    <w:basedOn w:val="DefaultParagraphFont"/>
    <w:link w:val="Heading5"/>
    <w:rsid w:val="00D22EA0"/>
    <w:rPr>
      <w:sz w:val="24"/>
      <w:szCs w:val="24"/>
    </w:rPr>
  </w:style>
  <w:style w:type="character" w:customStyle="1" w:styleId="Heading6Char">
    <w:name w:val="Heading 6 Char"/>
    <w:basedOn w:val="DefaultParagraphFont"/>
    <w:link w:val="Heading6"/>
    <w:rsid w:val="00D22EA0"/>
    <w:rPr>
      <w:sz w:val="24"/>
      <w:szCs w:val="24"/>
    </w:rPr>
  </w:style>
  <w:style w:type="character" w:customStyle="1" w:styleId="Heading7Char">
    <w:name w:val="Heading 7 Char"/>
    <w:basedOn w:val="DefaultParagraphFont"/>
    <w:link w:val="Heading7"/>
    <w:rsid w:val="00D22EA0"/>
    <w:rPr>
      <w:sz w:val="24"/>
      <w:szCs w:val="24"/>
    </w:rPr>
  </w:style>
  <w:style w:type="character" w:customStyle="1" w:styleId="Heading8Char">
    <w:name w:val="Heading 8 Char"/>
    <w:basedOn w:val="DefaultParagraphFont"/>
    <w:link w:val="Heading8"/>
    <w:rsid w:val="00D22EA0"/>
    <w:rPr>
      <w:sz w:val="24"/>
      <w:szCs w:val="24"/>
    </w:rPr>
  </w:style>
  <w:style w:type="character" w:customStyle="1" w:styleId="Heading9Char">
    <w:name w:val="Heading 9 Char"/>
    <w:basedOn w:val="DefaultParagraphFont"/>
    <w:link w:val="Heading9"/>
    <w:rsid w:val="00D22EA0"/>
    <w:rPr>
      <w:sz w:val="24"/>
      <w:szCs w:val="24"/>
    </w:rPr>
  </w:style>
  <w:style w:type="paragraph" w:customStyle="1" w:styleId="Quote-2">
    <w:name w:val="Quote-2"/>
    <w:basedOn w:val="Normal"/>
    <w:next w:val="Normal"/>
    <w:rsid w:val="00D22EA0"/>
    <w:pPr>
      <w:ind w:left="1418"/>
    </w:pPr>
    <w:rPr>
      <w:i/>
    </w:rPr>
  </w:style>
  <w:style w:type="paragraph" w:customStyle="1" w:styleId="Level3-Bold">
    <w:name w:val="Level 3-Bold"/>
    <w:basedOn w:val="Normal"/>
    <w:next w:val="Normal"/>
    <w:link w:val="Level3-BoldChar"/>
    <w:rsid w:val="00D22EA0"/>
    <w:pPr>
      <w:ind w:left="851" w:hanging="851"/>
      <w:outlineLvl w:val="2"/>
    </w:pPr>
    <w:rPr>
      <w:b/>
    </w:rPr>
  </w:style>
  <w:style w:type="paragraph" w:customStyle="1" w:styleId="Level4-Bold">
    <w:name w:val="Level 4-Bold"/>
    <w:basedOn w:val="Normal"/>
    <w:next w:val="Normal"/>
    <w:rsid w:val="00D22EA0"/>
    <w:pPr>
      <w:ind w:left="2269" w:hanging="1418"/>
      <w:outlineLvl w:val="3"/>
    </w:pPr>
    <w:rPr>
      <w:b/>
    </w:rPr>
  </w:style>
  <w:style w:type="paragraph" w:customStyle="1" w:styleId="Level5-Bold">
    <w:name w:val="Level 5-Bold"/>
    <w:basedOn w:val="Normal"/>
    <w:next w:val="Normal"/>
    <w:rsid w:val="00D22EA0"/>
    <w:pPr>
      <w:ind w:left="3402" w:hanging="1701"/>
      <w:outlineLvl w:val="4"/>
    </w:pPr>
    <w:rPr>
      <w:b/>
    </w:rPr>
  </w:style>
  <w:style w:type="paragraph" w:customStyle="1" w:styleId="BlockLevel3">
    <w:name w:val="Block Level 3"/>
    <w:basedOn w:val="Normal"/>
    <w:next w:val="Normal"/>
    <w:rsid w:val="00D22EA0"/>
    <w:pPr>
      <w:ind w:left="851"/>
    </w:pPr>
  </w:style>
  <w:style w:type="paragraph" w:customStyle="1" w:styleId="BlockLevel4">
    <w:name w:val="Block Level 4"/>
    <w:basedOn w:val="Normal"/>
    <w:next w:val="Normal"/>
    <w:rsid w:val="00D22EA0"/>
    <w:pPr>
      <w:ind w:left="2268"/>
    </w:pPr>
  </w:style>
  <w:style w:type="paragraph" w:customStyle="1" w:styleId="BlockLevel5">
    <w:name w:val="Block Level 5"/>
    <w:basedOn w:val="Normal"/>
    <w:next w:val="Normal"/>
    <w:rsid w:val="00D22EA0"/>
    <w:pPr>
      <w:ind w:left="3402"/>
    </w:pPr>
  </w:style>
  <w:style w:type="character" w:customStyle="1" w:styleId="NumberedParaChar">
    <w:name w:val="Numbered Para Char"/>
    <w:basedOn w:val="DefaultParagraphFont"/>
    <w:link w:val="NumberedPara"/>
    <w:uiPriority w:val="99"/>
    <w:rsid w:val="00D22EA0"/>
    <w:rPr>
      <w:sz w:val="22"/>
      <w:szCs w:val="24"/>
    </w:rPr>
  </w:style>
  <w:style w:type="paragraph" w:customStyle="1" w:styleId="ODNRef">
    <w:name w:val="ODN/Ref"/>
    <w:basedOn w:val="Normal"/>
    <w:rsid w:val="00D22EA0"/>
    <w:pPr>
      <w:spacing w:after="170" w:line="280" w:lineRule="exact"/>
    </w:pPr>
  </w:style>
  <w:style w:type="paragraph" w:customStyle="1" w:styleId="Arrangement2">
    <w:name w:val="Arrangement 2"/>
    <w:basedOn w:val="Normal"/>
    <w:next w:val="Normal"/>
    <w:rsid w:val="00D22EA0"/>
    <w:pPr>
      <w:ind w:left="851" w:hanging="851"/>
    </w:pPr>
  </w:style>
  <w:style w:type="paragraph" w:customStyle="1" w:styleId="Arrangement3">
    <w:name w:val="Arrangement 3"/>
    <w:basedOn w:val="Normal"/>
    <w:next w:val="Normal"/>
    <w:rsid w:val="00D22EA0"/>
    <w:pPr>
      <w:ind w:left="1702" w:hanging="851"/>
    </w:pPr>
  </w:style>
  <w:style w:type="paragraph" w:customStyle="1" w:styleId="Arrangement1">
    <w:name w:val="Arrangement 1"/>
    <w:basedOn w:val="Normal"/>
    <w:next w:val="Normal"/>
    <w:rsid w:val="00D22EA0"/>
    <w:pPr>
      <w:spacing w:after="170" w:line="270" w:lineRule="exact"/>
    </w:pPr>
    <w:rPr>
      <w:b/>
      <w:sz w:val="28"/>
    </w:rPr>
  </w:style>
  <w:style w:type="paragraph" w:customStyle="1" w:styleId="Level6">
    <w:name w:val="Level 6"/>
    <w:basedOn w:val="Normal"/>
    <w:next w:val="Normal"/>
    <w:rsid w:val="00D22EA0"/>
    <w:pPr>
      <w:tabs>
        <w:tab w:val="left" w:pos="4763"/>
      </w:tabs>
      <w:ind w:left="4537" w:hanging="1985"/>
      <w:outlineLvl w:val="5"/>
    </w:pPr>
  </w:style>
  <w:style w:type="paragraph" w:customStyle="1" w:styleId="NumberedSubpara">
    <w:name w:val="Numbered Subpara"/>
    <w:basedOn w:val="Normal"/>
    <w:next w:val="Normal"/>
    <w:semiHidden/>
    <w:rsid w:val="00D22EA0"/>
    <w:pPr>
      <w:numPr>
        <w:ilvl w:val="1"/>
        <w:numId w:val="12"/>
      </w:numPr>
    </w:pPr>
  </w:style>
  <w:style w:type="paragraph" w:customStyle="1" w:styleId="release">
    <w:name w:val="release$"/>
    <w:basedOn w:val="Normal"/>
    <w:semiHidden/>
    <w:rsid w:val="00D22EA0"/>
    <w:rPr>
      <w:iCs/>
    </w:rPr>
  </w:style>
  <w:style w:type="paragraph" w:customStyle="1" w:styleId="Quote-3">
    <w:name w:val="Quote-3"/>
    <w:basedOn w:val="Normal"/>
    <w:next w:val="Normal"/>
    <w:rsid w:val="00D22EA0"/>
    <w:pPr>
      <w:ind w:left="2126"/>
    </w:pPr>
    <w:rPr>
      <w:i/>
    </w:rPr>
  </w:style>
  <w:style w:type="paragraph" w:customStyle="1" w:styleId="Quote-3Block">
    <w:name w:val="Quote-3 Block"/>
    <w:basedOn w:val="Normal"/>
    <w:next w:val="Normal"/>
    <w:rsid w:val="00D22EA0"/>
    <w:pPr>
      <w:ind w:left="2126"/>
    </w:pPr>
    <w:rPr>
      <w:i/>
    </w:rPr>
  </w:style>
  <w:style w:type="paragraph" w:customStyle="1" w:styleId="Quote-1Dot">
    <w:name w:val="Quote-1 Dot"/>
    <w:basedOn w:val="Normal"/>
    <w:next w:val="Normal"/>
    <w:rsid w:val="00D22EA0"/>
    <w:pPr>
      <w:numPr>
        <w:numId w:val="17"/>
      </w:numPr>
    </w:pPr>
    <w:rPr>
      <w:i/>
    </w:rPr>
  </w:style>
  <w:style w:type="paragraph" w:customStyle="1" w:styleId="NumberedPara">
    <w:name w:val="Numbered Para"/>
    <w:basedOn w:val="Normal"/>
    <w:next w:val="Normal"/>
    <w:link w:val="NumberedParaChar"/>
    <w:uiPriority w:val="99"/>
    <w:rsid w:val="00D22EA0"/>
    <w:pPr>
      <w:numPr>
        <w:numId w:val="13"/>
      </w:numPr>
      <w:tabs>
        <w:tab w:val="clear" w:pos="737"/>
        <w:tab w:val="left" w:pos="709"/>
      </w:tabs>
    </w:pPr>
  </w:style>
  <w:style w:type="paragraph" w:customStyle="1" w:styleId="TxBrp1">
    <w:name w:val="TxBr_p1"/>
    <w:basedOn w:val="Normal"/>
    <w:semiHidden/>
    <w:rsid w:val="00D22EA0"/>
    <w:pPr>
      <w:widowControl w:val="0"/>
      <w:tabs>
        <w:tab w:val="left" w:pos="204"/>
      </w:tabs>
      <w:autoSpaceDE w:val="0"/>
      <w:autoSpaceDN w:val="0"/>
      <w:adjustRightInd w:val="0"/>
      <w:spacing w:line="240" w:lineRule="atLeast"/>
    </w:pPr>
    <w:rPr>
      <w:sz w:val="20"/>
      <w:lang w:val="en-US"/>
    </w:rPr>
  </w:style>
  <w:style w:type="paragraph" w:customStyle="1" w:styleId="TxBrp2">
    <w:name w:val="TxBr_p2"/>
    <w:basedOn w:val="Normal"/>
    <w:semiHidden/>
    <w:rsid w:val="00D22EA0"/>
    <w:pPr>
      <w:widowControl w:val="0"/>
      <w:tabs>
        <w:tab w:val="left" w:pos="204"/>
      </w:tabs>
      <w:autoSpaceDE w:val="0"/>
      <w:autoSpaceDN w:val="0"/>
      <w:adjustRightInd w:val="0"/>
      <w:spacing w:line="240" w:lineRule="atLeast"/>
    </w:pPr>
    <w:rPr>
      <w:sz w:val="20"/>
      <w:lang w:val="en-US"/>
    </w:rPr>
  </w:style>
  <w:style w:type="paragraph" w:customStyle="1" w:styleId="TxBrp4">
    <w:name w:val="TxBr_p4"/>
    <w:basedOn w:val="Normal"/>
    <w:semiHidden/>
    <w:rsid w:val="00D22EA0"/>
    <w:pPr>
      <w:widowControl w:val="0"/>
      <w:tabs>
        <w:tab w:val="left" w:pos="1099"/>
      </w:tabs>
      <w:autoSpaceDE w:val="0"/>
      <w:autoSpaceDN w:val="0"/>
      <w:adjustRightInd w:val="0"/>
      <w:spacing w:line="243" w:lineRule="atLeast"/>
      <w:ind w:left="391" w:hanging="1099"/>
    </w:pPr>
    <w:rPr>
      <w:sz w:val="20"/>
      <w:lang w:val="en-US"/>
    </w:rPr>
  </w:style>
  <w:style w:type="paragraph" w:customStyle="1" w:styleId="ScheduleHeading2">
    <w:name w:val="Schedule Heading 2"/>
    <w:basedOn w:val="Normal"/>
    <w:semiHidden/>
    <w:rsid w:val="00D22EA0"/>
    <w:pPr>
      <w:keepNext/>
      <w:spacing w:before="120" w:after="120"/>
      <w:jc w:val="center"/>
    </w:pPr>
    <w:rPr>
      <w:caps/>
    </w:rPr>
  </w:style>
  <w:style w:type="paragraph" w:customStyle="1" w:styleId="FormHeading">
    <w:name w:val="Form Heading"/>
    <w:aliases w:val="fh"/>
    <w:basedOn w:val="Header"/>
    <w:semiHidden/>
    <w:rsid w:val="00D22EA0"/>
    <w:pPr>
      <w:tabs>
        <w:tab w:val="center" w:pos="4536"/>
        <w:tab w:val="right" w:pos="8504"/>
      </w:tabs>
      <w:spacing w:before="120" w:after="120"/>
      <w:jc w:val="center"/>
    </w:pPr>
    <w:rPr>
      <w:rFonts w:ascii="Arial" w:hAnsi="Arial"/>
      <w:caps/>
      <w:lang w:val="en-US"/>
    </w:rPr>
  </w:style>
  <w:style w:type="paragraph" w:customStyle="1" w:styleId="Schedulepart">
    <w:name w:val="Schedule part"/>
    <w:basedOn w:val="Normal"/>
    <w:next w:val="Normal"/>
    <w:semiHidden/>
    <w:rsid w:val="00D22EA0"/>
    <w:pPr>
      <w:autoSpaceDE w:val="0"/>
      <w:autoSpaceDN w:val="0"/>
      <w:adjustRightInd w:val="0"/>
      <w:spacing w:before="360"/>
    </w:pPr>
    <w:rPr>
      <w:rFonts w:ascii="Arial,Bold" w:hAnsi="Arial,Bold"/>
      <w:lang w:val="en-US"/>
    </w:rPr>
  </w:style>
  <w:style w:type="paragraph" w:customStyle="1" w:styleId="Heading10">
    <w:name w:val="Heading 10"/>
    <w:basedOn w:val="Normal"/>
    <w:semiHidden/>
    <w:rsid w:val="00D22EA0"/>
  </w:style>
  <w:style w:type="paragraph" w:customStyle="1" w:styleId="Scheduleheading">
    <w:name w:val="Schedule heading"/>
    <w:basedOn w:val="Normal"/>
    <w:next w:val="Normal"/>
    <w:semiHidden/>
    <w:rsid w:val="00D22EA0"/>
    <w:pPr>
      <w:keepNext/>
      <w:keepLines/>
      <w:tabs>
        <w:tab w:val="center" w:pos="3600"/>
        <w:tab w:val="right" w:pos="7160"/>
      </w:tabs>
      <w:spacing w:before="240" w:after="120" w:line="260" w:lineRule="atLeast"/>
    </w:pPr>
    <w:rPr>
      <w:sz w:val="20"/>
    </w:rPr>
  </w:style>
  <w:style w:type="paragraph" w:styleId="NormalWeb">
    <w:name w:val="Normal (Web)"/>
    <w:basedOn w:val="Normal"/>
    <w:uiPriority w:val="99"/>
    <w:rsid w:val="00D22EA0"/>
    <w:pPr>
      <w:spacing w:before="100" w:beforeAutospacing="1" w:after="100" w:afterAutospacing="1"/>
    </w:pPr>
    <w:rPr>
      <w:rFonts w:ascii="Arial Unicode MS" w:eastAsia="Arial Unicode MS" w:hAnsi="Arial Unicode MS"/>
      <w:lang w:val="en-US"/>
    </w:rPr>
  </w:style>
  <w:style w:type="paragraph" w:customStyle="1" w:styleId="TableText">
    <w:name w:val="TableText"/>
    <w:basedOn w:val="Normal"/>
    <w:semiHidden/>
    <w:rsid w:val="00D22EA0"/>
    <w:pPr>
      <w:autoSpaceDE w:val="0"/>
      <w:autoSpaceDN w:val="0"/>
      <w:spacing w:before="60" w:after="60" w:line="240" w:lineRule="exact"/>
    </w:pPr>
  </w:style>
  <w:style w:type="paragraph" w:customStyle="1" w:styleId="TablePartHeading">
    <w:name w:val="Table Part Heading"/>
    <w:basedOn w:val="NormalWeb"/>
    <w:semiHidden/>
    <w:rsid w:val="00D22EA0"/>
    <w:pPr>
      <w:keepNext/>
      <w:tabs>
        <w:tab w:val="left" w:pos="1418"/>
      </w:tabs>
      <w:autoSpaceDE w:val="0"/>
      <w:autoSpaceDN w:val="0"/>
      <w:spacing w:before="120" w:beforeAutospacing="0" w:after="120" w:afterAutospacing="0"/>
      <w:ind w:left="1134" w:hanging="1134"/>
    </w:pPr>
    <w:rPr>
      <w:rFonts w:ascii="Arial" w:eastAsia="Times New Roman" w:hAnsi="Arial" w:cs="Arial"/>
      <w:b/>
      <w:bCs/>
    </w:rPr>
  </w:style>
  <w:style w:type="paragraph" w:customStyle="1" w:styleId="Respondent">
    <w:name w:val="Respondent"/>
    <w:basedOn w:val="Normal"/>
    <w:rsid w:val="00D22EA0"/>
  </w:style>
  <w:style w:type="paragraph" w:customStyle="1" w:styleId="Notation">
    <w:name w:val="Notation"/>
    <w:basedOn w:val="Normal"/>
    <w:next w:val="Normal"/>
    <w:autoRedefine/>
    <w:rsid w:val="00D22EA0"/>
    <w:rPr>
      <w:rFonts w:ascii="Arial" w:hAnsi="Arial"/>
    </w:rPr>
  </w:style>
  <w:style w:type="paragraph" w:customStyle="1" w:styleId="Identifier">
    <w:name w:val="Identifier"/>
    <w:basedOn w:val="Normal"/>
    <w:next w:val="Normal"/>
    <w:autoRedefine/>
    <w:rsid w:val="00D22EA0"/>
  </w:style>
  <w:style w:type="paragraph" w:customStyle="1" w:styleId="SectionAct">
    <w:name w:val="SectionAct"/>
    <w:basedOn w:val="Normal"/>
    <w:next w:val="Normal"/>
    <w:autoRedefine/>
    <w:rsid w:val="00D22EA0"/>
    <w:pPr>
      <w:spacing w:after="310"/>
    </w:pPr>
  </w:style>
  <w:style w:type="paragraph" w:customStyle="1" w:styleId="Party">
    <w:name w:val="Party"/>
    <w:basedOn w:val="Normal"/>
    <w:next w:val="Normal"/>
    <w:autoRedefine/>
    <w:rsid w:val="00D22EA0"/>
    <w:pPr>
      <w:spacing w:line="360" w:lineRule="exact"/>
    </w:pPr>
    <w:rPr>
      <w:b/>
      <w:sz w:val="28"/>
    </w:rPr>
  </w:style>
  <w:style w:type="paragraph" w:customStyle="1" w:styleId="Act">
    <w:name w:val="Act"/>
    <w:basedOn w:val="Normal"/>
    <w:next w:val="Normal"/>
    <w:autoRedefine/>
    <w:rsid w:val="00D22EA0"/>
    <w:pPr>
      <w:spacing w:before="240"/>
    </w:pPr>
    <w:rPr>
      <w:i/>
    </w:rPr>
  </w:style>
  <w:style w:type="paragraph" w:customStyle="1" w:styleId="MatterNo">
    <w:name w:val="MatterNo."/>
    <w:basedOn w:val="Normal"/>
    <w:next w:val="Normal"/>
    <w:autoRedefine/>
    <w:rsid w:val="00D22EA0"/>
    <w:pPr>
      <w:spacing w:after="170" w:line="280" w:lineRule="exact"/>
    </w:pPr>
  </w:style>
  <w:style w:type="paragraph" w:customStyle="1" w:styleId="PlaceDateSigned">
    <w:name w:val="PlaceDateSigned"/>
    <w:basedOn w:val="Normal"/>
    <w:next w:val="Normal"/>
    <w:autoRedefine/>
    <w:rsid w:val="00D22EA0"/>
    <w:pPr>
      <w:spacing w:before="140" w:after="170"/>
      <w:jc w:val="right"/>
    </w:pPr>
    <w:rPr>
      <w:caps/>
    </w:rPr>
  </w:style>
  <w:style w:type="paragraph" w:customStyle="1" w:styleId="Member">
    <w:name w:val="Member"/>
    <w:basedOn w:val="Normal"/>
    <w:next w:val="Normal"/>
    <w:rsid w:val="00D22EA0"/>
    <w:pPr>
      <w:spacing w:before="140" w:after="170" w:line="270" w:lineRule="exact"/>
    </w:pPr>
    <w:rPr>
      <w:caps/>
    </w:rPr>
  </w:style>
  <w:style w:type="paragraph" w:customStyle="1" w:styleId="Subject">
    <w:name w:val="Subject"/>
    <w:basedOn w:val="Normal"/>
    <w:next w:val="Normal"/>
    <w:autoRedefine/>
    <w:rsid w:val="00D22EA0"/>
    <w:pPr>
      <w:spacing w:after="170"/>
    </w:pPr>
    <w:rPr>
      <w:i/>
    </w:rPr>
  </w:style>
  <w:style w:type="paragraph" w:customStyle="1" w:styleId="Industry">
    <w:name w:val="Industry"/>
    <w:basedOn w:val="Normal"/>
    <w:next w:val="Normal"/>
    <w:autoRedefine/>
    <w:rsid w:val="00D22EA0"/>
    <w:pPr>
      <w:spacing w:after="170"/>
    </w:pPr>
  </w:style>
  <w:style w:type="paragraph" w:customStyle="1" w:styleId="AwardAgreementTitle">
    <w:name w:val="Award/AgreementTitle"/>
    <w:basedOn w:val="Normal"/>
    <w:next w:val="Normal"/>
    <w:autoRedefine/>
    <w:rsid w:val="00D22EA0"/>
    <w:pPr>
      <w:suppressAutoHyphens/>
      <w:spacing w:before="140" w:line="360" w:lineRule="exact"/>
    </w:pPr>
    <w:rPr>
      <w:b/>
      <w:caps/>
      <w:sz w:val="28"/>
    </w:rPr>
  </w:style>
  <w:style w:type="paragraph" w:customStyle="1" w:styleId="UpdatedTo">
    <w:name w:val="UpdatedTo"/>
    <w:basedOn w:val="Normal"/>
    <w:next w:val="Normal"/>
    <w:semiHidden/>
    <w:rsid w:val="00D22EA0"/>
  </w:style>
  <w:style w:type="paragraph" w:customStyle="1" w:styleId="Rc">
    <w:name w:val="Rc"/>
    <w:aliases w:val="Rn continued"/>
    <w:basedOn w:val="Normal"/>
    <w:next w:val="Normal"/>
    <w:semiHidden/>
    <w:rsid w:val="00D22EA0"/>
    <w:pPr>
      <w:tabs>
        <w:tab w:val="left" w:pos="1418"/>
      </w:tabs>
      <w:spacing w:before="40" w:after="60"/>
    </w:pPr>
    <w:rPr>
      <w:sz w:val="20"/>
    </w:rPr>
  </w:style>
  <w:style w:type="paragraph" w:customStyle="1" w:styleId="Default">
    <w:name w:val="Default"/>
    <w:rsid w:val="00D22EA0"/>
    <w:pPr>
      <w:widowControl w:val="0"/>
      <w:autoSpaceDE w:val="0"/>
      <w:autoSpaceDN w:val="0"/>
      <w:adjustRightInd w:val="0"/>
    </w:pPr>
    <w:rPr>
      <w:color w:val="000000"/>
      <w:sz w:val="24"/>
      <w:szCs w:val="24"/>
    </w:rPr>
  </w:style>
  <w:style w:type="paragraph" w:customStyle="1" w:styleId="Style1">
    <w:name w:val="Style1"/>
    <w:basedOn w:val="FormHeading"/>
    <w:semiHidden/>
    <w:rsid w:val="00D22EA0"/>
    <w:rPr>
      <w:rFonts w:ascii="Tahoma" w:hAnsi="Tahoma" w:cs="Tahoma"/>
      <w:b/>
      <w:bCs/>
      <w:caps w:val="0"/>
      <w:color w:val="0000CC"/>
      <w:sz w:val="28"/>
      <w:szCs w:val="28"/>
    </w:rPr>
  </w:style>
  <w:style w:type="paragraph" w:styleId="BodyTextIndent">
    <w:name w:val="Body Text Indent"/>
    <w:basedOn w:val="Normal"/>
    <w:link w:val="BodyTextIndentChar"/>
    <w:rsid w:val="00D22EA0"/>
  </w:style>
  <w:style w:type="character" w:customStyle="1" w:styleId="BodyTextIndentChar">
    <w:name w:val="Body Text Indent Char"/>
    <w:basedOn w:val="DefaultParagraphFont"/>
    <w:link w:val="BodyTextIndent"/>
    <w:rsid w:val="00D22EA0"/>
    <w:rPr>
      <w:sz w:val="24"/>
      <w:szCs w:val="24"/>
    </w:rPr>
  </w:style>
  <w:style w:type="paragraph" w:customStyle="1" w:styleId="LetterHead1">
    <w:name w:val="LetterHead 1"/>
    <w:semiHidden/>
    <w:rsid w:val="00D22EA0"/>
    <w:pPr>
      <w:jc w:val="center"/>
    </w:pPr>
    <w:rPr>
      <w:rFonts w:ascii="Arial" w:hAnsi="Arial"/>
      <w:noProof/>
      <w:lang w:val="en-US" w:eastAsia="en-US"/>
    </w:rPr>
  </w:style>
  <w:style w:type="paragraph" w:styleId="BodyText3">
    <w:name w:val="Body Text 3"/>
    <w:basedOn w:val="Normal"/>
    <w:link w:val="BodyText3Char"/>
    <w:rsid w:val="00D22EA0"/>
    <w:rPr>
      <w:rFonts w:ascii="Arial" w:hAnsi="Arial" w:cs="Arial"/>
      <w:b/>
      <w:bCs/>
      <w:color w:val="FF0000"/>
      <w:lang w:val="en-US"/>
    </w:rPr>
  </w:style>
  <w:style w:type="character" w:customStyle="1" w:styleId="BodyText3Char">
    <w:name w:val="Body Text 3 Char"/>
    <w:basedOn w:val="DefaultParagraphFont"/>
    <w:link w:val="BodyText3"/>
    <w:rsid w:val="00D22EA0"/>
    <w:rPr>
      <w:rFonts w:ascii="Arial" w:hAnsi="Arial" w:cs="Arial"/>
      <w:b/>
      <w:bCs/>
      <w:color w:val="FF0000"/>
      <w:sz w:val="24"/>
      <w:szCs w:val="24"/>
      <w:lang w:val="en-US"/>
    </w:rPr>
  </w:style>
  <w:style w:type="paragraph" w:styleId="FootnoteText">
    <w:name w:val="footnote text"/>
    <w:basedOn w:val="Normal"/>
    <w:link w:val="FootnoteTextChar"/>
    <w:rsid w:val="00D22EA0"/>
    <w:pPr>
      <w:tabs>
        <w:tab w:val="left" w:pos="284"/>
      </w:tabs>
      <w:spacing w:before="60" w:line="230" w:lineRule="exact"/>
      <w:ind w:left="284" w:hanging="284"/>
    </w:pPr>
    <w:rPr>
      <w:sz w:val="18"/>
    </w:rPr>
  </w:style>
  <w:style w:type="character" w:customStyle="1" w:styleId="FootnoteTextChar">
    <w:name w:val="Footnote Text Char"/>
    <w:basedOn w:val="DefaultParagraphFont"/>
    <w:link w:val="FootnoteText"/>
    <w:rsid w:val="00D22EA0"/>
    <w:rPr>
      <w:sz w:val="18"/>
      <w:szCs w:val="24"/>
    </w:rPr>
  </w:style>
  <w:style w:type="character" w:styleId="FootnoteReference">
    <w:name w:val="footnote reference"/>
    <w:basedOn w:val="DefaultParagraphFont"/>
    <w:rsid w:val="00D22EA0"/>
    <w:rPr>
      <w:vertAlign w:val="superscript"/>
    </w:rPr>
  </w:style>
  <w:style w:type="paragraph" w:styleId="EndnoteText">
    <w:name w:val="endnote text"/>
    <w:basedOn w:val="Normal"/>
    <w:link w:val="EndnoteTextChar"/>
    <w:rsid w:val="00D22EA0"/>
    <w:pPr>
      <w:tabs>
        <w:tab w:val="left" w:pos="284"/>
      </w:tabs>
      <w:spacing w:before="60" w:line="230" w:lineRule="exact"/>
      <w:ind w:left="284" w:hanging="284"/>
    </w:pPr>
    <w:rPr>
      <w:sz w:val="18"/>
    </w:rPr>
  </w:style>
  <w:style w:type="character" w:customStyle="1" w:styleId="EndnoteTextChar">
    <w:name w:val="Endnote Text Char"/>
    <w:basedOn w:val="DefaultParagraphFont"/>
    <w:link w:val="EndnoteText"/>
    <w:rsid w:val="00D22EA0"/>
    <w:rPr>
      <w:sz w:val="18"/>
      <w:szCs w:val="24"/>
    </w:rPr>
  </w:style>
  <w:style w:type="numbering" w:styleId="111111">
    <w:name w:val="Outline List 2"/>
    <w:basedOn w:val="NoList"/>
    <w:rsid w:val="00D22EA0"/>
    <w:pPr>
      <w:numPr>
        <w:numId w:val="14"/>
      </w:numPr>
    </w:pPr>
  </w:style>
  <w:style w:type="numbering" w:styleId="1ai">
    <w:name w:val="Outline List 1"/>
    <w:basedOn w:val="NoList"/>
    <w:rsid w:val="00D22EA0"/>
    <w:pPr>
      <w:numPr>
        <w:numId w:val="15"/>
      </w:numPr>
    </w:pPr>
  </w:style>
  <w:style w:type="paragraph" w:styleId="BlockText">
    <w:name w:val="Block Text"/>
    <w:basedOn w:val="Normal"/>
    <w:rsid w:val="00D22EA0"/>
    <w:pPr>
      <w:spacing w:after="120"/>
      <w:ind w:left="1440" w:right="1440"/>
    </w:pPr>
  </w:style>
  <w:style w:type="paragraph" w:styleId="BodyText">
    <w:name w:val="Body Text"/>
    <w:basedOn w:val="Normal"/>
    <w:link w:val="BodyTextChar"/>
    <w:rsid w:val="00D22EA0"/>
    <w:pPr>
      <w:spacing w:after="120"/>
    </w:pPr>
  </w:style>
  <w:style w:type="character" w:customStyle="1" w:styleId="BodyTextChar">
    <w:name w:val="Body Text Char"/>
    <w:basedOn w:val="DefaultParagraphFont"/>
    <w:link w:val="BodyText"/>
    <w:rsid w:val="00D22EA0"/>
    <w:rPr>
      <w:sz w:val="24"/>
      <w:szCs w:val="24"/>
    </w:rPr>
  </w:style>
  <w:style w:type="paragraph" w:styleId="BodyText2">
    <w:name w:val="Body Text 2"/>
    <w:basedOn w:val="Normal"/>
    <w:link w:val="BodyText2Char"/>
    <w:rsid w:val="00D22EA0"/>
    <w:pPr>
      <w:spacing w:after="120" w:line="480" w:lineRule="auto"/>
    </w:pPr>
  </w:style>
  <w:style w:type="character" w:customStyle="1" w:styleId="BodyText2Char">
    <w:name w:val="Body Text 2 Char"/>
    <w:basedOn w:val="DefaultParagraphFont"/>
    <w:link w:val="BodyText2"/>
    <w:rsid w:val="00D22EA0"/>
    <w:rPr>
      <w:sz w:val="24"/>
      <w:szCs w:val="24"/>
    </w:rPr>
  </w:style>
  <w:style w:type="paragraph" w:styleId="BodyTextFirstIndent">
    <w:name w:val="Body Text First Indent"/>
    <w:basedOn w:val="BodyText"/>
    <w:link w:val="BodyTextFirstIndentChar"/>
    <w:rsid w:val="00D22EA0"/>
    <w:pPr>
      <w:ind w:firstLine="210"/>
    </w:pPr>
  </w:style>
  <w:style w:type="character" w:customStyle="1" w:styleId="BodyTextFirstIndentChar">
    <w:name w:val="Body Text First Indent Char"/>
    <w:basedOn w:val="BodyTextChar"/>
    <w:link w:val="BodyTextFirstIndent"/>
    <w:rsid w:val="00D22EA0"/>
    <w:rPr>
      <w:sz w:val="24"/>
      <w:szCs w:val="24"/>
    </w:rPr>
  </w:style>
  <w:style w:type="paragraph" w:styleId="BodyTextFirstIndent2">
    <w:name w:val="Body Text First Indent 2"/>
    <w:basedOn w:val="BodyTextIndent"/>
    <w:link w:val="BodyTextFirstIndent2Char"/>
    <w:rsid w:val="00D22EA0"/>
    <w:pPr>
      <w:spacing w:after="120"/>
      <w:ind w:left="283" w:firstLine="210"/>
    </w:pPr>
  </w:style>
  <w:style w:type="character" w:customStyle="1" w:styleId="BodyTextFirstIndent2Char">
    <w:name w:val="Body Text First Indent 2 Char"/>
    <w:basedOn w:val="BodyTextIndentChar"/>
    <w:link w:val="BodyTextFirstIndent2"/>
    <w:rsid w:val="00D22EA0"/>
    <w:rPr>
      <w:sz w:val="24"/>
      <w:szCs w:val="24"/>
    </w:rPr>
  </w:style>
  <w:style w:type="paragraph" w:styleId="BodyTextIndent3">
    <w:name w:val="Body Text Indent 3"/>
    <w:basedOn w:val="Normal"/>
    <w:link w:val="BodyTextIndent3Char"/>
    <w:rsid w:val="00D22EA0"/>
    <w:pPr>
      <w:spacing w:after="120"/>
      <w:ind w:left="283"/>
    </w:pPr>
    <w:rPr>
      <w:sz w:val="16"/>
      <w:szCs w:val="16"/>
    </w:rPr>
  </w:style>
  <w:style w:type="character" w:customStyle="1" w:styleId="BodyTextIndent3Char">
    <w:name w:val="Body Text Indent 3 Char"/>
    <w:basedOn w:val="DefaultParagraphFont"/>
    <w:link w:val="BodyTextIndent3"/>
    <w:rsid w:val="00D22EA0"/>
    <w:rPr>
      <w:sz w:val="16"/>
      <w:szCs w:val="16"/>
    </w:rPr>
  </w:style>
  <w:style w:type="paragraph" w:styleId="Closing">
    <w:name w:val="Closing"/>
    <w:basedOn w:val="Normal"/>
    <w:link w:val="ClosingChar"/>
    <w:rsid w:val="00D22EA0"/>
    <w:pPr>
      <w:ind w:left="4252"/>
    </w:pPr>
  </w:style>
  <w:style w:type="character" w:customStyle="1" w:styleId="ClosingChar">
    <w:name w:val="Closing Char"/>
    <w:basedOn w:val="DefaultParagraphFont"/>
    <w:link w:val="Closing"/>
    <w:rsid w:val="00D22EA0"/>
    <w:rPr>
      <w:sz w:val="24"/>
      <w:szCs w:val="24"/>
    </w:rPr>
  </w:style>
  <w:style w:type="paragraph" w:styleId="Date">
    <w:name w:val="Date"/>
    <w:basedOn w:val="Normal"/>
    <w:next w:val="Normal"/>
    <w:link w:val="DateChar"/>
    <w:rsid w:val="00D22EA0"/>
    <w:pPr>
      <w:spacing w:before="140" w:after="170" w:line="270" w:lineRule="exact"/>
      <w:jc w:val="right"/>
    </w:pPr>
    <w:rPr>
      <w:caps/>
    </w:rPr>
  </w:style>
  <w:style w:type="character" w:customStyle="1" w:styleId="DateChar">
    <w:name w:val="Date Char"/>
    <w:basedOn w:val="DefaultParagraphFont"/>
    <w:link w:val="Date"/>
    <w:rsid w:val="00D22EA0"/>
    <w:rPr>
      <w:caps/>
      <w:sz w:val="24"/>
      <w:szCs w:val="24"/>
    </w:rPr>
  </w:style>
  <w:style w:type="paragraph" w:styleId="E-mailSignature">
    <w:name w:val="E-mail Signature"/>
    <w:basedOn w:val="Normal"/>
    <w:link w:val="E-mailSignatureChar"/>
    <w:rsid w:val="00D22EA0"/>
  </w:style>
  <w:style w:type="character" w:customStyle="1" w:styleId="E-mailSignatureChar">
    <w:name w:val="E-mail Signature Char"/>
    <w:basedOn w:val="DefaultParagraphFont"/>
    <w:link w:val="E-mailSignature"/>
    <w:rsid w:val="00D22EA0"/>
    <w:rPr>
      <w:sz w:val="24"/>
      <w:szCs w:val="24"/>
    </w:rPr>
  </w:style>
  <w:style w:type="character" w:styleId="Emphasis">
    <w:name w:val="Emphasis"/>
    <w:basedOn w:val="DefaultParagraphFont"/>
    <w:qFormat/>
    <w:rsid w:val="00D22EA0"/>
    <w:rPr>
      <w:i/>
      <w:iCs/>
    </w:rPr>
  </w:style>
  <w:style w:type="paragraph" w:styleId="EnvelopeAddress">
    <w:name w:val="envelope address"/>
    <w:basedOn w:val="Normal"/>
    <w:rsid w:val="00D22EA0"/>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D22EA0"/>
    <w:rPr>
      <w:rFonts w:ascii="Arial" w:hAnsi="Arial" w:cs="Arial"/>
      <w:sz w:val="20"/>
    </w:rPr>
  </w:style>
  <w:style w:type="character" w:styleId="HTMLAcronym">
    <w:name w:val="HTML Acronym"/>
    <w:basedOn w:val="DefaultParagraphFont"/>
    <w:rsid w:val="00D22EA0"/>
  </w:style>
  <w:style w:type="paragraph" w:styleId="HTMLAddress">
    <w:name w:val="HTML Address"/>
    <w:basedOn w:val="Normal"/>
    <w:link w:val="HTMLAddressChar"/>
    <w:rsid w:val="00D22EA0"/>
    <w:rPr>
      <w:i/>
      <w:iCs/>
    </w:rPr>
  </w:style>
  <w:style w:type="character" w:customStyle="1" w:styleId="HTMLAddressChar">
    <w:name w:val="HTML Address Char"/>
    <w:basedOn w:val="DefaultParagraphFont"/>
    <w:link w:val="HTMLAddress"/>
    <w:rsid w:val="00D22EA0"/>
    <w:rPr>
      <w:i/>
      <w:iCs/>
      <w:sz w:val="24"/>
      <w:szCs w:val="24"/>
    </w:rPr>
  </w:style>
  <w:style w:type="character" w:styleId="HTMLCite">
    <w:name w:val="HTML Cite"/>
    <w:basedOn w:val="DefaultParagraphFont"/>
    <w:rsid w:val="00D22EA0"/>
    <w:rPr>
      <w:i/>
      <w:iCs/>
    </w:rPr>
  </w:style>
  <w:style w:type="character" w:styleId="HTMLCode">
    <w:name w:val="HTML Code"/>
    <w:basedOn w:val="DefaultParagraphFont"/>
    <w:rsid w:val="00D22EA0"/>
    <w:rPr>
      <w:rFonts w:ascii="Courier New" w:hAnsi="Courier New" w:cs="Courier New"/>
      <w:sz w:val="20"/>
      <w:szCs w:val="20"/>
    </w:rPr>
  </w:style>
  <w:style w:type="character" w:styleId="HTMLDefinition">
    <w:name w:val="HTML Definition"/>
    <w:basedOn w:val="DefaultParagraphFont"/>
    <w:rsid w:val="00D22EA0"/>
    <w:rPr>
      <w:i/>
      <w:iCs/>
    </w:rPr>
  </w:style>
  <w:style w:type="character" w:styleId="HTMLKeyboard">
    <w:name w:val="HTML Keyboard"/>
    <w:basedOn w:val="DefaultParagraphFont"/>
    <w:rsid w:val="00D22EA0"/>
    <w:rPr>
      <w:rFonts w:ascii="Courier New" w:hAnsi="Courier New" w:cs="Courier New"/>
      <w:sz w:val="20"/>
      <w:szCs w:val="20"/>
    </w:rPr>
  </w:style>
  <w:style w:type="paragraph" w:styleId="HTMLPreformatted">
    <w:name w:val="HTML Preformatted"/>
    <w:basedOn w:val="Normal"/>
    <w:link w:val="HTMLPreformattedChar"/>
    <w:rsid w:val="00D22EA0"/>
    <w:rPr>
      <w:rFonts w:ascii="Courier New" w:hAnsi="Courier New" w:cs="Courier New"/>
      <w:sz w:val="20"/>
    </w:rPr>
  </w:style>
  <w:style w:type="character" w:customStyle="1" w:styleId="HTMLPreformattedChar">
    <w:name w:val="HTML Preformatted Char"/>
    <w:basedOn w:val="DefaultParagraphFont"/>
    <w:link w:val="HTMLPreformatted"/>
    <w:rsid w:val="00D22EA0"/>
    <w:rPr>
      <w:rFonts w:ascii="Courier New" w:hAnsi="Courier New" w:cs="Courier New"/>
      <w:szCs w:val="24"/>
    </w:rPr>
  </w:style>
  <w:style w:type="character" w:styleId="HTMLSample">
    <w:name w:val="HTML Sample"/>
    <w:basedOn w:val="DefaultParagraphFont"/>
    <w:rsid w:val="00D22EA0"/>
    <w:rPr>
      <w:rFonts w:ascii="Courier New" w:hAnsi="Courier New" w:cs="Courier New"/>
    </w:rPr>
  </w:style>
  <w:style w:type="character" w:styleId="HTMLTypewriter">
    <w:name w:val="HTML Typewriter"/>
    <w:basedOn w:val="DefaultParagraphFont"/>
    <w:rsid w:val="00D22EA0"/>
    <w:rPr>
      <w:rFonts w:ascii="Courier New" w:hAnsi="Courier New" w:cs="Courier New"/>
      <w:sz w:val="20"/>
      <w:szCs w:val="20"/>
    </w:rPr>
  </w:style>
  <w:style w:type="character" w:styleId="HTMLVariable">
    <w:name w:val="HTML Variable"/>
    <w:basedOn w:val="DefaultParagraphFont"/>
    <w:rsid w:val="00D22EA0"/>
    <w:rPr>
      <w:i/>
      <w:iCs/>
    </w:rPr>
  </w:style>
  <w:style w:type="character" w:styleId="LineNumber">
    <w:name w:val="line number"/>
    <w:basedOn w:val="DefaultParagraphFont"/>
    <w:rsid w:val="00D22EA0"/>
  </w:style>
  <w:style w:type="paragraph" w:styleId="List">
    <w:name w:val="List"/>
    <w:basedOn w:val="Normal"/>
    <w:rsid w:val="00D22EA0"/>
    <w:pPr>
      <w:ind w:left="283" w:hanging="283"/>
    </w:pPr>
  </w:style>
  <w:style w:type="paragraph" w:styleId="List2">
    <w:name w:val="List 2"/>
    <w:basedOn w:val="Normal"/>
    <w:rsid w:val="00D22EA0"/>
    <w:pPr>
      <w:ind w:left="566" w:hanging="283"/>
    </w:pPr>
  </w:style>
  <w:style w:type="paragraph" w:styleId="List3">
    <w:name w:val="List 3"/>
    <w:basedOn w:val="Normal"/>
    <w:rsid w:val="00D22EA0"/>
    <w:pPr>
      <w:ind w:left="849" w:hanging="283"/>
    </w:pPr>
  </w:style>
  <w:style w:type="paragraph" w:styleId="List4">
    <w:name w:val="List 4"/>
    <w:basedOn w:val="Normal"/>
    <w:rsid w:val="00D22EA0"/>
    <w:pPr>
      <w:ind w:left="1132" w:hanging="283"/>
    </w:pPr>
  </w:style>
  <w:style w:type="paragraph" w:styleId="List5">
    <w:name w:val="List 5"/>
    <w:basedOn w:val="Normal"/>
    <w:rsid w:val="00D22EA0"/>
    <w:pPr>
      <w:ind w:left="1415" w:hanging="283"/>
    </w:pPr>
  </w:style>
  <w:style w:type="paragraph" w:styleId="ListBullet">
    <w:name w:val="List Bullet"/>
    <w:basedOn w:val="Normal"/>
    <w:rsid w:val="00D22EA0"/>
    <w:pPr>
      <w:tabs>
        <w:tab w:val="num" w:pos="360"/>
      </w:tabs>
      <w:ind w:left="360" w:hanging="360"/>
    </w:pPr>
  </w:style>
  <w:style w:type="paragraph" w:styleId="ListContinue">
    <w:name w:val="List Continue"/>
    <w:basedOn w:val="Normal"/>
    <w:rsid w:val="00D22EA0"/>
    <w:pPr>
      <w:spacing w:after="120"/>
      <w:ind w:left="283"/>
    </w:pPr>
  </w:style>
  <w:style w:type="paragraph" w:styleId="ListContinue2">
    <w:name w:val="List Continue 2"/>
    <w:basedOn w:val="Normal"/>
    <w:rsid w:val="00D22EA0"/>
    <w:pPr>
      <w:spacing w:after="120"/>
      <w:ind w:left="566"/>
    </w:pPr>
  </w:style>
  <w:style w:type="paragraph" w:styleId="ListContinue3">
    <w:name w:val="List Continue 3"/>
    <w:basedOn w:val="Normal"/>
    <w:rsid w:val="00D22EA0"/>
    <w:pPr>
      <w:spacing w:after="120"/>
      <w:ind w:left="849"/>
    </w:pPr>
  </w:style>
  <w:style w:type="paragraph" w:styleId="ListContinue4">
    <w:name w:val="List Continue 4"/>
    <w:basedOn w:val="Normal"/>
    <w:rsid w:val="00D22EA0"/>
    <w:pPr>
      <w:spacing w:after="120"/>
      <w:ind w:left="1132"/>
    </w:pPr>
  </w:style>
  <w:style w:type="paragraph" w:styleId="ListContinue5">
    <w:name w:val="List Continue 5"/>
    <w:basedOn w:val="Normal"/>
    <w:rsid w:val="00D22EA0"/>
    <w:pPr>
      <w:spacing w:after="120"/>
      <w:ind w:left="1415"/>
    </w:pPr>
  </w:style>
  <w:style w:type="paragraph" w:styleId="ListNumber">
    <w:name w:val="List Number"/>
    <w:basedOn w:val="Normal"/>
    <w:rsid w:val="00D22EA0"/>
    <w:pPr>
      <w:tabs>
        <w:tab w:val="num" w:pos="360"/>
      </w:tabs>
      <w:ind w:left="360" w:hanging="360"/>
    </w:pPr>
  </w:style>
  <w:style w:type="paragraph" w:styleId="ListNumber2">
    <w:name w:val="List Number 2"/>
    <w:basedOn w:val="Normal"/>
    <w:rsid w:val="00D22EA0"/>
    <w:pPr>
      <w:tabs>
        <w:tab w:val="num" w:pos="643"/>
      </w:tabs>
      <w:ind w:left="643" w:hanging="360"/>
    </w:pPr>
  </w:style>
  <w:style w:type="paragraph" w:styleId="ListNumber4">
    <w:name w:val="List Number 4"/>
    <w:basedOn w:val="Normal"/>
    <w:rsid w:val="00D22EA0"/>
    <w:pPr>
      <w:tabs>
        <w:tab w:val="num" w:pos="1209"/>
      </w:tabs>
      <w:ind w:left="1209" w:hanging="360"/>
    </w:pPr>
  </w:style>
  <w:style w:type="paragraph" w:styleId="ListNumber5">
    <w:name w:val="List Number 5"/>
    <w:basedOn w:val="Normal"/>
    <w:rsid w:val="00D22EA0"/>
    <w:pPr>
      <w:tabs>
        <w:tab w:val="num" w:pos="1492"/>
      </w:tabs>
      <w:ind w:left="1492" w:hanging="360"/>
    </w:pPr>
  </w:style>
  <w:style w:type="paragraph" w:styleId="MessageHeader">
    <w:name w:val="Message Header"/>
    <w:basedOn w:val="Normal"/>
    <w:link w:val="MessageHeaderChar"/>
    <w:rsid w:val="00D22EA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D22EA0"/>
    <w:rPr>
      <w:rFonts w:ascii="Arial" w:hAnsi="Arial" w:cs="Arial"/>
      <w:sz w:val="24"/>
      <w:szCs w:val="24"/>
      <w:shd w:val="pct20" w:color="auto" w:fill="auto"/>
    </w:rPr>
  </w:style>
  <w:style w:type="paragraph" w:styleId="NormalIndent">
    <w:name w:val="Normal Indent"/>
    <w:basedOn w:val="Normal"/>
    <w:rsid w:val="00D22EA0"/>
    <w:pPr>
      <w:ind w:left="720"/>
    </w:pPr>
  </w:style>
  <w:style w:type="paragraph" w:styleId="NoteHeading">
    <w:name w:val="Note Heading"/>
    <w:basedOn w:val="Normal"/>
    <w:next w:val="Normal"/>
    <w:link w:val="NoteHeadingChar"/>
    <w:rsid w:val="00D22EA0"/>
  </w:style>
  <w:style w:type="character" w:customStyle="1" w:styleId="NoteHeadingChar">
    <w:name w:val="Note Heading Char"/>
    <w:basedOn w:val="DefaultParagraphFont"/>
    <w:link w:val="NoteHeading"/>
    <w:rsid w:val="00D22EA0"/>
    <w:rPr>
      <w:sz w:val="24"/>
      <w:szCs w:val="24"/>
    </w:rPr>
  </w:style>
  <w:style w:type="paragraph" w:styleId="PlainText">
    <w:name w:val="Plain Text"/>
    <w:basedOn w:val="Normal"/>
    <w:link w:val="PlainTextChar"/>
    <w:rsid w:val="00D22EA0"/>
    <w:rPr>
      <w:rFonts w:ascii="Courier New" w:hAnsi="Courier New" w:cs="Courier New"/>
      <w:sz w:val="20"/>
    </w:rPr>
  </w:style>
  <w:style w:type="character" w:customStyle="1" w:styleId="PlainTextChar">
    <w:name w:val="Plain Text Char"/>
    <w:basedOn w:val="DefaultParagraphFont"/>
    <w:link w:val="PlainText"/>
    <w:rsid w:val="00D22EA0"/>
    <w:rPr>
      <w:rFonts w:ascii="Courier New" w:hAnsi="Courier New" w:cs="Courier New"/>
      <w:szCs w:val="24"/>
    </w:rPr>
  </w:style>
  <w:style w:type="paragraph" w:styleId="Salutation">
    <w:name w:val="Salutation"/>
    <w:basedOn w:val="Normal"/>
    <w:next w:val="Normal"/>
    <w:link w:val="SalutationChar"/>
    <w:rsid w:val="00D22EA0"/>
  </w:style>
  <w:style w:type="character" w:customStyle="1" w:styleId="SalutationChar">
    <w:name w:val="Salutation Char"/>
    <w:basedOn w:val="DefaultParagraphFont"/>
    <w:link w:val="Salutation"/>
    <w:rsid w:val="00D22EA0"/>
    <w:rPr>
      <w:sz w:val="24"/>
      <w:szCs w:val="24"/>
    </w:rPr>
  </w:style>
  <w:style w:type="table" w:styleId="Table3Deffects1">
    <w:name w:val="Table 3D effects 1"/>
    <w:basedOn w:val="TableNormal"/>
    <w:rsid w:val="00D22EA0"/>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22EA0"/>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22EA0"/>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22EA0"/>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22EA0"/>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22EA0"/>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22EA0"/>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22EA0"/>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22EA0"/>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22EA0"/>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22EA0"/>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22EA0"/>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22EA0"/>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22EA0"/>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22EA0"/>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22EA0"/>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22EA0"/>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D22EA0"/>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22EA0"/>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22EA0"/>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22EA0"/>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22EA0"/>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22EA0"/>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22EA0"/>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22EA0"/>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22EA0"/>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22EA0"/>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22EA0"/>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22EA0"/>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22EA0"/>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22EA0"/>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22EA0"/>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22EA0"/>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22EA0"/>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22EA0"/>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22EA0"/>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22EA0"/>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22EA0"/>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22EA0"/>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22EA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22EA0"/>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22EA0"/>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22EA0"/>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link w:val="SubtitleChar"/>
    <w:qFormat/>
    <w:rsid w:val="00D22EA0"/>
    <w:pPr>
      <w:spacing w:after="60"/>
      <w:jc w:val="center"/>
      <w:outlineLvl w:val="1"/>
    </w:pPr>
    <w:rPr>
      <w:rFonts w:ascii="Arial" w:hAnsi="Arial" w:cs="Arial"/>
    </w:rPr>
  </w:style>
  <w:style w:type="character" w:customStyle="1" w:styleId="SubtitleChar">
    <w:name w:val="Subtitle Char"/>
    <w:basedOn w:val="DefaultParagraphFont"/>
    <w:link w:val="Subtitle"/>
    <w:rsid w:val="00D22EA0"/>
    <w:rPr>
      <w:rFonts w:ascii="Arial" w:hAnsi="Arial" w:cs="Arial"/>
      <w:sz w:val="24"/>
      <w:szCs w:val="24"/>
    </w:rPr>
  </w:style>
  <w:style w:type="numbering" w:styleId="ArticleSection">
    <w:name w:val="Outline List 3"/>
    <w:basedOn w:val="NoList"/>
    <w:rsid w:val="00D22EA0"/>
    <w:pPr>
      <w:numPr>
        <w:numId w:val="16"/>
      </w:numPr>
    </w:pPr>
  </w:style>
  <w:style w:type="paragraph" w:styleId="Signature">
    <w:name w:val="Signature"/>
    <w:basedOn w:val="Normal"/>
    <w:link w:val="SignatureChar"/>
    <w:rsid w:val="00D22EA0"/>
    <w:pPr>
      <w:ind w:left="4252"/>
    </w:pPr>
  </w:style>
  <w:style w:type="character" w:customStyle="1" w:styleId="SignatureChar">
    <w:name w:val="Signature Char"/>
    <w:basedOn w:val="DefaultParagraphFont"/>
    <w:link w:val="Signature"/>
    <w:rsid w:val="00D22EA0"/>
    <w:rPr>
      <w:sz w:val="24"/>
      <w:szCs w:val="24"/>
    </w:rPr>
  </w:style>
  <w:style w:type="paragraph" w:customStyle="1" w:styleId="HeadingB">
    <w:name w:val="Heading B"/>
    <w:basedOn w:val="HeadingA"/>
    <w:rsid w:val="00D22EA0"/>
    <w:pPr>
      <w:spacing w:before="340" w:line="300" w:lineRule="exact"/>
    </w:pPr>
    <w:rPr>
      <w:caps w:val="0"/>
      <w:sz w:val="25"/>
      <w:szCs w:val="25"/>
    </w:rPr>
  </w:style>
  <w:style w:type="paragraph" w:customStyle="1" w:styleId="HeadingA">
    <w:name w:val="Heading A"/>
    <w:basedOn w:val="Normal"/>
    <w:rsid w:val="00D22EA0"/>
    <w:pPr>
      <w:spacing w:after="40"/>
      <w:outlineLvl w:val="0"/>
    </w:pPr>
    <w:rPr>
      <w:b/>
      <w:caps/>
      <w:sz w:val="42"/>
      <w:szCs w:val="42"/>
    </w:rPr>
  </w:style>
  <w:style w:type="paragraph" w:customStyle="1" w:styleId="QuoteHeading">
    <w:name w:val="Quote Heading"/>
    <w:basedOn w:val="HeadingB"/>
    <w:rsid w:val="00D22EA0"/>
    <w:pPr>
      <w:spacing w:before="200" w:line="270" w:lineRule="exact"/>
      <w:ind w:left="709"/>
    </w:pPr>
    <w:rPr>
      <w:i/>
      <w:sz w:val="22"/>
      <w:szCs w:val="22"/>
    </w:rPr>
  </w:style>
  <w:style w:type="paragraph" w:styleId="ListBullet4">
    <w:name w:val="List Bullet 4"/>
    <w:basedOn w:val="Normal"/>
    <w:next w:val="Normal"/>
    <w:rsid w:val="00D22EA0"/>
    <w:pPr>
      <w:tabs>
        <w:tab w:val="num" w:pos="1209"/>
      </w:tabs>
      <w:ind w:left="3459" w:hanging="170"/>
    </w:pPr>
  </w:style>
  <w:style w:type="character" w:styleId="EndnoteReference">
    <w:name w:val="endnote reference"/>
    <w:basedOn w:val="DefaultParagraphFont"/>
    <w:rsid w:val="00D22EA0"/>
    <w:rPr>
      <w:vertAlign w:val="superscript"/>
    </w:rPr>
  </w:style>
  <w:style w:type="character" w:customStyle="1" w:styleId="Level3-BoldChar">
    <w:name w:val="Level 3-Bold Char"/>
    <w:basedOn w:val="DefaultParagraphFont"/>
    <w:link w:val="Level3-Bold"/>
    <w:locked/>
    <w:rsid w:val="00D22EA0"/>
    <w:rPr>
      <w:b/>
      <w:sz w:val="24"/>
      <w:szCs w:val="24"/>
    </w:rPr>
  </w:style>
  <w:style w:type="paragraph" w:customStyle="1" w:styleId="paragraphheading">
    <w:name w:val="paragraph heading"/>
    <w:basedOn w:val="Normal"/>
    <w:rsid w:val="00D22EA0"/>
    <w:pPr>
      <w:keepNext/>
      <w:keepLines/>
      <w:tabs>
        <w:tab w:val="left" w:pos="567"/>
        <w:tab w:val="left" w:pos="1134"/>
        <w:tab w:val="left" w:pos="1701"/>
      </w:tabs>
      <w:jc w:val="center"/>
    </w:pPr>
  </w:style>
  <w:style w:type="paragraph" w:customStyle="1" w:styleId="BulletLevel3">
    <w:name w:val="Bullet Level 3"/>
    <w:basedOn w:val="Normal"/>
    <w:rsid w:val="00D22EA0"/>
    <w:pPr>
      <w:tabs>
        <w:tab w:val="num" w:pos="643"/>
      </w:tabs>
      <w:ind w:left="643" w:hanging="360"/>
    </w:pPr>
  </w:style>
  <w:style w:type="paragraph" w:customStyle="1" w:styleId="BulletLevel4">
    <w:name w:val="Bullet Level 4"/>
    <w:basedOn w:val="Normal"/>
    <w:rsid w:val="00D22EA0"/>
    <w:pPr>
      <w:tabs>
        <w:tab w:val="num" w:pos="926"/>
      </w:tabs>
      <w:ind w:left="926" w:hanging="360"/>
    </w:pPr>
  </w:style>
  <w:style w:type="paragraph" w:customStyle="1" w:styleId="BulletLevel5">
    <w:name w:val="Bullet Level 5"/>
    <w:basedOn w:val="Normal"/>
    <w:rsid w:val="00D22EA0"/>
    <w:pPr>
      <w:tabs>
        <w:tab w:val="num" w:pos="1492"/>
      </w:tabs>
      <w:ind w:left="1492" w:hanging="360"/>
    </w:pPr>
  </w:style>
  <w:style w:type="character" w:customStyle="1" w:styleId="Level2-BoldChar">
    <w:name w:val="Level 2-Bold Char"/>
    <w:basedOn w:val="DefaultParagraphFont"/>
    <w:link w:val="Level2-Bold"/>
    <w:rsid w:val="00D22EA0"/>
    <w:rPr>
      <w:b/>
      <w:sz w:val="22"/>
      <w:lang w:val="en-GB" w:eastAsia="en-US"/>
    </w:rPr>
  </w:style>
  <w:style w:type="character" w:customStyle="1" w:styleId="h3CharChar">
    <w:name w:val="h3 Char Char"/>
    <w:basedOn w:val="DefaultParagraphFont"/>
    <w:rsid w:val="00D22EA0"/>
    <w:rPr>
      <w:rFonts w:ascii="Arial" w:hAnsi="Arial" w:cs="Arial"/>
      <w:b/>
      <w:bCs/>
      <w:sz w:val="26"/>
      <w:szCs w:val="26"/>
    </w:rPr>
  </w:style>
  <w:style w:type="character" w:customStyle="1" w:styleId="pCharChar">
    <w:name w:val="p Char Char"/>
    <w:basedOn w:val="DefaultParagraphFont"/>
    <w:rsid w:val="00D22EA0"/>
    <w:rPr>
      <w:rFonts w:ascii="Arial" w:hAnsi="Arial" w:cs="Arial"/>
      <w:b/>
      <w:bCs/>
      <w:i/>
      <w:iCs/>
      <w:sz w:val="28"/>
      <w:szCs w:val="28"/>
    </w:rPr>
  </w:style>
  <w:style w:type="character" w:customStyle="1" w:styleId="StyleLevel2BoldChar">
    <w:name w:val="Style Level 2 + Bold Char"/>
    <w:basedOn w:val="Level2Char"/>
    <w:link w:val="StyleLevel2Bold"/>
    <w:rsid w:val="00D22EA0"/>
    <w:rPr>
      <w:rFonts w:ascii="Arial" w:hAnsi="Arial" w:cs="Arial"/>
      <w:b/>
      <w:bCs/>
      <w:i w:val="0"/>
      <w:iCs w:val="0"/>
      <w:sz w:val="24"/>
      <w:szCs w:val="28"/>
    </w:rPr>
  </w:style>
  <w:style w:type="paragraph" w:customStyle="1" w:styleId="level30">
    <w:name w:val="level3"/>
    <w:basedOn w:val="Normal"/>
    <w:rsid w:val="00D22EA0"/>
    <w:pPr>
      <w:ind w:left="1134" w:hanging="1134"/>
    </w:pPr>
    <w:rPr>
      <w:lang w:val="en-US"/>
    </w:rPr>
  </w:style>
  <w:style w:type="character" w:styleId="CommentReference">
    <w:name w:val="annotation reference"/>
    <w:basedOn w:val="DefaultParagraphFont"/>
    <w:rsid w:val="00D22EA0"/>
    <w:rPr>
      <w:sz w:val="16"/>
      <w:szCs w:val="16"/>
    </w:rPr>
  </w:style>
  <w:style w:type="paragraph" w:styleId="CommentText">
    <w:name w:val="annotation text"/>
    <w:basedOn w:val="Normal"/>
    <w:link w:val="CommentTextChar"/>
    <w:rsid w:val="00D22EA0"/>
    <w:rPr>
      <w:sz w:val="20"/>
      <w:szCs w:val="20"/>
    </w:rPr>
  </w:style>
  <w:style w:type="character" w:customStyle="1" w:styleId="CommentTextChar">
    <w:name w:val="Comment Text Char"/>
    <w:basedOn w:val="DefaultParagraphFont"/>
    <w:link w:val="CommentText"/>
    <w:rsid w:val="00D22EA0"/>
  </w:style>
  <w:style w:type="paragraph" w:styleId="CommentSubject">
    <w:name w:val="annotation subject"/>
    <w:basedOn w:val="CommentText"/>
    <w:next w:val="CommentText"/>
    <w:link w:val="CommentSubjectChar"/>
    <w:rsid w:val="00D22EA0"/>
    <w:rPr>
      <w:b/>
      <w:bCs/>
    </w:rPr>
  </w:style>
  <w:style w:type="character" w:customStyle="1" w:styleId="CommentSubjectChar">
    <w:name w:val="Comment Subject Char"/>
    <w:basedOn w:val="CommentTextChar"/>
    <w:link w:val="CommentSubject"/>
    <w:rsid w:val="00D22EA0"/>
    <w:rPr>
      <w:b/>
      <w:bCs/>
    </w:rPr>
  </w:style>
  <w:style w:type="character" w:customStyle="1" w:styleId="RTFNum233">
    <w:name w:val="RTF_Num 23 3"/>
    <w:rsid w:val="00D22EA0"/>
    <w:rPr>
      <w:b/>
    </w:rPr>
  </w:style>
  <w:style w:type="character" w:customStyle="1" w:styleId="FooterChar">
    <w:name w:val="Footer Char"/>
    <w:basedOn w:val="DefaultParagraphFont"/>
    <w:link w:val="Footer"/>
    <w:rsid w:val="00D22EA0"/>
    <w:rPr>
      <w:sz w:val="24"/>
      <w:szCs w:val="24"/>
    </w:rPr>
  </w:style>
  <w:style w:type="character" w:customStyle="1" w:styleId="NumberedParaCharChar">
    <w:name w:val="Numbered Para Char Char"/>
    <w:basedOn w:val="DefaultParagraphFont"/>
    <w:uiPriority w:val="99"/>
    <w:locked/>
    <w:rsid w:val="00D22EA0"/>
    <w:rPr>
      <w:sz w:val="24"/>
      <w:lang w:val="en-GB" w:eastAsia="en-US"/>
    </w:rPr>
  </w:style>
  <w:style w:type="paragraph" w:customStyle="1" w:styleId="maintitle">
    <w:name w:val="main title"/>
    <w:next w:val="Normal"/>
    <w:rsid w:val="00D22EA0"/>
    <w:pPr>
      <w:spacing w:before="800" w:after="120"/>
    </w:pPr>
    <w:rPr>
      <w:rFonts w:ascii="Arial" w:hAnsi="Arial"/>
      <w:b/>
      <w:color w:val="872434"/>
      <w:sz w:val="40"/>
      <w:szCs w:val="40"/>
      <w:lang w:val="en-US" w:eastAsia="en-US"/>
    </w:rPr>
  </w:style>
  <w:style w:type="numbering" w:customStyle="1" w:styleId="OutlineList2">
    <w:name w:val="OutlineList2"/>
    <w:uiPriority w:val="99"/>
    <w:rsid w:val="00D22EA0"/>
    <w:pPr>
      <w:numPr>
        <w:numId w:val="19"/>
      </w:numPr>
    </w:pPr>
  </w:style>
  <w:style w:type="paragraph" w:customStyle="1" w:styleId="block10">
    <w:name w:val="block1"/>
    <w:basedOn w:val="Normal"/>
    <w:rsid w:val="00D22EA0"/>
    <w:pPr>
      <w:spacing w:before="240" w:after="180"/>
      <w:ind w:left="840"/>
    </w:pPr>
  </w:style>
  <w:style w:type="paragraph" w:customStyle="1" w:styleId="owapara">
    <w:name w:val="owapara"/>
    <w:basedOn w:val="Normal"/>
    <w:rsid w:val="00D22EA0"/>
  </w:style>
  <w:style w:type="table" w:customStyle="1" w:styleId="TableGrid10">
    <w:name w:val="Table Grid1"/>
    <w:basedOn w:val="TableNormal"/>
    <w:rsid w:val="00FF706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c Char"/>
    <w:basedOn w:val="DefaultParagraphFont"/>
    <w:link w:val="Heading1"/>
    <w:rsid w:val="006A4516"/>
    <w:rPr>
      <w:rFonts w:ascii="Arial" w:hAnsi="Arial" w:cs="Arial"/>
      <w:b/>
      <w:bCs/>
      <w:kern w:val="32"/>
      <w:sz w:val="32"/>
      <w:szCs w:val="32"/>
    </w:rPr>
  </w:style>
  <w:style w:type="character" w:customStyle="1" w:styleId="Heading4Char">
    <w:name w:val="Heading 4 Char"/>
    <w:aliases w:val="h4 Char"/>
    <w:basedOn w:val="DefaultParagraphFont"/>
    <w:link w:val="Heading4"/>
    <w:rsid w:val="006A4516"/>
    <w:rPr>
      <w:b/>
      <w:bCs/>
      <w:sz w:val="28"/>
      <w:szCs w:val="28"/>
    </w:rPr>
  </w:style>
  <w:style w:type="character" w:customStyle="1" w:styleId="HeaderChar">
    <w:name w:val="Header Char"/>
    <w:basedOn w:val="DefaultParagraphFont"/>
    <w:link w:val="Header"/>
    <w:rsid w:val="006A4516"/>
    <w:rPr>
      <w:sz w:val="24"/>
      <w:szCs w:val="24"/>
    </w:rPr>
  </w:style>
  <w:style w:type="character" w:customStyle="1" w:styleId="DocumentMapChar">
    <w:name w:val="Document Map Char"/>
    <w:basedOn w:val="DefaultParagraphFont"/>
    <w:link w:val="DocumentMap"/>
    <w:semiHidden/>
    <w:rsid w:val="006A4516"/>
    <w:rPr>
      <w:rFonts w:ascii="Tahoma" w:hAnsi="Tahoma" w:cs="Tahoma"/>
      <w:shd w:val="clear" w:color="auto" w:fill="000080"/>
    </w:rPr>
  </w:style>
  <w:style w:type="character" w:customStyle="1" w:styleId="BalloonTextChar">
    <w:name w:val="Balloon Text Char"/>
    <w:basedOn w:val="DefaultParagraphFont"/>
    <w:link w:val="BalloonText"/>
    <w:semiHidden/>
    <w:rsid w:val="006A4516"/>
    <w:rPr>
      <w:rFonts w:ascii="Tahoma" w:hAnsi="Tahoma" w:cs="Tahoma"/>
      <w:sz w:val="16"/>
      <w:szCs w:val="16"/>
    </w:rPr>
  </w:style>
  <w:style w:type="character" w:customStyle="1" w:styleId="TitleChar">
    <w:name w:val="Title Char"/>
    <w:basedOn w:val="DefaultParagraphFont"/>
    <w:link w:val="Title"/>
    <w:rsid w:val="006A4516"/>
    <w:rPr>
      <w:rFonts w:cs="Arial"/>
      <w:b/>
      <w:bCs/>
      <w:sz w:val="24"/>
      <w:szCs w:val="32"/>
    </w:rPr>
  </w:style>
  <w:style w:type="paragraph" w:customStyle="1" w:styleId="Index">
    <w:name w:val="Index"/>
    <w:basedOn w:val="Normal"/>
    <w:rsid w:val="000860AC"/>
    <w:rPr>
      <w:rFonts w:cs="Tahoma"/>
    </w:rPr>
  </w:style>
  <w:style w:type="paragraph" w:styleId="Revision">
    <w:name w:val="Revision"/>
    <w:hidden/>
    <w:uiPriority w:val="99"/>
    <w:semiHidden/>
    <w:rsid w:val="00D56D21"/>
    <w:rPr>
      <w:sz w:val="24"/>
      <w:szCs w:val="24"/>
    </w:rPr>
  </w:style>
  <w:style w:type="character" w:styleId="UnresolvedMention">
    <w:name w:val="Unresolved Mention"/>
    <w:basedOn w:val="DefaultParagraphFont"/>
    <w:uiPriority w:val="99"/>
    <w:semiHidden/>
    <w:unhideWhenUsed/>
    <w:rsid w:val="00E06ED1"/>
    <w:rPr>
      <w:color w:val="605E5C"/>
      <w:shd w:val="clear" w:color="auto" w:fill="E1DFDD"/>
    </w:rPr>
  </w:style>
  <w:style w:type="paragraph" w:customStyle="1" w:styleId="tablenote">
    <w:name w:val="tablenote"/>
    <w:basedOn w:val="Normal"/>
    <w:qFormat/>
    <w:rsid w:val="00D328E7"/>
    <w:pPr>
      <w:spacing w:before="120"/>
      <w:ind w:left="851"/>
    </w:pPr>
  </w:style>
  <w:style w:type="paragraph" w:customStyle="1" w:styleId="tablenote15">
    <w:name w:val="tablenote1.5"/>
    <w:basedOn w:val="tablenote"/>
    <w:qFormat/>
    <w:rsid w:val="00D328E7"/>
    <w:rPr>
      <w:sz w:val="22"/>
    </w:rPr>
  </w:style>
  <w:style w:type="paragraph" w:customStyle="1" w:styleId="tablenote0">
    <w:name w:val="tablenote0"/>
    <w:basedOn w:val="Normal"/>
    <w:qFormat/>
    <w:rsid w:val="00D328E7"/>
    <w:pPr>
      <w:spacing w:before="12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91906">
      <w:bodyDiv w:val="1"/>
      <w:marLeft w:val="0"/>
      <w:marRight w:val="0"/>
      <w:marTop w:val="0"/>
      <w:marBottom w:val="0"/>
      <w:divBdr>
        <w:top w:val="none" w:sz="0" w:space="0" w:color="auto"/>
        <w:left w:val="none" w:sz="0" w:space="0" w:color="auto"/>
        <w:bottom w:val="none" w:sz="0" w:space="0" w:color="auto"/>
        <w:right w:val="none" w:sz="0" w:space="0" w:color="auto"/>
      </w:divBdr>
    </w:div>
    <w:div w:id="85351294">
      <w:bodyDiv w:val="1"/>
      <w:marLeft w:val="0"/>
      <w:marRight w:val="0"/>
      <w:marTop w:val="0"/>
      <w:marBottom w:val="0"/>
      <w:divBdr>
        <w:top w:val="none" w:sz="0" w:space="0" w:color="auto"/>
        <w:left w:val="none" w:sz="0" w:space="0" w:color="auto"/>
        <w:bottom w:val="none" w:sz="0" w:space="0" w:color="auto"/>
        <w:right w:val="none" w:sz="0" w:space="0" w:color="auto"/>
      </w:divBdr>
    </w:div>
    <w:div w:id="176042478">
      <w:bodyDiv w:val="1"/>
      <w:marLeft w:val="0"/>
      <w:marRight w:val="0"/>
      <w:marTop w:val="0"/>
      <w:marBottom w:val="0"/>
      <w:divBdr>
        <w:top w:val="none" w:sz="0" w:space="0" w:color="auto"/>
        <w:left w:val="none" w:sz="0" w:space="0" w:color="auto"/>
        <w:bottom w:val="none" w:sz="0" w:space="0" w:color="auto"/>
        <w:right w:val="none" w:sz="0" w:space="0" w:color="auto"/>
      </w:divBdr>
    </w:div>
    <w:div w:id="182866575">
      <w:bodyDiv w:val="1"/>
      <w:marLeft w:val="150"/>
      <w:marRight w:val="150"/>
      <w:marTop w:val="150"/>
      <w:marBottom w:val="150"/>
      <w:divBdr>
        <w:top w:val="none" w:sz="0" w:space="0" w:color="auto"/>
        <w:left w:val="none" w:sz="0" w:space="0" w:color="auto"/>
        <w:bottom w:val="none" w:sz="0" w:space="0" w:color="auto"/>
        <w:right w:val="none" w:sz="0" w:space="0" w:color="auto"/>
      </w:divBdr>
    </w:div>
    <w:div w:id="258828366">
      <w:bodyDiv w:val="1"/>
      <w:marLeft w:val="0"/>
      <w:marRight w:val="0"/>
      <w:marTop w:val="0"/>
      <w:marBottom w:val="0"/>
      <w:divBdr>
        <w:top w:val="none" w:sz="0" w:space="0" w:color="auto"/>
        <w:left w:val="none" w:sz="0" w:space="0" w:color="auto"/>
        <w:bottom w:val="none" w:sz="0" w:space="0" w:color="auto"/>
        <w:right w:val="none" w:sz="0" w:space="0" w:color="auto"/>
      </w:divBdr>
    </w:div>
    <w:div w:id="270015007">
      <w:bodyDiv w:val="1"/>
      <w:marLeft w:val="0"/>
      <w:marRight w:val="0"/>
      <w:marTop w:val="0"/>
      <w:marBottom w:val="0"/>
      <w:divBdr>
        <w:top w:val="none" w:sz="0" w:space="0" w:color="auto"/>
        <w:left w:val="none" w:sz="0" w:space="0" w:color="auto"/>
        <w:bottom w:val="none" w:sz="0" w:space="0" w:color="auto"/>
        <w:right w:val="none" w:sz="0" w:space="0" w:color="auto"/>
      </w:divBdr>
    </w:div>
    <w:div w:id="314140733">
      <w:bodyDiv w:val="1"/>
      <w:marLeft w:val="0"/>
      <w:marRight w:val="0"/>
      <w:marTop w:val="0"/>
      <w:marBottom w:val="0"/>
      <w:divBdr>
        <w:top w:val="none" w:sz="0" w:space="0" w:color="auto"/>
        <w:left w:val="none" w:sz="0" w:space="0" w:color="auto"/>
        <w:bottom w:val="none" w:sz="0" w:space="0" w:color="auto"/>
        <w:right w:val="none" w:sz="0" w:space="0" w:color="auto"/>
      </w:divBdr>
    </w:div>
    <w:div w:id="438335150">
      <w:bodyDiv w:val="1"/>
      <w:marLeft w:val="0"/>
      <w:marRight w:val="0"/>
      <w:marTop w:val="0"/>
      <w:marBottom w:val="0"/>
      <w:divBdr>
        <w:top w:val="none" w:sz="0" w:space="0" w:color="auto"/>
        <w:left w:val="none" w:sz="0" w:space="0" w:color="auto"/>
        <w:bottom w:val="none" w:sz="0" w:space="0" w:color="auto"/>
        <w:right w:val="none" w:sz="0" w:space="0" w:color="auto"/>
      </w:divBdr>
    </w:div>
    <w:div w:id="479730367">
      <w:bodyDiv w:val="1"/>
      <w:marLeft w:val="0"/>
      <w:marRight w:val="0"/>
      <w:marTop w:val="0"/>
      <w:marBottom w:val="0"/>
      <w:divBdr>
        <w:top w:val="none" w:sz="0" w:space="0" w:color="auto"/>
        <w:left w:val="none" w:sz="0" w:space="0" w:color="auto"/>
        <w:bottom w:val="none" w:sz="0" w:space="0" w:color="auto"/>
        <w:right w:val="none" w:sz="0" w:space="0" w:color="auto"/>
      </w:divBdr>
    </w:div>
    <w:div w:id="482890518">
      <w:bodyDiv w:val="1"/>
      <w:marLeft w:val="0"/>
      <w:marRight w:val="0"/>
      <w:marTop w:val="0"/>
      <w:marBottom w:val="0"/>
      <w:divBdr>
        <w:top w:val="none" w:sz="0" w:space="0" w:color="auto"/>
        <w:left w:val="none" w:sz="0" w:space="0" w:color="auto"/>
        <w:bottom w:val="none" w:sz="0" w:space="0" w:color="auto"/>
        <w:right w:val="none" w:sz="0" w:space="0" w:color="auto"/>
      </w:divBdr>
    </w:div>
    <w:div w:id="513804148">
      <w:bodyDiv w:val="1"/>
      <w:marLeft w:val="0"/>
      <w:marRight w:val="0"/>
      <w:marTop w:val="0"/>
      <w:marBottom w:val="0"/>
      <w:divBdr>
        <w:top w:val="none" w:sz="0" w:space="0" w:color="auto"/>
        <w:left w:val="none" w:sz="0" w:space="0" w:color="auto"/>
        <w:bottom w:val="none" w:sz="0" w:space="0" w:color="auto"/>
        <w:right w:val="none" w:sz="0" w:space="0" w:color="auto"/>
      </w:divBdr>
    </w:div>
    <w:div w:id="535703132">
      <w:bodyDiv w:val="1"/>
      <w:marLeft w:val="0"/>
      <w:marRight w:val="0"/>
      <w:marTop w:val="0"/>
      <w:marBottom w:val="0"/>
      <w:divBdr>
        <w:top w:val="none" w:sz="0" w:space="0" w:color="auto"/>
        <w:left w:val="none" w:sz="0" w:space="0" w:color="auto"/>
        <w:bottom w:val="none" w:sz="0" w:space="0" w:color="auto"/>
        <w:right w:val="none" w:sz="0" w:space="0" w:color="auto"/>
      </w:divBdr>
    </w:div>
    <w:div w:id="587422514">
      <w:bodyDiv w:val="1"/>
      <w:marLeft w:val="0"/>
      <w:marRight w:val="0"/>
      <w:marTop w:val="0"/>
      <w:marBottom w:val="0"/>
      <w:divBdr>
        <w:top w:val="none" w:sz="0" w:space="0" w:color="auto"/>
        <w:left w:val="none" w:sz="0" w:space="0" w:color="auto"/>
        <w:bottom w:val="none" w:sz="0" w:space="0" w:color="auto"/>
        <w:right w:val="none" w:sz="0" w:space="0" w:color="auto"/>
      </w:divBdr>
    </w:div>
    <w:div w:id="695082182">
      <w:bodyDiv w:val="1"/>
      <w:marLeft w:val="0"/>
      <w:marRight w:val="0"/>
      <w:marTop w:val="0"/>
      <w:marBottom w:val="0"/>
      <w:divBdr>
        <w:top w:val="none" w:sz="0" w:space="0" w:color="auto"/>
        <w:left w:val="none" w:sz="0" w:space="0" w:color="auto"/>
        <w:bottom w:val="none" w:sz="0" w:space="0" w:color="auto"/>
        <w:right w:val="none" w:sz="0" w:space="0" w:color="auto"/>
      </w:divBdr>
    </w:div>
    <w:div w:id="798572421">
      <w:bodyDiv w:val="1"/>
      <w:marLeft w:val="0"/>
      <w:marRight w:val="0"/>
      <w:marTop w:val="0"/>
      <w:marBottom w:val="0"/>
      <w:divBdr>
        <w:top w:val="none" w:sz="0" w:space="0" w:color="auto"/>
        <w:left w:val="none" w:sz="0" w:space="0" w:color="auto"/>
        <w:bottom w:val="none" w:sz="0" w:space="0" w:color="auto"/>
        <w:right w:val="none" w:sz="0" w:space="0" w:color="auto"/>
      </w:divBdr>
    </w:div>
    <w:div w:id="804736107">
      <w:bodyDiv w:val="1"/>
      <w:marLeft w:val="0"/>
      <w:marRight w:val="0"/>
      <w:marTop w:val="0"/>
      <w:marBottom w:val="0"/>
      <w:divBdr>
        <w:top w:val="none" w:sz="0" w:space="0" w:color="auto"/>
        <w:left w:val="none" w:sz="0" w:space="0" w:color="auto"/>
        <w:bottom w:val="none" w:sz="0" w:space="0" w:color="auto"/>
        <w:right w:val="none" w:sz="0" w:space="0" w:color="auto"/>
      </w:divBdr>
    </w:div>
    <w:div w:id="838275591">
      <w:bodyDiv w:val="1"/>
      <w:marLeft w:val="0"/>
      <w:marRight w:val="0"/>
      <w:marTop w:val="0"/>
      <w:marBottom w:val="0"/>
      <w:divBdr>
        <w:top w:val="none" w:sz="0" w:space="0" w:color="auto"/>
        <w:left w:val="none" w:sz="0" w:space="0" w:color="auto"/>
        <w:bottom w:val="none" w:sz="0" w:space="0" w:color="auto"/>
        <w:right w:val="none" w:sz="0" w:space="0" w:color="auto"/>
      </w:divBdr>
    </w:div>
    <w:div w:id="953634251">
      <w:bodyDiv w:val="1"/>
      <w:marLeft w:val="0"/>
      <w:marRight w:val="0"/>
      <w:marTop w:val="0"/>
      <w:marBottom w:val="0"/>
      <w:divBdr>
        <w:top w:val="none" w:sz="0" w:space="0" w:color="auto"/>
        <w:left w:val="none" w:sz="0" w:space="0" w:color="auto"/>
        <w:bottom w:val="none" w:sz="0" w:space="0" w:color="auto"/>
        <w:right w:val="none" w:sz="0" w:space="0" w:color="auto"/>
      </w:divBdr>
    </w:div>
    <w:div w:id="1146317082">
      <w:bodyDiv w:val="1"/>
      <w:marLeft w:val="0"/>
      <w:marRight w:val="0"/>
      <w:marTop w:val="0"/>
      <w:marBottom w:val="0"/>
      <w:divBdr>
        <w:top w:val="none" w:sz="0" w:space="0" w:color="auto"/>
        <w:left w:val="none" w:sz="0" w:space="0" w:color="auto"/>
        <w:bottom w:val="none" w:sz="0" w:space="0" w:color="auto"/>
        <w:right w:val="none" w:sz="0" w:space="0" w:color="auto"/>
      </w:divBdr>
    </w:div>
    <w:div w:id="1405684851">
      <w:bodyDiv w:val="1"/>
      <w:marLeft w:val="0"/>
      <w:marRight w:val="0"/>
      <w:marTop w:val="0"/>
      <w:marBottom w:val="0"/>
      <w:divBdr>
        <w:top w:val="none" w:sz="0" w:space="0" w:color="auto"/>
        <w:left w:val="none" w:sz="0" w:space="0" w:color="auto"/>
        <w:bottom w:val="none" w:sz="0" w:space="0" w:color="auto"/>
        <w:right w:val="none" w:sz="0" w:space="0" w:color="auto"/>
      </w:divBdr>
    </w:div>
    <w:div w:id="1407803654">
      <w:bodyDiv w:val="1"/>
      <w:marLeft w:val="0"/>
      <w:marRight w:val="0"/>
      <w:marTop w:val="0"/>
      <w:marBottom w:val="0"/>
      <w:divBdr>
        <w:top w:val="none" w:sz="0" w:space="0" w:color="auto"/>
        <w:left w:val="none" w:sz="0" w:space="0" w:color="auto"/>
        <w:bottom w:val="none" w:sz="0" w:space="0" w:color="auto"/>
        <w:right w:val="none" w:sz="0" w:space="0" w:color="auto"/>
      </w:divBdr>
    </w:div>
    <w:div w:id="1478106009">
      <w:bodyDiv w:val="1"/>
      <w:marLeft w:val="0"/>
      <w:marRight w:val="0"/>
      <w:marTop w:val="0"/>
      <w:marBottom w:val="0"/>
      <w:divBdr>
        <w:top w:val="none" w:sz="0" w:space="0" w:color="auto"/>
        <w:left w:val="none" w:sz="0" w:space="0" w:color="auto"/>
        <w:bottom w:val="none" w:sz="0" w:space="0" w:color="auto"/>
        <w:right w:val="none" w:sz="0" w:space="0" w:color="auto"/>
      </w:divBdr>
    </w:div>
    <w:div w:id="1515337730">
      <w:bodyDiv w:val="1"/>
      <w:marLeft w:val="0"/>
      <w:marRight w:val="0"/>
      <w:marTop w:val="0"/>
      <w:marBottom w:val="0"/>
      <w:divBdr>
        <w:top w:val="none" w:sz="0" w:space="0" w:color="auto"/>
        <w:left w:val="none" w:sz="0" w:space="0" w:color="auto"/>
        <w:bottom w:val="none" w:sz="0" w:space="0" w:color="auto"/>
        <w:right w:val="none" w:sz="0" w:space="0" w:color="auto"/>
      </w:divBdr>
    </w:div>
    <w:div w:id="1569531825">
      <w:bodyDiv w:val="1"/>
      <w:marLeft w:val="0"/>
      <w:marRight w:val="0"/>
      <w:marTop w:val="0"/>
      <w:marBottom w:val="0"/>
      <w:divBdr>
        <w:top w:val="none" w:sz="0" w:space="0" w:color="auto"/>
        <w:left w:val="none" w:sz="0" w:space="0" w:color="auto"/>
        <w:bottom w:val="none" w:sz="0" w:space="0" w:color="auto"/>
        <w:right w:val="none" w:sz="0" w:space="0" w:color="auto"/>
      </w:divBdr>
    </w:div>
    <w:div w:id="1651473771">
      <w:bodyDiv w:val="1"/>
      <w:marLeft w:val="0"/>
      <w:marRight w:val="0"/>
      <w:marTop w:val="0"/>
      <w:marBottom w:val="0"/>
      <w:divBdr>
        <w:top w:val="none" w:sz="0" w:space="0" w:color="auto"/>
        <w:left w:val="none" w:sz="0" w:space="0" w:color="auto"/>
        <w:bottom w:val="none" w:sz="0" w:space="0" w:color="auto"/>
        <w:right w:val="none" w:sz="0" w:space="0" w:color="auto"/>
      </w:divBdr>
    </w:div>
    <w:div w:id="1819377649">
      <w:bodyDiv w:val="1"/>
      <w:marLeft w:val="0"/>
      <w:marRight w:val="0"/>
      <w:marTop w:val="0"/>
      <w:marBottom w:val="0"/>
      <w:divBdr>
        <w:top w:val="none" w:sz="0" w:space="0" w:color="auto"/>
        <w:left w:val="none" w:sz="0" w:space="0" w:color="auto"/>
        <w:bottom w:val="none" w:sz="0" w:space="0" w:color="auto"/>
        <w:right w:val="none" w:sz="0" w:space="0" w:color="auto"/>
      </w:divBdr>
    </w:div>
    <w:div w:id="1893342411">
      <w:bodyDiv w:val="1"/>
      <w:marLeft w:val="0"/>
      <w:marRight w:val="0"/>
      <w:marTop w:val="0"/>
      <w:marBottom w:val="0"/>
      <w:divBdr>
        <w:top w:val="none" w:sz="0" w:space="0" w:color="auto"/>
        <w:left w:val="none" w:sz="0" w:space="0" w:color="auto"/>
        <w:bottom w:val="none" w:sz="0" w:space="0" w:color="auto"/>
        <w:right w:val="none" w:sz="0" w:space="0" w:color="auto"/>
      </w:divBdr>
    </w:div>
    <w:div w:id="1901358033">
      <w:bodyDiv w:val="1"/>
      <w:marLeft w:val="0"/>
      <w:marRight w:val="0"/>
      <w:marTop w:val="0"/>
      <w:marBottom w:val="0"/>
      <w:divBdr>
        <w:top w:val="none" w:sz="0" w:space="0" w:color="auto"/>
        <w:left w:val="none" w:sz="0" w:space="0" w:color="auto"/>
        <w:bottom w:val="none" w:sz="0" w:space="0" w:color="auto"/>
        <w:right w:val="none" w:sz="0" w:space="0" w:color="auto"/>
      </w:divBdr>
    </w:div>
    <w:div w:id="1918202421">
      <w:bodyDiv w:val="1"/>
      <w:marLeft w:val="0"/>
      <w:marRight w:val="0"/>
      <w:marTop w:val="0"/>
      <w:marBottom w:val="0"/>
      <w:divBdr>
        <w:top w:val="none" w:sz="0" w:space="0" w:color="auto"/>
        <w:left w:val="none" w:sz="0" w:space="0" w:color="auto"/>
        <w:bottom w:val="none" w:sz="0" w:space="0" w:color="auto"/>
        <w:right w:val="none" w:sz="0" w:space="0" w:color="auto"/>
      </w:divBdr>
    </w:div>
    <w:div w:id="2008706812">
      <w:bodyDiv w:val="1"/>
      <w:marLeft w:val="0"/>
      <w:marRight w:val="0"/>
      <w:marTop w:val="0"/>
      <w:marBottom w:val="0"/>
      <w:divBdr>
        <w:top w:val="none" w:sz="0" w:space="0" w:color="auto"/>
        <w:left w:val="none" w:sz="0" w:space="0" w:color="auto"/>
        <w:bottom w:val="none" w:sz="0" w:space="0" w:color="auto"/>
        <w:right w:val="none" w:sz="0" w:space="0" w:color="auto"/>
      </w:divBdr>
    </w:div>
    <w:div w:id="2027436612">
      <w:bodyDiv w:val="1"/>
      <w:marLeft w:val="0"/>
      <w:marRight w:val="0"/>
      <w:marTop w:val="0"/>
      <w:marBottom w:val="0"/>
      <w:divBdr>
        <w:top w:val="none" w:sz="0" w:space="0" w:color="auto"/>
        <w:left w:val="none" w:sz="0" w:space="0" w:color="auto"/>
        <w:bottom w:val="none" w:sz="0" w:space="0" w:color="auto"/>
        <w:right w:val="none" w:sz="0" w:space="0" w:color="auto"/>
      </w:divBdr>
    </w:div>
    <w:div w:id="212507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fwc.gov.au/documents/awardsandorders/pdf/pr762203.pdf" TargetMode="External"/><Relationship Id="rId299" Type="http://schemas.openxmlformats.org/officeDocument/2006/relationships/hyperlink" Target="https://www.fwc.gov.au/documents/awardsandorders/html/pr728080.htm" TargetMode="External"/><Relationship Id="rId303" Type="http://schemas.openxmlformats.org/officeDocument/2006/relationships/header" Target="header4.xml"/><Relationship Id="rId21" Type="http://schemas.openxmlformats.org/officeDocument/2006/relationships/hyperlink" Target="https://www.fwc.gov.au/documents/awardsandorders/html/PR733922.htm" TargetMode="External"/><Relationship Id="rId42" Type="http://schemas.openxmlformats.org/officeDocument/2006/relationships/hyperlink" Target="https://www.fwc.gov.au/documents/awards/resources/nes.pdf" TargetMode="External"/><Relationship Id="rId63" Type="http://schemas.openxmlformats.org/officeDocument/2006/relationships/hyperlink" Target="https://www.fwc.gov.au/documents/awardsandorders/html/PR733922.htm" TargetMode="External"/><Relationship Id="rId84" Type="http://schemas.openxmlformats.org/officeDocument/2006/relationships/hyperlink" Target="https://www.fwc.gov.au/documents/awardsandorders/html/pr718912.htm" TargetMode="External"/><Relationship Id="rId138" Type="http://schemas.openxmlformats.org/officeDocument/2006/relationships/hyperlink" Target="https://www.fwc.gov.au/documents/awardsandorders/html/pr718912.htm" TargetMode="External"/><Relationship Id="rId159" Type="http://schemas.openxmlformats.org/officeDocument/2006/relationships/hyperlink" Target="https://www.fwc.gov.au/documents/awardsandorders/pdf/pr771369.pdf" TargetMode="External"/><Relationship Id="rId170" Type="http://schemas.openxmlformats.org/officeDocument/2006/relationships/hyperlink" Target="http://www.legislation.gov.au/Series/C2009A00028" TargetMode="External"/><Relationship Id="rId191" Type="http://schemas.openxmlformats.org/officeDocument/2006/relationships/hyperlink" Target="https://www.fwc.gov.au/documents/awardsandorders/pdf/pr763300.pdf" TargetMode="External"/><Relationship Id="rId205" Type="http://schemas.openxmlformats.org/officeDocument/2006/relationships/hyperlink" Target="https://www.fwc.gov.au/documents/awardsandorders/pdf/pr763300.pdf" TargetMode="External"/><Relationship Id="rId226" Type="http://schemas.openxmlformats.org/officeDocument/2006/relationships/hyperlink" Target="http://www.legislation.gov.au/Series/C2009A00028" TargetMode="External"/><Relationship Id="rId247" Type="http://schemas.openxmlformats.org/officeDocument/2006/relationships/hyperlink" Target="https://www.fwc.gov.au/documents/awardsandorders/html/pr729354.htm" TargetMode="External"/><Relationship Id="rId107" Type="http://schemas.openxmlformats.org/officeDocument/2006/relationships/hyperlink" Target="http://www.legislation.gov.au/Series/C2009A00028" TargetMode="External"/><Relationship Id="rId268" Type="http://schemas.openxmlformats.org/officeDocument/2006/relationships/hyperlink" Target="https://www.fwc.gov.au/documents/awardsandorders/pdf/pr774152.pdf" TargetMode="External"/><Relationship Id="rId289" Type="http://schemas.openxmlformats.org/officeDocument/2006/relationships/hyperlink" Target="https://www.fwc.gov.au/documents/awardsandorders/pdf/pr774051.pdf" TargetMode="External"/><Relationship Id="rId11" Type="http://schemas.openxmlformats.org/officeDocument/2006/relationships/hyperlink" Target="https://www.fwc.gov.au/documents/awardsandorders/html/pr747414.htm" TargetMode="External"/><Relationship Id="rId32" Type="http://schemas.openxmlformats.org/officeDocument/2006/relationships/hyperlink" Target="http://www.legislation.gov.au/Series/C2009A00028" TargetMode="External"/><Relationship Id="rId53" Type="http://schemas.openxmlformats.org/officeDocument/2006/relationships/hyperlink" Target="https://www.fwc.gov.au/documents/awardsandorders/html/pr723899.htm" TargetMode="External"/><Relationship Id="rId74" Type="http://schemas.openxmlformats.org/officeDocument/2006/relationships/hyperlink" Target="https://www.fwc.gov.au/documents/awardsandorders/html/pr718912.htm" TargetMode="External"/><Relationship Id="rId128" Type="http://schemas.openxmlformats.org/officeDocument/2006/relationships/hyperlink" Target="https://www.fwc.gov.au/documents/awardsandorders/html/pr719064.htm" TargetMode="External"/><Relationship Id="rId149" Type="http://schemas.openxmlformats.org/officeDocument/2006/relationships/hyperlink" Target="https://www.fwc.gov.au/documents/awardsandorders/html/pr729537.htm" TargetMode="External"/><Relationship Id="rId5" Type="http://schemas.openxmlformats.org/officeDocument/2006/relationships/numbering" Target="numbering.xml"/><Relationship Id="rId95" Type="http://schemas.openxmlformats.org/officeDocument/2006/relationships/hyperlink" Target="https://www.fwc.gov.au/documents/awardsandorders/html/pr740780.htm" TargetMode="External"/><Relationship Id="rId160" Type="http://schemas.openxmlformats.org/officeDocument/2006/relationships/hyperlink" Target="https://www.fwc.gov.au/documents/awards/resources/nes.pdf" TargetMode="External"/><Relationship Id="rId181" Type="http://schemas.openxmlformats.org/officeDocument/2006/relationships/hyperlink" Target="https://www.fwc.gov.au/documents/awardsandorders/pdf/pr763300.pdf" TargetMode="External"/><Relationship Id="rId216" Type="http://schemas.openxmlformats.org/officeDocument/2006/relationships/hyperlink" Target="http://www.legislation.gov.au/Series/C2009A00028" TargetMode="External"/><Relationship Id="rId237" Type="http://schemas.openxmlformats.org/officeDocument/2006/relationships/hyperlink" Target="https://www.fwc.gov.au/documents/awardsandorders/pdf/pr762203.pdf" TargetMode="External"/><Relationship Id="rId258" Type="http://schemas.openxmlformats.org/officeDocument/2006/relationships/hyperlink" Target="https://www.fwc.gov.au/documents/awardsandorders/html/pr719064.htm" TargetMode="External"/><Relationship Id="rId279" Type="http://schemas.openxmlformats.org/officeDocument/2006/relationships/hyperlink" Target="https://www.fwc.gov.au/documents/awardsandorders/pdf/pr762370.pdf" TargetMode="External"/><Relationship Id="rId22" Type="http://schemas.openxmlformats.org/officeDocument/2006/relationships/hyperlink" Target="https://www.fwc.gov.au/documents/awardsandorders/pdf/pr774818.pdf" TargetMode="External"/><Relationship Id="rId43" Type="http://schemas.openxmlformats.org/officeDocument/2006/relationships/hyperlink" Target="https://www.fwc.gov.au/documents/awards/resources/nes.pdf" TargetMode="External"/><Relationship Id="rId64" Type="http://schemas.openxmlformats.org/officeDocument/2006/relationships/hyperlink" Target="https://www.fwc.gov.au/documents/awardsandorders/pdf/pr777328.pdf" TargetMode="External"/><Relationship Id="rId118" Type="http://schemas.openxmlformats.org/officeDocument/2006/relationships/hyperlink" Target="https://www.fwc.gov.au/documents/awardsandorders/pdf/pr762370.pdf" TargetMode="External"/><Relationship Id="rId139" Type="http://schemas.openxmlformats.org/officeDocument/2006/relationships/hyperlink" Target="https://www.fwc.gov.au/documents/awardsandorders/html/pr726041.htm" TargetMode="External"/><Relationship Id="rId290" Type="http://schemas.openxmlformats.org/officeDocument/2006/relationships/hyperlink" Target="http://www.legislation.gov.au/Series/C2009A00028" TargetMode="External"/><Relationship Id="rId304" Type="http://schemas.openxmlformats.org/officeDocument/2006/relationships/header" Target="header5.xml"/><Relationship Id="rId85" Type="http://schemas.openxmlformats.org/officeDocument/2006/relationships/hyperlink" Target="https://www.fwc.gov.au/documents/awardsandorders/html/pr726041.htm" TargetMode="External"/><Relationship Id="rId150" Type="http://schemas.openxmlformats.org/officeDocument/2006/relationships/hyperlink" Target="https://www.fwc.gov.au/documents/awardsandorders/html/pr740943.htm" TargetMode="External"/><Relationship Id="rId171" Type="http://schemas.openxmlformats.org/officeDocument/2006/relationships/hyperlink" Target="http://www.legislation.gov.au/Series/C2009A00028" TargetMode="External"/><Relationship Id="rId192" Type="http://schemas.openxmlformats.org/officeDocument/2006/relationships/hyperlink" Target="https://www.fwc.gov.au/documents/awards/resources/nes.pdf" TargetMode="External"/><Relationship Id="rId206" Type="http://schemas.openxmlformats.org/officeDocument/2006/relationships/hyperlink" Target="https://www.fwc.gov.au/documents/awardsandorders/pdf/pr763300.pdf" TargetMode="External"/><Relationship Id="rId227" Type="http://schemas.openxmlformats.org/officeDocument/2006/relationships/hyperlink" Target="http://www.legislation.gov.au/Series/C2009A00028" TargetMode="External"/><Relationship Id="rId248" Type="http://schemas.openxmlformats.org/officeDocument/2006/relationships/hyperlink" Target="https://www.fwc.gov.au/documents/awardsandorders/html/pr740780.htm" TargetMode="External"/><Relationship Id="rId269" Type="http://schemas.openxmlformats.org/officeDocument/2006/relationships/hyperlink" Target="https://www.fwc.gov.au/documents/awardsandorders/html/pr718912.htm" TargetMode="External"/><Relationship Id="rId12" Type="http://schemas.openxmlformats.org/officeDocument/2006/relationships/hyperlink" Target="https://www.fwc.gov.au/documents/awardsandorders/pdf/pr750468.pdf" TargetMode="External"/><Relationship Id="rId33" Type="http://schemas.openxmlformats.org/officeDocument/2006/relationships/hyperlink" Target="https://www.fwc.gov.au/documents/awards/resources/nes.pdf" TargetMode="External"/><Relationship Id="rId108" Type="http://schemas.openxmlformats.org/officeDocument/2006/relationships/hyperlink" Target="https://www.fwc.gov.au/documents/awards/resources/nes.pdf" TargetMode="External"/><Relationship Id="rId129" Type="http://schemas.openxmlformats.org/officeDocument/2006/relationships/hyperlink" Target="https://www.fwc.gov.au/documents/awardsandorders/html/pr726041.htm" TargetMode="External"/><Relationship Id="rId280" Type="http://schemas.openxmlformats.org/officeDocument/2006/relationships/hyperlink" Target="https://www.fwc.gov.au/documents/awardsandorders/pdf/pr774152.pdf" TargetMode="External"/><Relationship Id="rId54" Type="http://schemas.openxmlformats.org/officeDocument/2006/relationships/hyperlink" Target="https://www.fwc.gov.au/documents/awardsandorders/html/PR733922.htm" TargetMode="External"/><Relationship Id="rId75" Type="http://schemas.openxmlformats.org/officeDocument/2006/relationships/hyperlink" Target="https://www.fwc.gov.au/documents/awardsandorders/html/pr726419.htm" TargetMode="External"/><Relationship Id="rId96" Type="http://schemas.openxmlformats.org/officeDocument/2006/relationships/hyperlink" Target="https://www.fwc.gov.au/documents/awardsandorders/pdf/pr762203.pdf" TargetMode="External"/><Relationship Id="rId140" Type="http://schemas.openxmlformats.org/officeDocument/2006/relationships/hyperlink" Target="https://www.fwc.gov.au/documents/awardsandorders/html/pr729354.htm" TargetMode="External"/><Relationship Id="rId161" Type="http://schemas.openxmlformats.org/officeDocument/2006/relationships/hyperlink" Target="https://www.fwc.gov.au/documents/awards/resources/nes.pdf" TargetMode="External"/><Relationship Id="rId182" Type="http://schemas.openxmlformats.org/officeDocument/2006/relationships/hyperlink" Target="https://www.fwc.gov.au/documents/awards/resources/nes.pdf" TargetMode="External"/><Relationship Id="rId217" Type="http://schemas.openxmlformats.org/officeDocument/2006/relationships/hyperlink" Target="https://www.fwc.gov.au/documents/awardsandorders/pdf/pr763300.pdf" TargetMode="External"/><Relationship Id="rId6" Type="http://schemas.openxmlformats.org/officeDocument/2006/relationships/styles" Target="styles.xml"/><Relationship Id="rId238" Type="http://schemas.openxmlformats.org/officeDocument/2006/relationships/hyperlink" Target="https://www.fwc.gov.au/documents/awardsandorders/pdf/pr773983.pdf" TargetMode="External"/><Relationship Id="rId259" Type="http://schemas.openxmlformats.org/officeDocument/2006/relationships/hyperlink" Target="https://www.fwc.gov.au/documents/awardsandorders/html/pr726041.htm" TargetMode="External"/><Relationship Id="rId23" Type="http://schemas.openxmlformats.org/officeDocument/2006/relationships/hyperlink" Target="https://www.fwc.gov.au/documents/awardsandorders/pdf/pr777328.pdf" TargetMode="External"/><Relationship Id="rId119" Type="http://schemas.openxmlformats.org/officeDocument/2006/relationships/hyperlink" Target="https://www.fwc.gov.au/documents/awardsandorders/pdf/pr773983.pdf" TargetMode="External"/><Relationship Id="rId270" Type="http://schemas.openxmlformats.org/officeDocument/2006/relationships/hyperlink" Target="https://www.fwc.gov.au/documents/awardsandorders/html/pr726041.htm" TargetMode="External"/><Relationship Id="rId291" Type="http://schemas.openxmlformats.org/officeDocument/2006/relationships/hyperlink" Target="https://www.fwc.gov.au/documents/awardsandorders/html/PR729672.htm" TargetMode="External"/><Relationship Id="rId305" Type="http://schemas.openxmlformats.org/officeDocument/2006/relationships/footer" Target="footer4.xml"/><Relationship Id="rId44" Type="http://schemas.openxmlformats.org/officeDocument/2006/relationships/hyperlink" Target="http://www.legislation.gov.au/Series/C2009A00028" TargetMode="External"/><Relationship Id="rId65" Type="http://schemas.openxmlformats.org/officeDocument/2006/relationships/hyperlink" Target="http://www.legislation.gov.au/Series/C2009A00028" TargetMode="External"/><Relationship Id="rId86" Type="http://schemas.openxmlformats.org/officeDocument/2006/relationships/hyperlink" Target="https://www.fwc.gov.au/documents/awardsandorders/html/pr729354.htm" TargetMode="External"/><Relationship Id="rId130" Type="http://schemas.openxmlformats.org/officeDocument/2006/relationships/hyperlink" Target="https://www.fwc.gov.au/documents/awardsandorders/html/pr729354.htm" TargetMode="External"/><Relationship Id="rId151" Type="http://schemas.openxmlformats.org/officeDocument/2006/relationships/hyperlink" Target="https://www.fwc.gov.au/documents/awardsandorders/pdf/pr762370.pdf" TargetMode="External"/><Relationship Id="rId172" Type="http://schemas.openxmlformats.org/officeDocument/2006/relationships/hyperlink" Target="https://www.fwc.gov.au/documents/awardsandorders/pdf/pr751100.pdf" TargetMode="External"/><Relationship Id="rId193" Type="http://schemas.openxmlformats.org/officeDocument/2006/relationships/hyperlink" Target="https://www.fwc.gov.au/documents/awardsandorders/html/pr747414.htm" TargetMode="External"/><Relationship Id="rId207" Type="http://schemas.openxmlformats.org/officeDocument/2006/relationships/hyperlink" Target="https://www.fwc.gov.au/documents/awardsandorders/pdf/pr777328.pdf" TargetMode="External"/><Relationship Id="rId228" Type="http://schemas.openxmlformats.org/officeDocument/2006/relationships/hyperlink" Target="https://www.fwc.gov.au/documents/awardsandorders/html/pr743451.htm" TargetMode="External"/><Relationship Id="rId249" Type="http://schemas.openxmlformats.org/officeDocument/2006/relationships/hyperlink" Target="https://www.fwc.gov.au/documents/awardsandorders/pdf/pr762203.pdf" TargetMode="External"/><Relationship Id="rId13" Type="http://schemas.openxmlformats.org/officeDocument/2006/relationships/hyperlink" Target="https://www.fwc.gov.au/documents/awardsandorders/pdf/pr763300.pdf" TargetMode="External"/><Relationship Id="rId109" Type="http://schemas.openxmlformats.org/officeDocument/2006/relationships/hyperlink" Target="http://www.legislation.gov.au/Series/C2009A00028" TargetMode="External"/><Relationship Id="rId260" Type="http://schemas.openxmlformats.org/officeDocument/2006/relationships/hyperlink" Target="https://www.fwc.gov.au/documents/awardsandorders/html/pr729354.htm" TargetMode="External"/><Relationship Id="rId281" Type="http://schemas.openxmlformats.org/officeDocument/2006/relationships/hyperlink" Target="https://www.fwc.gov.au/documents/awardsandorders/html/PR729672.htm" TargetMode="External"/><Relationship Id="rId34" Type="http://schemas.openxmlformats.org/officeDocument/2006/relationships/hyperlink" Target="https://www.fwc.gov.au/documents/awards/resources/nes.pdf" TargetMode="External"/><Relationship Id="rId55" Type="http://schemas.openxmlformats.org/officeDocument/2006/relationships/hyperlink" Target="https://www.fwc.gov.au/documents/awardsandorders/pdf/pr777328.pdf" TargetMode="External"/><Relationship Id="rId76" Type="http://schemas.openxmlformats.org/officeDocument/2006/relationships/hyperlink" Target="https://www.fwc.gov.au/documents/awardsandorders/html/pr726041.htm" TargetMode="External"/><Relationship Id="rId97" Type="http://schemas.openxmlformats.org/officeDocument/2006/relationships/hyperlink" Target="https://www.fwc.gov.au/documents/awardsandorders/pdf/pr773983.pdf" TargetMode="External"/><Relationship Id="rId120" Type="http://schemas.openxmlformats.org/officeDocument/2006/relationships/hyperlink" Target="https://www.fwc.gov.au/documents/awardsandorders/pdf/pr774152.pdf" TargetMode="External"/><Relationship Id="rId141" Type="http://schemas.openxmlformats.org/officeDocument/2006/relationships/hyperlink" Target="https://www.fwc.gov.au/documents/awardsandorders/html/pr740780.htm" TargetMode="External"/><Relationship Id="rId7" Type="http://schemas.openxmlformats.org/officeDocument/2006/relationships/settings" Target="settings.xml"/><Relationship Id="rId162" Type="http://schemas.openxmlformats.org/officeDocument/2006/relationships/hyperlink" Target="https://www.fwc.gov.au/documents/awardsandorders/pdf/pr771369.pdf" TargetMode="External"/><Relationship Id="rId183" Type="http://schemas.openxmlformats.org/officeDocument/2006/relationships/hyperlink" Target="http://www.legislation.gov.au/Series/C2009A00028" TargetMode="External"/><Relationship Id="rId218" Type="http://schemas.openxmlformats.org/officeDocument/2006/relationships/hyperlink" Target="https://www.fwc.gov.au/documents/awards/resources/nes.pdf" TargetMode="External"/><Relationship Id="rId239" Type="http://schemas.openxmlformats.org/officeDocument/2006/relationships/hyperlink" Target="https://www.fwc.gov.au/documents/awardsandorders/html/pr718912.htm" TargetMode="External"/><Relationship Id="rId250" Type="http://schemas.openxmlformats.org/officeDocument/2006/relationships/hyperlink" Target="https://www.fwc.gov.au/documents/awardsandorders/pdf/pr773983.pdf" TargetMode="External"/><Relationship Id="rId271" Type="http://schemas.openxmlformats.org/officeDocument/2006/relationships/hyperlink" Target="https://www.fwc.gov.au/documents/awardsandorders/html/pr729354.htm" TargetMode="External"/><Relationship Id="rId292" Type="http://schemas.openxmlformats.org/officeDocument/2006/relationships/hyperlink" Target="https://www.fwc.gov.au/documents/awardsandorders/html/PR742256.htm" TargetMode="External"/><Relationship Id="rId306" Type="http://schemas.openxmlformats.org/officeDocument/2006/relationships/fontTable" Target="fontTable.xml"/><Relationship Id="rId24" Type="http://schemas.openxmlformats.org/officeDocument/2006/relationships/hyperlink" Target="https://www.fwc.gov.au/documents/awardsandorders/html/PR733922.htm" TargetMode="External"/><Relationship Id="rId40" Type="http://schemas.openxmlformats.org/officeDocument/2006/relationships/hyperlink" Target="https://www.fwc.gov.au/documents/awards/resources/nes.pdf" TargetMode="External"/><Relationship Id="rId45" Type="http://schemas.openxmlformats.org/officeDocument/2006/relationships/hyperlink" Target="http://www.legislation.gov.au/Series/C2009A00028" TargetMode="External"/><Relationship Id="rId66" Type="http://schemas.openxmlformats.org/officeDocument/2006/relationships/hyperlink" Target="http://www.legislation.gov.au/Series/C2009A00028" TargetMode="External"/><Relationship Id="rId87" Type="http://schemas.openxmlformats.org/officeDocument/2006/relationships/hyperlink" Target="https://www.fwc.gov.au/documents/awardsandorders/html/pr740780.htm" TargetMode="External"/><Relationship Id="rId110" Type="http://schemas.openxmlformats.org/officeDocument/2006/relationships/hyperlink" Target="https://www.fwc.gov.au/documents/awardsandorders/html/pr718912.htm" TargetMode="External"/><Relationship Id="rId115" Type="http://schemas.openxmlformats.org/officeDocument/2006/relationships/hyperlink" Target="https://www.fwc.gov.au/documents/awardsandorders/html/pr740780.htm" TargetMode="External"/><Relationship Id="rId131" Type="http://schemas.openxmlformats.org/officeDocument/2006/relationships/hyperlink" Target="https://www.fwc.gov.au/documents/awardsandorders/html/pr729537.htm" TargetMode="External"/><Relationship Id="rId136" Type="http://schemas.openxmlformats.org/officeDocument/2006/relationships/hyperlink" Target="https://www.fwc.gov.au/documents/awardsandorders/pdf/pr773983.pdf" TargetMode="External"/><Relationship Id="rId157" Type="http://schemas.openxmlformats.org/officeDocument/2006/relationships/hyperlink" Target="https://www.fwc.gov.au/documents/awardsandorders/html/pr736660.htm" TargetMode="External"/><Relationship Id="rId178" Type="http://schemas.openxmlformats.org/officeDocument/2006/relationships/hyperlink" Target="http://www.legislation.gov.au/Series/C2009A00028" TargetMode="External"/><Relationship Id="rId301" Type="http://schemas.openxmlformats.org/officeDocument/2006/relationships/hyperlink" Target="https://www.fwc.gov.au/documents/awardsandorders/html/PR746868.htm" TargetMode="External"/><Relationship Id="rId61" Type="http://schemas.openxmlformats.org/officeDocument/2006/relationships/hyperlink" Target="https://www.fwc.gov.au/documents/awardsandorders/html/PR733922.htm" TargetMode="External"/><Relationship Id="rId82" Type="http://schemas.openxmlformats.org/officeDocument/2006/relationships/hyperlink" Target="https://www.fwc.gov.au/documents/awardsandorders/pdf/pr767901.pdf" TargetMode="External"/><Relationship Id="rId152" Type="http://schemas.openxmlformats.org/officeDocument/2006/relationships/hyperlink" Target="https://www.fwc.gov.au/documents/awardsandorders/pdf/pr774152.pdf" TargetMode="External"/><Relationship Id="rId173" Type="http://schemas.openxmlformats.org/officeDocument/2006/relationships/hyperlink" Target="https://www.fwc.gov.au/documents/awards/resources/nes.pdf" TargetMode="External"/><Relationship Id="rId194" Type="http://schemas.openxmlformats.org/officeDocument/2006/relationships/hyperlink" Target="https://www.fwc.gov.au/documents/awardsandorders/html/pr747414.htm" TargetMode="External"/><Relationship Id="rId199" Type="http://schemas.openxmlformats.org/officeDocument/2006/relationships/hyperlink" Target="http://www.legislation.gov.au/Series/C2009A00028" TargetMode="External"/><Relationship Id="rId203" Type="http://schemas.openxmlformats.org/officeDocument/2006/relationships/hyperlink" Target="http://www.legislation.gov.au/Series/C2009A00028" TargetMode="External"/><Relationship Id="rId208" Type="http://schemas.openxmlformats.org/officeDocument/2006/relationships/hyperlink" Target="https://www.fwc.gov.au/documents/awardsandorders/pdf/pr778067.pdf" TargetMode="External"/><Relationship Id="rId229" Type="http://schemas.openxmlformats.org/officeDocument/2006/relationships/hyperlink" Target="https://www.fwc.gov.au/documents/awardsandorders/pdf/pr780227.pdf" TargetMode="External"/><Relationship Id="rId19" Type="http://schemas.openxmlformats.org/officeDocument/2006/relationships/footer" Target="footer2.xml"/><Relationship Id="rId224" Type="http://schemas.openxmlformats.org/officeDocument/2006/relationships/hyperlink" Target="http://www.legislation.gov.au/Series/C2009A00028" TargetMode="External"/><Relationship Id="rId240" Type="http://schemas.openxmlformats.org/officeDocument/2006/relationships/hyperlink" Target="https://www.fwc.gov.au/documents/awardsandorders/html/pr726041.htm" TargetMode="External"/><Relationship Id="rId245" Type="http://schemas.openxmlformats.org/officeDocument/2006/relationships/hyperlink" Target="https://www.fwc.gov.au/documents/awardsandorders/html/pr718912.htm" TargetMode="External"/><Relationship Id="rId261" Type="http://schemas.openxmlformats.org/officeDocument/2006/relationships/hyperlink" Target="https://www.fwc.gov.au/documents/awardsandorders/html/pr729537.htm" TargetMode="External"/><Relationship Id="rId266" Type="http://schemas.openxmlformats.org/officeDocument/2006/relationships/hyperlink" Target="https://www.fwc.gov.au/documents/awardsandorders/pdf/pr762370.pdf" TargetMode="External"/><Relationship Id="rId287" Type="http://schemas.openxmlformats.org/officeDocument/2006/relationships/hyperlink" Target="https://www.fwc.gov.au/documents/awardsandorders/html/PR742256.htm" TargetMode="External"/><Relationship Id="rId14" Type="http://schemas.openxmlformats.org/officeDocument/2006/relationships/hyperlink" Target="https://www.fwc.gov.au/documents/awardsandorders/pdf/pr774818.pdf" TargetMode="External"/><Relationship Id="rId30" Type="http://schemas.openxmlformats.org/officeDocument/2006/relationships/hyperlink" Target="http://www.legislation.gov.au/Series/C2009A00028" TargetMode="External"/><Relationship Id="rId35" Type="http://schemas.openxmlformats.org/officeDocument/2006/relationships/hyperlink" Target="http://www.legislation.gov.au/Series/C2009A00028" TargetMode="External"/><Relationship Id="rId56" Type="http://schemas.openxmlformats.org/officeDocument/2006/relationships/hyperlink" Target="https://www.fwc.gov.au/documents/awardsandorders/html/PR733922.htm" TargetMode="External"/><Relationship Id="rId77" Type="http://schemas.openxmlformats.org/officeDocument/2006/relationships/hyperlink" Target="https://www.fwc.gov.au/documents/awardsandorders/html/PR730832.htm" TargetMode="External"/><Relationship Id="rId100" Type="http://schemas.openxmlformats.org/officeDocument/2006/relationships/hyperlink" Target="https://www.fwc.gov.au/document-search/view/2/aHR0cHM6Ly9zYXNyY2RhdGFwcmRhdWVhYS5ibG9iLmNvcmUud2luZG93cy5uZXQvYXdhcmRzL01vZGVybkF3YXJkcy9NQTAwMDEwNC5kb2N40?sid=&amp;q=miscellaneous" TargetMode="External"/><Relationship Id="rId105" Type="http://schemas.openxmlformats.org/officeDocument/2006/relationships/hyperlink" Target="http://www.legislation.gov.au/Series/C2009A00028" TargetMode="External"/><Relationship Id="rId126" Type="http://schemas.openxmlformats.org/officeDocument/2006/relationships/hyperlink" Target="https://www.fwc.gov.au/documents/awardsandorders/pdf/pr773983.pdf" TargetMode="External"/><Relationship Id="rId147" Type="http://schemas.openxmlformats.org/officeDocument/2006/relationships/hyperlink" Target="https://www.fwc.gov.au/documents/awardsandorders/pdf/pr762370.pdf" TargetMode="External"/><Relationship Id="rId168" Type="http://schemas.openxmlformats.org/officeDocument/2006/relationships/hyperlink" Target="https://www.fwc.gov.au/documents/awardsandorders/pdf/pr763300.pdf" TargetMode="External"/><Relationship Id="rId282" Type="http://schemas.openxmlformats.org/officeDocument/2006/relationships/hyperlink" Target="https://www.fwc.gov.au/documents/awardsandorders/html/PR742256.htm" TargetMode="External"/><Relationship Id="rId8" Type="http://schemas.openxmlformats.org/officeDocument/2006/relationships/webSettings" Target="webSettings.xml"/><Relationship Id="rId51" Type="http://schemas.openxmlformats.org/officeDocument/2006/relationships/hyperlink" Target="https://www.fwc.gov.au/documents/awardsandorders/html/PR733922.htm" TargetMode="External"/><Relationship Id="rId72" Type="http://schemas.openxmlformats.org/officeDocument/2006/relationships/hyperlink" Target="http://www.legislation.gov.au/Series/C2009A00028" TargetMode="External"/><Relationship Id="rId93" Type="http://schemas.openxmlformats.org/officeDocument/2006/relationships/hyperlink" Target="https://www.fwc.gov.au/documents/awardsandorders/html/pr726041.htm" TargetMode="External"/><Relationship Id="rId98" Type="http://schemas.openxmlformats.org/officeDocument/2006/relationships/hyperlink" Target="https://www.fwc.gov.au/document-search/view/2/aHR0cHM6Ly9zYXNyY2RhdGFwcmRhdWVhYS5ibG9iLmNvcmUud2luZG93cy5uZXQvYXdhcmRzL01vZGVybkF3YXJkcy9NQTAwMDEwNC5kb2N40?sid=&amp;q=miscellaneous" TargetMode="External"/><Relationship Id="rId121" Type="http://schemas.openxmlformats.org/officeDocument/2006/relationships/hyperlink" Target="https://www.fwc.gov.au/documents/awardsandorders/html/pr718912.htm" TargetMode="External"/><Relationship Id="rId142" Type="http://schemas.openxmlformats.org/officeDocument/2006/relationships/hyperlink" Target="https://www.fwc.gov.au/documents/awardsandorders/pdf/pr762203.pdf" TargetMode="External"/><Relationship Id="rId163" Type="http://schemas.openxmlformats.org/officeDocument/2006/relationships/hyperlink" Target="https://www.fwc.gov.au/documents/awardsandorders/html/pr736660.htm" TargetMode="External"/><Relationship Id="rId184" Type="http://schemas.openxmlformats.org/officeDocument/2006/relationships/hyperlink" Target="https://www.fwc.gov.au/documents/awardsandorders/pdf/pr763300.pdf" TargetMode="External"/><Relationship Id="rId189" Type="http://schemas.openxmlformats.org/officeDocument/2006/relationships/hyperlink" Target="https://www.legislation.gov.au/Series/C2009A00028" TargetMode="External"/><Relationship Id="rId219" Type="http://schemas.openxmlformats.org/officeDocument/2006/relationships/hyperlink" Target="http://www.legislation.gov.au/Series/C2009A00028" TargetMode="External"/><Relationship Id="rId3" Type="http://schemas.openxmlformats.org/officeDocument/2006/relationships/customXml" Target="../customXml/item3.xml"/><Relationship Id="rId214" Type="http://schemas.openxmlformats.org/officeDocument/2006/relationships/hyperlink" Target="https://www.fwc.gov.au/documents/awardsandorders/pdf/pr778067.pdf" TargetMode="External"/><Relationship Id="rId230" Type="http://schemas.openxmlformats.org/officeDocument/2006/relationships/hyperlink" Target="https://www.fwc.gov.au/documents/awardsandorders/pdf/pr780227.pdf" TargetMode="External"/><Relationship Id="rId235" Type="http://schemas.openxmlformats.org/officeDocument/2006/relationships/hyperlink" Target="https://www.fwc.gov.au/documents/awardsandorders/html/pr729354.htm" TargetMode="External"/><Relationship Id="rId251" Type="http://schemas.openxmlformats.org/officeDocument/2006/relationships/hyperlink" Target="https://www.fwc.gov.au/documents/awardsandorders/html/pr718912.htm" TargetMode="External"/><Relationship Id="rId256" Type="http://schemas.openxmlformats.org/officeDocument/2006/relationships/hyperlink" Target="https://www.fwc.gov.au/documents/awardsandorders/pdf/pr773983.pdf" TargetMode="External"/><Relationship Id="rId277" Type="http://schemas.openxmlformats.org/officeDocument/2006/relationships/hyperlink" Target="https://www.fwc.gov.au/documents/awardsandorders/html/pr729537.htm" TargetMode="External"/><Relationship Id="rId298" Type="http://schemas.openxmlformats.org/officeDocument/2006/relationships/hyperlink" Target="https://www.fwc.gov.au/documents/awardsandorders/html/pr747414.htm" TargetMode="External"/><Relationship Id="rId25" Type="http://schemas.openxmlformats.org/officeDocument/2006/relationships/hyperlink" Target="https://www.fwc.gov.au/documents/awardsandorders/pdf/pr777328.pdf" TargetMode="External"/><Relationship Id="rId46" Type="http://schemas.openxmlformats.org/officeDocument/2006/relationships/hyperlink" Target="https://www.fwc.gov.au/documents/awardsandorders/pdf/pr763300.pdf" TargetMode="External"/><Relationship Id="rId67" Type="http://schemas.openxmlformats.org/officeDocument/2006/relationships/hyperlink" Target="https://www.fwc.gov.au/documents/awardsandorders/html/pr723899.htm" TargetMode="External"/><Relationship Id="rId116" Type="http://schemas.openxmlformats.org/officeDocument/2006/relationships/hyperlink" Target="https://www.fwc.gov.au/documents/awardsandorders/html/pr740943.htm" TargetMode="External"/><Relationship Id="rId137" Type="http://schemas.openxmlformats.org/officeDocument/2006/relationships/hyperlink" Target="https://www.fwc.gov.au/documents/awardsandorders/pdf/pr774152.pdf" TargetMode="External"/><Relationship Id="rId158" Type="http://schemas.openxmlformats.org/officeDocument/2006/relationships/hyperlink" Target="https://www.fwc.gov.au/documents/awardsandorders/pdf/pr771369.pdf" TargetMode="External"/><Relationship Id="rId272" Type="http://schemas.openxmlformats.org/officeDocument/2006/relationships/hyperlink" Target="https://www.fwc.gov.au/documents/awardsandorders/html/pr740780.htm" TargetMode="External"/><Relationship Id="rId293" Type="http://schemas.openxmlformats.org/officeDocument/2006/relationships/hyperlink" Target="https://www.fwc.gov.au/documents/awardsandorders/pdf/pr762969.pdf" TargetMode="External"/><Relationship Id="rId302" Type="http://schemas.openxmlformats.org/officeDocument/2006/relationships/header" Target="header3.xml"/><Relationship Id="rId307"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hyperlink" Target="https://www.fwc.gov.au/documents/awards/resources/nes.pdf" TargetMode="External"/><Relationship Id="rId62" Type="http://schemas.openxmlformats.org/officeDocument/2006/relationships/hyperlink" Target="https://www.fwc.gov.au/documents/awardsandorders/html/pr723899.htm" TargetMode="External"/><Relationship Id="rId83" Type="http://schemas.openxmlformats.org/officeDocument/2006/relationships/hyperlink" Target="https://www.fwc.gov.au/documents/awardsandorders/pdf/pr773983.pdf" TargetMode="External"/><Relationship Id="rId88" Type="http://schemas.openxmlformats.org/officeDocument/2006/relationships/hyperlink" Target="https://www.fwc.gov.au/documents/awardsandorders/pdf/pr762203.pdf" TargetMode="External"/><Relationship Id="rId111" Type="http://schemas.openxmlformats.org/officeDocument/2006/relationships/hyperlink" Target="https://www.fwc.gov.au/documents/awardsandorders/html/pr719064.htm" TargetMode="External"/><Relationship Id="rId132" Type="http://schemas.openxmlformats.org/officeDocument/2006/relationships/hyperlink" Target="https://www.fwc.gov.au/documents/awardsandorders/html/pr740780.htm" TargetMode="External"/><Relationship Id="rId153" Type="http://schemas.openxmlformats.org/officeDocument/2006/relationships/hyperlink" Target="https://www.fwc.gov.au/documents/awardsandorders/html/pr729537.htm" TargetMode="External"/><Relationship Id="rId174" Type="http://schemas.openxmlformats.org/officeDocument/2006/relationships/hyperlink" Target="https://www.fwc.gov.au/documents/awardsandorders/pdf/pr751100.pdf" TargetMode="External"/><Relationship Id="rId179" Type="http://schemas.openxmlformats.org/officeDocument/2006/relationships/hyperlink" Target="http://www.legislation.gov.au/Series/C2009A00028" TargetMode="External"/><Relationship Id="rId195" Type="http://schemas.openxmlformats.org/officeDocument/2006/relationships/hyperlink" Target="https://www.fwc.gov.au/documents/awardsandorders/html/pr747414.htm" TargetMode="External"/><Relationship Id="rId209" Type="http://schemas.openxmlformats.org/officeDocument/2006/relationships/hyperlink" Target="https://www.fwc.gov.au/documents/awards/resources/nes.pdf" TargetMode="External"/><Relationship Id="rId190" Type="http://schemas.openxmlformats.org/officeDocument/2006/relationships/hyperlink" Target="https://www.fwc.gov.au/documents/awardsandorders/html/pr747414.htm" TargetMode="External"/><Relationship Id="rId204" Type="http://schemas.openxmlformats.org/officeDocument/2006/relationships/hyperlink" Target="https://www.fwc.gov.au/documents/awardsandorders/pdf/pr763300.pdf" TargetMode="External"/><Relationship Id="rId220" Type="http://schemas.openxmlformats.org/officeDocument/2006/relationships/hyperlink" Target="http://www.legislation.gov.au/Series/C2009A00028" TargetMode="External"/><Relationship Id="rId225" Type="http://schemas.openxmlformats.org/officeDocument/2006/relationships/hyperlink" Target="http://www.legislation.gov.au/Series/C2009A00028" TargetMode="External"/><Relationship Id="rId241" Type="http://schemas.openxmlformats.org/officeDocument/2006/relationships/hyperlink" Target="https://www.fwc.gov.au/documents/awardsandorders/html/pr729354.htm" TargetMode="External"/><Relationship Id="rId246" Type="http://schemas.openxmlformats.org/officeDocument/2006/relationships/hyperlink" Target="https://www.fwc.gov.au/documents/awardsandorders/html/pr726041.htm" TargetMode="External"/><Relationship Id="rId267" Type="http://schemas.openxmlformats.org/officeDocument/2006/relationships/hyperlink" Target="https://www.fwc.gov.au/documents/awardsandorders/pdf/pr773983.pdf" TargetMode="External"/><Relationship Id="rId288" Type="http://schemas.openxmlformats.org/officeDocument/2006/relationships/hyperlink" Target="https://www.fwc.gov.au/documents/awardsandorders/pdf/pr762969.pdf" TargetMode="External"/><Relationship Id="rId15" Type="http://schemas.openxmlformats.org/officeDocument/2006/relationships/hyperlink" Target="https://www.fwc.gov.au/documents/awardsandorders/pdf/pr778067.pdf" TargetMode="External"/><Relationship Id="rId36" Type="http://schemas.openxmlformats.org/officeDocument/2006/relationships/hyperlink" Target="https://www.fwc.gov.au/documents/awardsandorders/pdf/pr774818.pdf" TargetMode="External"/><Relationship Id="rId57" Type="http://schemas.openxmlformats.org/officeDocument/2006/relationships/hyperlink" Target="https://www.fwc.gov.au/documents/awardsandorders/html/PR733922.htm" TargetMode="External"/><Relationship Id="rId106" Type="http://schemas.openxmlformats.org/officeDocument/2006/relationships/hyperlink" Target="http://www.legislation.gov.au/Series/C2009A00028" TargetMode="External"/><Relationship Id="rId127" Type="http://schemas.openxmlformats.org/officeDocument/2006/relationships/hyperlink" Target="https://www.fwc.gov.au/documents/awardsandorders/html/pr718912.htm" TargetMode="External"/><Relationship Id="rId262" Type="http://schemas.openxmlformats.org/officeDocument/2006/relationships/hyperlink" Target="https://www.fwc.gov.au/documents/awardsandorders/html/pr740780.htm" TargetMode="External"/><Relationship Id="rId283" Type="http://schemas.openxmlformats.org/officeDocument/2006/relationships/hyperlink" Target="https://www.fwc.gov.au/documents/awardsandorders/pdf/pr762969.pdf" TargetMode="External"/><Relationship Id="rId10" Type="http://schemas.openxmlformats.org/officeDocument/2006/relationships/endnotes" Target="endnotes.xml"/><Relationship Id="rId31" Type="http://schemas.openxmlformats.org/officeDocument/2006/relationships/hyperlink" Target="https://www.fwc.gov.au/documents/awardsandorders/pdf/pr774818.pdf" TargetMode="External"/><Relationship Id="rId52" Type="http://schemas.openxmlformats.org/officeDocument/2006/relationships/hyperlink" Target="https://www.fwc.gov.au/documents/awardsandorders/html/PR733922.htm" TargetMode="External"/><Relationship Id="rId73" Type="http://schemas.openxmlformats.org/officeDocument/2006/relationships/hyperlink" Target="http://www.legislation.gov.au/Series/C2009A00028" TargetMode="External"/><Relationship Id="rId78" Type="http://schemas.openxmlformats.org/officeDocument/2006/relationships/hyperlink" Target="https://www.fwc.gov.au/documents/awardsandorders/html/pr729354.htm" TargetMode="External"/><Relationship Id="rId94" Type="http://schemas.openxmlformats.org/officeDocument/2006/relationships/hyperlink" Target="https://www.fwc.gov.au/documents/awardsandorders/html/pr729354.htm" TargetMode="External"/><Relationship Id="rId99" Type="http://schemas.openxmlformats.org/officeDocument/2006/relationships/hyperlink" Target="https://www.fwc.gov.au/document-search/view/2/aHR0cHM6Ly9zYXNyY2RhdGFwcmRhdWVhYS5ibG9iLmNvcmUud2luZG93cy5uZXQvYXdhcmRzL01vZGVybkF3YXJkcy9NQTAwMDEwNC5kb2N40?sid=&amp;q=miscellaneous" TargetMode="External"/><Relationship Id="rId101" Type="http://schemas.openxmlformats.org/officeDocument/2006/relationships/hyperlink" Target="https://www.fwc.gov.au/documents/awardsandorders/html/pr726419.htm" TargetMode="External"/><Relationship Id="rId122" Type="http://schemas.openxmlformats.org/officeDocument/2006/relationships/hyperlink" Target="https://www.fwc.gov.au/documents/awardsandorders/html/pr726041.htm" TargetMode="External"/><Relationship Id="rId143" Type="http://schemas.openxmlformats.org/officeDocument/2006/relationships/hyperlink" Target="https://www.fwc.gov.au/documents/awardsandorders/pdf/pr773983.pdf" TargetMode="External"/><Relationship Id="rId148" Type="http://schemas.openxmlformats.org/officeDocument/2006/relationships/hyperlink" Target="https://www.fwc.gov.au/documents/awardsandorders/pdf/pr774152.pdf" TargetMode="External"/><Relationship Id="rId164" Type="http://schemas.openxmlformats.org/officeDocument/2006/relationships/hyperlink" Target="https://www.fwc.gov.au/documents/awardsandorders/html/pr723899.htm" TargetMode="External"/><Relationship Id="rId169" Type="http://schemas.openxmlformats.org/officeDocument/2006/relationships/hyperlink" Target="http://www.legislation.gov.au/Series/C2009A00028" TargetMode="External"/><Relationship Id="rId185" Type="http://schemas.openxmlformats.org/officeDocument/2006/relationships/hyperlink" Target="https://www.fwc.gov.au/documents/awards/resources/nes.pdf"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fwc.gov.au/documents/awards/resources/nes.pdf" TargetMode="External"/><Relationship Id="rId210" Type="http://schemas.openxmlformats.org/officeDocument/2006/relationships/hyperlink" Target="http://www.legislation.gov.au/Series/C2009A00028" TargetMode="External"/><Relationship Id="rId215" Type="http://schemas.openxmlformats.org/officeDocument/2006/relationships/hyperlink" Target="https://www.fwc.gov.au/documents/awardsandorders/pdf/pr777328.pdf" TargetMode="External"/><Relationship Id="rId236" Type="http://schemas.openxmlformats.org/officeDocument/2006/relationships/hyperlink" Target="https://www.fwc.gov.au/documents/awardsandorders/html/pr740780.htm" TargetMode="External"/><Relationship Id="rId257" Type="http://schemas.openxmlformats.org/officeDocument/2006/relationships/hyperlink" Target="https://www.fwc.gov.au/documents/awardsandorders/html/pr718912.htm" TargetMode="External"/><Relationship Id="rId278" Type="http://schemas.openxmlformats.org/officeDocument/2006/relationships/hyperlink" Target="https://www.fwc.gov.au/documents/awardsandorders/html/pr740943.htm" TargetMode="External"/><Relationship Id="rId26" Type="http://schemas.openxmlformats.org/officeDocument/2006/relationships/hyperlink" Target="http://www.legislation.gov.au/Series/C2009A00028" TargetMode="External"/><Relationship Id="rId231" Type="http://schemas.openxmlformats.org/officeDocument/2006/relationships/hyperlink" Target="https://www.fwc.gov.au/documents/awardsandorders/html/pr743451.htm" TargetMode="External"/><Relationship Id="rId252" Type="http://schemas.openxmlformats.org/officeDocument/2006/relationships/hyperlink" Target="https://www.fwc.gov.au/documents/awardsandorders/html/pr726041.htm" TargetMode="External"/><Relationship Id="rId273" Type="http://schemas.openxmlformats.org/officeDocument/2006/relationships/hyperlink" Target="https://www.fwc.gov.au/documents/awardsandorders/pdf/pr762203.pdf" TargetMode="External"/><Relationship Id="rId294" Type="http://schemas.openxmlformats.org/officeDocument/2006/relationships/hyperlink" Target="https://www.fwc.gov.au/documents/awardsandorders/pdf/pr774051.pdf" TargetMode="External"/><Relationship Id="rId47" Type="http://schemas.openxmlformats.org/officeDocument/2006/relationships/hyperlink" Target="https://www.fwc.gov.au/documents/awards/resources/nes.pdf" TargetMode="External"/><Relationship Id="rId68" Type="http://schemas.openxmlformats.org/officeDocument/2006/relationships/hyperlink" Target="https://www.fwc.gov.au/documents/awardsandorders/html/pr723899.htm" TargetMode="External"/><Relationship Id="rId89" Type="http://schemas.openxmlformats.org/officeDocument/2006/relationships/hyperlink" Target="https://www.fwc.gov.au/documents/awardsandorders/pdf/pr773983.pdf" TargetMode="External"/><Relationship Id="rId112" Type="http://schemas.openxmlformats.org/officeDocument/2006/relationships/hyperlink" Target="https://www.fwc.gov.au/documents/awardsandorders/html/pr726041.htm" TargetMode="External"/><Relationship Id="rId133" Type="http://schemas.openxmlformats.org/officeDocument/2006/relationships/hyperlink" Target="https://www.fwc.gov.au/documents/awardsandorders/html/pr740943.htm" TargetMode="External"/><Relationship Id="rId154" Type="http://schemas.openxmlformats.org/officeDocument/2006/relationships/hyperlink" Target="https://www.fwc.gov.au/documents/awardsandorders/html/pr740943.htm" TargetMode="External"/><Relationship Id="rId175" Type="http://schemas.openxmlformats.org/officeDocument/2006/relationships/hyperlink" Target="http://www.legislation.gov.au/Series/C2009A00028" TargetMode="External"/><Relationship Id="rId196" Type="http://schemas.openxmlformats.org/officeDocument/2006/relationships/hyperlink" Target="https://www.fwc.gov.au/documents/awardsandorders/html/pr747414.htm" TargetMode="External"/><Relationship Id="rId200" Type="http://schemas.openxmlformats.org/officeDocument/2006/relationships/hyperlink" Target="http://www.legislation.gov.au/Series/C2009A00028" TargetMode="External"/><Relationship Id="rId16" Type="http://schemas.openxmlformats.org/officeDocument/2006/relationships/header" Target="header1.xml"/><Relationship Id="rId221" Type="http://schemas.openxmlformats.org/officeDocument/2006/relationships/hyperlink" Target="http://www.legislation.gov.au/Series/C2009A00028" TargetMode="External"/><Relationship Id="rId242" Type="http://schemas.openxmlformats.org/officeDocument/2006/relationships/hyperlink" Target="https://www.fwc.gov.au/documents/awardsandorders/html/pr740780.htm" TargetMode="External"/><Relationship Id="rId263" Type="http://schemas.openxmlformats.org/officeDocument/2006/relationships/hyperlink" Target="https://www.fwc.gov.au/documents/awardsandorders/html/pr740943.htm" TargetMode="External"/><Relationship Id="rId284" Type="http://schemas.openxmlformats.org/officeDocument/2006/relationships/hyperlink" Target="https://www.fwc.gov.au/documents/awardsandorders/pdf/pr774051.pdf" TargetMode="External"/><Relationship Id="rId37" Type="http://schemas.openxmlformats.org/officeDocument/2006/relationships/hyperlink" Target="http://www.legislation.gov.au/Series/C2009A00028" TargetMode="External"/><Relationship Id="rId58" Type="http://schemas.openxmlformats.org/officeDocument/2006/relationships/hyperlink" Target="https://www.fwc.gov.au/documents/awardsandorders/html/pr723899.htm" TargetMode="External"/><Relationship Id="rId79" Type="http://schemas.openxmlformats.org/officeDocument/2006/relationships/hyperlink" Target="https://www.fwc.gov.au/documents/awardsandorders/html/pr731022.htm" TargetMode="External"/><Relationship Id="rId102" Type="http://schemas.openxmlformats.org/officeDocument/2006/relationships/hyperlink" Target="https://www.fwc.gov.au/documents/awardsandorders/html/PR730832.htm" TargetMode="External"/><Relationship Id="rId123" Type="http://schemas.openxmlformats.org/officeDocument/2006/relationships/hyperlink" Target="https://www.fwc.gov.au/documents/awardsandorders/html/pr729354.htm" TargetMode="External"/><Relationship Id="rId144" Type="http://schemas.openxmlformats.org/officeDocument/2006/relationships/hyperlink" Target="https://www.fwc.gov.au/documents/awardsandorders/html/pr719064.htm" TargetMode="External"/><Relationship Id="rId90" Type="http://schemas.openxmlformats.org/officeDocument/2006/relationships/hyperlink" Target="https://www.fwc.gov.au/documents/awardsandorders/pdf/pr767901.pdf" TargetMode="External"/><Relationship Id="rId165" Type="http://schemas.openxmlformats.org/officeDocument/2006/relationships/hyperlink" Target="https://www.fwc.gov.au/documents/awardsandorders/pdf/pr763300.pdf" TargetMode="External"/><Relationship Id="rId186" Type="http://schemas.openxmlformats.org/officeDocument/2006/relationships/hyperlink" Target="https://www.fwc.gov.au/documents/awardsandorders/pdf/pr750468.pdf" TargetMode="External"/><Relationship Id="rId211" Type="http://schemas.openxmlformats.org/officeDocument/2006/relationships/hyperlink" Target="http://www.legislation.gov.au/Series/C2009A00028" TargetMode="External"/><Relationship Id="rId232" Type="http://schemas.openxmlformats.org/officeDocument/2006/relationships/hyperlink" Target="https://www.fwc.gov.au/documents/awardsandorders/html/pr743451.htm" TargetMode="External"/><Relationship Id="rId253" Type="http://schemas.openxmlformats.org/officeDocument/2006/relationships/hyperlink" Target="https://www.fwc.gov.au/documents/awardsandorders/html/pr729354.htm" TargetMode="External"/><Relationship Id="rId274" Type="http://schemas.openxmlformats.org/officeDocument/2006/relationships/hyperlink" Target="https://www.fwc.gov.au/documents/awardsandorders/pdf/pr773983.pdf" TargetMode="External"/><Relationship Id="rId295" Type="http://schemas.openxmlformats.org/officeDocument/2006/relationships/hyperlink" Target="https://www.fwc.gov.au/documents/awards/resources/toil-agreement.pdf" TargetMode="External"/><Relationship Id="rId27" Type="http://schemas.openxmlformats.org/officeDocument/2006/relationships/hyperlink" Target="http://www.legislation.gov.au/Series/C2009A00028" TargetMode="External"/><Relationship Id="rId48" Type="http://schemas.openxmlformats.org/officeDocument/2006/relationships/hyperlink" Target="http://www.legislation.gov.au/Series/C2009A00028" TargetMode="External"/><Relationship Id="rId69" Type="http://schemas.openxmlformats.org/officeDocument/2006/relationships/hyperlink" Target="https://www.fwc.gov.au/documents/awardsandorders/pdf/pr778067.pdf" TargetMode="External"/><Relationship Id="rId113" Type="http://schemas.openxmlformats.org/officeDocument/2006/relationships/hyperlink" Target="https://www.fwc.gov.au/documents/awardsandorders/html/pr729354.htm" TargetMode="External"/><Relationship Id="rId134" Type="http://schemas.openxmlformats.org/officeDocument/2006/relationships/hyperlink" Target="https://www.fwc.gov.au/documents/awardsandorders/pdf/pr762203.pdf" TargetMode="External"/><Relationship Id="rId80" Type="http://schemas.openxmlformats.org/officeDocument/2006/relationships/hyperlink" Target="https://www.fwc.gov.au/documents/awardsandorders/html/pr740780.htm" TargetMode="External"/><Relationship Id="rId155" Type="http://schemas.openxmlformats.org/officeDocument/2006/relationships/hyperlink" Target="https://www.fwc.gov.au/documents/awardsandorders/pdf/pr762370.pdf" TargetMode="External"/><Relationship Id="rId176" Type="http://schemas.openxmlformats.org/officeDocument/2006/relationships/hyperlink" Target="http://www.legislation.gov.au/Series/C2009A00028" TargetMode="External"/><Relationship Id="rId197" Type="http://schemas.openxmlformats.org/officeDocument/2006/relationships/hyperlink" Target="https://www.fwc.gov.au/documents/awardsandorders/pdf/pr774818.pdf" TargetMode="External"/><Relationship Id="rId201" Type="http://schemas.openxmlformats.org/officeDocument/2006/relationships/hyperlink" Target="http://www.legislation.gov.au/Series/C2009A00028" TargetMode="External"/><Relationship Id="rId222" Type="http://schemas.openxmlformats.org/officeDocument/2006/relationships/hyperlink" Target="https://www.fwc.gov.au/documents/awards/resources/nes.pdf" TargetMode="External"/><Relationship Id="rId243" Type="http://schemas.openxmlformats.org/officeDocument/2006/relationships/hyperlink" Target="https://www.fwc.gov.au/documents/awardsandorders/pdf/pr762203.pdf" TargetMode="External"/><Relationship Id="rId264" Type="http://schemas.openxmlformats.org/officeDocument/2006/relationships/hyperlink" Target="https://www.fwc.gov.au/documents/awardsandorders/pdf/pr750848.pdf" TargetMode="External"/><Relationship Id="rId285" Type="http://schemas.openxmlformats.org/officeDocument/2006/relationships/hyperlink" Target="http://www.jobaccess.gov.au" TargetMode="External"/><Relationship Id="rId17" Type="http://schemas.openxmlformats.org/officeDocument/2006/relationships/header" Target="header2.xml"/><Relationship Id="rId38" Type="http://schemas.openxmlformats.org/officeDocument/2006/relationships/hyperlink" Target="https://www.fwc.gov.au/documents/awardsandorders/pdf/pr774818.pdf" TargetMode="External"/><Relationship Id="rId59" Type="http://schemas.openxmlformats.org/officeDocument/2006/relationships/hyperlink" Target="https://www.fwc.gov.au/documents/awardsandorders/html/PR733922.htm" TargetMode="External"/><Relationship Id="rId103" Type="http://schemas.openxmlformats.org/officeDocument/2006/relationships/hyperlink" Target="https://www.fwc.gov.au/documents/awardsandorders/html/pr731022.htm" TargetMode="External"/><Relationship Id="rId124" Type="http://schemas.openxmlformats.org/officeDocument/2006/relationships/hyperlink" Target="https://www.fwc.gov.au/documents/awardsandorders/html/pr740780.htm" TargetMode="External"/><Relationship Id="rId70" Type="http://schemas.openxmlformats.org/officeDocument/2006/relationships/hyperlink" Target="http://www.legislation.gov.au/Series/C2009A00028" TargetMode="External"/><Relationship Id="rId91" Type="http://schemas.openxmlformats.org/officeDocument/2006/relationships/hyperlink" Target="https://www.fwc.gov.au/document-search/view/2/aHR0cHM6Ly9zYXNyY2RhdGFwcmRhdWVhYS5ibG9iLmNvcmUud2luZG93cy5uZXQvYXdhcmRzL01vZGVybkF3YXJkcy9NQTAwMDEwNC5kb2N40?sid=&amp;q=miscellaneous" TargetMode="External"/><Relationship Id="rId145" Type="http://schemas.openxmlformats.org/officeDocument/2006/relationships/hyperlink" Target="https://www.fwc.gov.au/documents/awardsandorders/html/pr729537.htm" TargetMode="External"/><Relationship Id="rId166" Type="http://schemas.openxmlformats.org/officeDocument/2006/relationships/hyperlink" Target="https://www.fwc.gov.au/documents/awardsandorders/html/pr723899.htm" TargetMode="External"/><Relationship Id="rId187" Type="http://schemas.openxmlformats.org/officeDocument/2006/relationships/hyperlink" Target="https://www.fwc.gov.au/documents/awardsandorders/pdf/pr763300.pdf" TargetMode="External"/><Relationship Id="rId1" Type="http://schemas.openxmlformats.org/officeDocument/2006/relationships/customXml" Target="../customXml/item1.xml"/><Relationship Id="rId212" Type="http://schemas.openxmlformats.org/officeDocument/2006/relationships/hyperlink" Target="https://www.fwc.gov.au/documents/awardsandorders/pdf/pr763300.pdf" TargetMode="External"/><Relationship Id="rId233" Type="http://schemas.openxmlformats.org/officeDocument/2006/relationships/hyperlink" Target="https://www.fwc.gov.au/documents/awardsandorders/html/pr718912.htm" TargetMode="External"/><Relationship Id="rId254" Type="http://schemas.openxmlformats.org/officeDocument/2006/relationships/hyperlink" Target="https://www.fwc.gov.au/documents/awardsandorders/html/pr740780.htm" TargetMode="External"/><Relationship Id="rId28" Type="http://schemas.openxmlformats.org/officeDocument/2006/relationships/hyperlink" Target="https://www.fwc.gov.au/documents/awardsandorders/pdf/pr774818.pdf" TargetMode="External"/><Relationship Id="rId49" Type="http://schemas.openxmlformats.org/officeDocument/2006/relationships/hyperlink" Target="https://www.fwc.gov.au/documents/awardsandorders/html/PR733922.htm" TargetMode="External"/><Relationship Id="rId114" Type="http://schemas.openxmlformats.org/officeDocument/2006/relationships/hyperlink" Target="https://www.fwc.gov.au/documents/awardsandorders/html/pr729537.htm" TargetMode="External"/><Relationship Id="rId275" Type="http://schemas.openxmlformats.org/officeDocument/2006/relationships/hyperlink" Target="https://www.fwc.gov.au/documents/awardsandorders/pdf/pr750848.pdf" TargetMode="External"/><Relationship Id="rId296" Type="http://schemas.openxmlformats.org/officeDocument/2006/relationships/hyperlink" Target="https://www.fwc.gov.au/documents/awards/resources/leave-in-advance-agreement.pdf" TargetMode="External"/><Relationship Id="rId300" Type="http://schemas.openxmlformats.org/officeDocument/2006/relationships/hyperlink" Target="https://www.fwc.gov.au/documents/awardsandorders/html/pr736911.htm" TargetMode="External"/><Relationship Id="rId60" Type="http://schemas.openxmlformats.org/officeDocument/2006/relationships/hyperlink" Target="https://www.fwc.gov.au/documents/awardsandorders/html/pr723899.htm" TargetMode="External"/><Relationship Id="rId81" Type="http://schemas.openxmlformats.org/officeDocument/2006/relationships/hyperlink" Target="https://www.fwc.gov.au/documents/awardsandorders/pdf/pr762203.pdf" TargetMode="External"/><Relationship Id="rId135" Type="http://schemas.openxmlformats.org/officeDocument/2006/relationships/hyperlink" Target="https://www.fwc.gov.au/documents/awardsandorders/pdf/pr762370.pdf" TargetMode="External"/><Relationship Id="rId156" Type="http://schemas.openxmlformats.org/officeDocument/2006/relationships/hyperlink" Target="https://www.fwc.gov.au/documents/awardsandorders/pdf/pr774152.pdf" TargetMode="External"/><Relationship Id="rId177" Type="http://schemas.openxmlformats.org/officeDocument/2006/relationships/hyperlink" Target="https://www.fwc.gov.au/documents/awards/resources/nes.pdf" TargetMode="External"/><Relationship Id="rId198" Type="http://schemas.openxmlformats.org/officeDocument/2006/relationships/hyperlink" Target="https://www.fwc.gov.au/documents/awardsandorders/pdf/pr774818.pdf" TargetMode="External"/><Relationship Id="rId202" Type="http://schemas.openxmlformats.org/officeDocument/2006/relationships/hyperlink" Target="http://www.legislation.gov.au/Series/C2009A00028" TargetMode="External"/><Relationship Id="rId223" Type="http://schemas.openxmlformats.org/officeDocument/2006/relationships/hyperlink" Target="http://www.legislation.gov.au/Series/C2009A00028" TargetMode="External"/><Relationship Id="rId244" Type="http://schemas.openxmlformats.org/officeDocument/2006/relationships/hyperlink" Target="https://www.fwc.gov.au/documents/awardsandorders/pdf/pr773983.pdf" TargetMode="External"/><Relationship Id="rId18" Type="http://schemas.openxmlformats.org/officeDocument/2006/relationships/footer" Target="footer1.xml"/><Relationship Id="rId39" Type="http://schemas.openxmlformats.org/officeDocument/2006/relationships/hyperlink" Target="http://www.legislation.gov.au/Series/C2009A00028" TargetMode="External"/><Relationship Id="rId265" Type="http://schemas.openxmlformats.org/officeDocument/2006/relationships/hyperlink" Target="https://www.fwc.gov.au/documents/awardsandorders/pdf/pr762203.pdf" TargetMode="External"/><Relationship Id="rId286" Type="http://schemas.openxmlformats.org/officeDocument/2006/relationships/hyperlink" Target="https://www.fwc.gov.au/documents/awardsandorders/html/PR729672.htm" TargetMode="External"/><Relationship Id="rId50" Type="http://schemas.openxmlformats.org/officeDocument/2006/relationships/hyperlink" Target="https://www.fwc.gov.au/documents/awardsandorders/html/PR733922.htm" TargetMode="External"/><Relationship Id="rId104" Type="http://schemas.openxmlformats.org/officeDocument/2006/relationships/hyperlink" Target="https://www.fwc.gov.au/documents/awards/resources/nes.pdf" TargetMode="External"/><Relationship Id="rId125" Type="http://schemas.openxmlformats.org/officeDocument/2006/relationships/hyperlink" Target="https://www.fwc.gov.au/documents/awardsandorders/pdf/pr762203.pdf" TargetMode="External"/><Relationship Id="rId146" Type="http://schemas.openxmlformats.org/officeDocument/2006/relationships/hyperlink" Target="https://www.fwc.gov.au/documents/awardsandorders/html/pr740943.htm" TargetMode="External"/><Relationship Id="rId167" Type="http://schemas.openxmlformats.org/officeDocument/2006/relationships/hyperlink" Target="http://www.legislation.gov.au/Series/C2009A00028" TargetMode="External"/><Relationship Id="rId188" Type="http://schemas.openxmlformats.org/officeDocument/2006/relationships/hyperlink" Target="https://www.fwc.gov.au/documents/awards/resources/nes.pdf" TargetMode="External"/><Relationship Id="rId71" Type="http://schemas.openxmlformats.org/officeDocument/2006/relationships/hyperlink" Target="http://www.legislation.gov.au/Series/C2009A00028" TargetMode="External"/><Relationship Id="rId92" Type="http://schemas.openxmlformats.org/officeDocument/2006/relationships/hyperlink" Target="https://www.fwc.gov.au/documents/awardsandorders/html/pr718912.htm" TargetMode="External"/><Relationship Id="rId213" Type="http://schemas.openxmlformats.org/officeDocument/2006/relationships/hyperlink" Target="https://www.fwc.gov.au/documents/awardsandorders/pdf/pr778067.pdf" TargetMode="External"/><Relationship Id="rId234" Type="http://schemas.openxmlformats.org/officeDocument/2006/relationships/hyperlink" Target="https://www.fwc.gov.au/documents/awardsandorders/html/pr726041.htm" TargetMode="External"/><Relationship Id="rId2" Type="http://schemas.openxmlformats.org/officeDocument/2006/relationships/customXml" Target="../customXml/item2.xml"/><Relationship Id="rId29" Type="http://schemas.openxmlformats.org/officeDocument/2006/relationships/hyperlink" Target="http://www.legislation.gov.au/Series/C2009A00028" TargetMode="External"/><Relationship Id="rId255" Type="http://schemas.openxmlformats.org/officeDocument/2006/relationships/hyperlink" Target="https://www.fwc.gov.au/documents/awardsandorders/pdf/pr762203.pdf" TargetMode="External"/><Relationship Id="rId276" Type="http://schemas.openxmlformats.org/officeDocument/2006/relationships/hyperlink" Target="https://www.fwc.gov.au/documents/awardsandorders/html/pr719064.htm" TargetMode="External"/><Relationship Id="rId297" Type="http://schemas.openxmlformats.org/officeDocument/2006/relationships/hyperlink" Target="https://www.fwc.gov.au/documents/awards/resources/cash-out-agreemen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saprdauefiles01.file.core.windows.net\file-templates\amod\amod.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b3f874-a0a5-4721-a33e-3bb726cd30fa">
      <Terms xmlns="http://schemas.microsoft.com/office/infopath/2007/PartnerControls"/>
    </lcf76f155ced4ddcb4097134ff3c332f>
    <TaxCatchAll xmlns="330edde2-784c-43c5-9c58-22d6dcf27cc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5BC87E9349D7848AAF611B313449140" ma:contentTypeVersion="17" ma:contentTypeDescription="Create a new document." ma:contentTypeScope="" ma:versionID="ad5a2d3c57c93483cb7b18fb547b9ef0">
  <xsd:schema xmlns:xsd="http://www.w3.org/2001/XMLSchema" xmlns:xs="http://www.w3.org/2001/XMLSchema" xmlns:p="http://schemas.microsoft.com/office/2006/metadata/properties" xmlns:ns2="f3b3f874-a0a5-4721-a33e-3bb726cd30fa" xmlns:ns3="330edde2-784c-43c5-9c58-22d6dcf27cc2" targetNamespace="http://schemas.microsoft.com/office/2006/metadata/properties" ma:root="true" ma:fieldsID="0f1dead5237e84f11577f1320484102b" ns2:_="" ns3:_="">
    <xsd:import namespace="f3b3f874-a0a5-4721-a33e-3bb726cd30fa"/>
    <xsd:import namespace="330edde2-784c-43c5-9c58-22d6dcf27c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3:TaxCatchAll" minOccurs="0"/>
                <xsd:element ref="ns2:MediaServiceOCR" minOccurs="0"/>
                <xsd:element ref="ns2:lcf76f155ced4ddcb4097134ff3c332f"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b3f874-a0a5-4721-a33e-3bb726cd3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ObjectDetectorVersions" ma:index="14" nillable="true" ma:displayName="MediaServiceObjectDetectorVersions" ma:description="" ma:hidden="true" ma:indexed="true" ma:internalName="MediaServiceObjectDetectorVersions"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58db66-41a3-4219-addb-111cf97eed8d"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0edde2-784c-43c5-9c58-22d6dcf27c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f32bddde-0327-4e88-827b-913334ea8cdb}" ma:internalName="TaxCatchAll" ma:showField="CatchAllData" ma:web="330edde2-784c-43c5-9c58-22d6dcf27c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54207-0EA2-4F9A-BA82-DEFF3C260833}">
  <ds:schemaRefs>
    <ds:schemaRef ds:uri="http://schemas.microsoft.com/office/2006/metadata/properties"/>
    <ds:schemaRef ds:uri="http://schemas.microsoft.com/office/infopath/2007/PartnerControls"/>
    <ds:schemaRef ds:uri="f3b3f874-a0a5-4721-a33e-3bb726cd30fa"/>
    <ds:schemaRef ds:uri="330edde2-784c-43c5-9c58-22d6dcf27cc2"/>
  </ds:schemaRefs>
</ds:datastoreItem>
</file>

<file path=customXml/itemProps2.xml><?xml version="1.0" encoding="utf-8"?>
<ds:datastoreItem xmlns:ds="http://schemas.openxmlformats.org/officeDocument/2006/customXml" ds:itemID="{6687C4AD-5B4C-4FE2-B44F-A3426CEBAB12}">
  <ds:schemaRefs>
    <ds:schemaRef ds:uri="http://schemas.openxmlformats.org/officeDocument/2006/bibliography"/>
  </ds:schemaRefs>
</ds:datastoreItem>
</file>

<file path=customXml/itemProps3.xml><?xml version="1.0" encoding="utf-8"?>
<ds:datastoreItem xmlns:ds="http://schemas.openxmlformats.org/officeDocument/2006/customXml" ds:itemID="{FB62186E-4757-40AC-A2B8-FC7EBE48C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b3f874-a0a5-4721-a33e-3bb726cd30fa"/>
    <ds:schemaRef ds:uri="330edde2-784c-43c5-9c58-22d6dcf27c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21A7DC-E5F7-473D-8B0D-676EAF2C6A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amod.dotm</Template>
  <TotalTime>0</TotalTime>
  <Pages>55</Pages>
  <Words>16568</Words>
  <Characters>116906</Characters>
  <Application>Microsoft Office Word</Application>
  <DocSecurity>0</DocSecurity>
  <Lines>974</Lines>
  <Paragraphs>266</Paragraphs>
  <ScaleCrop>false</ScaleCrop>
  <HeadingPairs>
    <vt:vector size="2" baseType="variant">
      <vt:variant>
        <vt:lpstr>Title</vt:lpstr>
      </vt:variant>
      <vt:variant>
        <vt:i4>1</vt:i4>
      </vt:variant>
    </vt:vector>
  </HeadingPairs>
  <TitlesOfParts>
    <vt:vector size="1" baseType="lpstr">
      <vt:lpstr>Fitness Industry Award 2020</vt:lpstr>
    </vt:vector>
  </TitlesOfParts>
  <Company>Fair Work Commission</Company>
  <LinksUpToDate>false</LinksUpToDate>
  <CharactersWithSpaces>133208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Industry Award 2020</dc:title>
  <dc:subject>MA000094 - consolidated from 13 November 2020</dc:subject>
  <dc:creator>Fair Work Commission</dc:creator>
  <cp:keywords>Wages and conditions for the fitness industry</cp:keywords>
  <cp:lastModifiedBy>Timothy Wray</cp:lastModifiedBy>
  <cp:revision>2</cp:revision>
  <cp:lastPrinted>2020-09-30T04:47:00Z</cp:lastPrinted>
  <dcterms:created xsi:type="dcterms:W3CDTF">2024-12-29T23:46:00Z</dcterms:created>
  <dcterms:modified xsi:type="dcterms:W3CDTF">2024-12-29T23:46:00Z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0x01010035BC87E9349D7848AAF611B313449140</vt:lpwstr>
  </property>
  <property fmtid="{D5CDD505-2E9C-101B-9397-08002B2CF9AE}" pid="3" name="Order">
    <vt:r8>2933600</vt:r8>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